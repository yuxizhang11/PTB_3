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65FC7" w14:textId="422C0FA9" w:rsidR="00BB152F" w:rsidRDefault="000907C5" w:rsidP="004C49E2">
      <w:pPr>
        <w:pStyle w:val="Titel"/>
      </w:pPr>
      <w:bookmarkStart w:id="0" w:name="_Hlk67489554"/>
      <w:bookmarkEnd w:id="0"/>
      <w:r>
        <w:t xml:space="preserve"> </w:t>
      </w:r>
    </w:p>
    <w:p w14:paraId="7C3516DA" w14:textId="13F4F250" w:rsidR="00A55129" w:rsidRPr="00BB152F" w:rsidRDefault="005D47EC" w:rsidP="004C49E2">
      <w:pPr>
        <w:pStyle w:val="Titel"/>
      </w:pPr>
      <w:r>
        <w:t>2</w:t>
      </w:r>
      <w:r w:rsidR="00A55129" w:rsidRPr="00BB152F">
        <w:t>. Praxistransfer</w:t>
      </w:r>
      <w:r w:rsidR="00EC78E0">
        <w:t>b</w:t>
      </w:r>
      <w:r w:rsidR="00A55129" w:rsidRPr="00BB152F">
        <w:t>ericht</w:t>
      </w:r>
    </w:p>
    <w:p w14:paraId="1BBAA6ED" w14:textId="77777777" w:rsidR="00A55129" w:rsidRPr="00BB152F" w:rsidRDefault="00A55129" w:rsidP="004C49E2">
      <w:pPr>
        <w:pStyle w:val="Titel"/>
      </w:pPr>
    </w:p>
    <w:p w14:paraId="62A2A424" w14:textId="4BEE844A" w:rsidR="00A55129" w:rsidRDefault="00370B81" w:rsidP="004C49E2">
      <w:pPr>
        <w:pStyle w:val="Titel"/>
      </w:pPr>
      <w:r>
        <w:t>Konzeption</w:t>
      </w:r>
      <w:r w:rsidR="00545565">
        <w:t xml:space="preserve"> und </w:t>
      </w:r>
      <w:r w:rsidR="00AF1269">
        <w:t>Implementierung</w:t>
      </w:r>
      <w:r>
        <w:t xml:space="preserve"> </w:t>
      </w:r>
      <w:r w:rsidR="00381704">
        <w:t>von Verhaltensmustern</w:t>
      </w:r>
    </w:p>
    <w:p w14:paraId="147FF550" w14:textId="74E9332D" w:rsidR="005E2F47" w:rsidRPr="00E67479" w:rsidRDefault="00381704" w:rsidP="004C49E2">
      <w:pPr>
        <w:pStyle w:val="Untertitel"/>
      </w:pPr>
      <w:r>
        <w:t>f</w:t>
      </w:r>
      <w:r w:rsidR="00370B81">
        <w:t xml:space="preserve">ür </w:t>
      </w:r>
      <w:r>
        <w:t xml:space="preserve">virtuelle SchülerInnen im </w:t>
      </w:r>
      <w:r w:rsidR="00CF5229">
        <w:t>VR-Klassenzimmer</w:t>
      </w:r>
    </w:p>
    <w:p w14:paraId="0BF2B7B0" w14:textId="77777777" w:rsidR="00E67479" w:rsidRDefault="00E67479" w:rsidP="004C49E2"/>
    <w:p w14:paraId="797D8232" w14:textId="7A69BB93" w:rsidR="00E67479" w:rsidRDefault="00E67479" w:rsidP="004C49E2"/>
    <w:tbl>
      <w:tblPr>
        <w:tblW w:w="0" w:type="auto"/>
        <w:tblCellMar>
          <w:left w:w="70" w:type="dxa"/>
          <w:right w:w="70" w:type="dxa"/>
        </w:tblCellMar>
        <w:tblLook w:val="0000" w:firstRow="0" w:lastRow="0" w:firstColumn="0" w:lastColumn="0" w:noHBand="0" w:noVBand="0"/>
      </w:tblPr>
      <w:tblGrid>
        <w:gridCol w:w="3088"/>
        <w:gridCol w:w="1428"/>
        <w:gridCol w:w="4555"/>
      </w:tblGrid>
      <w:tr w:rsidR="00A55129" w14:paraId="0CADA27E" w14:textId="77777777" w:rsidTr="00DC4665">
        <w:trPr>
          <w:trHeight w:val="567"/>
        </w:trPr>
        <w:tc>
          <w:tcPr>
            <w:tcW w:w="3088" w:type="dxa"/>
            <w:vAlign w:val="center"/>
          </w:tcPr>
          <w:p w14:paraId="5EF8BF42" w14:textId="77777777" w:rsidR="00A55129" w:rsidRDefault="00A55129" w:rsidP="004C49E2">
            <w:r>
              <w:t>Name, Vorname:</w:t>
            </w:r>
          </w:p>
        </w:tc>
        <w:tc>
          <w:tcPr>
            <w:tcW w:w="5983" w:type="dxa"/>
            <w:gridSpan w:val="2"/>
            <w:vAlign w:val="center"/>
          </w:tcPr>
          <w:p w14:paraId="07CE3400" w14:textId="77777777" w:rsidR="00A55129" w:rsidRDefault="00A55129" w:rsidP="004C49E2">
            <w:r>
              <w:t>Zhang, Yüxi</w:t>
            </w:r>
          </w:p>
        </w:tc>
      </w:tr>
      <w:tr w:rsidR="00A55129" w14:paraId="2A488ECB" w14:textId="77777777" w:rsidTr="00DC4665">
        <w:trPr>
          <w:trHeight w:val="567"/>
        </w:trPr>
        <w:tc>
          <w:tcPr>
            <w:tcW w:w="3088" w:type="dxa"/>
            <w:vAlign w:val="center"/>
          </w:tcPr>
          <w:p w14:paraId="7C3F81FA" w14:textId="77777777" w:rsidR="00A55129" w:rsidRDefault="00A55129" w:rsidP="004C49E2">
            <w:r>
              <w:t>Matrikelnummer:</w:t>
            </w:r>
          </w:p>
        </w:tc>
        <w:tc>
          <w:tcPr>
            <w:tcW w:w="5983" w:type="dxa"/>
            <w:gridSpan w:val="2"/>
            <w:vAlign w:val="center"/>
          </w:tcPr>
          <w:p w14:paraId="2B6A5B98" w14:textId="77777777" w:rsidR="00A55129" w:rsidRDefault="00A55129" w:rsidP="004C49E2">
            <w:r>
              <w:t>684163</w:t>
            </w:r>
          </w:p>
        </w:tc>
      </w:tr>
      <w:tr w:rsidR="00A55129" w14:paraId="0B2649DE" w14:textId="77777777" w:rsidTr="00DC4665">
        <w:trPr>
          <w:trHeight w:val="567"/>
        </w:trPr>
        <w:tc>
          <w:tcPr>
            <w:tcW w:w="3088" w:type="dxa"/>
            <w:vAlign w:val="center"/>
          </w:tcPr>
          <w:p w14:paraId="3C9ABA8B" w14:textId="77777777" w:rsidR="00A55129" w:rsidRDefault="00A55129" w:rsidP="004C49E2">
            <w:r>
              <w:t>Ausbildungsbetrieb:</w:t>
            </w:r>
          </w:p>
        </w:tc>
        <w:tc>
          <w:tcPr>
            <w:tcW w:w="5983" w:type="dxa"/>
            <w:gridSpan w:val="2"/>
            <w:vAlign w:val="center"/>
          </w:tcPr>
          <w:p w14:paraId="16F33433" w14:textId="77777777" w:rsidR="00A55129" w:rsidRDefault="00A55129" w:rsidP="004C49E2">
            <w:r>
              <w:t>Universität Potsdam</w:t>
            </w:r>
          </w:p>
        </w:tc>
      </w:tr>
      <w:tr w:rsidR="00A55129" w14:paraId="4FC62521" w14:textId="77777777" w:rsidTr="00DC4665">
        <w:trPr>
          <w:trHeight w:val="567"/>
        </w:trPr>
        <w:tc>
          <w:tcPr>
            <w:tcW w:w="3088" w:type="dxa"/>
            <w:vAlign w:val="center"/>
          </w:tcPr>
          <w:p w14:paraId="56EC8C1C" w14:textId="77777777" w:rsidR="00A55129" w:rsidRDefault="00A55129" w:rsidP="004C49E2">
            <w:r>
              <w:t>Studienjahrgang:</w:t>
            </w:r>
          </w:p>
        </w:tc>
        <w:tc>
          <w:tcPr>
            <w:tcW w:w="5983" w:type="dxa"/>
            <w:gridSpan w:val="2"/>
            <w:vAlign w:val="center"/>
          </w:tcPr>
          <w:p w14:paraId="4BC7EC6E" w14:textId="6927B03C" w:rsidR="00A55129" w:rsidRDefault="00A55129" w:rsidP="004C49E2">
            <w:r>
              <w:t>20</w:t>
            </w:r>
            <w:r w:rsidR="00DB0E07">
              <w:t>2</w:t>
            </w:r>
            <w:r w:rsidR="005D47EC">
              <w:t>0</w:t>
            </w:r>
          </w:p>
        </w:tc>
      </w:tr>
      <w:tr w:rsidR="00A55129" w14:paraId="3DD390FE" w14:textId="77777777" w:rsidTr="00DC4665">
        <w:trPr>
          <w:trHeight w:val="567"/>
        </w:trPr>
        <w:tc>
          <w:tcPr>
            <w:tcW w:w="3088" w:type="dxa"/>
            <w:vAlign w:val="center"/>
          </w:tcPr>
          <w:p w14:paraId="7F8B55C6" w14:textId="77777777" w:rsidR="00A55129" w:rsidRDefault="00A55129" w:rsidP="004C49E2">
            <w:r>
              <w:t>Fachbereich:</w:t>
            </w:r>
          </w:p>
        </w:tc>
        <w:tc>
          <w:tcPr>
            <w:tcW w:w="5983" w:type="dxa"/>
            <w:gridSpan w:val="2"/>
            <w:vAlign w:val="center"/>
          </w:tcPr>
          <w:p w14:paraId="1F6697A0" w14:textId="77777777" w:rsidR="00A55129" w:rsidRDefault="00A55129" w:rsidP="004C49E2">
            <w:r w:rsidRPr="000D5E9C">
              <w:t xml:space="preserve">Duales Studium </w:t>
            </w:r>
            <w:r>
              <w:t>Wirtschaft • Technik</w:t>
            </w:r>
          </w:p>
        </w:tc>
      </w:tr>
      <w:tr w:rsidR="00A55129" w14:paraId="0E584D65" w14:textId="77777777" w:rsidTr="00DC4665">
        <w:trPr>
          <w:trHeight w:val="567"/>
        </w:trPr>
        <w:tc>
          <w:tcPr>
            <w:tcW w:w="3088" w:type="dxa"/>
            <w:vAlign w:val="center"/>
          </w:tcPr>
          <w:p w14:paraId="786E3F21" w14:textId="77777777" w:rsidR="00A55129" w:rsidRDefault="00A55129" w:rsidP="004C49E2">
            <w:r>
              <w:t>Studiengang:</w:t>
            </w:r>
          </w:p>
        </w:tc>
        <w:tc>
          <w:tcPr>
            <w:tcW w:w="5983" w:type="dxa"/>
            <w:gridSpan w:val="2"/>
            <w:vAlign w:val="center"/>
          </w:tcPr>
          <w:p w14:paraId="3878D38B" w14:textId="77777777" w:rsidR="00A55129" w:rsidRDefault="00A55129" w:rsidP="004C49E2">
            <w:r>
              <w:t>Informatik</w:t>
            </w:r>
          </w:p>
        </w:tc>
      </w:tr>
      <w:tr w:rsidR="00A55129" w14:paraId="20DAE0DD" w14:textId="77777777" w:rsidTr="00DC4665">
        <w:trPr>
          <w:trHeight w:val="567"/>
        </w:trPr>
        <w:tc>
          <w:tcPr>
            <w:tcW w:w="3088" w:type="dxa"/>
            <w:vAlign w:val="center"/>
          </w:tcPr>
          <w:p w14:paraId="6C9DE39F" w14:textId="77777777" w:rsidR="00A55129" w:rsidRDefault="00A55129" w:rsidP="004C49E2">
            <w:r>
              <w:t>Modul:</w:t>
            </w:r>
          </w:p>
        </w:tc>
        <w:tc>
          <w:tcPr>
            <w:tcW w:w="5983" w:type="dxa"/>
            <w:gridSpan w:val="2"/>
            <w:vAlign w:val="center"/>
          </w:tcPr>
          <w:p w14:paraId="003232FE" w14:textId="2EEE8A4D" w:rsidR="00A55129" w:rsidRDefault="00734C7D" w:rsidP="004C49E2">
            <w:r w:rsidRPr="00734C7D">
              <w:t>2-2071-TIT20A</w:t>
            </w:r>
            <w:r>
              <w:t xml:space="preserve"> </w:t>
            </w:r>
            <w:r w:rsidR="00A55129">
              <w:t xml:space="preserve">– </w:t>
            </w:r>
            <w:r w:rsidR="00382658">
              <w:t>Objektorientierte Programmierung (2. Praxistransferbericht)</w:t>
            </w:r>
          </w:p>
        </w:tc>
      </w:tr>
      <w:tr w:rsidR="00A55129" w14:paraId="4453E4A5" w14:textId="77777777" w:rsidTr="00DC4665">
        <w:trPr>
          <w:trHeight w:val="567"/>
        </w:trPr>
        <w:tc>
          <w:tcPr>
            <w:tcW w:w="3088" w:type="dxa"/>
            <w:vAlign w:val="center"/>
          </w:tcPr>
          <w:p w14:paraId="07F146AC" w14:textId="77777777" w:rsidR="00A55129" w:rsidRDefault="00A55129" w:rsidP="004C49E2">
            <w:r>
              <w:t>Betreuer Hochschule:</w:t>
            </w:r>
          </w:p>
        </w:tc>
        <w:tc>
          <w:tcPr>
            <w:tcW w:w="5983" w:type="dxa"/>
            <w:gridSpan w:val="2"/>
            <w:vAlign w:val="center"/>
          </w:tcPr>
          <w:p w14:paraId="4E30E1D1" w14:textId="4D8D1D9A" w:rsidR="00A55129" w:rsidRDefault="00DB0E07" w:rsidP="004C49E2">
            <w:r>
              <w:t xml:space="preserve">Prof. Dr. </w:t>
            </w:r>
            <w:r w:rsidR="005D47EC">
              <w:t>Gerrit Kalkbrenner</w:t>
            </w:r>
          </w:p>
        </w:tc>
      </w:tr>
      <w:tr w:rsidR="00A55129" w14:paraId="0DD0AC48" w14:textId="77777777" w:rsidTr="00DC4665">
        <w:trPr>
          <w:trHeight w:val="567"/>
        </w:trPr>
        <w:tc>
          <w:tcPr>
            <w:tcW w:w="3088" w:type="dxa"/>
            <w:vAlign w:val="center"/>
          </w:tcPr>
          <w:p w14:paraId="61775FFC" w14:textId="77777777" w:rsidR="00A55129" w:rsidRDefault="00A55129" w:rsidP="004C49E2">
            <w:r>
              <w:t>Betreuer Unternehmen:</w:t>
            </w:r>
          </w:p>
        </w:tc>
        <w:tc>
          <w:tcPr>
            <w:tcW w:w="5983" w:type="dxa"/>
            <w:gridSpan w:val="2"/>
            <w:vAlign w:val="center"/>
          </w:tcPr>
          <w:p w14:paraId="3BAA42C7" w14:textId="1895F44A" w:rsidR="00A55129" w:rsidRDefault="00DB0E07" w:rsidP="004C49E2">
            <w:r>
              <w:t>Axel Wiepke</w:t>
            </w:r>
          </w:p>
        </w:tc>
      </w:tr>
      <w:tr w:rsidR="00A55129" w14:paraId="3182BAE4" w14:textId="77777777" w:rsidTr="00DC4665">
        <w:trPr>
          <w:trHeight w:val="567"/>
        </w:trPr>
        <w:tc>
          <w:tcPr>
            <w:tcW w:w="3088" w:type="dxa"/>
            <w:vAlign w:val="center"/>
          </w:tcPr>
          <w:p w14:paraId="196DED6C" w14:textId="77777777" w:rsidR="00A55129" w:rsidRDefault="00A55129" w:rsidP="004C49E2">
            <w:r>
              <w:t>Anzahl der Wörter:</w:t>
            </w:r>
          </w:p>
        </w:tc>
        <w:tc>
          <w:tcPr>
            <w:tcW w:w="5983" w:type="dxa"/>
            <w:gridSpan w:val="2"/>
            <w:vAlign w:val="center"/>
          </w:tcPr>
          <w:p w14:paraId="293A029B" w14:textId="6E36BA5D" w:rsidR="00A55129" w:rsidRDefault="008A16C4" w:rsidP="004C49E2">
            <w:r>
              <w:t>29</w:t>
            </w:r>
            <w:r w:rsidR="00A63206">
              <w:t>24</w:t>
            </w:r>
          </w:p>
        </w:tc>
      </w:tr>
      <w:tr w:rsidR="00A55129" w:rsidRPr="00B82528" w14:paraId="2CD18358" w14:textId="77777777" w:rsidTr="00DC46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16" w:type="dxa"/>
            <w:gridSpan w:val="2"/>
            <w:tcBorders>
              <w:top w:val="nil"/>
              <w:left w:val="nil"/>
              <w:bottom w:val="nil"/>
              <w:right w:val="nil"/>
            </w:tcBorders>
          </w:tcPr>
          <w:p w14:paraId="7F489AB6" w14:textId="77777777" w:rsidR="00D32644" w:rsidRDefault="00D32644" w:rsidP="004C49E2"/>
          <w:p w14:paraId="1F6428D0" w14:textId="573F9E3A" w:rsidR="00A55129" w:rsidRPr="00B82528" w:rsidRDefault="00A55129" w:rsidP="00831087">
            <w:pPr>
              <w:jc w:val="left"/>
            </w:pPr>
            <w:r w:rsidRPr="00B82528">
              <w:t>Vom Ausbildungsleiter zur Kenntnis genommen:</w:t>
            </w:r>
            <w:r w:rsidR="00EC1C01">
              <w:rPr>
                <w:noProof/>
              </w:rPr>
              <w:t xml:space="preserve"> </w:t>
            </w:r>
          </w:p>
          <w:p w14:paraId="607E6E3B" w14:textId="1CF0EC9B" w:rsidR="00D32644" w:rsidRDefault="00D32644" w:rsidP="004C49E2"/>
          <w:p w14:paraId="6C7C0440" w14:textId="77777777" w:rsidR="00DF0708" w:rsidRDefault="00DF0708" w:rsidP="004C49E2"/>
          <w:p w14:paraId="6D57AFE3" w14:textId="77777777" w:rsidR="00C065FD" w:rsidRPr="00B82528" w:rsidRDefault="00C065FD" w:rsidP="004C49E2"/>
          <w:p w14:paraId="58038B3A" w14:textId="77777777" w:rsidR="00A55129" w:rsidRPr="00B82528" w:rsidRDefault="00A55129" w:rsidP="004C49E2">
            <w:r w:rsidRPr="00B82528">
              <w:t>..................................................................</w:t>
            </w:r>
          </w:p>
          <w:p w14:paraId="1B012257" w14:textId="77777777" w:rsidR="00A55129" w:rsidRPr="00B82528" w:rsidRDefault="00A55129" w:rsidP="004C49E2">
            <w:r w:rsidRPr="00B82528">
              <w:t>(Datum/Unterschrift)</w:t>
            </w:r>
          </w:p>
        </w:tc>
        <w:tc>
          <w:tcPr>
            <w:tcW w:w="4555" w:type="dxa"/>
            <w:tcBorders>
              <w:top w:val="nil"/>
              <w:left w:val="nil"/>
              <w:bottom w:val="nil"/>
              <w:right w:val="nil"/>
            </w:tcBorders>
          </w:tcPr>
          <w:p w14:paraId="158F1729" w14:textId="77777777" w:rsidR="00A55129" w:rsidRPr="00B82528" w:rsidRDefault="00A55129" w:rsidP="004C49E2"/>
          <w:p w14:paraId="2D78322C" w14:textId="5A61BD55" w:rsidR="00A55129" w:rsidRDefault="00A55129" w:rsidP="004C49E2"/>
          <w:p w14:paraId="77299740" w14:textId="72A9476F" w:rsidR="00D32644" w:rsidRPr="00B82528" w:rsidRDefault="0063234C" w:rsidP="004C49E2">
            <w:r>
              <w:rPr>
                <w:noProof/>
              </w:rPr>
              <w:drawing>
                <wp:anchor distT="0" distB="0" distL="114300" distR="114300" simplePos="0" relativeHeight="251667456" behindDoc="0" locked="0" layoutInCell="1" allowOverlap="1" wp14:anchorId="3AD286A5" wp14:editId="373424F9">
                  <wp:simplePos x="0" y="0"/>
                  <wp:positionH relativeFrom="column">
                    <wp:posOffset>1978137</wp:posOffset>
                  </wp:positionH>
                  <wp:positionV relativeFrom="paragraph">
                    <wp:posOffset>141978</wp:posOffset>
                  </wp:positionV>
                  <wp:extent cx="525351" cy="688490"/>
                  <wp:effectExtent l="0" t="0" r="8255"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4131"/>
                          <a:stretch/>
                        </pic:blipFill>
                        <pic:spPr bwMode="auto">
                          <a:xfrm>
                            <a:off x="0" y="0"/>
                            <a:ext cx="525351" cy="688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C6737" w14:textId="27DE0C85" w:rsidR="00A55129" w:rsidRDefault="00A55129" w:rsidP="004C49E2"/>
          <w:p w14:paraId="16B13D67" w14:textId="05EC959B" w:rsidR="00DF0708" w:rsidRDefault="00DF0708" w:rsidP="004C49E2"/>
          <w:p w14:paraId="3BD63834" w14:textId="78A7906D" w:rsidR="00DF0708" w:rsidRPr="00B82528" w:rsidRDefault="0063234C" w:rsidP="004C49E2">
            <w:r>
              <w:t>Werder</w:t>
            </w:r>
            <w:r w:rsidR="002D088C">
              <w:t xml:space="preserve"> (Havel), den 21.08.2021</w:t>
            </w:r>
          </w:p>
          <w:p w14:paraId="38307149" w14:textId="77777777" w:rsidR="00A55129" w:rsidRPr="00B82528" w:rsidRDefault="00A55129" w:rsidP="004C49E2">
            <w:r w:rsidRPr="00B82528">
              <w:t>...................................................................</w:t>
            </w:r>
          </w:p>
          <w:p w14:paraId="3576E239" w14:textId="77777777" w:rsidR="007B34ED" w:rsidRPr="00B82528" w:rsidRDefault="00A55129" w:rsidP="004C49E2">
            <w:r w:rsidRPr="00B82528">
              <w:t>(Datum/Unterschrift der/des Studierenden)</w:t>
            </w:r>
          </w:p>
        </w:tc>
      </w:tr>
    </w:tbl>
    <w:p w14:paraId="7CA88A40" w14:textId="6C35DF30" w:rsidR="007B34ED" w:rsidRDefault="007B34ED" w:rsidP="004C49E2">
      <w:pPr>
        <w:sectPr w:rsidR="007B34ED" w:rsidSect="009A3AAE">
          <w:headerReference w:type="default" r:id="rId9"/>
          <w:headerReference w:type="first" r:id="rId10"/>
          <w:pgSz w:w="11906" w:h="16838"/>
          <w:pgMar w:top="2268" w:right="1134" w:bottom="1134" w:left="1701" w:header="850" w:footer="1134" w:gutter="0"/>
          <w:cols w:space="708"/>
          <w:docGrid w:linePitch="360"/>
        </w:sectPr>
      </w:pPr>
    </w:p>
    <w:p w14:paraId="670C9BA7" w14:textId="77777777" w:rsidR="00C21E2A" w:rsidRDefault="00C21E2A" w:rsidP="004C49E2">
      <w:pPr>
        <w:rPr>
          <w:b/>
          <w:bCs/>
          <w:sz w:val="28"/>
          <w:szCs w:val="24"/>
          <w:u w:val="single"/>
        </w:rPr>
      </w:pPr>
    </w:p>
    <w:p w14:paraId="0D06BE32" w14:textId="77777777" w:rsidR="00C21E2A" w:rsidRDefault="00C21E2A" w:rsidP="004C49E2">
      <w:pPr>
        <w:rPr>
          <w:b/>
          <w:bCs/>
          <w:sz w:val="28"/>
          <w:szCs w:val="24"/>
          <w:u w:val="single"/>
        </w:rPr>
      </w:pPr>
      <w:r>
        <w:rPr>
          <w:b/>
          <w:bCs/>
          <w:sz w:val="28"/>
          <w:szCs w:val="24"/>
          <w:u w:val="single"/>
        </w:rPr>
        <w:t>Zusammenfassung</w:t>
      </w:r>
    </w:p>
    <w:p w14:paraId="427D761D" w14:textId="3996F7EC" w:rsidR="00C21E2A" w:rsidRDefault="00C21E2A" w:rsidP="004C49E2">
      <w:pPr>
        <w:rPr>
          <w:b/>
          <w:bCs/>
          <w:sz w:val="28"/>
          <w:szCs w:val="24"/>
          <w:u w:val="single"/>
        </w:rPr>
      </w:pPr>
    </w:p>
    <w:p w14:paraId="076B734A" w14:textId="346F7EBB" w:rsidR="00C21E2A" w:rsidRDefault="00693353" w:rsidP="00C21E2A">
      <w:r>
        <w:t xml:space="preserve">Das </w:t>
      </w:r>
      <w:r w:rsidR="00C21E2A">
        <w:t>Ziel des vorliegenden Praxistransferberichts ist die Konzeption und Implementierung von Verhaltensmustern für virtuelle Schüler</w:t>
      </w:r>
      <w:r>
        <w:t>/-i</w:t>
      </w:r>
      <w:r w:rsidR="00C21E2A">
        <w:t xml:space="preserve">nnen des VR-Klassenzimmer Projekt der Universität Potsdam. </w:t>
      </w:r>
    </w:p>
    <w:p w14:paraId="71694C49" w14:textId="789C51DC" w:rsidR="00C21E2A" w:rsidRDefault="00C21E2A" w:rsidP="00C21E2A">
      <w:r>
        <w:t>Für die Verständlichkeit der Arbeit werden die theoretischen Grundlagen von der Objektorientierten Programmierung erläutert.</w:t>
      </w:r>
      <w:r w:rsidR="003D1E36">
        <w:t xml:space="preserve"> Dazu gehören</w:t>
      </w:r>
      <w:r w:rsidR="006337E2">
        <w:t>:</w:t>
      </w:r>
      <w:r w:rsidR="003D1E36">
        <w:t xml:space="preserve"> </w:t>
      </w:r>
      <w:r w:rsidR="00AC132D">
        <w:t>die</w:t>
      </w:r>
      <w:r w:rsidR="003D357E">
        <w:t xml:space="preserve"> Grundkonzepte</w:t>
      </w:r>
      <w:r w:rsidR="005B174F">
        <w:t xml:space="preserve"> und </w:t>
      </w:r>
      <w:r w:rsidR="00AD0E3C">
        <w:t>-</w:t>
      </w:r>
      <w:r w:rsidR="005B174F">
        <w:t>prinzipien</w:t>
      </w:r>
      <w:r w:rsidR="003D357E">
        <w:t xml:space="preserve"> </w:t>
      </w:r>
      <w:r w:rsidR="00AC132D">
        <w:t xml:space="preserve">der Objektorientierung </w:t>
      </w:r>
      <w:r w:rsidR="003D357E">
        <w:t>wie</w:t>
      </w:r>
      <w:r w:rsidR="00AC132D">
        <w:t xml:space="preserve"> z.B.</w:t>
      </w:r>
      <w:r w:rsidR="007A6024">
        <w:t xml:space="preserve"> Klassen, Objekte und Methoden, Daten</w:t>
      </w:r>
      <w:r w:rsidR="005B174F">
        <w:t>kapselung</w:t>
      </w:r>
      <w:r>
        <w:t xml:space="preserve"> </w:t>
      </w:r>
      <w:r w:rsidR="00AD0E3C">
        <w:t>und Polymorphie</w:t>
      </w:r>
      <w:r w:rsidR="00B14287">
        <w:t>,</w:t>
      </w:r>
      <w:r w:rsidR="00AD0E3C">
        <w:t xml:space="preserve"> sowie die grafische Darstellung eines Klassendiagramms (UML-Diagramms)</w:t>
      </w:r>
      <w:r w:rsidR="003510C5">
        <w:t>.</w:t>
      </w:r>
      <w:r w:rsidR="00AD0E3C">
        <w:t xml:space="preserve"> </w:t>
      </w:r>
    </w:p>
    <w:p w14:paraId="7CA54DFD" w14:textId="4D76E938" w:rsidR="00C21E2A" w:rsidRDefault="00C75D2B" w:rsidP="00C21E2A">
      <w:r>
        <w:t>Im Anschluss findet</w:t>
      </w:r>
      <w:r w:rsidR="00F93944" w:rsidRPr="00F93944">
        <w:t xml:space="preserve"> </w:t>
      </w:r>
      <w:r w:rsidR="00C21E2A" w:rsidRPr="00F93944">
        <w:t>eine kurze Erklärung des VR-Klassenzimmers</w:t>
      </w:r>
      <w:r w:rsidR="00B14287">
        <w:t xml:space="preserve"> statt</w:t>
      </w:r>
      <w:r w:rsidR="00C21E2A" w:rsidRPr="00F93944">
        <w:t xml:space="preserve">, gefolgt von einer Anforderungsanalyse, wobei die Voraussetzungen und Ansprüche </w:t>
      </w:r>
      <w:r w:rsidR="00C41058">
        <w:t>des</w:t>
      </w:r>
      <w:r w:rsidR="00DF2389">
        <w:t xml:space="preserve"> </w:t>
      </w:r>
      <w:r w:rsidR="00382D22">
        <w:t xml:space="preserve">zu erstellenden </w:t>
      </w:r>
      <w:r w:rsidR="009F1837">
        <w:t>Programm</w:t>
      </w:r>
      <w:r w:rsidR="00C41058">
        <w:t>es</w:t>
      </w:r>
      <w:r w:rsidR="009F1837">
        <w:t xml:space="preserve"> </w:t>
      </w:r>
      <w:r w:rsidR="00C21E2A" w:rsidRPr="00984493">
        <w:t>beschrieben werden.</w:t>
      </w:r>
      <w:r w:rsidR="00814D8D">
        <w:t xml:space="preserve"> In der Konzeption wird sich </w:t>
      </w:r>
      <w:r w:rsidR="002B6067">
        <w:t xml:space="preserve">mit dem Aufbau des bestehenden Projekts befasst </w:t>
      </w:r>
      <w:r w:rsidR="00C41058">
        <w:t>sowie</w:t>
      </w:r>
      <w:r w:rsidR="002B6067">
        <w:t xml:space="preserve"> </w:t>
      </w:r>
      <w:r w:rsidR="00AA7150">
        <w:t>Verhaltensmuster recherchiert.</w:t>
      </w:r>
      <w:r w:rsidR="0038539A">
        <w:t xml:space="preserve"> Die Implementierung erfolgt mit der Programmiersprache C# (C-Sharp)</w:t>
      </w:r>
      <w:r w:rsidR="00933B13">
        <w:t xml:space="preserve">, </w:t>
      </w:r>
      <w:r w:rsidR="00243A34">
        <w:t>bei der</w:t>
      </w:r>
      <w:r w:rsidR="00933B13">
        <w:t xml:space="preserve"> in </w:t>
      </w:r>
      <w:r w:rsidR="00740004">
        <w:t xml:space="preserve">die gegebene Softwareumgebung zwei Verhaltensmuster </w:t>
      </w:r>
      <w:r w:rsidR="00DF30F0">
        <w:t xml:space="preserve">eingebettet werden. </w:t>
      </w:r>
      <w:r w:rsidR="00B02611">
        <w:t xml:space="preserve">Diese wurden mit einer </w:t>
      </w:r>
      <w:r w:rsidR="00864A24">
        <w:t xml:space="preserve">gewählten Methode getestet und evaluiert. </w:t>
      </w:r>
      <w:r w:rsidR="000F40A7">
        <w:t xml:space="preserve">Diese können </w:t>
      </w:r>
      <w:r w:rsidR="00864A24">
        <w:t>daraufh</w:t>
      </w:r>
      <w:r w:rsidR="000F40A7">
        <w:t>in den laufenden Betrieb genommen werden.</w:t>
      </w:r>
    </w:p>
    <w:p w14:paraId="38B4CB82" w14:textId="77777777" w:rsidR="005E5602" w:rsidRDefault="005E5602" w:rsidP="00C21E2A"/>
    <w:p w14:paraId="6FB1E529" w14:textId="77777777" w:rsidR="00C21E2A" w:rsidRDefault="00C21E2A" w:rsidP="004C49E2">
      <w:pPr>
        <w:rPr>
          <w:b/>
          <w:bCs/>
          <w:sz w:val="28"/>
          <w:szCs w:val="24"/>
          <w:u w:val="single"/>
        </w:rPr>
      </w:pPr>
    </w:p>
    <w:p w14:paraId="68CCBDCC" w14:textId="13767544" w:rsidR="00BB152F" w:rsidRPr="00AA5124" w:rsidRDefault="00D95DC4" w:rsidP="004C49E2">
      <w:pPr>
        <w:rPr>
          <w:b/>
          <w:bCs/>
          <w:sz w:val="28"/>
          <w:szCs w:val="24"/>
          <w:u w:val="single"/>
          <w:lang w:val="en-US"/>
        </w:rPr>
      </w:pPr>
      <w:r w:rsidRPr="00AA5124">
        <w:rPr>
          <w:b/>
          <w:bCs/>
          <w:sz w:val="28"/>
          <w:szCs w:val="24"/>
          <w:u w:val="single"/>
          <w:lang w:val="en-US"/>
        </w:rPr>
        <w:t>Abstract</w:t>
      </w:r>
    </w:p>
    <w:p w14:paraId="73D27CD5" w14:textId="77777777" w:rsidR="005E5602" w:rsidRPr="00AA5124" w:rsidRDefault="005E5602" w:rsidP="00CE1E2E">
      <w:pPr>
        <w:rPr>
          <w:lang w:val="en-US"/>
        </w:rPr>
      </w:pPr>
    </w:p>
    <w:p w14:paraId="3C2633D9" w14:textId="59CE0BCD" w:rsidR="007E55F7" w:rsidRPr="007E55F7" w:rsidRDefault="007E55F7" w:rsidP="007E55F7">
      <w:pPr>
        <w:rPr>
          <w:lang w:val="en-US"/>
        </w:rPr>
      </w:pPr>
      <w:r w:rsidRPr="007E55F7">
        <w:rPr>
          <w:lang w:val="en-US"/>
        </w:rPr>
        <w:t xml:space="preserve">The goal of this practical transfer report is the </w:t>
      </w:r>
      <w:r w:rsidR="00DD7368">
        <w:rPr>
          <w:lang w:val="en-US"/>
        </w:rPr>
        <w:t>conception</w:t>
      </w:r>
      <w:r w:rsidRPr="007E55F7">
        <w:rPr>
          <w:lang w:val="en-US"/>
        </w:rPr>
        <w:t xml:space="preserve"> and implementation of behavior patterns for virtual students of the VR</w:t>
      </w:r>
      <w:r w:rsidR="00BA7F6F">
        <w:rPr>
          <w:lang w:val="en-US"/>
        </w:rPr>
        <w:t>-</w:t>
      </w:r>
      <w:r w:rsidRPr="007E55F7">
        <w:rPr>
          <w:lang w:val="en-US"/>
        </w:rPr>
        <w:t xml:space="preserve">Classroom Project of the University of Potsdam. </w:t>
      </w:r>
    </w:p>
    <w:p w14:paraId="209FCD52" w14:textId="0E2240CD" w:rsidR="007E55F7" w:rsidRPr="007E55F7" w:rsidRDefault="007E55F7" w:rsidP="007E55F7">
      <w:pPr>
        <w:rPr>
          <w:lang w:val="en-US"/>
        </w:rPr>
      </w:pPr>
      <w:r w:rsidRPr="007E55F7">
        <w:rPr>
          <w:lang w:val="en-US"/>
        </w:rPr>
        <w:t>For the comprehensibility of the work, the theoretical basics of object-oriented programming are explained. This includes: the basic concepts and principles of object orientation such as classes, objects and methods, data encapsulation and polymorphism as well as the graphical representation of a class diagram (UML</w:t>
      </w:r>
      <w:r w:rsidR="00BA7F6F">
        <w:rPr>
          <w:lang w:val="en-US"/>
        </w:rPr>
        <w:t>-</w:t>
      </w:r>
      <w:r w:rsidRPr="007E55F7">
        <w:rPr>
          <w:lang w:val="en-US"/>
        </w:rPr>
        <w:t xml:space="preserve">diagram). </w:t>
      </w:r>
    </w:p>
    <w:p w14:paraId="55A17203" w14:textId="36471816" w:rsidR="005E5602" w:rsidRDefault="00E92F75" w:rsidP="007E55F7">
      <w:pPr>
        <w:rPr>
          <w:lang w:val="en-US"/>
        </w:rPr>
      </w:pPr>
      <w:r>
        <w:rPr>
          <w:lang w:val="en-US"/>
        </w:rPr>
        <w:t xml:space="preserve">Subsequently, </w:t>
      </w:r>
      <w:r w:rsidRPr="007E55F7">
        <w:rPr>
          <w:lang w:val="en-US"/>
        </w:rPr>
        <w:t>a</w:t>
      </w:r>
      <w:r w:rsidR="007E55F7" w:rsidRPr="007E55F7">
        <w:rPr>
          <w:lang w:val="en-US"/>
        </w:rPr>
        <w:t xml:space="preserve"> short explanation of the VR-</w:t>
      </w:r>
      <w:r w:rsidR="007B09CB">
        <w:rPr>
          <w:lang w:val="en-US"/>
        </w:rPr>
        <w:t>C</w:t>
      </w:r>
      <w:r w:rsidR="007E55F7" w:rsidRPr="007E55F7">
        <w:rPr>
          <w:lang w:val="en-US"/>
        </w:rPr>
        <w:t xml:space="preserve">lassroom takes place, followed by a requirement analysis, whereby the conditions and </w:t>
      </w:r>
      <w:r w:rsidR="00CE2FE7">
        <w:rPr>
          <w:lang w:val="en-US"/>
        </w:rPr>
        <w:t>request</w:t>
      </w:r>
      <w:r w:rsidR="007B34A5">
        <w:rPr>
          <w:lang w:val="en-US"/>
        </w:rPr>
        <w:t>s</w:t>
      </w:r>
      <w:r w:rsidR="007E55F7" w:rsidRPr="007E55F7">
        <w:rPr>
          <w:lang w:val="en-US"/>
        </w:rPr>
        <w:t xml:space="preserve"> at the program are described. In the </w:t>
      </w:r>
      <w:r w:rsidR="00145F70">
        <w:rPr>
          <w:lang w:val="en-US"/>
        </w:rPr>
        <w:t>conception</w:t>
      </w:r>
      <w:r w:rsidR="007E55F7" w:rsidRPr="007E55F7">
        <w:rPr>
          <w:lang w:val="en-US"/>
        </w:rPr>
        <w:t xml:space="preserve">, the structure of the existing project is </w:t>
      </w:r>
      <w:r w:rsidR="006F1EFC">
        <w:rPr>
          <w:lang w:val="en-US"/>
        </w:rPr>
        <w:t xml:space="preserve">dealt </w:t>
      </w:r>
      <w:r w:rsidR="00E61618">
        <w:rPr>
          <w:lang w:val="en-US"/>
        </w:rPr>
        <w:t>with and also the</w:t>
      </w:r>
      <w:r>
        <w:rPr>
          <w:lang w:val="en-US"/>
        </w:rPr>
        <w:t xml:space="preserve"> </w:t>
      </w:r>
      <w:r w:rsidR="007E55F7" w:rsidRPr="007E55F7">
        <w:rPr>
          <w:lang w:val="en-US"/>
        </w:rPr>
        <w:t xml:space="preserve">behavioral patterns are researched. The implementation </w:t>
      </w:r>
      <w:r w:rsidR="00034FA5">
        <w:rPr>
          <w:lang w:val="en-US"/>
        </w:rPr>
        <w:t>is accomplished</w:t>
      </w:r>
      <w:r w:rsidR="007E55F7" w:rsidRPr="007E55F7">
        <w:rPr>
          <w:lang w:val="en-US"/>
        </w:rPr>
        <w:t xml:space="preserve"> with the programming language C# (C-Sharp), where two behavior patterns are embedded into the given software environment. </w:t>
      </w:r>
      <w:r w:rsidR="007C2F1A" w:rsidRPr="007C2F1A">
        <w:rPr>
          <w:lang w:val="en-US"/>
        </w:rPr>
        <w:t xml:space="preserve">These were tested and evaluated with a chosen method. </w:t>
      </w:r>
      <w:r w:rsidR="00E9284A" w:rsidRPr="00E9284A">
        <w:rPr>
          <w:lang w:val="en-US"/>
        </w:rPr>
        <w:t xml:space="preserve">These can be taken </w:t>
      </w:r>
      <w:r w:rsidR="007E55F7" w:rsidRPr="007E55F7">
        <w:rPr>
          <w:lang w:val="en-US"/>
        </w:rPr>
        <w:t xml:space="preserve">into </w:t>
      </w:r>
      <w:r w:rsidR="00E9284A">
        <w:rPr>
          <w:lang w:val="en-US"/>
        </w:rPr>
        <w:t xml:space="preserve">the </w:t>
      </w:r>
      <w:r w:rsidR="007E55F7" w:rsidRPr="007E55F7">
        <w:rPr>
          <w:lang w:val="en-US"/>
        </w:rPr>
        <w:t>running operation.</w:t>
      </w:r>
      <w:r w:rsidR="005E5602" w:rsidRPr="007E55F7">
        <w:rPr>
          <w:lang w:val="en-US"/>
        </w:rPr>
        <w:t xml:space="preserve"> </w:t>
      </w:r>
    </w:p>
    <w:p w14:paraId="395FD727" w14:textId="77777777" w:rsidR="00DD7368" w:rsidRDefault="00DD7368" w:rsidP="007E55F7">
      <w:pPr>
        <w:rPr>
          <w:lang w:val="en-US"/>
        </w:rPr>
      </w:pPr>
    </w:p>
    <w:p w14:paraId="7008A6B3" w14:textId="4CB0E577" w:rsidR="00DD7368" w:rsidRPr="007E55F7" w:rsidRDefault="00DD7368" w:rsidP="007E55F7">
      <w:pPr>
        <w:rPr>
          <w:lang w:val="en-US"/>
        </w:rPr>
        <w:sectPr w:rsidR="00DD7368" w:rsidRPr="007E55F7" w:rsidSect="009A3AAE">
          <w:headerReference w:type="default" r:id="rId11"/>
          <w:footerReference w:type="default" r:id="rId12"/>
          <w:headerReference w:type="first" r:id="rId13"/>
          <w:pgSz w:w="11906" w:h="16838"/>
          <w:pgMar w:top="2268" w:right="1134" w:bottom="1134" w:left="1701" w:header="850" w:footer="1134" w:gutter="0"/>
          <w:cols w:space="708"/>
          <w:docGrid w:linePitch="360"/>
        </w:sectPr>
      </w:pPr>
    </w:p>
    <w:p w14:paraId="5A527E01" w14:textId="1720827C" w:rsidR="00426EAA" w:rsidRPr="00B87E5C" w:rsidRDefault="00BB152F" w:rsidP="004C49E2">
      <w:pPr>
        <w:rPr>
          <w:b/>
          <w:bCs/>
          <w:sz w:val="28"/>
          <w:szCs w:val="24"/>
          <w:u w:val="single"/>
        </w:rPr>
      </w:pPr>
      <w:r w:rsidRPr="00B87E5C">
        <w:rPr>
          <w:b/>
          <w:bCs/>
          <w:sz w:val="28"/>
          <w:szCs w:val="24"/>
          <w:u w:val="single"/>
        </w:rPr>
        <w:lastRenderedPageBreak/>
        <w:t>Inhaltsverzeichnis</w:t>
      </w:r>
    </w:p>
    <w:p w14:paraId="572AA425" w14:textId="6DAE2247" w:rsidR="006531AA" w:rsidRDefault="006C44A3">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r>
        <w:rPr>
          <w:rFonts w:cs="Times New Roman"/>
          <w:bCs w:val="0"/>
          <w:caps/>
          <w:sz w:val="28"/>
          <w:szCs w:val="24"/>
          <w:u w:val="single"/>
        </w:rPr>
        <w:fldChar w:fldCharType="begin"/>
      </w:r>
      <w:r>
        <w:rPr>
          <w:rFonts w:cs="Times New Roman"/>
          <w:bCs w:val="0"/>
          <w:caps/>
          <w:sz w:val="28"/>
          <w:szCs w:val="24"/>
          <w:u w:val="single"/>
        </w:rPr>
        <w:instrText xml:space="preserve"> TOC \o "1-3" \h \z \u </w:instrText>
      </w:r>
      <w:r>
        <w:rPr>
          <w:rFonts w:cs="Times New Roman"/>
          <w:bCs w:val="0"/>
          <w:caps/>
          <w:sz w:val="28"/>
          <w:szCs w:val="24"/>
          <w:u w:val="single"/>
        </w:rPr>
        <w:fldChar w:fldCharType="separate"/>
      </w:r>
      <w:hyperlink w:anchor="_Toc80721981" w:history="1">
        <w:r w:rsidR="006531AA" w:rsidRPr="007F6E16">
          <w:rPr>
            <w:rStyle w:val="Hyperlink"/>
            <w:noProof/>
          </w:rPr>
          <w:t>1</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Einleitung</w:t>
        </w:r>
        <w:r w:rsidR="006531AA">
          <w:rPr>
            <w:noProof/>
            <w:webHidden/>
          </w:rPr>
          <w:tab/>
        </w:r>
        <w:r w:rsidR="006531AA">
          <w:rPr>
            <w:noProof/>
            <w:webHidden/>
          </w:rPr>
          <w:fldChar w:fldCharType="begin"/>
        </w:r>
        <w:r w:rsidR="006531AA">
          <w:rPr>
            <w:noProof/>
            <w:webHidden/>
          </w:rPr>
          <w:instrText xml:space="preserve"> PAGEREF _Toc80721981 \h </w:instrText>
        </w:r>
        <w:r w:rsidR="006531AA">
          <w:rPr>
            <w:noProof/>
            <w:webHidden/>
          </w:rPr>
        </w:r>
        <w:r w:rsidR="006531AA">
          <w:rPr>
            <w:noProof/>
            <w:webHidden/>
          </w:rPr>
          <w:fldChar w:fldCharType="separate"/>
        </w:r>
        <w:r w:rsidR="007B1A21">
          <w:rPr>
            <w:noProof/>
            <w:webHidden/>
          </w:rPr>
          <w:t>1</w:t>
        </w:r>
        <w:r w:rsidR="006531AA">
          <w:rPr>
            <w:noProof/>
            <w:webHidden/>
          </w:rPr>
          <w:fldChar w:fldCharType="end"/>
        </w:r>
      </w:hyperlink>
    </w:p>
    <w:p w14:paraId="19E81010" w14:textId="043B7326"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82" w:history="1">
        <w:r w:rsidR="006531AA" w:rsidRPr="007F6E16">
          <w:rPr>
            <w:rStyle w:val="Hyperlink"/>
            <w:noProof/>
          </w:rPr>
          <w:t>2</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Theoretische Grundlagen von Objektorientierter Programmierung</w:t>
        </w:r>
        <w:r w:rsidR="006531AA">
          <w:rPr>
            <w:noProof/>
            <w:webHidden/>
          </w:rPr>
          <w:tab/>
        </w:r>
        <w:r w:rsidR="006531AA">
          <w:rPr>
            <w:noProof/>
            <w:webHidden/>
          </w:rPr>
          <w:fldChar w:fldCharType="begin"/>
        </w:r>
        <w:r w:rsidR="006531AA">
          <w:rPr>
            <w:noProof/>
            <w:webHidden/>
          </w:rPr>
          <w:instrText xml:space="preserve"> PAGEREF _Toc80721982 \h </w:instrText>
        </w:r>
        <w:r w:rsidR="006531AA">
          <w:rPr>
            <w:noProof/>
            <w:webHidden/>
          </w:rPr>
        </w:r>
        <w:r w:rsidR="006531AA">
          <w:rPr>
            <w:noProof/>
            <w:webHidden/>
          </w:rPr>
          <w:fldChar w:fldCharType="separate"/>
        </w:r>
        <w:r w:rsidR="007B1A21">
          <w:rPr>
            <w:noProof/>
            <w:webHidden/>
          </w:rPr>
          <w:t>2</w:t>
        </w:r>
        <w:r w:rsidR="006531AA">
          <w:rPr>
            <w:noProof/>
            <w:webHidden/>
          </w:rPr>
          <w:fldChar w:fldCharType="end"/>
        </w:r>
      </w:hyperlink>
    </w:p>
    <w:p w14:paraId="76BCE983" w14:textId="30586C52" w:rsidR="006531AA" w:rsidRDefault="001D56C8">
      <w:pPr>
        <w:pStyle w:val="Verzeichnis2"/>
        <w:rPr>
          <w:rFonts w:asciiTheme="minorHAnsi" w:eastAsiaTheme="minorEastAsia" w:hAnsiTheme="minorHAnsi" w:cstheme="minorBidi"/>
          <w:noProof/>
          <w:sz w:val="22"/>
          <w:szCs w:val="22"/>
          <w:lang w:eastAsia="de-DE"/>
        </w:rPr>
      </w:pPr>
      <w:hyperlink w:anchor="_Toc80721983" w:history="1">
        <w:r w:rsidR="006531AA" w:rsidRPr="007F6E16">
          <w:rPr>
            <w:rStyle w:val="Hyperlink"/>
            <w:noProof/>
          </w:rPr>
          <w:t>2.1</w:t>
        </w:r>
        <w:r w:rsidR="006531AA">
          <w:rPr>
            <w:rFonts w:asciiTheme="minorHAnsi" w:eastAsiaTheme="minorEastAsia" w:hAnsiTheme="minorHAnsi" w:cstheme="minorBidi"/>
            <w:noProof/>
            <w:sz w:val="22"/>
            <w:szCs w:val="22"/>
            <w:lang w:eastAsia="de-DE"/>
          </w:rPr>
          <w:tab/>
        </w:r>
        <w:r w:rsidR="006531AA" w:rsidRPr="007F6E16">
          <w:rPr>
            <w:rStyle w:val="Hyperlink"/>
            <w:noProof/>
          </w:rPr>
          <w:t>Objektorientierte Programmierung (OOP)</w:t>
        </w:r>
        <w:r w:rsidR="006531AA">
          <w:rPr>
            <w:noProof/>
            <w:webHidden/>
          </w:rPr>
          <w:tab/>
        </w:r>
        <w:r w:rsidR="006531AA">
          <w:rPr>
            <w:noProof/>
            <w:webHidden/>
          </w:rPr>
          <w:fldChar w:fldCharType="begin"/>
        </w:r>
        <w:r w:rsidR="006531AA">
          <w:rPr>
            <w:noProof/>
            <w:webHidden/>
          </w:rPr>
          <w:instrText xml:space="preserve"> PAGEREF _Toc80721983 \h </w:instrText>
        </w:r>
        <w:r w:rsidR="006531AA">
          <w:rPr>
            <w:noProof/>
            <w:webHidden/>
          </w:rPr>
        </w:r>
        <w:r w:rsidR="006531AA">
          <w:rPr>
            <w:noProof/>
            <w:webHidden/>
          </w:rPr>
          <w:fldChar w:fldCharType="separate"/>
        </w:r>
        <w:r w:rsidR="007B1A21">
          <w:rPr>
            <w:noProof/>
            <w:webHidden/>
          </w:rPr>
          <w:t>2</w:t>
        </w:r>
        <w:r w:rsidR="006531AA">
          <w:rPr>
            <w:noProof/>
            <w:webHidden/>
          </w:rPr>
          <w:fldChar w:fldCharType="end"/>
        </w:r>
      </w:hyperlink>
    </w:p>
    <w:p w14:paraId="48572D2B" w14:textId="7C5A1AEB" w:rsidR="006531AA" w:rsidRDefault="001D56C8">
      <w:pPr>
        <w:pStyle w:val="Verzeichnis2"/>
        <w:rPr>
          <w:rFonts w:asciiTheme="minorHAnsi" w:eastAsiaTheme="minorEastAsia" w:hAnsiTheme="minorHAnsi" w:cstheme="minorBidi"/>
          <w:noProof/>
          <w:sz w:val="22"/>
          <w:szCs w:val="22"/>
          <w:lang w:eastAsia="de-DE"/>
        </w:rPr>
      </w:pPr>
      <w:hyperlink w:anchor="_Toc80721984" w:history="1">
        <w:r w:rsidR="006531AA" w:rsidRPr="007F6E16">
          <w:rPr>
            <w:rStyle w:val="Hyperlink"/>
            <w:noProof/>
          </w:rPr>
          <w:t>2.2</w:t>
        </w:r>
        <w:r w:rsidR="006531AA">
          <w:rPr>
            <w:rFonts w:asciiTheme="minorHAnsi" w:eastAsiaTheme="minorEastAsia" w:hAnsiTheme="minorHAnsi" w:cstheme="minorBidi"/>
            <w:noProof/>
            <w:sz w:val="22"/>
            <w:szCs w:val="22"/>
            <w:lang w:eastAsia="de-DE"/>
          </w:rPr>
          <w:tab/>
        </w:r>
        <w:r w:rsidR="006531AA" w:rsidRPr="007F6E16">
          <w:rPr>
            <w:rStyle w:val="Hyperlink"/>
            <w:noProof/>
          </w:rPr>
          <w:t>UML-Diagramm (Klassendiagramm)</w:t>
        </w:r>
        <w:r w:rsidR="006531AA">
          <w:rPr>
            <w:noProof/>
            <w:webHidden/>
          </w:rPr>
          <w:tab/>
        </w:r>
        <w:r w:rsidR="006531AA">
          <w:rPr>
            <w:noProof/>
            <w:webHidden/>
          </w:rPr>
          <w:fldChar w:fldCharType="begin"/>
        </w:r>
        <w:r w:rsidR="006531AA">
          <w:rPr>
            <w:noProof/>
            <w:webHidden/>
          </w:rPr>
          <w:instrText xml:space="preserve"> PAGEREF _Toc80721984 \h </w:instrText>
        </w:r>
        <w:r w:rsidR="006531AA">
          <w:rPr>
            <w:noProof/>
            <w:webHidden/>
          </w:rPr>
        </w:r>
        <w:r w:rsidR="006531AA">
          <w:rPr>
            <w:noProof/>
            <w:webHidden/>
          </w:rPr>
          <w:fldChar w:fldCharType="separate"/>
        </w:r>
        <w:r w:rsidR="007B1A21">
          <w:rPr>
            <w:noProof/>
            <w:webHidden/>
          </w:rPr>
          <w:t>3</w:t>
        </w:r>
        <w:r w:rsidR="006531AA">
          <w:rPr>
            <w:noProof/>
            <w:webHidden/>
          </w:rPr>
          <w:fldChar w:fldCharType="end"/>
        </w:r>
      </w:hyperlink>
    </w:p>
    <w:p w14:paraId="536C97B9" w14:textId="33CC669D"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85" w:history="1">
        <w:r w:rsidR="006531AA" w:rsidRPr="007F6E16">
          <w:rPr>
            <w:rStyle w:val="Hyperlink"/>
            <w:noProof/>
          </w:rPr>
          <w:t>3</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VR-Klassenzimmer</w:t>
        </w:r>
        <w:r w:rsidR="006531AA">
          <w:rPr>
            <w:noProof/>
            <w:webHidden/>
          </w:rPr>
          <w:tab/>
        </w:r>
        <w:r w:rsidR="006531AA">
          <w:rPr>
            <w:noProof/>
            <w:webHidden/>
          </w:rPr>
          <w:fldChar w:fldCharType="begin"/>
        </w:r>
        <w:r w:rsidR="006531AA">
          <w:rPr>
            <w:noProof/>
            <w:webHidden/>
          </w:rPr>
          <w:instrText xml:space="preserve"> PAGEREF _Toc80721985 \h </w:instrText>
        </w:r>
        <w:r w:rsidR="006531AA">
          <w:rPr>
            <w:noProof/>
            <w:webHidden/>
          </w:rPr>
        </w:r>
        <w:r w:rsidR="006531AA">
          <w:rPr>
            <w:noProof/>
            <w:webHidden/>
          </w:rPr>
          <w:fldChar w:fldCharType="separate"/>
        </w:r>
        <w:r w:rsidR="007B1A21">
          <w:rPr>
            <w:noProof/>
            <w:webHidden/>
          </w:rPr>
          <w:t>4</w:t>
        </w:r>
        <w:r w:rsidR="006531AA">
          <w:rPr>
            <w:noProof/>
            <w:webHidden/>
          </w:rPr>
          <w:fldChar w:fldCharType="end"/>
        </w:r>
      </w:hyperlink>
    </w:p>
    <w:p w14:paraId="08056A87" w14:textId="083ED245"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86" w:history="1">
        <w:r w:rsidR="006531AA" w:rsidRPr="007F6E16">
          <w:rPr>
            <w:rStyle w:val="Hyperlink"/>
            <w:noProof/>
          </w:rPr>
          <w:t>4</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Anforderungsanalyse</w:t>
        </w:r>
        <w:r w:rsidR="006531AA">
          <w:rPr>
            <w:noProof/>
            <w:webHidden/>
          </w:rPr>
          <w:tab/>
        </w:r>
        <w:r w:rsidR="006531AA">
          <w:rPr>
            <w:noProof/>
            <w:webHidden/>
          </w:rPr>
          <w:fldChar w:fldCharType="begin"/>
        </w:r>
        <w:r w:rsidR="006531AA">
          <w:rPr>
            <w:noProof/>
            <w:webHidden/>
          </w:rPr>
          <w:instrText xml:space="preserve"> PAGEREF _Toc80721986 \h </w:instrText>
        </w:r>
        <w:r w:rsidR="006531AA">
          <w:rPr>
            <w:noProof/>
            <w:webHidden/>
          </w:rPr>
        </w:r>
        <w:r w:rsidR="006531AA">
          <w:rPr>
            <w:noProof/>
            <w:webHidden/>
          </w:rPr>
          <w:fldChar w:fldCharType="separate"/>
        </w:r>
        <w:r w:rsidR="007B1A21">
          <w:rPr>
            <w:noProof/>
            <w:webHidden/>
          </w:rPr>
          <w:t>6</w:t>
        </w:r>
        <w:r w:rsidR="006531AA">
          <w:rPr>
            <w:noProof/>
            <w:webHidden/>
          </w:rPr>
          <w:fldChar w:fldCharType="end"/>
        </w:r>
      </w:hyperlink>
    </w:p>
    <w:p w14:paraId="52D47A1C" w14:textId="65FA4E6F"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87" w:history="1">
        <w:r w:rsidR="006531AA" w:rsidRPr="007F6E16">
          <w:rPr>
            <w:rStyle w:val="Hyperlink"/>
            <w:noProof/>
          </w:rPr>
          <w:t>5</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Konzeption</w:t>
        </w:r>
        <w:r w:rsidR="006531AA">
          <w:rPr>
            <w:noProof/>
            <w:webHidden/>
          </w:rPr>
          <w:tab/>
        </w:r>
        <w:r w:rsidR="006531AA">
          <w:rPr>
            <w:noProof/>
            <w:webHidden/>
          </w:rPr>
          <w:fldChar w:fldCharType="begin"/>
        </w:r>
        <w:r w:rsidR="006531AA">
          <w:rPr>
            <w:noProof/>
            <w:webHidden/>
          </w:rPr>
          <w:instrText xml:space="preserve"> PAGEREF _Toc80721987 \h </w:instrText>
        </w:r>
        <w:r w:rsidR="006531AA">
          <w:rPr>
            <w:noProof/>
            <w:webHidden/>
          </w:rPr>
        </w:r>
        <w:r w:rsidR="006531AA">
          <w:rPr>
            <w:noProof/>
            <w:webHidden/>
          </w:rPr>
          <w:fldChar w:fldCharType="separate"/>
        </w:r>
        <w:r w:rsidR="007B1A21">
          <w:rPr>
            <w:noProof/>
            <w:webHidden/>
          </w:rPr>
          <w:t>7</w:t>
        </w:r>
        <w:r w:rsidR="006531AA">
          <w:rPr>
            <w:noProof/>
            <w:webHidden/>
          </w:rPr>
          <w:fldChar w:fldCharType="end"/>
        </w:r>
      </w:hyperlink>
    </w:p>
    <w:p w14:paraId="3C5D5F6F" w14:textId="6762037E" w:rsidR="006531AA" w:rsidRDefault="001D56C8">
      <w:pPr>
        <w:pStyle w:val="Verzeichnis2"/>
        <w:rPr>
          <w:rFonts w:asciiTheme="minorHAnsi" w:eastAsiaTheme="minorEastAsia" w:hAnsiTheme="minorHAnsi" w:cstheme="minorBidi"/>
          <w:noProof/>
          <w:sz w:val="22"/>
          <w:szCs w:val="22"/>
          <w:lang w:eastAsia="de-DE"/>
        </w:rPr>
      </w:pPr>
      <w:hyperlink w:anchor="_Toc80721988" w:history="1">
        <w:r w:rsidR="006531AA" w:rsidRPr="007F6E16">
          <w:rPr>
            <w:rStyle w:val="Hyperlink"/>
            <w:noProof/>
          </w:rPr>
          <w:t>5.1</w:t>
        </w:r>
        <w:r w:rsidR="006531AA">
          <w:rPr>
            <w:rFonts w:asciiTheme="minorHAnsi" w:eastAsiaTheme="minorEastAsia" w:hAnsiTheme="minorHAnsi" w:cstheme="minorBidi"/>
            <w:noProof/>
            <w:sz w:val="22"/>
            <w:szCs w:val="22"/>
            <w:lang w:eastAsia="de-DE"/>
          </w:rPr>
          <w:tab/>
        </w:r>
        <w:r w:rsidR="006531AA" w:rsidRPr="007F6E16">
          <w:rPr>
            <w:rStyle w:val="Hyperlink"/>
            <w:noProof/>
          </w:rPr>
          <w:t>Recherche zu exemplarischen Verhaltensmustern</w:t>
        </w:r>
        <w:r w:rsidR="006531AA">
          <w:rPr>
            <w:noProof/>
            <w:webHidden/>
          </w:rPr>
          <w:tab/>
        </w:r>
        <w:r w:rsidR="006531AA">
          <w:rPr>
            <w:noProof/>
            <w:webHidden/>
          </w:rPr>
          <w:fldChar w:fldCharType="begin"/>
        </w:r>
        <w:r w:rsidR="006531AA">
          <w:rPr>
            <w:noProof/>
            <w:webHidden/>
          </w:rPr>
          <w:instrText xml:space="preserve"> PAGEREF _Toc80721988 \h </w:instrText>
        </w:r>
        <w:r w:rsidR="006531AA">
          <w:rPr>
            <w:noProof/>
            <w:webHidden/>
          </w:rPr>
        </w:r>
        <w:r w:rsidR="006531AA">
          <w:rPr>
            <w:noProof/>
            <w:webHidden/>
          </w:rPr>
          <w:fldChar w:fldCharType="separate"/>
        </w:r>
        <w:r w:rsidR="007B1A21">
          <w:rPr>
            <w:noProof/>
            <w:webHidden/>
          </w:rPr>
          <w:t>7</w:t>
        </w:r>
        <w:r w:rsidR="006531AA">
          <w:rPr>
            <w:noProof/>
            <w:webHidden/>
          </w:rPr>
          <w:fldChar w:fldCharType="end"/>
        </w:r>
      </w:hyperlink>
    </w:p>
    <w:p w14:paraId="6523084D" w14:textId="73C8FDFA" w:rsidR="006531AA" w:rsidRDefault="001D56C8">
      <w:pPr>
        <w:pStyle w:val="Verzeichnis2"/>
        <w:rPr>
          <w:rFonts w:asciiTheme="minorHAnsi" w:eastAsiaTheme="minorEastAsia" w:hAnsiTheme="minorHAnsi" w:cstheme="minorBidi"/>
          <w:noProof/>
          <w:sz w:val="22"/>
          <w:szCs w:val="22"/>
          <w:lang w:eastAsia="de-DE"/>
        </w:rPr>
      </w:pPr>
      <w:hyperlink w:anchor="_Toc80721989" w:history="1">
        <w:r w:rsidR="006531AA" w:rsidRPr="007F6E16">
          <w:rPr>
            <w:rStyle w:val="Hyperlink"/>
            <w:noProof/>
          </w:rPr>
          <w:t>5.2</w:t>
        </w:r>
        <w:r w:rsidR="006531AA">
          <w:rPr>
            <w:rFonts w:asciiTheme="minorHAnsi" w:eastAsiaTheme="minorEastAsia" w:hAnsiTheme="minorHAnsi" w:cstheme="minorBidi"/>
            <w:noProof/>
            <w:sz w:val="22"/>
            <w:szCs w:val="22"/>
            <w:lang w:eastAsia="de-DE"/>
          </w:rPr>
          <w:tab/>
        </w:r>
        <w:r w:rsidR="006531AA" w:rsidRPr="007F6E16">
          <w:rPr>
            <w:rStyle w:val="Hyperlink"/>
            <w:noProof/>
          </w:rPr>
          <w:t>Einarbeitung in das VR-Klassenzimmer</w:t>
        </w:r>
        <w:r w:rsidR="006531AA">
          <w:rPr>
            <w:noProof/>
            <w:webHidden/>
          </w:rPr>
          <w:tab/>
        </w:r>
        <w:r w:rsidR="006531AA">
          <w:rPr>
            <w:noProof/>
            <w:webHidden/>
          </w:rPr>
          <w:fldChar w:fldCharType="begin"/>
        </w:r>
        <w:r w:rsidR="006531AA">
          <w:rPr>
            <w:noProof/>
            <w:webHidden/>
          </w:rPr>
          <w:instrText xml:space="preserve"> PAGEREF _Toc80721989 \h </w:instrText>
        </w:r>
        <w:r w:rsidR="006531AA">
          <w:rPr>
            <w:noProof/>
            <w:webHidden/>
          </w:rPr>
        </w:r>
        <w:r w:rsidR="006531AA">
          <w:rPr>
            <w:noProof/>
            <w:webHidden/>
          </w:rPr>
          <w:fldChar w:fldCharType="separate"/>
        </w:r>
        <w:r w:rsidR="007B1A21">
          <w:rPr>
            <w:noProof/>
            <w:webHidden/>
          </w:rPr>
          <w:t>8</w:t>
        </w:r>
        <w:r w:rsidR="006531AA">
          <w:rPr>
            <w:noProof/>
            <w:webHidden/>
          </w:rPr>
          <w:fldChar w:fldCharType="end"/>
        </w:r>
      </w:hyperlink>
    </w:p>
    <w:p w14:paraId="0C027028" w14:textId="05A7FA55"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90" w:history="1">
        <w:r w:rsidR="006531AA" w:rsidRPr="007F6E16">
          <w:rPr>
            <w:rStyle w:val="Hyperlink"/>
            <w:noProof/>
          </w:rPr>
          <w:t>6</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Implementierung</w:t>
        </w:r>
        <w:r w:rsidR="006531AA">
          <w:rPr>
            <w:noProof/>
            <w:webHidden/>
          </w:rPr>
          <w:tab/>
        </w:r>
        <w:r w:rsidR="006531AA">
          <w:rPr>
            <w:noProof/>
            <w:webHidden/>
          </w:rPr>
          <w:fldChar w:fldCharType="begin"/>
        </w:r>
        <w:r w:rsidR="006531AA">
          <w:rPr>
            <w:noProof/>
            <w:webHidden/>
          </w:rPr>
          <w:instrText xml:space="preserve"> PAGEREF _Toc80721990 \h </w:instrText>
        </w:r>
        <w:r w:rsidR="006531AA">
          <w:rPr>
            <w:noProof/>
            <w:webHidden/>
          </w:rPr>
        </w:r>
        <w:r w:rsidR="006531AA">
          <w:rPr>
            <w:noProof/>
            <w:webHidden/>
          </w:rPr>
          <w:fldChar w:fldCharType="separate"/>
        </w:r>
        <w:r w:rsidR="007B1A21">
          <w:rPr>
            <w:noProof/>
            <w:webHidden/>
          </w:rPr>
          <w:t>9</w:t>
        </w:r>
        <w:r w:rsidR="006531AA">
          <w:rPr>
            <w:noProof/>
            <w:webHidden/>
          </w:rPr>
          <w:fldChar w:fldCharType="end"/>
        </w:r>
      </w:hyperlink>
    </w:p>
    <w:p w14:paraId="54955D83" w14:textId="32F4EB2C"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91" w:history="1">
        <w:r w:rsidR="006531AA" w:rsidRPr="007F6E16">
          <w:rPr>
            <w:rStyle w:val="Hyperlink"/>
            <w:noProof/>
          </w:rPr>
          <w:t>7</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Evaluation</w:t>
        </w:r>
        <w:r w:rsidR="006531AA">
          <w:rPr>
            <w:noProof/>
            <w:webHidden/>
          </w:rPr>
          <w:tab/>
        </w:r>
        <w:r w:rsidR="006531AA">
          <w:rPr>
            <w:noProof/>
            <w:webHidden/>
          </w:rPr>
          <w:fldChar w:fldCharType="begin"/>
        </w:r>
        <w:r w:rsidR="006531AA">
          <w:rPr>
            <w:noProof/>
            <w:webHidden/>
          </w:rPr>
          <w:instrText xml:space="preserve"> PAGEREF _Toc80721991 \h </w:instrText>
        </w:r>
        <w:r w:rsidR="006531AA">
          <w:rPr>
            <w:noProof/>
            <w:webHidden/>
          </w:rPr>
        </w:r>
        <w:r w:rsidR="006531AA">
          <w:rPr>
            <w:noProof/>
            <w:webHidden/>
          </w:rPr>
          <w:fldChar w:fldCharType="separate"/>
        </w:r>
        <w:r w:rsidR="007B1A21">
          <w:rPr>
            <w:noProof/>
            <w:webHidden/>
          </w:rPr>
          <w:t>10</w:t>
        </w:r>
        <w:r w:rsidR="006531AA">
          <w:rPr>
            <w:noProof/>
            <w:webHidden/>
          </w:rPr>
          <w:fldChar w:fldCharType="end"/>
        </w:r>
      </w:hyperlink>
    </w:p>
    <w:p w14:paraId="0131402A" w14:textId="7874DA6C"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92" w:history="1">
        <w:r w:rsidR="006531AA" w:rsidRPr="007F6E16">
          <w:rPr>
            <w:rStyle w:val="Hyperlink"/>
            <w:noProof/>
          </w:rPr>
          <w:t>8</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Fazit und Ausblick</w:t>
        </w:r>
        <w:r w:rsidR="006531AA">
          <w:rPr>
            <w:noProof/>
            <w:webHidden/>
          </w:rPr>
          <w:tab/>
        </w:r>
        <w:r w:rsidR="006531AA">
          <w:rPr>
            <w:noProof/>
            <w:webHidden/>
          </w:rPr>
          <w:fldChar w:fldCharType="begin"/>
        </w:r>
        <w:r w:rsidR="006531AA">
          <w:rPr>
            <w:noProof/>
            <w:webHidden/>
          </w:rPr>
          <w:instrText xml:space="preserve"> PAGEREF _Toc80721992 \h </w:instrText>
        </w:r>
        <w:r w:rsidR="006531AA">
          <w:rPr>
            <w:noProof/>
            <w:webHidden/>
          </w:rPr>
        </w:r>
        <w:r w:rsidR="006531AA">
          <w:rPr>
            <w:noProof/>
            <w:webHidden/>
          </w:rPr>
          <w:fldChar w:fldCharType="separate"/>
        </w:r>
        <w:r w:rsidR="007B1A21">
          <w:rPr>
            <w:noProof/>
            <w:webHidden/>
          </w:rPr>
          <w:t>11</w:t>
        </w:r>
        <w:r w:rsidR="006531AA">
          <w:rPr>
            <w:noProof/>
            <w:webHidden/>
          </w:rPr>
          <w:fldChar w:fldCharType="end"/>
        </w:r>
      </w:hyperlink>
    </w:p>
    <w:p w14:paraId="59772901" w14:textId="46466FBF"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93" w:history="1">
        <w:r w:rsidR="006531AA" w:rsidRPr="007F6E16">
          <w:rPr>
            <w:rStyle w:val="Hyperlink"/>
            <w:noProof/>
          </w:rPr>
          <w:t>9</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Literaturverzeichnis</w:t>
        </w:r>
        <w:r w:rsidR="006531AA">
          <w:rPr>
            <w:noProof/>
            <w:webHidden/>
          </w:rPr>
          <w:tab/>
        </w:r>
        <w:r w:rsidR="006531AA">
          <w:rPr>
            <w:noProof/>
            <w:webHidden/>
          </w:rPr>
          <w:fldChar w:fldCharType="begin"/>
        </w:r>
        <w:r w:rsidR="006531AA">
          <w:rPr>
            <w:noProof/>
            <w:webHidden/>
          </w:rPr>
          <w:instrText xml:space="preserve"> PAGEREF _Toc80721993 \h </w:instrText>
        </w:r>
        <w:r w:rsidR="006531AA">
          <w:rPr>
            <w:noProof/>
            <w:webHidden/>
          </w:rPr>
        </w:r>
        <w:r w:rsidR="006531AA">
          <w:rPr>
            <w:noProof/>
            <w:webHidden/>
          </w:rPr>
          <w:fldChar w:fldCharType="separate"/>
        </w:r>
        <w:r w:rsidR="007B1A21">
          <w:rPr>
            <w:noProof/>
            <w:webHidden/>
          </w:rPr>
          <w:t>12</w:t>
        </w:r>
        <w:r w:rsidR="006531AA">
          <w:rPr>
            <w:noProof/>
            <w:webHidden/>
          </w:rPr>
          <w:fldChar w:fldCharType="end"/>
        </w:r>
      </w:hyperlink>
    </w:p>
    <w:p w14:paraId="4B6CE979" w14:textId="2176268F"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94" w:history="1">
        <w:r w:rsidR="006531AA" w:rsidRPr="007F6E16">
          <w:rPr>
            <w:rStyle w:val="Hyperlink"/>
            <w:noProof/>
          </w:rPr>
          <w:t>10</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Eidesstattliche Erklärung</w:t>
        </w:r>
        <w:r w:rsidR="006531AA">
          <w:rPr>
            <w:noProof/>
            <w:webHidden/>
          </w:rPr>
          <w:tab/>
        </w:r>
        <w:r w:rsidR="006531AA">
          <w:rPr>
            <w:noProof/>
            <w:webHidden/>
          </w:rPr>
          <w:fldChar w:fldCharType="begin"/>
        </w:r>
        <w:r w:rsidR="006531AA">
          <w:rPr>
            <w:noProof/>
            <w:webHidden/>
          </w:rPr>
          <w:instrText xml:space="preserve"> PAGEREF _Toc80721994 \h </w:instrText>
        </w:r>
        <w:r w:rsidR="006531AA">
          <w:rPr>
            <w:noProof/>
            <w:webHidden/>
          </w:rPr>
        </w:r>
        <w:r w:rsidR="006531AA">
          <w:rPr>
            <w:noProof/>
            <w:webHidden/>
          </w:rPr>
          <w:fldChar w:fldCharType="separate"/>
        </w:r>
        <w:r w:rsidR="007B1A21">
          <w:rPr>
            <w:noProof/>
            <w:webHidden/>
          </w:rPr>
          <w:t>13</w:t>
        </w:r>
        <w:r w:rsidR="006531AA">
          <w:rPr>
            <w:noProof/>
            <w:webHidden/>
          </w:rPr>
          <w:fldChar w:fldCharType="end"/>
        </w:r>
      </w:hyperlink>
    </w:p>
    <w:p w14:paraId="2C45B1A8" w14:textId="66681EA6" w:rsidR="006531AA" w:rsidRDefault="001D56C8">
      <w:pPr>
        <w:pStyle w:val="Verzeichnis1"/>
        <w:tabs>
          <w:tab w:val="left" w:pos="480"/>
          <w:tab w:val="right" w:leader="dot" w:pos="9061"/>
        </w:tabs>
        <w:rPr>
          <w:rFonts w:asciiTheme="minorHAnsi" w:eastAsiaTheme="minorEastAsia" w:hAnsiTheme="minorHAnsi" w:cstheme="minorBidi"/>
          <w:b w:val="0"/>
          <w:bCs w:val="0"/>
          <w:noProof/>
          <w:sz w:val="22"/>
          <w:szCs w:val="22"/>
          <w:lang w:eastAsia="de-DE"/>
        </w:rPr>
      </w:pPr>
      <w:hyperlink w:anchor="_Toc80721995" w:history="1">
        <w:r w:rsidR="006531AA" w:rsidRPr="007F6E16">
          <w:rPr>
            <w:rStyle w:val="Hyperlink"/>
            <w:noProof/>
          </w:rPr>
          <w:t>11</w:t>
        </w:r>
        <w:r w:rsidR="006531AA">
          <w:rPr>
            <w:rFonts w:asciiTheme="minorHAnsi" w:eastAsiaTheme="minorEastAsia" w:hAnsiTheme="minorHAnsi" w:cstheme="minorBidi"/>
            <w:b w:val="0"/>
            <w:bCs w:val="0"/>
            <w:noProof/>
            <w:sz w:val="22"/>
            <w:szCs w:val="22"/>
            <w:lang w:eastAsia="de-DE"/>
          </w:rPr>
          <w:tab/>
        </w:r>
        <w:r w:rsidR="006531AA" w:rsidRPr="007F6E16">
          <w:rPr>
            <w:rStyle w:val="Hyperlink"/>
            <w:noProof/>
          </w:rPr>
          <w:t>Anhang</w:t>
        </w:r>
        <w:r w:rsidR="006531AA">
          <w:rPr>
            <w:noProof/>
            <w:webHidden/>
          </w:rPr>
          <w:tab/>
        </w:r>
        <w:r w:rsidR="006531AA">
          <w:rPr>
            <w:noProof/>
            <w:webHidden/>
          </w:rPr>
          <w:fldChar w:fldCharType="begin"/>
        </w:r>
        <w:r w:rsidR="006531AA">
          <w:rPr>
            <w:noProof/>
            <w:webHidden/>
          </w:rPr>
          <w:instrText xml:space="preserve"> PAGEREF _Toc80721995 \h </w:instrText>
        </w:r>
        <w:r w:rsidR="006531AA">
          <w:rPr>
            <w:noProof/>
            <w:webHidden/>
          </w:rPr>
        </w:r>
        <w:r w:rsidR="006531AA">
          <w:rPr>
            <w:noProof/>
            <w:webHidden/>
          </w:rPr>
          <w:fldChar w:fldCharType="separate"/>
        </w:r>
        <w:r w:rsidR="007B1A21">
          <w:rPr>
            <w:noProof/>
            <w:webHidden/>
          </w:rPr>
          <w:t>14</w:t>
        </w:r>
        <w:r w:rsidR="006531AA">
          <w:rPr>
            <w:noProof/>
            <w:webHidden/>
          </w:rPr>
          <w:fldChar w:fldCharType="end"/>
        </w:r>
      </w:hyperlink>
    </w:p>
    <w:p w14:paraId="4DB1542C" w14:textId="08BD46B0" w:rsidR="00C065FD" w:rsidRPr="002534D4" w:rsidRDefault="006C44A3" w:rsidP="005345D8">
      <w:r>
        <w:rPr>
          <w:rFonts w:cs="Times New Roman"/>
          <w:bCs/>
          <w:caps/>
          <w:sz w:val="28"/>
          <w:szCs w:val="24"/>
          <w:u w:val="single"/>
        </w:rPr>
        <w:fldChar w:fldCharType="end"/>
      </w:r>
    </w:p>
    <w:p w14:paraId="26F70D5A" w14:textId="77777777" w:rsidR="00D32644" w:rsidRPr="002534D4" w:rsidRDefault="00D32644" w:rsidP="004C49E2"/>
    <w:p w14:paraId="6EC808B7" w14:textId="77777777" w:rsidR="007B34ED" w:rsidRDefault="007B34ED" w:rsidP="004C49E2">
      <w:pPr>
        <w:sectPr w:rsidR="007B34ED" w:rsidSect="009A3AAE">
          <w:headerReference w:type="default" r:id="rId14"/>
          <w:footerReference w:type="default" r:id="rId15"/>
          <w:pgSz w:w="11906" w:h="16838"/>
          <w:pgMar w:top="2268" w:right="1134" w:bottom="1134" w:left="1701" w:header="850" w:footer="1134" w:gutter="0"/>
          <w:pgNumType w:fmt="upperRoman" w:start="1"/>
          <w:cols w:space="708"/>
          <w:docGrid w:linePitch="360"/>
        </w:sectPr>
      </w:pPr>
    </w:p>
    <w:p w14:paraId="0B033837" w14:textId="3FCA7A80" w:rsidR="00BB152F" w:rsidRDefault="00BB152F" w:rsidP="004C49E2">
      <w:pPr>
        <w:rPr>
          <w:b/>
          <w:bCs/>
          <w:sz w:val="28"/>
          <w:szCs w:val="24"/>
          <w:u w:val="single"/>
        </w:rPr>
      </w:pPr>
      <w:r w:rsidRPr="00010A67">
        <w:rPr>
          <w:b/>
          <w:bCs/>
          <w:sz w:val="28"/>
          <w:szCs w:val="24"/>
          <w:u w:val="single"/>
        </w:rPr>
        <w:lastRenderedPageBreak/>
        <w:t>Abbildungsverzeichnis</w:t>
      </w:r>
    </w:p>
    <w:p w14:paraId="25072399" w14:textId="7A672C0F" w:rsidR="006531AA" w:rsidRDefault="00C37E11">
      <w:pPr>
        <w:pStyle w:val="Abbildungsverzeichnis"/>
        <w:tabs>
          <w:tab w:val="right" w:leader="dot" w:pos="9061"/>
        </w:tabs>
        <w:rPr>
          <w:rFonts w:asciiTheme="minorHAnsi" w:eastAsiaTheme="minorEastAsia" w:hAnsiTheme="minorHAnsi"/>
          <w:noProof/>
          <w:sz w:val="22"/>
          <w:lang w:eastAsia="de-DE"/>
        </w:rPr>
      </w:pPr>
      <w:r>
        <w:rPr>
          <w:b/>
          <w:bCs/>
          <w:sz w:val="28"/>
          <w:szCs w:val="24"/>
          <w:u w:val="single"/>
        </w:rPr>
        <w:fldChar w:fldCharType="begin"/>
      </w:r>
      <w:r>
        <w:rPr>
          <w:b/>
          <w:bCs/>
          <w:sz w:val="28"/>
          <w:szCs w:val="24"/>
          <w:u w:val="single"/>
        </w:rPr>
        <w:instrText xml:space="preserve"> TOC \h \z \c "Abbildung" </w:instrText>
      </w:r>
      <w:r>
        <w:rPr>
          <w:b/>
          <w:bCs/>
          <w:sz w:val="28"/>
          <w:szCs w:val="24"/>
          <w:u w:val="single"/>
        </w:rPr>
        <w:fldChar w:fldCharType="separate"/>
      </w:r>
      <w:hyperlink r:id="rId16" w:anchor="_Toc80721996" w:history="1">
        <w:r w:rsidR="006531AA" w:rsidRPr="00534E2A">
          <w:rPr>
            <w:rStyle w:val="Hyperlink"/>
            <w:noProof/>
          </w:rPr>
          <w:t>Abbildung 1: Beispiel Klassendiagramm „Kino“</w:t>
        </w:r>
        <w:r w:rsidR="006531AA">
          <w:rPr>
            <w:noProof/>
            <w:webHidden/>
          </w:rPr>
          <w:tab/>
        </w:r>
        <w:r w:rsidR="006531AA">
          <w:rPr>
            <w:noProof/>
            <w:webHidden/>
          </w:rPr>
          <w:fldChar w:fldCharType="begin"/>
        </w:r>
        <w:r w:rsidR="006531AA">
          <w:rPr>
            <w:noProof/>
            <w:webHidden/>
          </w:rPr>
          <w:instrText xml:space="preserve"> PAGEREF _Toc80721996 \h </w:instrText>
        </w:r>
        <w:r w:rsidR="006531AA">
          <w:rPr>
            <w:noProof/>
            <w:webHidden/>
          </w:rPr>
        </w:r>
        <w:r w:rsidR="006531AA">
          <w:rPr>
            <w:noProof/>
            <w:webHidden/>
          </w:rPr>
          <w:fldChar w:fldCharType="separate"/>
        </w:r>
        <w:r w:rsidR="007B1A21">
          <w:rPr>
            <w:noProof/>
            <w:webHidden/>
          </w:rPr>
          <w:t>3</w:t>
        </w:r>
        <w:r w:rsidR="006531AA">
          <w:rPr>
            <w:noProof/>
            <w:webHidden/>
          </w:rPr>
          <w:fldChar w:fldCharType="end"/>
        </w:r>
      </w:hyperlink>
    </w:p>
    <w:p w14:paraId="1DED6DB7" w14:textId="4DC96484"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1997" w:history="1">
        <w:r w:rsidR="006531AA" w:rsidRPr="00534E2A">
          <w:rPr>
            <w:rStyle w:val="Hyperlink"/>
            <w:noProof/>
          </w:rPr>
          <w:t>Abbildung 2: Screenshot aus dem VR-Klassenzimmer, Die Schüler Harley und Jonas melden sich</w:t>
        </w:r>
        <w:r w:rsidR="006531AA">
          <w:rPr>
            <w:noProof/>
            <w:webHidden/>
          </w:rPr>
          <w:tab/>
        </w:r>
        <w:r w:rsidR="006531AA">
          <w:rPr>
            <w:noProof/>
            <w:webHidden/>
          </w:rPr>
          <w:fldChar w:fldCharType="begin"/>
        </w:r>
        <w:r w:rsidR="006531AA">
          <w:rPr>
            <w:noProof/>
            <w:webHidden/>
          </w:rPr>
          <w:instrText xml:space="preserve"> PAGEREF _Toc80721997 \h </w:instrText>
        </w:r>
        <w:r w:rsidR="006531AA">
          <w:rPr>
            <w:noProof/>
            <w:webHidden/>
          </w:rPr>
        </w:r>
        <w:r w:rsidR="006531AA">
          <w:rPr>
            <w:noProof/>
            <w:webHidden/>
          </w:rPr>
          <w:fldChar w:fldCharType="separate"/>
        </w:r>
        <w:r w:rsidR="007B1A21">
          <w:rPr>
            <w:noProof/>
            <w:webHidden/>
          </w:rPr>
          <w:t>4</w:t>
        </w:r>
        <w:r w:rsidR="006531AA">
          <w:rPr>
            <w:noProof/>
            <w:webHidden/>
          </w:rPr>
          <w:fldChar w:fldCharType="end"/>
        </w:r>
      </w:hyperlink>
    </w:p>
    <w:p w14:paraId="3896C3BF" w14:textId="2B2FE64F"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1998" w:history="1">
        <w:r w:rsidR="006531AA" w:rsidRPr="00534E2A">
          <w:rPr>
            <w:rStyle w:val="Hyperlink"/>
            <w:noProof/>
          </w:rPr>
          <w:t>Abbildung 3: vereinfachtes UML-Diagramm (Klassendiagramm) zum VR-Klassenzimmer</w:t>
        </w:r>
        <w:r w:rsidR="006531AA">
          <w:rPr>
            <w:noProof/>
            <w:webHidden/>
          </w:rPr>
          <w:tab/>
        </w:r>
        <w:r w:rsidR="006531AA">
          <w:rPr>
            <w:noProof/>
            <w:webHidden/>
          </w:rPr>
          <w:fldChar w:fldCharType="begin"/>
        </w:r>
        <w:r w:rsidR="006531AA">
          <w:rPr>
            <w:noProof/>
            <w:webHidden/>
          </w:rPr>
          <w:instrText xml:space="preserve"> PAGEREF _Toc80721998 \h </w:instrText>
        </w:r>
        <w:r w:rsidR="006531AA">
          <w:rPr>
            <w:noProof/>
            <w:webHidden/>
          </w:rPr>
        </w:r>
        <w:r w:rsidR="006531AA">
          <w:rPr>
            <w:noProof/>
            <w:webHidden/>
          </w:rPr>
          <w:fldChar w:fldCharType="separate"/>
        </w:r>
        <w:r w:rsidR="007B1A21">
          <w:rPr>
            <w:noProof/>
            <w:webHidden/>
          </w:rPr>
          <w:t>8</w:t>
        </w:r>
        <w:r w:rsidR="006531AA">
          <w:rPr>
            <w:noProof/>
            <w:webHidden/>
          </w:rPr>
          <w:fldChar w:fldCharType="end"/>
        </w:r>
      </w:hyperlink>
    </w:p>
    <w:p w14:paraId="0AE04E0E" w14:textId="79FF8431"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1999" w:history="1">
        <w:r w:rsidR="006531AA" w:rsidRPr="00534E2A">
          <w:rPr>
            <w:rStyle w:val="Hyperlink"/>
            <w:noProof/>
          </w:rPr>
          <w:t>Abbildung 4: : Testversuch bei Veränderung der Variablen bei der Wahrscheinlichkeit</w:t>
        </w:r>
        <w:r w:rsidR="006531AA">
          <w:rPr>
            <w:noProof/>
            <w:webHidden/>
          </w:rPr>
          <w:tab/>
        </w:r>
        <w:r w:rsidR="006531AA">
          <w:rPr>
            <w:noProof/>
            <w:webHidden/>
          </w:rPr>
          <w:fldChar w:fldCharType="begin"/>
        </w:r>
        <w:r w:rsidR="006531AA">
          <w:rPr>
            <w:noProof/>
            <w:webHidden/>
          </w:rPr>
          <w:instrText xml:space="preserve"> PAGEREF _Toc80721999 \h </w:instrText>
        </w:r>
        <w:r w:rsidR="006531AA">
          <w:rPr>
            <w:noProof/>
            <w:webHidden/>
          </w:rPr>
        </w:r>
        <w:r w:rsidR="006531AA">
          <w:rPr>
            <w:noProof/>
            <w:webHidden/>
          </w:rPr>
          <w:fldChar w:fldCharType="separate"/>
        </w:r>
        <w:r w:rsidR="007B1A21">
          <w:rPr>
            <w:noProof/>
            <w:webHidden/>
          </w:rPr>
          <w:t>10</w:t>
        </w:r>
        <w:r w:rsidR="006531AA">
          <w:rPr>
            <w:noProof/>
            <w:webHidden/>
          </w:rPr>
          <w:fldChar w:fldCharType="end"/>
        </w:r>
      </w:hyperlink>
    </w:p>
    <w:p w14:paraId="5A1F367E" w14:textId="61E9A4CB"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0" w:history="1">
        <w:r w:rsidR="006531AA" w:rsidRPr="00534E2A">
          <w:rPr>
            <w:rStyle w:val="Hyperlink"/>
            <w:noProof/>
          </w:rPr>
          <w:t>Abbildung 5: Webanwendung für die Steuerung und die Einstellungen der vSuS und des VR-Klassenzimmers</w:t>
        </w:r>
        <w:r w:rsidR="006531AA">
          <w:rPr>
            <w:noProof/>
            <w:webHidden/>
          </w:rPr>
          <w:tab/>
        </w:r>
        <w:r w:rsidR="006531AA">
          <w:rPr>
            <w:noProof/>
            <w:webHidden/>
          </w:rPr>
          <w:fldChar w:fldCharType="begin"/>
        </w:r>
        <w:r w:rsidR="006531AA">
          <w:rPr>
            <w:noProof/>
            <w:webHidden/>
          </w:rPr>
          <w:instrText xml:space="preserve"> PAGEREF _Toc80722000 \h </w:instrText>
        </w:r>
        <w:r w:rsidR="006531AA">
          <w:rPr>
            <w:noProof/>
            <w:webHidden/>
          </w:rPr>
        </w:r>
        <w:r w:rsidR="006531AA">
          <w:rPr>
            <w:noProof/>
            <w:webHidden/>
          </w:rPr>
          <w:fldChar w:fldCharType="separate"/>
        </w:r>
        <w:r w:rsidR="007B1A21">
          <w:rPr>
            <w:noProof/>
            <w:webHidden/>
          </w:rPr>
          <w:t>14</w:t>
        </w:r>
        <w:r w:rsidR="006531AA">
          <w:rPr>
            <w:noProof/>
            <w:webHidden/>
          </w:rPr>
          <w:fldChar w:fldCharType="end"/>
        </w:r>
      </w:hyperlink>
    </w:p>
    <w:p w14:paraId="7A7A5D95" w14:textId="23E39B88"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1" w:history="1">
        <w:r w:rsidR="006531AA" w:rsidRPr="00534E2A">
          <w:rPr>
            <w:rStyle w:val="Hyperlink"/>
            <w:noProof/>
            <w:lang w:val="en-US"/>
          </w:rPr>
          <w:t>Abbildung 6: Unity-Interface mit ChemistryRoom, Play-Button (rot)</w:t>
        </w:r>
        <w:r w:rsidR="006531AA">
          <w:rPr>
            <w:noProof/>
            <w:webHidden/>
          </w:rPr>
          <w:tab/>
        </w:r>
        <w:r w:rsidR="006531AA">
          <w:rPr>
            <w:noProof/>
            <w:webHidden/>
          </w:rPr>
          <w:fldChar w:fldCharType="begin"/>
        </w:r>
        <w:r w:rsidR="006531AA">
          <w:rPr>
            <w:noProof/>
            <w:webHidden/>
          </w:rPr>
          <w:instrText xml:space="preserve"> PAGEREF _Toc80722001 \h </w:instrText>
        </w:r>
        <w:r w:rsidR="006531AA">
          <w:rPr>
            <w:noProof/>
            <w:webHidden/>
          </w:rPr>
        </w:r>
        <w:r w:rsidR="006531AA">
          <w:rPr>
            <w:noProof/>
            <w:webHidden/>
          </w:rPr>
          <w:fldChar w:fldCharType="separate"/>
        </w:r>
        <w:r w:rsidR="007B1A21">
          <w:rPr>
            <w:noProof/>
            <w:webHidden/>
          </w:rPr>
          <w:t>16</w:t>
        </w:r>
        <w:r w:rsidR="006531AA">
          <w:rPr>
            <w:noProof/>
            <w:webHidden/>
          </w:rPr>
          <w:fldChar w:fldCharType="end"/>
        </w:r>
      </w:hyperlink>
    </w:p>
    <w:p w14:paraId="436506DA" w14:textId="3F7ED689"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2" w:history="1">
        <w:r w:rsidR="006531AA" w:rsidRPr="00534E2A">
          <w:rPr>
            <w:rStyle w:val="Hyperlink"/>
            <w:noProof/>
          </w:rPr>
          <w:t>Abbildung 7: Einordnung der Verhaltensweisen in der Webanwendung. Legende: Good behaviours (Mitarbeit/gutes Verhalten), Bad behaviours (Störung, schlechtes Verhalten), Impuls (Interaktion von LuL mit vSoS) (positiv, neutrag, negativ, rufen) Einstufung in grün, gelb und rot</w:t>
        </w:r>
        <w:r w:rsidR="006531AA">
          <w:rPr>
            <w:noProof/>
            <w:webHidden/>
          </w:rPr>
          <w:tab/>
        </w:r>
        <w:r w:rsidR="006531AA">
          <w:rPr>
            <w:noProof/>
            <w:webHidden/>
          </w:rPr>
          <w:fldChar w:fldCharType="begin"/>
        </w:r>
        <w:r w:rsidR="006531AA">
          <w:rPr>
            <w:noProof/>
            <w:webHidden/>
          </w:rPr>
          <w:instrText xml:space="preserve"> PAGEREF _Toc80722002 \h </w:instrText>
        </w:r>
        <w:r w:rsidR="006531AA">
          <w:rPr>
            <w:noProof/>
            <w:webHidden/>
          </w:rPr>
        </w:r>
        <w:r w:rsidR="006531AA">
          <w:rPr>
            <w:noProof/>
            <w:webHidden/>
          </w:rPr>
          <w:fldChar w:fldCharType="separate"/>
        </w:r>
        <w:r w:rsidR="007B1A21">
          <w:rPr>
            <w:noProof/>
            <w:webHidden/>
          </w:rPr>
          <w:t>16</w:t>
        </w:r>
        <w:r w:rsidR="006531AA">
          <w:rPr>
            <w:noProof/>
            <w:webHidden/>
          </w:rPr>
          <w:fldChar w:fldCharType="end"/>
        </w:r>
      </w:hyperlink>
    </w:p>
    <w:p w14:paraId="15C4BE6D" w14:textId="12CB7A85"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3" w:history="1">
        <w:r w:rsidR="006531AA" w:rsidRPr="00534E2A">
          <w:rPr>
            <w:rStyle w:val="Hyperlink"/>
            <w:noProof/>
          </w:rPr>
          <w:t>Abbildung 8: Array der Verhalten für Klassenclown und Streber, Kommentar Partneraktionen (_pairActions) kann Probleme aufrufen</w:t>
        </w:r>
        <w:r w:rsidR="006531AA">
          <w:rPr>
            <w:noProof/>
            <w:webHidden/>
          </w:rPr>
          <w:tab/>
        </w:r>
        <w:r w:rsidR="006531AA">
          <w:rPr>
            <w:noProof/>
            <w:webHidden/>
          </w:rPr>
          <w:fldChar w:fldCharType="begin"/>
        </w:r>
        <w:r w:rsidR="006531AA">
          <w:rPr>
            <w:noProof/>
            <w:webHidden/>
          </w:rPr>
          <w:instrText xml:space="preserve"> PAGEREF _Toc80722003 \h </w:instrText>
        </w:r>
        <w:r w:rsidR="006531AA">
          <w:rPr>
            <w:noProof/>
            <w:webHidden/>
          </w:rPr>
        </w:r>
        <w:r w:rsidR="006531AA">
          <w:rPr>
            <w:noProof/>
            <w:webHidden/>
          </w:rPr>
          <w:fldChar w:fldCharType="separate"/>
        </w:r>
        <w:r w:rsidR="007B1A21">
          <w:rPr>
            <w:noProof/>
            <w:webHidden/>
          </w:rPr>
          <w:t>19</w:t>
        </w:r>
        <w:r w:rsidR="006531AA">
          <w:rPr>
            <w:noProof/>
            <w:webHidden/>
          </w:rPr>
          <w:fldChar w:fldCharType="end"/>
        </w:r>
      </w:hyperlink>
    </w:p>
    <w:p w14:paraId="37CA1E49" w14:textId="5069F147"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4" w:history="1">
        <w:r w:rsidR="006531AA" w:rsidRPr="00534E2A">
          <w:rPr>
            <w:rStyle w:val="Hyperlink"/>
            <w:noProof/>
            <w:lang w:val="en-US"/>
          </w:rPr>
          <w:t>Abbildung 9: boolesche Variablen: IsclassClown, IsNerd</w:t>
        </w:r>
        <w:r w:rsidR="006531AA">
          <w:rPr>
            <w:noProof/>
            <w:webHidden/>
          </w:rPr>
          <w:tab/>
        </w:r>
        <w:r w:rsidR="006531AA">
          <w:rPr>
            <w:noProof/>
            <w:webHidden/>
          </w:rPr>
          <w:fldChar w:fldCharType="begin"/>
        </w:r>
        <w:r w:rsidR="006531AA">
          <w:rPr>
            <w:noProof/>
            <w:webHidden/>
          </w:rPr>
          <w:instrText xml:space="preserve"> PAGEREF _Toc80722004 \h </w:instrText>
        </w:r>
        <w:r w:rsidR="006531AA">
          <w:rPr>
            <w:noProof/>
            <w:webHidden/>
          </w:rPr>
        </w:r>
        <w:r w:rsidR="006531AA">
          <w:rPr>
            <w:noProof/>
            <w:webHidden/>
          </w:rPr>
          <w:fldChar w:fldCharType="separate"/>
        </w:r>
        <w:r w:rsidR="007B1A21">
          <w:rPr>
            <w:noProof/>
            <w:webHidden/>
          </w:rPr>
          <w:t>19</w:t>
        </w:r>
        <w:r w:rsidR="006531AA">
          <w:rPr>
            <w:noProof/>
            <w:webHidden/>
          </w:rPr>
          <w:fldChar w:fldCharType="end"/>
        </w:r>
      </w:hyperlink>
    </w:p>
    <w:p w14:paraId="5FF8A352" w14:textId="18DAF494"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5" w:history="1">
        <w:r w:rsidR="006531AA" w:rsidRPr="00534E2A">
          <w:rPr>
            <w:rStyle w:val="Hyperlink"/>
            <w:noProof/>
          </w:rPr>
          <w:t>Abbildung 10: Seitenpanel, Änderung (rot) nach Einfügen von IsclassClown und IsNerd</w:t>
        </w:r>
        <w:r w:rsidR="006531AA">
          <w:rPr>
            <w:noProof/>
            <w:webHidden/>
          </w:rPr>
          <w:tab/>
        </w:r>
        <w:r w:rsidR="006531AA">
          <w:rPr>
            <w:noProof/>
            <w:webHidden/>
          </w:rPr>
          <w:fldChar w:fldCharType="begin"/>
        </w:r>
        <w:r w:rsidR="006531AA">
          <w:rPr>
            <w:noProof/>
            <w:webHidden/>
          </w:rPr>
          <w:instrText xml:space="preserve"> PAGEREF _Toc80722005 \h </w:instrText>
        </w:r>
        <w:r w:rsidR="006531AA">
          <w:rPr>
            <w:noProof/>
            <w:webHidden/>
          </w:rPr>
        </w:r>
        <w:r w:rsidR="006531AA">
          <w:rPr>
            <w:noProof/>
            <w:webHidden/>
          </w:rPr>
          <w:fldChar w:fldCharType="separate"/>
        </w:r>
        <w:r w:rsidR="007B1A21">
          <w:rPr>
            <w:noProof/>
            <w:webHidden/>
          </w:rPr>
          <w:t>19</w:t>
        </w:r>
        <w:r w:rsidR="006531AA">
          <w:rPr>
            <w:noProof/>
            <w:webHidden/>
          </w:rPr>
          <w:fldChar w:fldCharType="end"/>
        </w:r>
      </w:hyperlink>
    </w:p>
    <w:p w14:paraId="609E6198" w14:textId="5A7A6A17"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6" w:history="1">
        <w:r w:rsidR="006531AA" w:rsidRPr="00534E2A">
          <w:rPr>
            <w:rStyle w:val="Hyperlink"/>
            <w:noProof/>
          </w:rPr>
          <w:t>Abbildung 11: NonScriptedClassBehaviour, bereites implementierte Funktion mit kleinen Fehler ("&lt;" muss" &gt;" sein)</w:t>
        </w:r>
        <w:r w:rsidR="006531AA">
          <w:rPr>
            <w:noProof/>
            <w:webHidden/>
          </w:rPr>
          <w:tab/>
        </w:r>
        <w:r w:rsidR="006531AA">
          <w:rPr>
            <w:noProof/>
            <w:webHidden/>
          </w:rPr>
          <w:fldChar w:fldCharType="begin"/>
        </w:r>
        <w:r w:rsidR="006531AA">
          <w:rPr>
            <w:noProof/>
            <w:webHidden/>
          </w:rPr>
          <w:instrText xml:space="preserve"> PAGEREF _Toc80722006 \h </w:instrText>
        </w:r>
        <w:r w:rsidR="006531AA">
          <w:rPr>
            <w:noProof/>
            <w:webHidden/>
          </w:rPr>
        </w:r>
        <w:r w:rsidR="006531AA">
          <w:rPr>
            <w:noProof/>
            <w:webHidden/>
          </w:rPr>
          <w:fldChar w:fldCharType="separate"/>
        </w:r>
        <w:r w:rsidR="007B1A21">
          <w:rPr>
            <w:noProof/>
            <w:webHidden/>
          </w:rPr>
          <w:t>19</w:t>
        </w:r>
        <w:r w:rsidR="006531AA">
          <w:rPr>
            <w:noProof/>
            <w:webHidden/>
          </w:rPr>
          <w:fldChar w:fldCharType="end"/>
        </w:r>
      </w:hyperlink>
    </w:p>
    <w:p w14:paraId="3712F822" w14:textId="5E02CAAD"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7" w:history="1">
        <w:r w:rsidR="006531AA" w:rsidRPr="00534E2A">
          <w:rPr>
            <w:rStyle w:val="Hyperlink"/>
            <w:noProof/>
          </w:rPr>
          <w:t>Abbildung 12: Schnittstelle isclassClownBehaviour(), while Schleife mit Übergabe der Verhaltensweisen an die Funktion HandleBehaviour() falls wahr (falls Schüler ausgewählt)</w:t>
        </w:r>
        <w:r w:rsidR="006531AA">
          <w:rPr>
            <w:noProof/>
            <w:webHidden/>
          </w:rPr>
          <w:tab/>
        </w:r>
        <w:r w:rsidR="006531AA">
          <w:rPr>
            <w:noProof/>
            <w:webHidden/>
          </w:rPr>
          <w:fldChar w:fldCharType="begin"/>
        </w:r>
        <w:r w:rsidR="006531AA">
          <w:rPr>
            <w:noProof/>
            <w:webHidden/>
          </w:rPr>
          <w:instrText xml:space="preserve"> PAGEREF _Toc80722007 \h </w:instrText>
        </w:r>
        <w:r w:rsidR="006531AA">
          <w:rPr>
            <w:noProof/>
            <w:webHidden/>
          </w:rPr>
        </w:r>
        <w:r w:rsidR="006531AA">
          <w:rPr>
            <w:noProof/>
            <w:webHidden/>
          </w:rPr>
          <w:fldChar w:fldCharType="separate"/>
        </w:r>
        <w:r w:rsidR="007B1A21">
          <w:rPr>
            <w:noProof/>
            <w:webHidden/>
          </w:rPr>
          <w:t>20</w:t>
        </w:r>
        <w:r w:rsidR="006531AA">
          <w:rPr>
            <w:noProof/>
            <w:webHidden/>
          </w:rPr>
          <w:fldChar w:fldCharType="end"/>
        </w:r>
      </w:hyperlink>
    </w:p>
    <w:p w14:paraId="6DC60A1D" w14:textId="516C1D28"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08" w:history="1">
        <w:r w:rsidR="006531AA" w:rsidRPr="00534E2A">
          <w:rPr>
            <w:rStyle w:val="Hyperlink"/>
            <w:noProof/>
          </w:rPr>
          <w:t>Abbildung 13: Schnittstelle isNerdBehaviour(), while Schleife mit Übergabe der Verhaltensweisen an die Funktion HandleBehaviour() falls wahr (falls Schüler ausgewählt)</w:t>
        </w:r>
        <w:r w:rsidR="006531AA">
          <w:rPr>
            <w:noProof/>
            <w:webHidden/>
          </w:rPr>
          <w:tab/>
        </w:r>
        <w:r w:rsidR="006531AA">
          <w:rPr>
            <w:noProof/>
            <w:webHidden/>
          </w:rPr>
          <w:fldChar w:fldCharType="begin"/>
        </w:r>
        <w:r w:rsidR="006531AA">
          <w:rPr>
            <w:noProof/>
            <w:webHidden/>
          </w:rPr>
          <w:instrText xml:space="preserve"> PAGEREF _Toc80722008 \h </w:instrText>
        </w:r>
        <w:r w:rsidR="006531AA">
          <w:rPr>
            <w:noProof/>
            <w:webHidden/>
          </w:rPr>
        </w:r>
        <w:r w:rsidR="006531AA">
          <w:rPr>
            <w:noProof/>
            <w:webHidden/>
          </w:rPr>
          <w:fldChar w:fldCharType="separate"/>
        </w:r>
        <w:r w:rsidR="007B1A21">
          <w:rPr>
            <w:noProof/>
            <w:webHidden/>
          </w:rPr>
          <w:t>20</w:t>
        </w:r>
        <w:r w:rsidR="006531AA">
          <w:rPr>
            <w:noProof/>
            <w:webHidden/>
          </w:rPr>
          <w:fldChar w:fldCharType="end"/>
        </w:r>
      </w:hyperlink>
    </w:p>
    <w:p w14:paraId="7A4F021F" w14:textId="617EEB9A" w:rsidR="00FF7212" w:rsidRDefault="00C37E11" w:rsidP="004C49E2">
      <w:r>
        <w:rPr>
          <w:b/>
          <w:bCs/>
          <w:sz w:val="28"/>
          <w:szCs w:val="24"/>
          <w:u w:val="single"/>
        </w:rPr>
        <w:fldChar w:fldCharType="end"/>
      </w:r>
      <w:r w:rsidR="00700FE8">
        <w:t>Quelle</w:t>
      </w:r>
      <w:r w:rsidR="005B54CE">
        <w:t>:</w:t>
      </w:r>
      <w:r w:rsidR="00700FE8">
        <w:t xml:space="preserve"> </w:t>
      </w:r>
      <w:r w:rsidR="00FF7212">
        <w:t>Abbild</w:t>
      </w:r>
      <w:r w:rsidR="00232D67">
        <w:t>ung 2: Axel Wiepke</w:t>
      </w:r>
    </w:p>
    <w:p w14:paraId="01BF2ADC" w14:textId="77777777" w:rsidR="000E1677" w:rsidRPr="00010A67" w:rsidRDefault="000E1677" w:rsidP="004C49E2">
      <w:pPr>
        <w:rPr>
          <w:b/>
          <w:bCs/>
          <w:sz w:val="28"/>
          <w:szCs w:val="24"/>
          <w:u w:val="single"/>
        </w:rPr>
      </w:pPr>
    </w:p>
    <w:p w14:paraId="5A05EEB2" w14:textId="5AF6413E" w:rsidR="00EC001D" w:rsidRDefault="00EC001D" w:rsidP="004C49E2">
      <w:pPr>
        <w:rPr>
          <w:b/>
          <w:bCs/>
          <w:sz w:val="28"/>
          <w:szCs w:val="24"/>
          <w:u w:val="single"/>
        </w:rPr>
      </w:pPr>
      <w:r w:rsidRPr="00010A67">
        <w:rPr>
          <w:b/>
          <w:bCs/>
          <w:sz w:val="28"/>
          <w:szCs w:val="24"/>
          <w:u w:val="single"/>
        </w:rPr>
        <w:t>Tabellenverzeichnis</w:t>
      </w:r>
    </w:p>
    <w:p w14:paraId="4C33D714" w14:textId="215A73A6" w:rsidR="006531AA" w:rsidRDefault="00FE570A">
      <w:pPr>
        <w:pStyle w:val="Abbildungsverzeichnis"/>
        <w:tabs>
          <w:tab w:val="right" w:leader="dot" w:pos="9061"/>
        </w:tabs>
        <w:rPr>
          <w:rFonts w:asciiTheme="minorHAnsi" w:eastAsiaTheme="minorEastAsia" w:hAnsiTheme="minorHAnsi"/>
          <w:noProof/>
          <w:sz w:val="22"/>
          <w:lang w:eastAsia="de-DE"/>
        </w:rPr>
      </w:pPr>
      <w:r>
        <w:rPr>
          <w:b/>
          <w:bCs/>
          <w:sz w:val="28"/>
          <w:szCs w:val="24"/>
          <w:u w:val="single"/>
        </w:rPr>
        <w:fldChar w:fldCharType="begin"/>
      </w:r>
      <w:r>
        <w:rPr>
          <w:b/>
          <w:bCs/>
          <w:sz w:val="28"/>
          <w:szCs w:val="24"/>
          <w:u w:val="single"/>
        </w:rPr>
        <w:instrText xml:space="preserve"> TOC \h \z \c "Tabelle" </w:instrText>
      </w:r>
      <w:r>
        <w:rPr>
          <w:b/>
          <w:bCs/>
          <w:sz w:val="28"/>
          <w:szCs w:val="24"/>
          <w:u w:val="single"/>
        </w:rPr>
        <w:fldChar w:fldCharType="separate"/>
      </w:r>
      <w:hyperlink w:anchor="_Toc80722009" w:history="1">
        <w:r w:rsidR="006531AA" w:rsidRPr="001D211C">
          <w:rPr>
            <w:rStyle w:val="Hyperlink"/>
            <w:noProof/>
          </w:rPr>
          <w:t>Tabelle 1: Tabelle für Testversuch bei Veränderung der Variablen bei der Wahrscheinlichkeit</w:t>
        </w:r>
        <w:r w:rsidR="006531AA">
          <w:rPr>
            <w:noProof/>
            <w:webHidden/>
          </w:rPr>
          <w:tab/>
        </w:r>
        <w:r w:rsidR="006531AA">
          <w:rPr>
            <w:noProof/>
            <w:webHidden/>
          </w:rPr>
          <w:fldChar w:fldCharType="begin"/>
        </w:r>
        <w:r w:rsidR="006531AA">
          <w:rPr>
            <w:noProof/>
            <w:webHidden/>
          </w:rPr>
          <w:instrText xml:space="preserve"> PAGEREF _Toc80722009 \h </w:instrText>
        </w:r>
        <w:r w:rsidR="006531AA">
          <w:rPr>
            <w:noProof/>
            <w:webHidden/>
          </w:rPr>
        </w:r>
        <w:r w:rsidR="006531AA">
          <w:rPr>
            <w:noProof/>
            <w:webHidden/>
          </w:rPr>
          <w:fldChar w:fldCharType="separate"/>
        </w:r>
        <w:r w:rsidR="007B1A21">
          <w:rPr>
            <w:noProof/>
            <w:webHidden/>
          </w:rPr>
          <w:t>10</w:t>
        </w:r>
        <w:r w:rsidR="006531AA">
          <w:rPr>
            <w:noProof/>
            <w:webHidden/>
          </w:rPr>
          <w:fldChar w:fldCharType="end"/>
        </w:r>
      </w:hyperlink>
    </w:p>
    <w:p w14:paraId="7BCF0197" w14:textId="52125F5C"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10" w:history="1">
        <w:r w:rsidR="006531AA" w:rsidRPr="001D211C">
          <w:rPr>
            <w:rStyle w:val="Hyperlink"/>
            <w:noProof/>
          </w:rPr>
          <w:t>Tabelle 2: Datenkapselung - Einstellmöglichkeiten für die Zugriffsrechte</w:t>
        </w:r>
        <w:r w:rsidR="006531AA">
          <w:rPr>
            <w:noProof/>
            <w:webHidden/>
          </w:rPr>
          <w:tab/>
        </w:r>
        <w:r w:rsidR="006531AA">
          <w:rPr>
            <w:noProof/>
            <w:webHidden/>
          </w:rPr>
          <w:fldChar w:fldCharType="begin"/>
        </w:r>
        <w:r w:rsidR="006531AA">
          <w:rPr>
            <w:noProof/>
            <w:webHidden/>
          </w:rPr>
          <w:instrText xml:space="preserve"> PAGEREF _Toc80722010 \h </w:instrText>
        </w:r>
        <w:r w:rsidR="006531AA">
          <w:rPr>
            <w:noProof/>
            <w:webHidden/>
          </w:rPr>
        </w:r>
        <w:r w:rsidR="006531AA">
          <w:rPr>
            <w:noProof/>
            <w:webHidden/>
          </w:rPr>
          <w:fldChar w:fldCharType="separate"/>
        </w:r>
        <w:r w:rsidR="007B1A21">
          <w:rPr>
            <w:noProof/>
            <w:webHidden/>
          </w:rPr>
          <w:t>16</w:t>
        </w:r>
        <w:r w:rsidR="006531AA">
          <w:rPr>
            <w:noProof/>
            <w:webHidden/>
          </w:rPr>
          <w:fldChar w:fldCharType="end"/>
        </w:r>
      </w:hyperlink>
    </w:p>
    <w:p w14:paraId="4F7CEA34" w14:textId="49186EED" w:rsidR="006531AA" w:rsidRDefault="001D56C8">
      <w:pPr>
        <w:pStyle w:val="Abbildungsverzeichnis"/>
        <w:tabs>
          <w:tab w:val="right" w:leader="dot" w:pos="9061"/>
        </w:tabs>
        <w:rPr>
          <w:rFonts w:asciiTheme="minorHAnsi" w:eastAsiaTheme="minorEastAsia" w:hAnsiTheme="minorHAnsi"/>
          <w:noProof/>
          <w:sz w:val="22"/>
          <w:lang w:eastAsia="de-DE"/>
        </w:rPr>
      </w:pPr>
      <w:hyperlink w:anchor="_Toc80722011" w:history="1">
        <w:r w:rsidR="006531AA" w:rsidRPr="001D211C">
          <w:rPr>
            <w:rStyle w:val="Hyperlink"/>
            <w:noProof/>
          </w:rPr>
          <w:t>Tabelle 3: Übersicht aller Verhalten (Behaviour) mit Erklärung, Übersetzung, Einordnung und Darstellung</w:t>
        </w:r>
        <w:r w:rsidR="006531AA">
          <w:rPr>
            <w:noProof/>
            <w:webHidden/>
          </w:rPr>
          <w:tab/>
        </w:r>
        <w:r w:rsidR="006531AA">
          <w:rPr>
            <w:noProof/>
            <w:webHidden/>
          </w:rPr>
          <w:fldChar w:fldCharType="begin"/>
        </w:r>
        <w:r w:rsidR="006531AA">
          <w:rPr>
            <w:noProof/>
            <w:webHidden/>
          </w:rPr>
          <w:instrText xml:space="preserve"> PAGEREF _Toc80722011 \h </w:instrText>
        </w:r>
        <w:r w:rsidR="006531AA">
          <w:rPr>
            <w:noProof/>
            <w:webHidden/>
          </w:rPr>
        </w:r>
        <w:r w:rsidR="006531AA">
          <w:rPr>
            <w:noProof/>
            <w:webHidden/>
          </w:rPr>
          <w:fldChar w:fldCharType="separate"/>
        </w:r>
        <w:r w:rsidR="007B1A21">
          <w:rPr>
            <w:noProof/>
            <w:webHidden/>
          </w:rPr>
          <w:t>18</w:t>
        </w:r>
        <w:r w:rsidR="006531AA">
          <w:rPr>
            <w:noProof/>
            <w:webHidden/>
          </w:rPr>
          <w:fldChar w:fldCharType="end"/>
        </w:r>
      </w:hyperlink>
    </w:p>
    <w:p w14:paraId="6351FF8B" w14:textId="0631998C" w:rsidR="00FE570A" w:rsidRPr="00FE570A" w:rsidRDefault="00FE570A" w:rsidP="004C49E2">
      <w:r>
        <w:rPr>
          <w:b/>
          <w:bCs/>
          <w:sz w:val="28"/>
          <w:szCs w:val="24"/>
          <w:u w:val="single"/>
        </w:rPr>
        <w:fldChar w:fldCharType="end"/>
      </w:r>
      <w:r>
        <w:t xml:space="preserve">Quelle: Tabelle 1: </w:t>
      </w:r>
      <w:sdt>
        <w:sdtPr>
          <w:id w:val="13739810"/>
          <w:citation/>
        </w:sdtPr>
        <w:sdtEndPr/>
        <w:sdtContent>
          <w:r w:rsidR="0094746C">
            <w:fldChar w:fldCharType="begin"/>
          </w:r>
          <w:r w:rsidR="0094746C">
            <w:instrText xml:space="preserve"> CITATION Sil20 \l 1031 </w:instrText>
          </w:r>
          <w:r w:rsidR="0094746C">
            <w:fldChar w:fldCharType="separate"/>
          </w:r>
          <w:r w:rsidR="0094746C">
            <w:rPr>
              <w:noProof/>
            </w:rPr>
            <w:t>[</w:t>
          </w:r>
          <w:hyperlink w:anchor="Sil20" w:history="1">
            <w:r w:rsidR="0094746C">
              <w:rPr>
                <w:noProof/>
              </w:rPr>
              <w:t>Sil20</w:t>
            </w:r>
          </w:hyperlink>
          <w:r w:rsidR="0094746C">
            <w:rPr>
              <w:noProof/>
            </w:rPr>
            <w:t>]</w:t>
          </w:r>
          <w:r w:rsidR="0094746C">
            <w:fldChar w:fldCharType="end"/>
          </w:r>
        </w:sdtContent>
      </w:sdt>
      <w:r w:rsidR="0094746C">
        <w:t xml:space="preserve"> S.</w:t>
      </w:r>
      <w:r w:rsidR="00FF7212">
        <w:t>52</w:t>
      </w:r>
      <w:r w:rsidR="00F77309">
        <w:t xml:space="preserve"> (nachgebaut)</w:t>
      </w:r>
    </w:p>
    <w:p w14:paraId="52E7F4FF" w14:textId="77777777" w:rsidR="0035039F" w:rsidRDefault="0035039F" w:rsidP="004C49E2">
      <w:pPr>
        <w:rPr>
          <w:b/>
          <w:bCs/>
          <w:sz w:val="28"/>
          <w:szCs w:val="24"/>
          <w:u w:val="single"/>
        </w:rPr>
      </w:pPr>
    </w:p>
    <w:p w14:paraId="21F54FD5" w14:textId="6F921978" w:rsidR="00382658" w:rsidRDefault="00382658" w:rsidP="004C49E2">
      <w:pPr>
        <w:rPr>
          <w:b/>
          <w:bCs/>
          <w:sz w:val="28"/>
          <w:szCs w:val="24"/>
          <w:u w:val="single"/>
        </w:rPr>
        <w:sectPr w:rsidR="00382658" w:rsidSect="00AE11DD">
          <w:headerReference w:type="default" r:id="rId17"/>
          <w:footerReference w:type="default" r:id="rId18"/>
          <w:pgSz w:w="11906" w:h="16838"/>
          <w:pgMar w:top="2268" w:right="1134" w:bottom="1134" w:left="1701" w:header="850" w:footer="1134" w:gutter="0"/>
          <w:pgNumType w:fmt="upperRoman" w:start="2"/>
          <w:cols w:space="708"/>
          <w:docGrid w:linePitch="360"/>
        </w:sectPr>
      </w:pPr>
    </w:p>
    <w:p w14:paraId="169748D2" w14:textId="77777777" w:rsidR="006531AA" w:rsidRDefault="00BB152F" w:rsidP="00217E5C">
      <w:pPr>
        <w:rPr>
          <w:noProof/>
        </w:rPr>
      </w:pPr>
      <w:r w:rsidRPr="00010A67">
        <w:rPr>
          <w:b/>
          <w:bCs/>
          <w:sz w:val="28"/>
          <w:szCs w:val="24"/>
          <w:u w:val="single"/>
        </w:rPr>
        <w:t>Abkürzungsverzeichnis</w:t>
      </w:r>
      <w:r w:rsidR="00CA1F85">
        <w:fldChar w:fldCharType="begin"/>
      </w:r>
      <w:r w:rsidR="00CA1F85">
        <w:instrText xml:space="preserve"> INDEX \e "</w:instrText>
      </w:r>
      <w:r w:rsidR="00CA1F85">
        <w:tab/>
        <w:instrText xml:space="preserve">" \c "1" \z "1031" </w:instrText>
      </w:r>
      <w:r w:rsidR="00CA1F85">
        <w:fldChar w:fldCharType="separate"/>
      </w:r>
    </w:p>
    <w:p w14:paraId="7E0696C2" w14:textId="77777777" w:rsidR="006531AA" w:rsidRDefault="006531AA" w:rsidP="00217E5C">
      <w:pPr>
        <w:rPr>
          <w:noProof/>
        </w:rPr>
        <w:sectPr w:rsidR="006531AA" w:rsidSect="006531AA">
          <w:headerReference w:type="default" r:id="rId19"/>
          <w:type w:val="continuous"/>
          <w:pgSz w:w="11906" w:h="16838"/>
          <w:pgMar w:top="2268" w:right="1134" w:bottom="1134" w:left="1701" w:header="850" w:footer="1134" w:gutter="0"/>
          <w:pgNumType w:fmt="upperRoman"/>
          <w:cols w:space="708"/>
          <w:docGrid w:linePitch="360"/>
        </w:sectPr>
      </w:pPr>
    </w:p>
    <w:p w14:paraId="5DD281FE" w14:textId="77777777" w:rsidR="006531AA" w:rsidRDefault="006531AA">
      <w:pPr>
        <w:pStyle w:val="Index1"/>
        <w:tabs>
          <w:tab w:val="right" w:leader="dot" w:pos="9061"/>
        </w:tabs>
        <w:rPr>
          <w:noProof/>
        </w:rPr>
      </w:pPr>
      <w:r>
        <w:rPr>
          <w:noProof/>
        </w:rPr>
        <w:t>C# - C-Sharp (Programmiersprache)</w:t>
      </w:r>
      <w:r>
        <w:rPr>
          <w:noProof/>
        </w:rPr>
        <w:tab/>
        <w:t>1</w:t>
      </w:r>
    </w:p>
    <w:p w14:paraId="6FD1CE4E" w14:textId="77777777" w:rsidR="006531AA" w:rsidRDefault="006531AA">
      <w:pPr>
        <w:pStyle w:val="Index1"/>
        <w:tabs>
          <w:tab w:val="right" w:leader="dot" w:pos="9061"/>
        </w:tabs>
        <w:rPr>
          <w:noProof/>
        </w:rPr>
      </w:pPr>
      <w:r>
        <w:rPr>
          <w:noProof/>
        </w:rPr>
        <w:t>Git.UP - Git Universität Potsdam</w:t>
      </w:r>
      <w:r>
        <w:rPr>
          <w:noProof/>
        </w:rPr>
        <w:tab/>
        <w:t>14</w:t>
      </w:r>
    </w:p>
    <w:p w14:paraId="5EE468CA" w14:textId="77777777" w:rsidR="006531AA" w:rsidRDefault="006531AA">
      <w:pPr>
        <w:pStyle w:val="Index1"/>
        <w:tabs>
          <w:tab w:val="right" w:leader="dot" w:pos="9061"/>
        </w:tabs>
        <w:rPr>
          <w:noProof/>
        </w:rPr>
      </w:pPr>
      <w:r>
        <w:rPr>
          <w:noProof/>
        </w:rPr>
        <w:t>HWR - Hochschule für Wirtschaft und Recht</w:t>
      </w:r>
      <w:r>
        <w:rPr>
          <w:noProof/>
        </w:rPr>
        <w:tab/>
        <w:t>1</w:t>
      </w:r>
    </w:p>
    <w:p w14:paraId="7B95014B" w14:textId="77777777" w:rsidR="006531AA" w:rsidRDefault="006531AA">
      <w:pPr>
        <w:pStyle w:val="Index1"/>
        <w:tabs>
          <w:tab w:val="right" w:leader="dot" w:pos="9061"/>
        </w:tabs>
        <w:rPr>
          <w:noProof/>
        </w:rPr>
      </w:pPr>
      <w:r>
        <w:rPr>
          <w:noProof/>
        </w:rPr>
        <w:t>IDE - integrated development environment (integrierte Entwicklungsumgebung)</w:t>
      </w:r>
      <w:r>
        <w:rPr>
          <w:noProof/>
        </w:rPr>
        <w:tab/>
        <w:t>6</w:t>
      </w:r>
    </w:p>
    <w:p w14:paraId="1E5F9A60" w14:textId="77777777" w:rsidR="006531AA" w:rsidRDefault="006531AA">
      <w:pPr>
        <w:pStyle w:val="Index1"/>
        <w:tabs>
          <w:tab w:val="right" w:leader="dot" w:pos="9061"/>
        </w:tabs>
        <w:rPr>
          <w:noProof/>
        </w:rPr>
      </w:pPr>
      <w:r>
        <w:rPr>
          <w:noProof/>
        </w:rPr>
        <w:t>LFS - Large File Storage</w:t>
      </w:r>
      <w:r>
        <w:rPr>
          <w:noProof/>
        </w:rPr>
        <w:tab/>
        <w:t>14</w:t>
      </w:r>
    </w:p>
    <w:p w14:paraId="54B21FBA" w14:textId="77777777" w:rsidR="006531AA" w:rsidRDefault="006531AA">
      <w:pPr>
        <w:pStyle w:val="Index1"/>
        <w:tabs>
          <w:tab w:val="right" w:leader="dot" w:pos="9061"/>
        </w:tabs>
        <w:rPr>
          <w:noProof/>
        </w:rPr>
      </w:pPr>
      <w:r>
        <w:rPr>
          <w:noProof/>
        </w:rPr>
        <w:t>LuL - Lehramtsstudentinnen und Lehramtsstudenten</w:t>
      </w:r>
      <w:r>
        <w:rPr>
          <w:noProof/>
        </w:rPr>
        <w:tab/>
        <w:t>4</w:t>
      </w:r>
    </w:p>
    <w:p w14:paraId="50780E04" w14:textId="77777777" w:rsidR="006531AA" w:rsidRDefault="006531AA">
      <w:pPr>
        <w:pStyle w:val="Index1"/>
        <w:tabs>
          <w:tab w:val="right" w:leader="dot" w:pos="9061"/>
        </w:tabs>
        <w:rPr>
          <w:noProof/>
        </w:rPr>
      </w:pPr>
      <w:r>
        <w:rPr>
          <w:noProof/>
        </w:rPr>
        <w:t>OOP - Objektorientierte Programmierung</w:t>
      </w:r>
      <w:r>
        <w:rPr>
          <w:noProof/>
        </w:rPr>
        <w:tab/>
        <w:t>1</w:t>
      </w:r>
    </w:p>
    <w:p w14:paraId="28BE9B6D" w14:textId="77777777" w:rsidR="006531AA" w:rsidRDefault="006531AA">
      <w:pPr>
        <w:pStyle w:val="Index1"/>
        <w:tabs>
          <w:tab w:val="right" w:leader="dot" w:pos="9061"/>
        </w:tabs>
        <w:rPr>
          <w:noProof/>
        </w:rPr>
      </w:pPr>
      <w:r>
        <w:rPr>
          <w:noProof/>
        </w:rPr>
        <w:t>UML - Unified Modeling Language</w:t>
      </w:r>
      <w:r>
        <w:rPr>
          <w:noProof/>
        </w:rPr>
        <w:tab/>
        <w:t>3</w:t>
      </w:r>
    </w:p>
    <w:p w14:paraId="335D749F" w14:textId="77777777" w:rsidR="006531AA" w:rsidRDefault="006531AA">
      <w:pPr>
        <w:pStyle w:val="Index1"/>
        <w:tabs>
          <w:tab w:val="right" w:leader="dot" w:pos="9061"/>
        </w:tabs>
        <w:rPr>
          <w:noProof/>
        </w:rPr>
      </w:pPr>
      <w:r>
        <w:rPr>
          <w:noProof/>
        </w:rPr>
        <w:t>VR - Virtual Reality</w:t>
      </w:r>
      <w:r>
        <w:rPr>
          <w:noProof/>
        </w:rPr>
        <w:tab/>
        <w:t>4</w:t>
      </w:r>
    </w:p>
    <w:p w14:paraId="234FD14E" w14:textId="77777777" w:rsidR="006531AA" w:rsidRDefault="006531AA">
      <w:pPr>
        <w:pStyle w:val="Index1"/>
        <w:tabs>
          <w:tab w:val="right" w:leader="dot" w:pos="9061"/>
        </w:tabs>
        <w:rPr>
          <w:noProof/>
        </w:rPr>
      </w:pPr>
      <w:r>
        <w:rPr>
          <w:noProof/>
        </w:rPr>
        <w:t>vSoS - virtuelle Schülerin oder Schüler</w:t>
      </w:r>
      <w:r>
        <w:rPr>
          <w:noProof/>
        </w:rPr>
        <w:tab/>
        <w:t>9</w:t>
      </w:r>
    </w:p>
    <w:p w14:paraId="481D5322" w14:textId="77777777" w:rsidR="006531AA" w:rsidRDefault="006531AA">
      <w:pPr>
        <w:pStyle w:val="Index1"/>
        <w:tabs>
          <w:tab w:val="right" w:leader="dot" w:pos="9061"/>
        </w:tabs>
        <w:rPr>
          <w:noProof/>
        </w:rPr>
      </w:pPr>
      <w:r>
        <w:rPr>
          <w:noProof/>
        </w:rPr>
        <w:t>vSuS - virtuelle Schülerinnen und Schüler</w:t>
      </w:r>
      <w:r>
        <w:rPr>
          <w:noProof/>
        </w:rPr>
        <w:tab/>
        <w:t>1</w:t>
      </w:r>
    </w:p>
    <w:p w14:paraId="2EE0485B" w14:textId="6D44A8A4" w:rsidR="006531AA" w:rsidRDefault="006531AA" w:rsidP="00217E5C">
      <w:pPr>
        <w:rPr>
          <w:noProof/>
        </w:rPr>
        <w:sectPr w:rsidR="006531AA" w:rsidSect="006531AA">
          <w:type w:val="continuous"/>
          <w:pgSz w:w="11906" w:h="16838"/>
          <w:pgMar w:top="2268" w:right="1134" w:bottom="1134" w:left="1701" w:header="850" w:footer="1134" w:gutter="0"/>
          <w:pgNumType w:fmt="upperRoman"/>
          <w:cols w:space="720"/>
          <w:docGrid w:linePitch="360"/>
        </w:sectPr>
      </w:pPr>
    </w:p>
    <w:p w14:paraId="323C05DF" w14:textId="44D15CC2" w:rsidR="00074369" w:rsidRPr="00217E5C" w:rsidRDefault="00CA1F85" w:rsidP="00217E5C">
      <w:pPr>
        <w:rPr>
          <w:color w:val="FF0000"/>
        </w:rPr>
        <w:sectPr w:rsidR="00074369" w:rsidRPr="00217E5C" w:rsidSect="006531AA">
          <w:type w:val="continuous"/>
          <w:pgSz w:w="11906" w:h="16838"/>
          <w:pgMar w:top="2268" w:right="1134" w:bottom="1134" w:left="1701" w:header="850" w:footer="1134" w:gutter="0"/>
          <w:pgNumType w:fmt="upperRoman"/>
          <w:cols w:space="708"/>
          <w:docGrid w:linePitch="360"/>
        </w:sectPr>
      </w:pPr>
      <w:r>
        <w:fldChar w:fldCharType="end"/>
      </w:r>
      <w:r w:rsidR="00DD14D4">
        <w:br w:type="page"/>
      </w:r>
    </w:p>
    <w:p w14:paraId="5BDEAA45" w14:textId="16E2EC8F" w:rsidR="00BB152F" w:rsidRPr="00FD4C3A" w:rsidRDefault="00BB152F" w:rsidP="00FD4C3A">
      <w:pPr>
        <w:pStyle w:val="berschrift1"/>
      </w:pPr>
      <w:bookmarkStart w:id="1" w:name="_Toc80721981"/>
      <w:r w:rsidRPr="00FD4C3A">
        <w:lastRenderedPageBreak/>
        <w:t>Einleitung</w:t>
      </w:r>
      <w:bookmarkEnd w:id="1"/>
    </w:p>
    <w:p w14:paraId="08370737" w14:textId="6FBD71E5" w:rsidR="00EC001D" w:rsidRDefault="00EC001D" w:rsidP="004C49E2"/>
    <w:p w14:paraId="4A763972" w14:textId="752DE196" w:rsidR="001D6AE4" w:rsidRDefault="0042512D" w:rsidP="005971B8">
      <w:pPr>
        <w:spacing w:after="160" w:line="259" w:lineRule="auto"/>
      </w:pPr>
      <w:r>
        <w:t xml:space="preserve">In der menschlichen Entwicklung lernt </w:t>
      </w:r>
      <w:r w:rsidR="00243A34">
        <w:t>jeder</w:t>
      </w:r>
      <w:r w:rsidR="00D90ACC">
        <w:t xml:space="preserve"> bewusst oder auch unbewusst </w:t>
      </w:r>
      <w:r w:rsidR="009A0523">
        <w:t>kategorisch</w:t>
      </w:r>
      <w:r w:rsidR="00D90ACC">
        <w:t xml:space="preserve"> zu </w:t>
      </w:r>
      <w:r w:rsidR="00DA3267">
        <w:t>denken</w:t>
      </w:r>
      <w:r w:rsidR="00047CEE">
        <w:t xml:space="preserve">, </w:t>
      </w:r>
      <w:r w:rsidR="006103FC">
        <w:t>d</w:t>
      </w:r>
      <w:r w:rsidR="005B464E">
        <w:t>enn</w:t>
      </w:r>
      <w:r w:rsidR="00177931">
        <w:t xml:space="preserve"> es</w:t>
      </w:r>
      <w:r w:rsidR="00821A7F">
        <w:t xml:space="preserve"> umg</w:t>
      </w:r>
      <w:r w:rsidR="00177931">
        <w:t>i</w:t>
      </w:r>
      <w:r w:rsidR="00821A7F">
        <w:t>b</w:t>
      </w:r>
      <w:r w:rsidR="00177931">
        <w:t>t</w:t>
      </w:r>
      <w:r w:rsidR="00821A7F">
        <w:t xml:space="preserve"> uns in </w:t>
      </w:r>
      <w:r w:rsidR="00C56F90">
        <w:t>jegliche</w:t>
      </w:r>
      <w:r w:rsidR="00AF519A">
        <w:t xml:space="preserve">r </w:t>
      </w:r>
      <w:r w:rsidR="00C56F90">
        <w:t>Form. Ob es d</w:t>
      </w:r>
      <w:r w:rsidR="00FC6AA7">
        <w:t xml:space="preserve">er </w:t>
      </w:r>
      <w:proofErr w:type="spellStart"/>
      <w:r w:rsidR="00FC6AA7">
        <w:t>Granny</w:t>
      </w:r>
      <w:proofErr w:type="spellEnd"/>
      <w:r w:rsidR="00FC6AA7">
        <w:t xml:space="preserve"> Smith Apfel </w:t>
      </w:r>
      <w:r w:rsidR="00DA74B3">
        <w:t>ist,</w:t>
      </w:r>
      <w:r w:rsidR="00FC6AA7">
        <w:t xml:space="preserve"> </w:t>
      </w:r>
      <w:r w:rsidR="00AF519A">
        <w:t>der</w:t>
      </w:r>
      <w:r w:rsidR="00C3053C">
        <w:t xml:space="preserve"> </w:t>
      </w:r>
      <w:r w:rsidR="00AF519A">
        <w:t>in der</w:t>
      </w:r>
      <w:r w:rsidR="00C3053C">
        <w:t xml:space="preserve"> Pause </w:t>
      </w:r>
      <w:r w:rsidR="00AF519A">
        <w:t>verzehr</w:t>
      </w:r>
      <w:r w:rsidR="00D60FA6">
        <w:t>t wird</w:t>
      </w:r>
      <w:r>
        <w:t xml:space="preserve"> </w:t>
      </w:r>
      <w:r w:rsidR="00DA74B3">
        <w:t>oder der Audi A3</w:t>
      </w:r>
      <w:r w:rsidR="00D60FA6">
        <w:t xml:space="preserve"> ist,</w:t>
      </w:r>
      <w:r w:rsidR="00DA74B3">
        <w:t xml:space="preserve"> mit dem </w:t>
      </w:r>
      <w:r w:rsidR="002B0AB8">
        <w:t>der Weg</w:t>
      </w:r>
      <w:r w:rsidR="007C4EF2">
        <w:t xml:space="preserve"> zur Arbeit </w:t>
      </w:r>
      <w:r w:rsidR="00146993">
        <w:t>täglich zurückgelegt wird</w:t>
      </w:r>
      <w:r w:rsidR="007C4EF2">
        <w:t xml:space="preserve">. Diese Objekte </w:t>
      </w:r>
      <w:r w:rsidR="00146993">
        <w:t>können</w:t>
      </w:r>
      <w:r w:rsidR="007C4EF2">
        <w:t xml:space="preserve"> ste</w:t>
      </w:r>
      <w:r w:rsidR="003D6051">
        <w:t xml:space="preserve">ts </w:t>
      </w:r>
      <w:r w:rsidR="00187ECD">
        <w:t>in eine</w:t>
      </w:r>
      <w:r w:rsidR="00146993">
        <w:t>r</w:t>
      </w:r>
      <w:r w:rsidR="00047CEE">
        <w:t xml:space="preserve"> übergeordnete</w:t>
      </w:r>
      <w:r w:rsidR="00146993">
        <w:t>n</w:t>
      </w:r>
      <w:r w:rsidR="00187ECD">
        <w:t xml:space="preserve"> Gruppe</w:t>
      </w:r>
      <w:r w:rsidR="00146993">
        <w:t xml:space="preserve"> zusammengefasst werden</w:t>
      </w:r>
      <w:r w:rsidR="00187ECD">
        <w:t xml:space="preserve">. Bei den </w:t>
      </w:r>
      <w:proofErr w:type="spellStart"/>
      <w:r w:rsidR="00187ECD">
        <w:t>Granny</w:t>
      </w:r>
      <w:proofErr w:type="spellEnd"/>
      <w:r w:rsidR="00187ECD">
        <w:t xml:space="preserve"> Smiths </w:t>
      </w:r>
      <w:r w:rsidR="003B7E76">
        <w:t>gibt</w:t>
      </w:r>
      <w:r w:rsidR="00187ECD">
        <w:t xml:space="preserve"> es generell </w:t>
      </w:r>
      <w:r w:rsidR="003B7E76">
        <w:t>die Möglich</w:t>
      </w:r>
      <w:r w:rsidR="00387B77">
        <w:t xml:space="preserve">keit </w:t>
      </w:r>
      <w:r w:rsidR="008861F5">
        <w:t>der</w:t>
      </w:r>
      <w:r w:rsidR="00387B77">
        <w:t xml:space="preserve"> Zuordnung zu den </w:t>
      </w:r>
      <w:r w:rsidR="00187ECD">
        <w:t>Äpfel</w:t>
      </w:r>
      <w:r w:rsidR="00387B77">
        <w:t>n</w:t>
      </w:r>
      <w:r w:rsidR="00187ECD">
        <w:t xml:space="preserve"> </w:t>
      </w:r>
      <w:r w:rsidR="00C34580">
        <w:t xml:space="preserve">oder </w:t>
      </w:r>
      <w:r w:rsidR="00387B77">
        <w:t xml:space="preserve">den </w:t>
      </w:r>
      <w:r w:rsidR="00C34580">
        <w:t>Früchte</w:t>
      </w:r>
      <w:r w:rsidR="00387B77">
        <w:t>n</w:t>
      </w:r>
      <w:r w:rsidR="00A50FB8">
        <w:t xml:space="preserve"> und beim </w:t>
      </w:r>
      <w:r w:rsidR="00C34580">
        <w:t>A</w:t>
      </w:r>
      <w:r w:rsidR="002748CA">
        <w:t>3</w:t>
      </w:r>
      <w:r w:rsidR="00A50FB8">
        <w:t xml:space="preserve"> Modell</w:t>
      </w:r>
      <w:r w:rsidR="002748CA">
        <w:t xml:space="preserve"> können es generell Audis, Autos oder </w:t>
      </w:r>
      <w:r w:rsidR="00B97059">
        <w:t xml:space="preserve">Fortbewegungsmittel </w:t>
      </w:r>
      <w:r w:rsidR="006103FC">
        <w:t>sein</w:t>
      </w:r>
      <w:r w:rsidR="002748CA">
        <w:t xml:space="preserve">. Dieses kategorische </w:t>
      </w:r>
      <w:r w:rsidR="00127D97">
        <w:t>Denken findet auch in der</w:t>
      </w:r>
      <w:r w:rsidR="00596200">
        <w:t xml:space="preserve"> Informatik</w:t>
      </w:r>
      <w:r w:rsidR="00127D97">
        <w:t xml:space="preserve"> </w:t>
      </w:r>
      <w:proofErr w:type="gramStart"/>
      <w:r w:rsidR="00CE7BA9">
        <w:t>Anwendung</w:t>
      </w:r>
      <w:proofErr w:type="gramEnd"/>
      <w:r w:rsidR="00CE7BA9">
        <w:t xml:space="preserve"> und zwar </w:t>
      </w:r>
      <w:r w:rsidR="00127D97">
        <w:t>in Form der Objektorientierten Programmierung</w:t>
      </w:r>
      <w:r w:rsidR="00ED0253">
        <w:t xml:space="preserve"> (OOP</w:t>
      </w:r>
      <w:r w:rsidR="00ED0253">
        <w:fldChar w:fldCharType="begin"/>
      </w:r>
      <w:r w:rsidR="00ED0253">
        <w:instrText xml:space="preserve"> XE "</w:instrText>
      </w:r>
      <w:r w:rsidR="00ED0253" w:rsidRPr="008D7339">
        <w:instrText>OOP - Objektorientierte Programmierung</w:instrText>
      </w:r>
      <w:r w:rsidR="00ED0253">
        <w:instrText xml:space="preserve">" </w:instrText>
      </w:r>
      <w:r w:rsidR="00ED0253">
        <w:fldChar w:fldCharType="end"/>
      </w:r>
      <w:r w:rsidR="00ED0253">
        <w:t>)</w:t>
      </w:r>
      <w:r w:rsidR="00127D97">
        <w:t>.</w:t>
      </w:r>
      <w:r w:rsidR="00ED0253">
        <w:t xml:space="preserve"> </w:t>
      </w:r>
      <w:r w:rsidR="00671F6A">
        <w:t xml:space="preserve">Die </w:t>
      </w:r>
      <w:r w:rsidR="00ED0253">
        <w:t>Probleme werden</w:t>
      </w:r>
      <w:r w:rsidR="006D79A2">
        <w:t xml:space="preserve"> dabei auf einer für uns </w:t>
      </w:r>
      <w:r w:rsidR="001D6AE4">
        <w:t>natürlichen Art und Weise modelliert</w:t>
      </w:r>
      <w:r w:rsidR="006D79A2">
        <w:t xml:space="preserve">, </w:t>
      </w:r>
      <w:r w:rsidR="00B46B02">
        <w:t>die</w:t>
      </w:r>
      <w:r w:rsidR="006D79A2">
        <w:t xml:space="preserve"> der</w:t>
      </w:r>
      <w:r w:rsidR="001D6AE4">
        <w:t xml:space="preserve"> menschlichen Denkweise ähnelt.</w:t>
      </w:r>
      <w:r w:rsidR="00221327">
        <w:t xml:space="preserve"> Da sich </w:t>
      </w:r>
      <w:r w:rsidR="004D20B4">
        <w:t>das objektorientierte Paradigma in den</w:t>
      </w:r>
      <w:r w:rsidR="00E85374">
        <w:t xml:space="preserve"> </w:t>
      </w:r>
      <w:r w:rsidR="004D20B4">
        <w:t>letzten Jahren</w:t>
      </w:r>
      <w:r w:rsidR="00636F5C">
        <w:t xml:space="preserve"> in Folge der Digitalisierung,</w:t>
      </w:r>
      <w:r w:rsidR="004D20B4">
        <w:t xml:space="preserve"> sowohl im </w:t>
      </w:r>
      <w:proofErr w:type="gramStart"/>
      <w:r w:rsidR="001F7516">
        <w:t>Ausbildungsbereich</w:t>
      </w:r>
      <w:r w:rsidR="00671F6A">
        <w:t>,</w:t>
      </w:r>
      <w:proofErr w:type="gramEnd"/>
      <w:r w:rsidR="00F31A59">
        <w:t xml:space="preserve"> als auch im </w:t>
      </w:r>
      <w:r w:rsidR="004D20B4">
        <w:t xml:space="preserve">industriellen </w:t>
      </w:r>
      <w:r w:rsidR="00F31A59">
        <w:t xml:space="preserve">Umfeld durchgesetzt hat, </w:t>
      </w:r>
      <w:r w:rsidR="00671F6A">
        <w:t xml:space="preserve">rückt die </w:t>
      </w:r>
      <w:r w:rsidR="001F7516">
        <w:t>Thema</w:t>
      </w:r>
      <w:r w:rsidR="00671F6A">
        <w:t>tik</w:t>
      </w:r>
      <w:r w:rsidR="001F7516">
        <w:t xml:space="preserve"> der Objektorientierten Programmierung</w:t>
      </w:r>
      <w:r w:rsidR="00671F6A">
        <w:t xml:space="preserve"> immer mehr in den Vordergrund</w:t>
      </w:r>
      <w:r w:rsidR="001F7516">
        <w:t>.</w:t>
      </w:r>
      <w:r w:rsidR="00893283">
        <w:t xml:space="preserve"> </w:t>
      </w:r>
      <w:sdt>
        <w:sdtPr>
          <w:id w:val="-1225988588"/>
          <w:citation/>
        </w:sdtPr>
        <w:sdtEndPr/>
        <w:sdtContent>
          <w:r w:rsidR="00E85374">
            <w:fldChar w:fldCharType="begin"/>
          </w:r>
          <w:r w:rsidR="00E85374">
            <w:instrText xml:space="preserve"> CITATION Bol14 \l 1031 </w:instrText>
          </w:r>
          <w:r w:rsidR="00E85374">
            <w:fldChar w:fldCharType="separate"/>
          </w:r>
          <w:r w:rsidR="00E85374">
            <w:rPr>
              <w:noProof/>
            </w:rPr>
            <w:t>[</w:t>
          </w:r>
          <w:hyperlink w:anchor="Bol14" w:history="1">
            <w:r w:rsidR="00E85374">
              <w:rPr>
                <w:noProof/>
              </w:rPr>
              <w:t>Bol14</w:t>
            </w:r>
          </w:hyperlink>
          <w:r w:rsidR="00E85374">
            <w:rPr>
              <w:noProof/>
            </w:rPr>
            <w:t>]</w:t>
          </w:r>
          <w:r w:rsidR="00E85374">
            <w:fldChar w:fldCharType="end"/>
          </w:r>
        </w:sdtContent>
      </w:sdt>
      <w:r w:rsidR="00E85374">
        <w:t xml:space="preserve"> (S.2)</w:t>
      </w:r>
    </w:p>
    <w:p w14:paraId="7E5FA9E8" w14:textId="3782D7BB" w:rsidR="00734C7D" w:rsidRDefault="0030219F" w:rsidP="005971B8">
      <w:pPr>
        <w:spacing w:after="160" w:line="259" w:lineRule="auto"/>
      </w:pPr>
      <w:r>
        <w:t xml:space="preserve">Die Objektorientierte Programmierung </w:t>
      </w:r>
      <w:r w:rsidR="002E607E">
        <w:t xml:space="preserve">wird auch im Forschungsprojekt </w:t>
      </w:r>
      <w:r w:rsidR="007D1F58">
        <w:t xml:space="preserve">„VR-Klassenzimmer“ </w:t>
      </w:r>
      <w:r w:rsidR="004A5519">
        <w:t>in Form der Programmiersprache C</w:t>
      </w:r>
      <w:r w:rsidR="00DB5424">
        <w:t>-Sharp (C</w:t>
      </w:r>
      <w:r w:rsidR="004A5519">
        <w:t>#</w:t>
      </w:r>
      <w:r w:rsidR="00DB5424">
        <w:fldChar w:fldCharType="begin"/>
      </w:r>
      <w:r w:rsidR="00DB5424">
        <w:instrText xml:space="preserve"> XE "</w:instrText>
      </w:r>
      <w:r w:rsidR="00DB5424" w:rsidRPr="009F0784">
        <w:instrText>C# - C-Sharp (Programmiersprache)</w:instrText>
      </w:r>
      <w:r w:rsidR="00DB5424">
        <w:instrText xml:space="preserve">" </w:instrText>
      </w:r>
      <w:r w:rsidR="00DB5424">
        <w:fldChar w:fldCharType="end"/>
      </w:r>
      <w:r w:rsidR="00DB5424">
        <w:t xml:space="preserve">) </w:t>
      </w:r>
      <w:r w:rsidR="007D1F58">
        <w:t>genutzt</w:t>
      </w:r>
      <w:r w:rsidR="00685671">
        <w:t>.</w:t>
      </w:r>
      <w:r w:rsidR="004A5519">
        <w:t xml:space="preserve"> </w:t>
      </w:r>
      <w:r w:rsidR="0086521D">
        <w:t>Das VR-Klassenzimmer</w:t>
      </w:r>
      <w:r w:rsidR="005513B0">
        <w:t xml:space="preserve"> bietet </w:t>
      </w:r>
      <w:r w:rsidR="00670328">
        <w:t>Trainingss</w:t>
      </w:r>
      <w:r w:rsidR="005513B0">
        <w:t>imulationen für</w:t>
      </w:r>
      <w:r w:rsidR="007D1F58">
        <w:t xml:space="preserve"> </w:t>
      </w:r>
      <w:r w:rsidR="00685671">
        <w:t>Lehr</w:t>
      </w:r>
      <w:r w:rsidR="00353777">
        <w:t>amtsstudierende</w:t>
      </w:r>
      <w:r w:rsidR="00670328">
        <w:t xml:space="preserve">, wodurch </w:t>
      </w:r>
      <w:r w:rsidR="00353777">
        <w:t xml:space="preserve"> </w:t>
      </w:r>
      <w:r w:rsidR="006C3FC8">
        <w:t xml:space="preserve">Ressourcen gespart </w:t>
      </w:r>
      <w:r w:rsidR="00F678AF">
        <w:t>und ethische Bedenken vernachlässigt werden</w:t>
      </w:r>
      <w:r w:rsidR="00F5139E">
        <w:t xml:space="preserve"> </w:t>
      </w:r>
      <w:r w:rsidR="006C3FC8">
        <w:t xml:space="preserve">können. Dabei </w:t>
      </w:r>
      <w:r w:rsidR="00671F6A">
        <w:t>wird</w:t>
      </w:r>
      <w:r w:rsidR="006C3FC8">
        <w:t xml:space="preserve"> das Ziel </w:t>
      </w:r>
      <w:r w:rsidR="00671F6A">
        <w:t xml:space="preserve">verfolgt, </w:t>
      </w:r>
      <w:r w:rsidR="006C3FC8">
        <w:t xml:space="preserve">die Simulationen </w:t>
      </w:r>
      <w:r w:rsidR="002027C4">
        <w:t>so realitätsnah wie möglich zu gestalten</w:t>
      </w:r>
      <w:r w:rsidR="00671F6A">
        <w:t>.</w:t>
      </w:r>
      <w:r w:rsidR="00480294">
        <w:t xml:space="preserve"> </w:t>
      </w:r>
      <w:r w:rsidR="00671F6A">
        <w:t>Indem</w:t>
      </w:r>
      <w:r w:rsidR="00480294">
        <w:t xml:space="preserve"> menschliche </w:t>
      </w:r>
      <w:r w:rsidR="008F2B53">
        <w:t>Interaktionen</w:t>
      </w:r>
      <w:r w:rsidR="00480294">
        <w:t xml:space="preserve"> </w:t>
      </w:r>
      <w:r w:rsidR="00073DBE">
        <w:t>nachgestellt</w:t>
      </w:r>
      <w:r w:rsidR="007A0CB2">
        <w:t xml:space="preserve"> werden</w:t>
      </w:r>
      <w:r w:rsidR="00671F6A">
        <w:t>, sollen</w:t>
      </w:r>
      <w:r w:rsidR="00073DBE">
        <w:t xml:space="preserve"> </w:t>
      </w:r>
      <w:r w:rsidR="00F12553">
        <w:t>Herausforderungen aber auch Chancen</w:t>
      </w:r>
      <w:r w:rsidR="00421C55">
        <w:t xml:space="preserve"> resultieren,</w:t>
      </w:r>
      <w:r w:rsidR="00F12553">
        <w:t xml:space="preserve"> </w:t>
      </w:r>
      <w:r w:rsidR="00C94C78">
        <w:t xml:space="preserve">mit </w:t>
      </w:r>
      <w:r w:rsidR="00421C55">
        <w:t>dem Unterrichtsgeschehen</w:t>
      </w:r>
      <w:r w:rsidR="0051170A">
        <w:t xml:space="preserve"> vertraut zu werden</w:t>
      </w:r>
      <w:r w:rsidR="007A0CB2">
        <w:t xml:space="preserve"> (Unterrichten,  Gespräche,</w:t>
      </w:r>
      <w:r w:rsidR="00D509BC">
        <w:t xml:space="preserve"> Umgang mit Unterrichtsstörungen)</w:t>
      </w:r>
      <w:r w:rsidR="002027C4">
        <w:t>.</w:t>
      </w:r>
      <w:r w:rsidR="00B47D57">
        <w:t xml:space="preserve"> Die Realitätsnähe</w:t>
      </w:r>
      <w:r w:rsidR="00686683">
        <w:t xml:space="preserve"> wird durch eine Unterscheidung der virtuellen Schüler und Schülerinnen </w:t>
      </w:r>
      <w:r w:rsidR="00FD0FC4">
        <w:t>(</w:t>
      </w:r>
      <w:proofErr w:type="spellStart"/>
      <w:r w:rsidR="00FD0FC4">
        <w:t>vSuS</w:t>
      </w:r>
      <w:proofErr w:type="spellEnd"/>
      <w:r w:rsidR="00FD0FC4">
        <w:fldChar w:fldCharType="begin"/>
      </w:r>
      <w:r w:rsidR="00FD0FC4">
        <w:instrText xml:space="preserve"> XE "vSuS - virtuelle Schülerinnen und Schüler" </w:instrText>
      </w:r>
      <w:r w:rsidR="00FD0FC4">
        <w:fldChar w:fldCharType="end"/>
      </w:r>
      <w:r w:rsidR="00FD0FC4">
        <w:t>)</w:t>
      </w:r>
      <w:r w:rsidR="00480294">
        <w:t xml:space="preserve"> begünstigt</w:t>
      </w:r>
      <w:r w:rsidR="006175DC">
        <w:t xml:space="preserve">, welche in Form von </w:t>
      </w:r>
      <w:r w:rsidR="00157E7A">
        <w:t xml:space="preserve">automatisierten Verhaltensmustern bzw. </w:t>
      </w:r>
      <w:r w:rsidR="00511D55">
        <w:t>„</w:t>
      </w:r>
      <w:proofErr w:type="spellStart"/>
      <w:r w:rsidR="00511D55">
        <w:t>Charakter</w:t>
      </w:r>
      <w:r w:rsidR="0051170A">
        <w:t>n</w:t>
      </w:r>
      <w:proofErr w:type="spellEnd"/>
      <w:r w:rsidR="00511D55">
        <w:t>“ teilweise geschaffen werden kann.</w:t>
      </w:r>
    </w:p>
    <w:p w14:paraId="6DCEFD0A" w14:textId="2F770F3A" w:rsidR="00AE045B" w:rsidRDefault="00C17C43" w:rsidP="005971B8">
      <w:pPr>
        <w:spacing w:after="160" w:line="259" w:lineRule="auto"/>
      </w:pPr>
      <w:r>
        <w:t>Aus diesem Grund besteht der Bedarf</w:t>
      </w:r>
      <w:r w:rsidR="008C06C8">
        <w:t xml:space="preserve"> einer Implement</w:t>
      </w:r>
      <w:r w:rsidR="00D50082">
        <w:t>ierung von Verhaltens</w:t>
      </w:r>
      <w:r w:rsidR="008B4CEF">
        <w:t>muster</w:t>
      </w:r>
      <w:r w:rsidR="00D50082">
        <w:t>n</w:t>
      </w:r>
      <w:r>
        <w:t xml:space="preserve">, </w:t>
      </w:r>
      <w:r w:rsidR="0051170A">
        <w:t>der</w:t>
      </w:r>
      <w:r>
        <w:t xml:space="preserve"> im Rahmen des Praxistransferberichtes der Hochschule für Wirtschaft und Recht (HWR</w:t>
      </w:r>
      <w:r>
        <w:fldChar w:fldCharType="begin"/>
      </w:r>
      <w:r>
        <w:instrText xml:space="preserve"> XE "</w:instrText>
      </w:r>
      <w:r w:rsidRPr="00C02B78">
        <w:instrText>HWR - Hochschule für Wirtschaft und Recht</w:instrText>
      </w:r>
      <w:r>
        <w:instrText xml:space="preserve">" </w:instrText>
      </w:r>
      <w:r>
        <w:fldChar w:fldCharType="end"/>
      </w:r>
      <w:r>
        <w:t xml:space="preserve">) und des Instituts für Informatik der Universität Potsdam, </w:t>
      </w:r>
      <w:r w:rsidR="008B4CEF">
        <w:t xml:space="preserve">in </w:t>
      </w:r>
      <w:r w:rsidR="00455605">
        <w:t xml:space="preserve">den bestehenden </w:t>
      </w:r>
      <w:r w:rsidR="00FF0E09">
        <w:t>Software-Stack</w:t>
      </w:r>
      <w:r w:rsidR="00455605">
        <w:t xml:space="preserve"> des</w:t>
      </w:r>
      <w:r>
        <w:t xml:space="preserve"> VR-Klassenzimmer Projekt</w:t>
      </w:r>
      <w:r w:rsidR="00455605">
        <w:t>s</w:t>
      </w:r>
      <w:r>
        <w:t xml:space="preserve"> konzipiert und umgesetzt wird.</w:t>
      </w:r>
    </w:p>
    <w:p w14:paraId="2E1DEC26" w14:textId="77777777" w:rsidR="0035353D" w:rsidRDefault="0035353D" w:rsidP="005971B8">
      <w:pPr>
        <w:spacing w:after="160" w:line="259" w:lineRule="auto"/>
      </w:pPr>
    </w:p>
    <w:p w14:paraId="2D01D523" w14:textId="578703B4" w:rsidR="00FD4C3A" w:rsidRPr="00E71A6D" w:rsidRDefault="00FD4C3A" w:rsidP="005971B8">
      <w:pPr>
        <w:spacing w:after="160" w:line="259" w:lineRule="auto"/>
        <w:rPr>
          <w:color w:val="FF0000"/>
        </w:rPr>
      </w:pPr>
      <w:r>
        <w:br w:type="page"/>
      </w:r>
    </w:p>
    <w:p w14:paraId="3F3D4659" w14:textId="286A0ED3" w:rsidR="00B54C7D" w:rsidRDefault="00705027" w:rsidP="004C49E2">
      <w:pPr>
        <w:pStyle w:val="berschrift1"/>
      </w:pPr>
      <w:bookmarkStart w:id="2" w:name="_Toc80721982"/>
      <w:r>
        <w:lastRenderedPageBreak/>
        <w:t>T</w:t>
      </w:r>
      <w:r w:rsidR="00B54C7D">
        <w:t>heoretische Grundlagen</w:t>
      </w:r>
      <w:r w:rsidR="00346B82">
        <w:t xml:space="preserve"> von </w:t>
      </w:r>
      <w:r w:rsidR="00637F49">
        <w:t>Objektorientierter Programmierung</w:t>
      </w:r>
      <w:bookmarkEnd w:id="2"/>
    </w:p>
    <w:p w14:paraId="07C76F06" w14:textId="27B6CB21" w:rsidR="00CA1F85" w:rsidRDefault="00CA1F85" w:rsidP="00CA1F85"/>
    <w:p w14:paraId="241F6BA4" w14:textId="4F9AA736" w:rsidR="00516459" w:rsidRDefault="00A73E14" w:rsidP="00DC52C2">
      <w:pPr>
        <w:spacing w:after="160" w:line="259" w:lineRule="auto"/>
      </w:pPr>
      <w:r w:rsidRPr="005971B8">
        <w:t xml:space="preserve">Die Programmierung im </w:t>
      </w:r>
      <w:r w:rsidR="00A2189F" w:rsidRPr="005971B8">
        <w:t>Allgemeinen</w:t>
      </w:r>
      <w:r w:rsidRPr="005971B8">
        <w:t xml:space="preserve"> ist eine</w:t>
      </w:r>
      <w:r w:rsidR="00DC0D7C" w:rsidRPr="005971B8">
        <w:t xml:space="preserve"> Anordnung</w:t>
      </w:r>
      <w:r w:rsidRPr="005971B8">
        <w:t xml:space="preserve"> von Anweisungen</w:t>
      </w:r>
      <w:r w:rsidR="00966420" w:rsidRPr="005971B8">
        <w:t>, welche in einer Hochsprache verfasst wird.</w:t>
      </w:r>
      <w:r w:rsidR="00A2189F" w:rsidRPr="005971B8">
        <w:t xml:space="preserve"> Diese Sprache wird</w:t>
      </w:r>
      <w:r w:rsidR="00DD56CB" w:rsidRPr="005971B8">
        <w:t xml:space="preserve"> durch einen Compiler </w:t>
      </w:r>
      <w:r w:rsidR="0038322B" w:rsidRPr="005971B8">
        <w:t xml:space="preserve">bzw. Interpreter in eine Sprache umgewandelt, </w:t>
      </w:r>
      <w:r w:rsidR="00304B0F">
        <w:t>die</w:t>
      </w:r>
      <w:r w:rsidR="0038322B" w:rsidRPr="005971B8">
        <w:t xml:space="preserve"> der Computer versteht. Dabei können Algorithmen eingebaut werden, welche </w:t>
      </w:r>
      <w:r w:rsidR="00BE35A4" w:rsidRPr="005971B8">
        <w:t xml:space="preserve">ein Problem mittels einer Handlungsvorschrift </w:t>
      </w:r>
      <w:r w:rsidR="00304B0F">
        <w:t>aus</w:t>
      </w:r>
      <w:r w:rsidR="00BE35A4" w:rsidRPr="005971B8">
        <w:t xml:space="preserve"> endlich vielen Einzelschritten löst.</w:t>
      </w:r>
      <w:r w:rsidR="00D101FA" w:rsidRPr="005971B8">
        <w:t xml:space="preserve"> </w:t>
      </w:r>
      <w:sdt>
        <w:sdtPr>
          <w:id w:val="-1334674665"/>
          <w:citation/>
        </w:sdtPr>
        <w:sdtEndPr/>
        <w:sdtContent>
          <w:r w:rsidR="000D7135" w:rsidRPr="005971B8">
            <w:fldChar w:fldCharType="begin"/>
          </w:r>
          <w:r w:rsidR="009D4EF0">
            <w:instrText xml:space="preserve">CITATION Fra19 \l 1031 </w:instrText>
          </w:r>
          <w:r w:rsidR="000D7135" w:rsidRPr="005971B8">
            <w:fldChar w:fldCharType="separate"/>
          </w:r>
          <w:r w:rsidR="009D4EF0">
            <w:rPr>
              <w:noProof/>
            </w:rPr>
            <w:t>[</w:t>
          </w:r>
          <w:hyperlink w:anchor="Fra19" w:history="1">
            <w:r w:rsidR="009D4EF0">
              <w:rPr>
                <w:noProof/>
              </w:rPr>
              <w:t>Fra19</w:t>
            </w:r>
          </w:hyperlink>
          <w:r w:rsidR="009D4EF0">
            <w:rPr>
              <w:noProof/>
            </w:rPr>
            <w:t>]</w:t>
          </w:r>
          <w:r w:rsidR="000D7135" w:rsidRPr="005971B8">
            <w:fldChar w:fldCharType="end"/>
          </w:r>
        </w:sdtContent>
      </w:sdt>
      <w:r w:rsidR="00760A2C">
        <w:t xml:space="preserve"> </w:t>
      </w:r>
      <w:r w:rsidR="00B22800" w:rsidRPr="005971B8">
        <w:t>(</w:t>
      </w:r>
      <w:r w:rsidR="00AE0ED1" w:rsidRPr="005971B8">
        <w:t>S.101)</w:t>
      </w:r>
      <w:r w:rsidR="009F1656" w:rsidRPr="005971B8">
        <w:t xml:space="preserve"> </w:t>
      </w:r>
    </w:p>
    <w:p w14:paraId="7B0D9602" w14:textId="77777777" w:rsidR="00DC52C2" w:rsidRPr="00BA517F" w:rsidRDefault="00DC52C2" w:rsidP="00DC52C2">
      <w:pPr>
        <w:spacing w:after="160" w:line="259" w:lineRule="auto"/>
      </w:pPr>
    </w:p>
    <w:p w14:paraId="13F7FF67" w14:textId="60217503" w:rsidR="00BD1A50" w:rsidRDefault="00BD1A50" w:rsidP="00BD1A50">
      <w:pPr>
        <w:pStyle w:val="berschrift2"/>
      </w:pPr>
      <w:bookmarkStart w:id="3" w:name="_Toc80721983"/>
      <w:r>
        <w:t>Objektorientierte Programmierung</w:t>
      </w:r>
      <w:r w:rsidR="00222BE2">
        <w:t xml:space="preserve"> (OOP)</w:t>
      </w:r>
      <w:bookmarkEnd w:id="3"/>
    </w:p>
    <w:p w14:paraId="0B4992EB" w14:textId="37DB738A" w:rsidR="00BD1A50" w:rsidRDefault="00BD1A50" w:rsidP="00BD1A50"/>
    <w:p w14:paraId="19438E6A" w14:textId="1A16F200" w:rsidR="001B55DF" w:rsidRPr="00D75AA9" w:rsidRDefault="00BD1A50" w:rsidP="003C0442">
      <w:r>
        <w:t>Der Fokus dieser Arbeit liegt bei der Objektorientierten Programmierung (OOP)</w:t>
      </w:r>
      <w:r w:rsidR="00572AA1">
        <w:t xml:space="preserve"> und bei der Programmiersprache C</w:t>
      </w:r>
      <w:r w:rsidR="00DB5424">
        <w:t>#</w:t>
      </w:r>
      <w:r w:rsidR="00572AA1">
        <w:t xml:space="preserve"> (C-Sharp)</w:t>
      </w:r>
      <w:r w:rsidR="004F2C8C">
        <w:t>.</w:t>
      </w:r>
      <w:r w:rsidR="005B34DD">
        <w:t xml:space="preserve"> Die </w:t>
      </w:r>
      <w:r w:rsidR="001118A0">
        <w:t>O</w:t>
      </w:r>
      <w:r w:rsidR="00222BE2">
        <w:t>OP</w:t>
      </w:r>
      <w:r w:rsidR="005B34DD">
        <w:t xml:space="preserve"> hat sich in den letzten Jahren in der Industrie aufgrund ihrer Vorteile durchgesetzt. </w:t>
      </w:r>
      <w:r w:rsidR="00C348BF">
        <w:t xml:space="preserve">Die </w:t>
      </w:r>
      <w:r w:rsidR="0035718A">
        <w:t>Variablen</w:t>
      </w:r>
      <w:r w:rsidR="009B0704">
        <w:t xml:space="preserve"> </w:t>
      </w:r>
      <w:r w:rsidR="005B34DD">
        <w:t xml:space="preserve">und </w:t>
      </w:r>
      <w:r w:rsidR="005E0CDE">
        <w:t>Methoden</w:t>
      </w:r>
      <w:r w:rsidR="005B34DD">
        <w:t xml:space="preserve"> </w:t>
      </w:r>
      <w:r w:rsidR="00CF41C6">
        <w:t xml:space="preserve">(Funktionen) </w:t>
      </w:r>
      <w:r w:rsidR="005B34DD">
        <w:t xml:space="preserve">werden zu einer Einheit zusammengefasst, </w:t>
      </w:r>
      <w:r w:rsidR="00426052">
        <w:t>wodurch</w:t>
      </w:r>
      <w:r w:rsidR="005B34DD">
        <w:t xml:space="preserve"> die Verständlichkeit und Übersicht über das Programm erhöht und die Fehlerquote </w:t>
      </w:r>
      <w:r w:rsidR="00426052">
        <w:t>ge</w:t>
      </w:r>
      <w:r w:rsidR="005B34DD">
        <w:t>senkt</w:t>
      </w:r>
      <w:r w:rsidR="00426052">
        <w:t xml:space="preserve"> wird</w:t>
      </w:r>
      <w:r w:rsidR="005B34DD">
        <w:t xml:space="preserve">. Die Programme können </w:t>
      </w:r>
      <w:r w:rsidR="00903D8B">
        <w:t>problemlos</w:t>
      </w:r>
      <w:r w:rsidR="005B34DD">
        <w:t xml:space="preserve"> erweitert und an jeweilige Probleme angepasst werden</w:t>
      </w:r>
      <w:r w:rsidR="005E0CDE">
        <w:t>.</w:t>
      </w:r>
      <w:r w:rsidR="00B6712E">
        <w:t xml:space="preserve"> </w:t>
      </w:r>
      <w:r w:rsidR="005B34DD">
        <w:t xml:space="preserve">Teile der Programme lassen sich </w:t>
      </w:r>
      <w:r w:rsidR="00A54452">
        <w:t xml:space="preserve">einfach und </w:t>
      </w:r>
      <w:r w:rsidR="005B34DD">
        <w:t xml:space="preserve">flexibel wiederverwenden. </w:t>
      </w:r>
      <w:r w:rsidR="003C0442">
        <w:t>W</w:t>
      </w:r>
      <w:r w:rsidR="008C3542">
        <w:t xml:space="preserve">ichtige Konzepte </w:t>
      </w:r>
      <w:r w:rsidR="00E91F0D">
        <w:t xml:space="preserve">der OOP </w:t>
      </w:r>
      <w:r w:rsidR="008C3542">
        <w:t>sind</w:t>
      </w:r>
      <w:r w:rsidR="009B0704">
        <w:t xml:space="preserve"> Klassen, Vererbung und Polymorphie. </w:t>
      </w:r>
      <w:r w:rsidR="00E91F0D">
        <w:t xml:space="preserve">Die </w:t>
      </w:r>
      <w:r w:rsidR="0040763D">
        <w:t xml:space="preserve">Objekte können verschiedene Formen haben, wie Individuen (Menschen und Tiere), materielle Gegenstände (Auto, Haus) und abstrakte Konzepte (Rechnungen, Plan). Sie haben </w:t>
      </w:r>
      <w:r w:rsidR="00FD3C23">
        <w:t>einen individuellen Charakter</w:t>
      </w:r>
      <w:r w:rsidR="0040763D">
        <w:t xml:space="preserve">, unabhängig </w:t>
      </w:r>
      <w:r w:rsidR="00F00F8F">
        <w:t>davon,</w:t>
      </w:r>
      <w:r w:rsidR="004A6F45">
        <w:t xml:space="preserve"> </w:t>
      </w:r>
      <w:r w:rsidR="0040763D">
        <w:t xml:space="preserve">ob </w:t>
      </w:r>
      <w:r w:rsidR="004A6F45">
        <w:t xml:space="preserve">sie </w:t>
      </w:r>
      <w:r w:rsidR="0040763D">
        <w:t xml:space="preserve">äußerlich differenzierbar </w:t>
      </w:r>
      <w:r w:rsidR="004A6F45">
        <w:t xml:space="preserve">sind </w:t>
      </w:r>
      <w:r w:rsidR="0040763D">
        <w:t>oder nicht.</w:t>
      </w:r>
      <w:r w:rsidR="004A6F45">
        <w:t xml:space="preserve"> </w:t>
      </w:r>
      <w:r w:rsidR="002709EB">
        <w:t>Des Weiteren besitzen Objekte Eigenschaften und können Verhalten aufweisen. Zum Beispiel ein Fahrrad (Objekt) ist blau (Attribut) und hat zwei (Attribut) Räder</w:t>
      </w:r>
      <w:r w:rsidR="00D75AA9">
        <w:t xml:space="preserve"> und </w:t>
      </w:r>
      <w:r w:rsidR="005A3108">
        <w:t>einen Sattel als Sitzmöglichkeit</w:t>
      </w:r>
      <w:r w:rsidR="00D75AA9">
        <w:t xml:space="preserve"> (Methode)</w:t>
      </w:r>
      <w:r w:rsidR="00C02622">
        <w:t xml:space="preserve"> </w:t>
      </w:r>
      <w:r w:rsidR="00D75AA9">
        <w:t xml:space="preserve">und </w:t>
      </w:r>
      <w:r w:rsidR="0044635A">
        <w:t xml:space="preserve">kann </w:t>
      </w:r>
      <w:r w:rsidR="00D75AA9">
        <w:t>eine Person transportieren (Methode).</w:t>
      </w:r>
      <w:r w:rsidR="00ED43AF">
        <w:t xml:space="preserve"> </w:t>
      </w:r>
      <w:r w:rsidR="0044635A">
        <w:t xml:space="preserve">Alle </w:t>
      </w:r>
      <w:r w:rsidR="00ED43AF">
        <w:t xml:space="preserve">Objekte, </w:t>
      </w:r>
      <w:r w:rsidR="0044635A">
        <w:t>die</w:t>
      </w:r>
      <w:r w:rsidR="00ED43AF">
        <w:t xml:space="preserve"> denselben Bauplan haben</w:t>
      </w:r>
      <w:r w:rsidR="00D70CB0">
        <w:t>,</w:t>
      </w:r>
      <w:r w:rsidR="00ED43AF">
        <w:t xml:space="preserve"> können in einer Klasse zusammengeführt werden.</w:t>
      </w:r>
      <w:r w:rsidR="00515598">
        <w:t xml:space="preserve"> Eine Klasse besteht somit aus Attributen </w:t>
      </w:r>
      <w:r w:rsidR="0034601B">
        <w:t xml:space="preserve">(Variablen) </w:t>
      </w:r>
      <w:r w:rsidR="00515598">
        <w:t>und Methoden</w:t>
      </w:r>
      <w:r w:rsidR="0034601B">
        <w:t xml:space="preserve"> (Funktionen)</w:t>
      </w:r>
      <w:r w:rsidR="00903D8B">
        <w:t>.</w:t>
      </w:r>
      <w:r w:rsidR="0044635A">
        <w:t xml:space="preserve"> </w:t>
      </w:r>
      <w:sdt>
        <w:sdtPr>
          <w:id w:val="646245831"/>
          <w:citation/>
        </w:sdtPr>
        <w:sdtEndPr/>
        <w:sdtContent>
          <w:r w:rsidR="001F701A">
            <w:fldChar w:fldCharType="begin"/>
          </w:r>
          <w:r w:rsidR="009D4EF0">
            <w:instrText xml:space="preserve">CITATION Bew18 \l 1031 </w:instrText>
          </w:r>
          <w:r w:rsidR="001F701A">
            <w:fldChar w:fldCharType="separate"/>
          </w:r>
          <w:r w:rsidR="009D4EF0">
            <w:rPr>
              <w:noProof/>
            </w:rPr>
            <w:t>[</w:t>
          </w:r>
          <w:hyperlink w:anchor="Bew18" w:history="1">
            <w:r w:rsidR="009D4EF0">
              <w:rPr>
                <w:noProof/>
              </w:rPr>
              <w:t>Bew18</w:t>
            </w:r>
          </w:hyperlink>
          <w:r w:rsidR="009D4EF0">
            <w:rPr>
              <w:noProof/>
            </w:rPr>
            <w:t>]</w:t>
          </w:r>
          <w:r w:rsidR="001F701A">
            <w:fldChar w:fldCharType="end"/>
          </w:r>
        </w:sdtContent>
      </w:sdt>
      <w:r w:rsidR="001F701A">
        <w:t xml:space="preserve"> (S.30)</w:t>
      </w:r>
    </w:p>
    <w:p w14:paraId="39689CC7" w14:textId="4F15EB08" w:rsidR="007B28ED" w:rsidRDefault="00ED43AF" w:rsidP="007B28ED">
      <w:r>
        <w:t>Aus diesem Grund existieren Superklassen (Oberklassen) und Subklassen (Unterklassen)</w:t>
      </w:r>
      <w:r w:rsidR="00AE2ECD">
        <w:t>.</w:t>
      </w:r>
      <w:r w:rsidR="005721BC">
        <w:t xml:space="preserve"> Diese </w:t>
      </w:r>
      <w:r w:rsidR="009E0543">
        <w:t xml:space="preserve">bilden den Ausgangspunkt </w:t>
      </w:r>
      <w:r w:rsidR="005721BC">
        <w:t xml:space="preserve">für die Vererbung. </w:t>
      </w:r>
      <w:r w:rsidR="00325EB2">
        <w:t xml:space="preserve">Die Superklasse kann als Baustein für Subklassen genutzt werden, wobei die Subklassen die Elemente der Superklasse übernehmen und weitere Elemente (Attribute und Methoden) besitzen </w:t>
      </w:r>
      <w:r w:rsidR="00B57C66">
        <w:t>können</w:t>
      </w:r>
      <w:r w:rsidR="00325EB2">
        <w:t>.</w:t>
      </w:r>
      <w:r w:rsidR="004C3774">
        <w:t xml:space="preserve"> </w:t>
      </w:r>
      <w:sdt>
        <w:sdtPr>
          <w:rPr>
            <w:color w:val="FF0000"/>
          </w:rPr>
          <w:id w:val="129983046"/>
          <w:citation/>
        </w:sdtPr>
        <w:sdtEndPr/>
        <w:sdtContent>
          <w:r w:rsidR="001F701A">
            <w:rPr>
              <w:color w:val="FF0000"/>
            </w:rPr>
            <w:fldChar w:fldCharType="begin"/>
          </w:r>
          <w:r w:rsidR="009D4EF0">
            <w:instrText xml:space="preserve">CITATION Rau00 \l 1031 </w:instrText>
          </w:r>
          <w:r w:rsidR="001F701A">
            <w:rPr>
              <w:color w:val="FF0000"/>
            </w:rPr>
            <w:fldChar w:fldCharType="separate"/>
          </w:r>
          <w:r w:rsidR="009D4EF0">
            <w:rPr>
              <w:noProof/>
            </w:rPr>
            <w:t>[</w:t>
          </w:r>
          <w:hyperlink w:anchor="Rau00" w:history="1">
            <w:r w:rsidR="009D4EF0">
              <w:rPr>
                <w:noProof/>
              </w:rPr>
              <w:t>Rau00</w:t>
            </w:r>
          </w:hyperlink>
          <w:r w:rsidR="009D4EF0">
            <w:rPr>
              <w:noProof/>
            </w:rPr>
            <w:t>]</w:t>
          </w:r>
          <w:r w:rsidR="001F701A">
            <w:rPr>
              <w:color w:val="FF0000"/>
            </w:rPr>
            <w:fldChar w:fldCharType="end"/>
          </w:r>
        </w:sdtContent>
      </w:sdt>
      <w:r w:rsidR="001F701A">
        <w:rPr>
          <w:color w:val="FF0000"/>
        </w:rPr>
        <w:t xml:space="preserve"> </w:t>
      </w:r>
      <w:r w:rsidR="001F701A">
        <w:t>(</w:t>
      </w:r>
      <w:r w:rsidR="00325EB2">
        <w:t>S.139-140)</w:t>
      </w:r>
    </w:p>
    <w:p w14:paraId="0568B26C" w14:textId="774F9814" w:rsidR="00BD1A50" w:rsidRDefault="00FE5AA3" w:rsidP="00BD1A50">
      <w:r w:rsidRPr="005E3883">
        <w:t xml:space="preserve">Die Vererbung bildet die Grundlage für </w:t>
      </w:r>
      <w:r w:rsidR="000943C8" w:rsidRPr="005E3883">
        <w:t xml:space="preserve">die </w:t>
      </w:r>
      <w:r w:rsidRPr="005E3883">
        <w:t>Polymorphie</w:t>
      </w:r>
      <w:r w:rsidR="000943C8" w:rsidRPr="005E3883">
        <w:t xml:space="preserve"> (Vielgestaltigkeit).</w:t>
      </w:r>
      <w:r w:rsidR="005E3883">
        <w:t xml:space="preserve"> Dabei können</w:t>
      </w:r>
      <w:r w:rsidR="00635D81">
        <w:t xml:space="preserve"> verschiedene Objekte auf die gleiche Methode unterschiedlich reagieren.</w:t>
      </w:r>
      <w:r w:rsidR="00263316">
        <w:t xml:space="preserve"> Dies wird mittels Überschreibung von Methoden innerhalb einer Klassenhierachie</w:t>
      </w:r>
      <w:r w:rsidR="0088125A">
        <w:t xml:space="preserve"> realisiert, wodurch  die Besonderheiten der Subklasse berücksichtigt</w:t>
      </w:r>
      <w:r w:rsidR="009D14D8">
        <w:t xml:space="preserve"> werden. </w:t>
      </w:r>
      <w:sdt>
        <w:sdtPr>
          <w:id w:val="1398244082"/>
          <w:citation/>
        </w:sdtPr>
        <w:sdtEndPr/>
        <w:sdtContent>
          <w:r w:rsidR="009D14D8">
            <w:fldChar w:fldCharType="begin"/>
          </w:r>
          <w:r w:rsidR="009D14D8">
            <w:instrText xml:space="preserve"> CITATION Dör16 \l 1031 </w:instrText>
          </w:r>
          <w:r w:rsidR="009D14D8">
            <w:fldChar w:fldCharType="separate"/>
          </w:r>
          <w:r w:rsidR="009D14D8">
            <w:rPr>
              <w:noProof/>
            </w:rPr>
            <w:t>[</w:t>
          </w:r>
          <w:hyperlink w:anchor="Dör16" w:history="1">
            <w:r w:rsidR="009D14D8">
              <w:rPr>
                <w:noProof/>
              </w:rPr>
              <w:t>Dör16</w:t>
            </w:r>
          </w:hyperlink>
          <w:r w:rsidR="009D14D8">
            <w:rPr>
              <w:noProof/>
            </w:rPr>
            <w:t>]</w:t>
          </w:r>
          <w:r w:rsidR="009D14D8">
            <w:fldChar w:fldCharType="end"/>
          </w:r>
        </w:sdtContent>
      </w:sdt>
      <w:r w:rsidR="009D14D8">
        <w:t xml:space="preserve"> (S</w:t>
      </w:r>
      <w:r w:rsidR="00935DEF">
        <w:t>.</w:t>
      </w:r>
      <w:r w:rsidR="009D14D8">
        <w:t>307</w:t>
      </w:r>
      <w:r w:rsidR="00572AA1">
        <w:t>)</w:t>
      </w:r>
      <w:r w:rsidR="000D4979">
        <w:t xml:space="preserve"> </w:t>
      </w:r>
      <w:r w:rsidR="00903D8B">
        <w:t xml:space="preserve">In der OOP können auch Zugriffsrechte auf die jeweiligen Attribute und Methoden verwaltet werden </w:t>
      </w:r>
      <w:r w:rsidR="00D2770A">
        <w:t>(Datenkapselung).</w:t>
      </w:r>
      <w:r w:rsidR="00903D8B">
        <w:t xml:space="preserve"> Eine Übersicht ist im Anhang in der </w:t>
      </w:r>
      <w:r w:rsidR="00E902F2">
        <w:t>Tabelle</w:t>
      </w:r>
      <w:r w:rsidR="00903D8B">
        <w:t xml:space="preserve"> </w:t>
      </w:r>
      <w:r w:rsidR="00F648BA">
        <w:t>1 (</w:t>
      </w:r>
      <w:r w:rsidR="00903D8B">
        <w:t>S.</w:t>
      </w:r>
      <w:r w:rsidR="00F648BA">
        <w:t>16)</w:t>
      </w:r>
      <w:r w:rsidR="00903D8B">
        <w:t xml:space="preserve"> zu sehen.</w:t>
      </w:r>
      <w:r w:rsidR="00632747">
        <w:t xml:space="preserve"> </w:t>
      </w:r>
      <w:sdt>
        <w:sdtPr>
          <w:id w:val="-1929654799"/>
          <w:citation/>
        </w:sdtPr>
        <w:sdtEndPr/>
        <w:sdtContent>
          <w:r w:rsidR="00632747">
            <w:fldChar w:fldCharType="begin"/>
          </w:r>
          <w:r w:rsidR="00632747">
            <w:instrText xml:space="preserve"> CITATION Sil20 \l 1031 </w:instrText>
          </w:r>
          <w:r w:rsidR="00632747">
            <w:fldChar w:fldCharType="separate"/>
          </w:r>
          <w:r w:rsidR="00632747">
            <w:rPr>
              <w:noProof/>
            </w:rPr>
            <w:t>[</w:t>
          </w:r>
          <w:hyperlink w:anchor="Sil20" w:history="1">
            <w:r w:rsidR="00632747">
              <w:rPr>
                <w:noProof/>
              </w:rPr>
              <w:t>Sil20</w:t>
            </w:r>
          </w:hyperlink>
          <w:r w:rsidR="00632747">
            <w:rPr>
              <w:noProof/>
            </w:rPr>
            <w:t>]</w:t>
          </w:r>
          <w:r w:rsidR="00632747">
            <w:fldChar w:fldCharType="end"/>
          </w:r>
        </w:sdtContent>
      </w:sdt>
      <w:r w:rsidR="00632747">
        <w:t xml:space="preserve"> (</w:t>
      </w:r>
      <w:r w:rsidR="00FE570A">
        <w:t>S.52)</w:t>
      </w:r>
      <w:r w:rsidR="00632747">
        <w:t xml:space="preserve"> </w:t>
      </w:r>
      <w:r w:rsidR="00572AA1">
        <w:t>Es gibt noch weitere Konzepte</w:t>
      </w:r>
      <w:r w:rsidR="007267D8">
        <w:t xml:space="preserve"> und Prinzipien</w:t>
      </w:r>
      <w:r w:rsidR="00572AA1">
        <w:t>, wie</w:t>
      </w:r>
      <w:r w:rsidR="009D14D8">
        <w:t xml:space="preserve"> z.B.</w:t>
      </w:r>
      <w:r w:rsidR="00572AA1">
        <w:t xml:space="preserve"> Interfaces, abstrakte Klassen, Überladen</w:t>
      </w:r>
      <w:r w:rsidR="003E3C4B">
        <w:t>/</w:t>
      </w:r>
      <w:r w:rsidR="00572AA1">
        <w:t>Überschreiben von Methoden</w:t>
      </w:r>
      <w:r w:rsidR="006F0771">
        <w:t xml:space="preserve">, Abstraktion </w:t>
      </w:r>
      <w:r w:rsidR="00D55A6C">
        <w:t xml:space="preserve">und </w:t>
      </w:r>
      <w:r w:rsidR="003E3C4B">
        <w:t>Aggregation</w:t>
      </w:r>
      <w:r w:rsidR="00D55A6C">
        <w:t xml:space="preserve"> und Komposition</w:t>
      </w:r>
      <w:r w:rsidR="006F0771">
        <w:t>,</w:t>
      </w:r>
      <w:r w:rsidR="00572AA1">
        <w:t xml:space="preserve"> jedoch </w:t>
      </w:r>
      <w:r w:rsidR="001C111F">
        <w:t>würde diese nicht den</w:t>
      </w:r>
      <w:r w:rsidR="00572AA1">
        <w:t xml:space="preserve"> Rahmen dieser Arbeit entsprechen. Dies gilt auch für die Syntax von C# und dem Vergleich zu anderen </w:t>
      </w:r>
      <w:r w:rsidR="001118A0">
        <w:t>O</w:t>
      </w:r>
      <w:r w:rsidR="00572AA1">
        <w:t xml:space="preserve">bjektorientierten Programmiersprachen </w:t>
      </w:r>
      <w:r w:rsidR="00B1188D">
        <w:t xml:space="preserve">wie </w:t>
      </w:r>
      <w:r w:rsidR="00572AA1">
        <w:t>Java, C++</w:t>
      </w:r>
      <w:r w:rsidR="00B1188D">
        <w:t xml:space="preserve"> oder </w:t>
      </w:r>
      <w:r w:rsidR="00572AA1">
        <w:t>Python</w:t>
      </w:r>
      <w:r w:rsidR="00184A48">
        <w:t xml:space="preserve">, wobei </w:t>
      </w:r>
      <w:r w:rsidR="00001D2F">
        <w:t xml:space="preserve">jedoch </w:t>
      </w:r>
      <w:r w:rsidR="00184A48">
        <w:t>das Konzept der Objektorientierung bestehen bleibt</w:t>
      </w:r>
      <w:r w:rsidR="00F73C22">
        <w:t xml:space="preserve">. </w:t>
      </w:r>
    </w:p>
    <w:p w14:paraId="210D0937" w14:textId="6B4DE906" w:rsidR="00FE570A" w:rsidRDefault="00FE570A" w:rsidP="00BD1A50"/>
    <w:p w14:paraId="598DA509" w14:textId="20310BDB" w:rsidR="00DC52C2" w:rsidRDefault="00DC52C2" w:rsidP="00DC52C2">
      <w:pPr>
        <w:spacing w:after="160" w:line="259" w:lineRule="auto"/>
        <w:jc w:val="left"/>
      </w:pPr>
      <w:r>
        <w:br w:type="page"/>
      </w:r>
    </w:p>
    <w:p w14:paraId="7CB92150" w14:textId="775B4D31" w:rsidR="00BD1A50" w:rsidRDefault="00BD1A50" w:rsidP="006F0771">
      <w:pPr>
        <w:pStyle w:val="berschrift2"/>
      </w:pPr>
      <w:bookmarkStart w:id="4" w:name="_Toc80721984"/>
      <w:r>
        <w:lastRenderedPageBreak/>
        <w:t>UML-Diagramm</w:t>
      </w:r>
      <w:r w:rsidR="00F77F7A">
        <w:t xml:space="preserve"> (Klassendiagramm)</w:t>
      </w:r>
      <w:bookmarkEnd w:id="4"/>
    </w:p>
    <w:p w14:paraId="04AD538E" w14:textId="77777777" w:rsidR="006F0771" w:rsidRPr="006F0771" w:rsidRDefault="006F0771" w:rsidP="006F0771"/>
    <w:p w14:paraId="0F8F2A81" w14:textId="19717230" w:rsidR="00FF0E09" w:rsidRDefault="00AA5BB1" w:rsidP="00AA5BB1">
      <w:pPr>
        <w:spacing w:after="160" w:line="259" w:lineRule="auto"/>
      </w:pPr>
      <w:r>
        <w:rPr>
          <w:noProof/>
        </w:rPr>
        <mc:AlternateContent>
          <mc:Choice Requires="wps">
            <w:drawing>
              <wp:anchor distT="0" distB="0" distL="114300" distR="114300" simplePos="0" relativeHeight="251664384" behindDoc="0" locked="0" layoutInCell="1" allowOverlap="1" wp14:anchorId="1AD2A6D0" wp14:editId="085670F7">
                <wp:simplePos x="0" y="0"/>
                <wp:positionH relativeFrom="column">
                  <wp:posOffset>3989070</wp:posOffset>
                </wp:positionH>
                <wp:positionV relativeFrom="paragraph">
                  <wp:posOffset>1645285</wp:posOffset>
                </wp:positionV>
                <wp:extent cx="1763395" cy="635"/>
                <wp:effectExtent l="0" t="0" r="8255" b="0"/>
                <wp:wrapSquare wrapText="bothSides"/>
                <wp:docPr id="14" name="Textfeld 14"/>
                <wp:cNvGraphicFramePr/>
                <a:graphic xmlns:a="http://schemas.openxmlformats.org/drawingml/2006/main">
                  <a:graphicData uri="http://schemas.microsoft.com/office/word/2010/wordprocessingShape">
                    <wps:wsp>
                      <wps:cNvSpPr txBox="1"/>
                      <wps:spPr>
                        <a:xfrm>
                          <a:off x="0" y="0"/>
                          <a:ext cx="1763395" cy="635"/>
                        </a:xfrm>
                        <a:prstGeom prst="rect">
                          <a:avLst/>
                        </a:prstGeom>
                        <a:solidFill>
                          <a:prstClr val="white"/>
                        </a:solidFill>
                        <a:ln>
                          <a:noFill/>
                        </a:ln>
                      </wps:spPr>
                      <wps:txbx>
                        <w:txbxContent>
                          <w:p w14:paraId="458E0F73" w14:textId="12C073F2" w:rsidR="001569AB" w:rsidRPr="0044515C" w:rsidRDefault="001569AB" w:rsidP="000216D1">
                            <w:pPr>
                              <w:pStyle w:val="Beschriftung"/>
                              <w:jc w:val="left"/>
                              <w:rPr>
                                <w:noProof/>
                                <w:sz w:val="24"/>
                              </w:rPr>
                            </w:pPr>
                            <w:bookmarkStart w:id="5" w:name="_Toc80721996"/>
                            <w:r>
                              <w:t xml:space="preserve">Abbildung </w:t>
                            </w:r>
                            <w:fldSimple w:instr=" SEQ Abbildung \* ARABIC ">
                              <w:r w:rsidR="007B1A21">
                                <w:rPr>
                                  <w:noProof/>
                                </w:rPr>
                                <w:t>1</w:t>
                              </w:r>
                            </w:fldSimple>
                            <w:r w:rsidRPr="00A54DDE">
                              <w:t>: Beispiel Klassendiagramm „Kino“</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AD2A6D0" id="_x0000_t202" coordsize="21600,21600" o:spt="202" path="m,l,21600r21600,l21600,xe">
                <v:stroke joinstyle="miter"/>
                <v:path gradientshapeok="t" o:connecttype="rect"/>
              </v:shapetype>
              <v:shape id="Textfeld 14" o:spid="_x0000_s1026" type="#_x0000_t202" style="position:absolute;left:0;text-align:left;margin-left:314.1pt;margin-top:129.55pt;width:138.8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" stroked="f">
                <v:textbox style="mso-fit-shape-to-text:t" inset="0,0,0,0">
                  <w:txbxContent>
                    <w:p w14:paraId="458E0F73" w14:textId="12C073F2" w:rsidR="001569AB" w:rsidRPr="0044515C" w:rsidRDefault="001569AB" w:rsidP="000216D1">
                      <w:pPr>
                        <w:pStyle w:val="Beschriftung"/>
                        <w:jc w:val="left"/>
                        <w:rPr>
                          <w:noProof/>
                          <w:sz w:val="24"/>
                        </w:rPr>
                      </w:pPr>
                      <w:bookmarkStart w:id="6" w:name="_Toc80721996"/>
                      <w:r>
                        <w:t xml:space="preserve">Abbildung </w:t>
                      </w:r>
                      <w:r w:rsidR="007B1A21">
                        <w:fldChar w:fldCharType="begin"/>
                      </w:r>
                      <w:r w:rsidR="007B1A21">
                        <w:instrText xml:space="preserve"> SEQ Abbildung \* ARABIC </w:instrText>
                      </w:r>
                      <w:r w:rsidR="007B1A21">
                        <w:fldChar w:fldCharType="separate"/>
                      </w:r>
                      <w:r w:rsidR="007B1A21">
                        <w:rPr>
                          <w:noProof/>
                        </w:rPr>
                        <w:t>1</w:t>
                      </w:r>
                      <w:r w:rsidR="007B1A21">
                        <w:rPr>
                          <w:noProof/>
                        </w:rPr>
                        <w:fldChar w:fldCharType="end"/>
                      </w:r>
                      <w:r w:rsidRPr="00A54DDE">
                        <w:t>: Beispiel Klassendiagramm „Kino“</w:t>
                      </w:r>
                      <w:bookmarkEnd w:id="6"/>
                    </w:p>
                  </w:txbxContent>
                </v:textbox>
                <w10:wrap type="square"/>
              </v:shape>
            </w:pict>
          </mc:Fallback>
        </mc:AlternateContent>
      </w:r>
      <w:r>
        <w:rPr>
          <w:noProof/>
        </w:rPr>
        <w:drawing>
          <wp:anchor distT="0" distB="0" distL="114300" distR="114300" simplePos="0" relativeHeight="251662336" behindDoc="0" locked="0" layoutInCell="1" allowOverlap="1" wp14:anchorId="34A4B39C" wp14:editId="67EDDE7A">
            <wp:simplePos x="0" y="0"/>
            <wp:positionH relativeFrom="column">
              <wp:posOffset>3952875</wp:posOffset>
            </wp:positionH>
            <wp:positionV relativeFrom="paragraph">
              <wp:posOffset>19218</wp:posOffset>
            </wp:positionV>
            <wp:extent cx="1852295" cy="1642110"/>
            <wp:effectExtent l="0" t="0" r="0" b="0"/>
            <wp:wrapSquare wrapText="bothSides"/>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2295" cy="164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C45">
        <w:t xml:space="preserve">Je größer das Projekt wird, desto größer werden die Interaktionen </w:t>
      </w:r>
      <w:r w:rsidR="00222BE2">
        <w:t xml:space="preserve">der Objekte </w:t>
      </w:r>
      <w:r w:rsidR="00577C45">
        <w:t>untereinander</w:t>
      </w:r>
      <w:r w:rsidR="00222BE2">
        <w:t>. Es ist möglich die Beziehungen in Form eines Textes darzulegen</w:t>
      </w:r>
      <w:r w:rsidR="005D6084">
        <w:t>.</w:t>
      </w:r>
      <w:r w:rsidR="00222BE2">
        <w:t xml:space="preserve"> </w:t>
      </w:r>
      <w:r w:rsidR="005D6084">
        <w:t>E</w:t>
      </w:r>
      <w:r w:rsidR="00222BE2">
        <w:t xml:space="preserve">ine grafische Darstellung </w:t>
      </w:r>
      <w:r w:rsidR="007C1708">
        <w:t xml:space="preserve">stellt </w:t>
      </w:r>
      <w:r w:rsidR="00222BE2">
        <w:t>eine Alternative</w:t>
      </w:r>
      <w:r w:rsidR="007C1708">
        <w:t xml:space="preserve"> dazu da</w:t>
      </w:r>
      <w:r w:rsidR="00222BE2">
        <w:t>. Bei der OOP ist die Unified Modeling Language (UML</w:t>
      </w:r>
      <w:r w:rsidR="00222BE2">
        <w:fldChar w:fldCharType="begin"/>
      </w:r>
      <w:r w:rsidR="00222BE2">
        <w:instrText xml:space="preserve"> XE "</w:instrText>
      </w:r>
      <w:r w:rsidR="00222BE2" w:rsidRPr="00C94236">
        <w:instrText>UML - Unified Modeling Language</w:instrText>
      </w:r>
      <w:r w:rsidR="00222BE2">
        <w:instrText xml:space="preserve">" </w:instrText>
      </w:r>
      <w:r w:rsidR="00222BE2">
        <w:fldChar w:fldCharType="end"/>
      </w:r>
      <w:r w:rsidR="00222BE2">
        <w:t>) als grafische Beschreibungssprache ein weit verbreiteter Standard.</w:t>
      </w:r>
      <w:r w:rsidR="006D68DC">
        <w:t xml:space="preserve"> </w:t>
      </w:r>
      <w:sdt>
        <w:sdtPr>
          <w:id w:val="648248327"/>
          <w:citation/>
        </w:sdtPr>
        <w:sdtEndPr/>
        <w:sdtContent>
          <w:r w:rsidR="006D68DC">
            <w:fldChar w:fldCharType="begin"/>
          </w:r>
          <w:r w:rsidR="006D68DC">
            <w:instrText xml:space="preserve"> CITATION Mül17 \l 1031 </w:instrText>
          </w:r>
          <w:r w:rsidR="006D68DC">
            <w:fldChar w:fldCharType="separate"/>
          </w:r>
          <w:r w:rsidR="006D68DC">
            <w:rPr>
              <w:noProof/>
            </w:rPr>
            <w:t>[</w:t>
          </w:r>
          <w:hyperlink w:anchor="Mül17" w:history="1">
            <w:r w:rsidR="006D68DC">
              <w:rPr>
                <w:noProof/>
              </w:rPr>
              <w:t>Mül17</w:t>
            </w:r>
          </w:hyperlink>
          <w:r w:rsidR="006D68DC">
            <w:rPr>
              <w:noProof/>
            </w:rPr>
            <w:t>]</w:t>
          </w:r>
          <w:r w:rsidR="006D68DC">
            <w:fldChar w:fldCharType="end"/>
          </w:r>
        </w:sdtContent>
      </w:sdt>
      <w:r w:rsidR="006D68DC">
        <w:t xml:space="preserve"> (</w:t>
      </w:r>
      <w:r w:rsidR="006A2A2F" w:rsidRPr="00AA5BB1">
        <w:t>S. 154-155</w:t>
      </w:r>
      <w:r w:rsidR="006D68DC" w:rsidRPr="00AA5BB1">
        <w:t xml:space="preserve">) </w:t>
      </w:r>
      <w:r w:rsidR="00DA5052" w:rsidRPr="00AA5BB1">
        <w:t>Dabei stehen eine Vielzahl von Diagrammtypen zu der Spezifikation von Struktur und Verhalten der zu entwickelnden Programme sowie zur Dokumentation von Aspekten der Implementierung zur Verfügung.</w:t>
      </w:r>
      <w:r w:rsidR="006A2A2F" w:rsidRPr="00AA5BB1">
        <w:t xml:space="preserve"> </w:t>
      </w:r>
      <w:sdt>
        <w:sdtPr>
          <w:id w:val="958227542"/>
          <w:citation/>
        </w:sdtPr>
        <w:sdtEndPr/>
        <w:sdtContent>
          <w:r w:rsidR="006D68DC" w:rsidRPr="00AA5BB1">
            <w:fldChar w:fldCharType="begin"/>
          </w:r>
          <w:r w:rsidR="006D68DC" w:rsidRPr="00AA5BB1">
            <w:instrText xml:space="preserve"> CITATION Bol14 \l 1031 </w:instrText>
          </w:r>
          <w:r w:rsidR="006D68DC" w:rsidRPr="00AA5BB1">
            <w:fldChar w:fldCharType="separate"/>
          </w:r>
          <w:r w:rsidR="006D68DC" w:rsidRPr="00AA5BB1">
            <w:t>[</w:t>
          </w:r>
          <w:hyperlink w:anchor="Bol14" w:history="1">
            <w:r w:rsidR="006D68DC" w:rsidRPr="00AA5BB1">
              <w:t>Bol14</w:t>
            </w:r>
          </w:hyperlink>
          <w:r w:rsidR="006D68DC" w:rsidRPr="00AA5BB1">
            <w:t>]</w:t>
          </w:r>
          <w:r w:rsidR="006D68DC" w:rsidRPr="00AA5BB1">
            <w:fldChar w:fldCharType="end"/>
          </w:r>
        </w:sdtContent>
      </w:sdt>
      <w:r w:rsidR="006D68DC" w:rsidRPr="00AA5BB1">
        <w:t xml:space="preserve"> (</w:t>
      </w:r>
      <w:r w:rsidR="006A2A2F" w:rsidRPr="00AA5BB1">
        <w:t>S.495</w:t>
      </w:r>
      <w:r w:rsidR="006D68DC" w:rsidRPr="00AA5BB1">
        <w:t>)</w:t>
      </w:r>
      <w:r w:rsidR="006A2A2F" w:rsidRPr="00AA5BB1">
        <w:t xml:space="preserve"> </w:t>
      </w:r>
      <w:r w:rsidR="005E082E" w:rsidRPr="00AA5BB1">
        <w:t xml:space="preserve">Klassendiagramme </w:t>
      </w:r>
      <w:r w:rsidR="009F3535">
        <w:t xml:space="preserve">bieten </w:t>
      </w:r>
      <w:r w:rsidR="005E082E" w:rsidRPr="00AA5BB1">
        <w:t xml:space="preserve">ein architekturelles Konstrukt, </w:t>
      </w:r>
      <w:r w:rsidR="007C1708">
        <w:t>das</w:t>
      </w:r>
      <w:r w:rsidR="005E082E" w:rsidRPr="00AA5BB1">
        <w:t xml:space="preserve"> die Systemmodellierung unterstützt</w:t>
      </w:r>
      <w:r w:rsidR="00D70CB0">
        <w:t xml:space="preserve">. Es </w:t>
      </w:r>
      <w:r w:rsidR="007C1708">
        <w:t>wird durch folgende Regeln bestimmt</w:t>
      </w:r>
      <w:r w:rsidR="000834A6">
        <w:t>.</w:t>
      </w:r>
      <w:r w:rsidR="005B09BF" w:rsidRPr="00AA5BB1">
        <w:t xml:space="preserve"> </w:t>
      </w:r>
      <w:sdt>
        <w:sdtPr>
          <w:id w:val="-2039651144"/>
          <w:citation/>
        </w:sdtPr>
        <w:sdtEndPr/>
        <w:sdtContent>
          <w:r w:rsidR="005B09BF" w:rsidRPr="00AA5BB1">
            <w:fldChar w:fldCharType="begin"/>
          </w:r>
          <w:r w:rsidR="005B09BF" w:rsidRPr="00AA5BB1">
            <w:instrText xml:space="preserve"> CITATION Rum04 \l 1031 </w:instrText>
          </w:r>
          <w:r w:rsidR="005B09BF" w:rsidRPr="00AA5BB1">
            <w:fldChar w:fldCharType="separate"/>
          </w:r>
          <w:r w:rsidR="005B09BF" w:rsidRPr="00AA5BB1">
            <w:t>[</w:t>
          </w:r>
          <w:hyperlink w:anchor="Rum04" w:history="1">
            <w:r w:rsidR="005B09BF" w:rsidRPr="00AA5BB1">
              <w:t>Rum04</w:t>
            </w:r>
          </w:hyperlink>
          <w:r w:rsidR="005B09BF" w:rsidRPr="00AA5BB1">
            <w:t>]</w:t>
          </w:r>
          <w:r w:rsidR="005B09BF" w:rsidRPr="00AA5BB1">
            <w:fldChar w:fldCharType="end"/>
          </w:r>
        </w:sdtContent>
      </w:sdt>
      <w:r w:rsidR="005B09BF" w:rsidRPr="00AA5BB1">
        <w:t xml:space="preserve"> (</w:t>
      </w:r>
      <w:r w:rsidR="005E082E" w:rsidRPr="00AA5BB1">
        <w:t>S.41)</w:t>
      </w:r>
    </w:p>
    <w:p w14:paraId="7E981ABA" w14:textId="46D23E0C" w:rsidR="000B0657" w:rsidRDefault="00E902F2" w:rsidP="00FF0E09">
      <w:pPr>
        <w:spacing w:after="160" w:line="259" w:lineRule="auto"/>
      </w:pPr>
      <w:r w:rsidRPr="00AA5BB1">
        <w:t xml:space="preserve">Ein beispielhafter </w:t>
      </w:r>
      <w:r w:rsidR="00D9660C" w:rsidRPr="00AA5BB1">
        <w:t xml:space="preserve">Aufbau eines </w:t>
      </w:r>
      <w:r w:rsidR="00C37E11" w:rsidRPr="00AA5BB1">
        <w:t>Klassendiagramm</w:t>
      </w:r>
      <w:r w:rsidR="00D9660C" w:rsidRPr="00AA5BB1">
        <w:t xml:space="preserve">s ist </w:t>
      </w:r>
      <w:r w:rsidR="007C1708">
        <w:t>in</w:t>
      </w:r>
      <w:r w:rsidR="00D9660C" w:rsidRPr="00AA5BB1">
        <w:t xml:space="preserve"> der Abbildung </w:t>
      </w:r>
      <w:r w:rsidR="002A1E8A">
        <w:t>1</w:t>
      </w:r>
      <w:r w:rsidR="00D9660C" w:rsidRPr="00AA5BB1">
        <w:t xml:space="preserve"> </w:t>
      </w:r>
      <w:r w:rsidR="00AA7AE1">
        <w:t>(</w:t>
      </w:r>
      <w:r w:rsidR="00D9660C" w:rsidRPr="00AA5BB1">
        <w:t>S.</w:t>
      </w:r>
      <w:r w:rsidR="002A1E8A">
        <w:t>3</w:t>
      </w:r>
      <w:r w:rsidR="00AA7AE1">
        <w:t>)</w:t>
      </w:r>
      <w:r w:rsidR="00D9660C" w:rsidRPr="00AA5BB1">
        <w:t xml:space="preserve"> zu sehen. Dabei ist die Klasse</w:t>
      </w:r>
      <w:r w:rsidR="002A1E8A">
        <w:t xml:space="preserve"> </w:t>
      </w:r>
      <w:r w:rsidR="002A1E8A" w:rsidRPr="00AA5BB1">
        <w:t xml:space="preserve">(Rechteck) </w:t>
      </w:r>
      <w:r w:rsidR="007C1708">
        <w:t>als</w:t>
      </w:r>
      <w:r w:rsidR="00470F54" w:rsidRPr="00AA5BB1">
        <w:t xml:space="preserve"> Kino abgebildet. Darunter befinde</w:t>
      </w:r>
      <w:r w:rsidR="00136F9B">
        <w:t>n</w:t>
      </w:r>
      <w:r w:rsidR="00470F54" w:rsidRPr="00AA5BB1">
        <w:t xml:space="preserve"> sich in </w:t>
      </w:r>
      <w:r w:rsidR="002A1E8A">
        <w:t>der ersten</w:t>
      </w:r>
      <w:r w:rsidR="00470F54" w:rsidRPr="00AA5BB1">
        <w:t xml:space="preserve"> </w:t>
      </w:r>
      <w:r w:rsidR="00136F9B">
        <w:t>Zeile</w:t>
      </w:r>
      <w:r w:rsidR="00470F54" w:rsidRPr="00AA5BB1">
        <w:t xml:space="preserve"> alle Attribute der Klasse</w:t>
      </w:r>
      <w:r w:rsidRPr="00AA5BB1">
        <w:t xml:space="preserve">, wie zum Beispiel die Anzahl der Mitarbeiter im Kino, der Name des Kinos, den </w:t>
      </w:r>
      <w:r w:rsidR="00F201AD" w:rsidRPr="00AA5BB1">
        <w:t>Umsatz</w:t>
      </w:r>
      <w:r w:rsidR="00325770">
        <w:t xml:space="preserve"> </w:t>
      </w:r>
      <w:r w:rsidRPr="00AA5BB1">
        <w:t xml:space="preserve">und die Anzahl der </w:t>
      </w:r>
      <w:r w:rsidR="00F201AD" w:rsidRPr="00AA5BB1">
        <w:t>Sitzplätze</w:t>
      </w:r>
      <w:r w:rsidRPr="00AA5BB1">
        <w:t>. Dahinter befinden sich die jeweiligen Datentypen (</w:t>
      </w:r>
      <w:proofErr w:type="spellStart"/>
      <w:r w:rsidRPr="00AA5BB1">
        <w:t>string</w:t>
      </w:r>
      <w:proofErr w:type="spellEnd"/>
      <w:r>
        <w:t xml:space="preserve"> oder integer). </w:t>
      </w:r>
      <w:r w:rsidR="002D4D03">
        <w:t>D</w:t>
      </w:r>
      <w:r w:rsidR="00470F54">
        <w:t xml:space="preserve">arunter </w:t>
      </w:r>
      <w:r>
        <w:t xml:space="preserve">befinden sich </w:t>
      </w:r>
      <w:r w:rsidR="00470F54">
        <w:t>die Methoden der Klasse</w:t>
      </w:r>
      <w:r w:rsidR="00DA1268">
        <w:t>.</w:t>
      </w:r>
      <w:r>
        <w:t xml:space="preserve"> </w:t>
      </w:r>
      <w:r w:rsidR="00DA1268">
        <w:t>Es kann</w:t>
      </w:r>
      <w:r>
        <w:t xml:space="preserve"> ein Film gestartet</w:t>
      </w:r>
      <w:r w:rsidR="00E64491">
        <w:t>,</w:t>
      </w:r>
      <w:r>
        <w:t xml:space="preserve"> </w:t>
      </w:r>
      <w:r w:rsidR="00DA1268">
        <w:t>sowie</w:t>
      </w:r>
      <w:r>
        <w:t xml:space="preserve"> Karten </w:t>
      </w:r>
      <w:r w:rsidR="00DA1268">
        <w:t xml:space="preserve">als auch </w:t>
      </w:r>
      <w:r>
        <w:t>Popcorn verkauft werden</w:t>
      </w:r>
      <w:r w:rsidR="00470F54">
        <w:t xml:space="preserve">. </w:t>
      </w:r>
      <w:r w:rsidR="00FE570A">
        <w:t>Die vorher genannte Datenkapselung</w:t>
      </w:r>
      <w:r>
        <w:t xml:space="preserve"> (siehe 2.1 und Anhang Tabelle …) kann auch hier schon</w:t>
      </w:r>
      <w:r w:rsidR="00586C6A" w:rsidRPr="00586C6A">
        <w:t xml:space="preserve"> </w:t>
      </w:r>
      <w:r w:rsidR="00586C6A">
        <w:t>in Form von Zeichen</w:t>
      </w:r>
      <w:r>
        <w:t xml:space="preserve"> vorgenommen werden</w:t>
      </w:r>
      <w:r w:rsidR="000350AC">
        <w:t xml:space="preserve"> (</w:t>
      </w:r>
      <w:proofErr w:type="spellStart"/>
      <w:r w:rsidR="000350AC">
        <w:t>public</w:t>
      </w:r>
      <w:proofErr w:type="spellEnd"/>
      <w:r w:rsidR="000350AC">
        <w:t xml:space="preserve"> +, private -, </w:t>
      </w:r>
      <w:proofErr w:type="spellStart"/>
      <w:r w:rsidR="000350AC">
        <w:t>protected</w:t>
      </w:r>
      <w:proofErr w:type="spellEnd"/>
      <w:r w:rsidR="000350AC">
        <w:t xml:space="preserve"> #, </w:t>
      </w:r>
      <w:proofErr w:type="spellStart"/>
      <w:r w:rsidR="000350AC">
        <w:t>package</w:t>
      </w:r>
      <w:proofErr w:type="spellEnd"/>
      <w:r w:rsidR="000350AC">
        <w:t xml:space="preserve"> ~)</w:t>
      </w:r>
      <w:r>
        <w:t>.</w:t>
      </w:r>
      <w:r w:rsidR="000350AC">
        <w:t xml:space="preserve"> Es existieren noch weitere graphische Mittel, wie z.B. das Unterstreichen von Methoden oder Attributen, wodurch sie zu Klassenmethoden bzw. -attributen werden</w:t>
      </w:r>
      <w:r w:rsidR="000127C7">
        <w:t xml:space="preserve"> oder das Festlegen von </w:t>
      </w:r>
      <w:r w:rsidR="004A06DE">
        <w:t>Beziehungsarten (Pfeile und andere Anmerkungen) zwischen den Klassen und Objekten</w:t>
      </w:r>
      <w:r w:rsidR="000127C7">
        <w:t>.</w:t>
      </w:r>
      <w:r w:rsidR="00AA5BB1">
        <w:t xml:space="preserve"> </w:t>
      </w:r>
    </w:p>
    <w:p w14:paraId="5229C302" w14:textId="2FD18BC3" w:rsidR="008A0C92" w:rsidRDefault="000B0657" w:rsidP="000B0657">
      <w:pPr>
        <w:spacing w:after="160" w:line="259" w:lineRule="auto"/>
        <w:jc w:val="left"/>
      </w:pPr>
      <w:r>
        <w:br w:type="page"/>
      </w:r>
    </w:p>
    <w:p w14:paraId="49EAA01A" w14:textId="0B58CFD5" w:rsidR="00CA1F85" w:rsidRDefault="00CA1F85" w:rsidP="00CA1F85">
      <w:pPr>
        <w:pStyle w:val="berschrift1"/>
      </w:pPr>
      <w:bookmarkStart w:id="6" w:name="_Toc80721985"/>
      <w:r>
        <w:lastRenderedPageBreak/>
        <w:t>VR-Klassenzimmer</w:t>
      </w:r>
      <w:bookmarkEnd w:id="6"/>
    </w:p>
    <w:p w14:paraId="6929E1E3" w14:textId="77777777" w:rsidR="00CA1F85" w:rsidRPr="00CA1F85" w:rsidRDefault="00CA1F85" w:rsidP="00CA1F85"/>
    <w:p w14:paraId="3C75F2AF" w14:textId="2F836BBC" w:rsidR="00CA1F85" w:rsidRDefault="00CA1F85" w:rsidP="005A2C0D">
      <w:r>
        <w:t>Virtual Reality (Virtuelle Realität oder VR</w:t>
      </w:r>
      <w:r>
        <w:fldChar w:fldCharType="begin"/>
      </w:r>
      <w:r>
        <w:instrText xml:space="preserve"> XE "VR - Virtual Reality" </w:instrText>
      </w:r>
      <w:r>
        <w:fldChar w:fldCharType="end"/>
      </w:r>
      <w:r>
        <w:t xml:space="preserve">) ist eine dreidimensionale computergenerierte Umgebung. Dabei wird das Ziel verfolgt, eine Situation nachzubilden, mit welcher der Nutzer (User) interagiert. Mittels gezielten Feedbacks und </w:t>
      </w:r>
      <w:r w:rsidR="000127C7">
        <w:t>R</w:t>
      </w:r>
      <w:r>
        <w:t xml:space="preserve">eflexion lässt sich dadurch Wissen aneignen. </w:t>
      </w:r>
      <w:sdt>
        <w:sdtPr>
          <w:id w:val="99532192"/>
          <w:citation/>
        </w:sdtPr>
        <w:sdtEndPr/>
        <w:sdtContent>
          <w:r>
            <w:fldChar w:fldCharType="begin"/>
          </w:r>
          <w:r>
            <w:instrText xml:space="preserve"> CITATION Lac20 \l 1031 </w:instrText>
          </w:r>
          <w:r>
            <w:fldChar w:fldCharType="separate"/>
          </w:r>
          <w:r w:rsidR="00E00D4F">
            <w:rPr>
              <w:noProof/>
            </w:rPr>
            <w:t>[</w:t>
          </w:r>
          <w:hyperlink w:anchor="Lac20" w:history="1">
            <w:r w:rsidR="00E00D4F">
              <w:rPr>
                <w:noProof/>
              </w:rPr>
              <w:t>Lac20</w:t>
            </w:r>
          </w:hyperlink>
          <w:r w:rsidR="00E00D4F">
            <w:rPr>
              <w:noProof/>
            </w:rPr>
            <w:t>]</w:t>
          </w:r>
          <w:r>
            <w:fldChar w:fldCharType="end"/>
          </w:r>
        </w:sdtContent>
      </w:sdt>
      <w:r>
        <w:t xml:space="preserve"> (S.76) Diese Umgebung kann über ein Head-Mounted-Display (sogenannte VR-Brille) </w:t>
      </w:r>
      <w:r w:rsidR="00B374D6">
        <w:t>oder über die Software Unity</w:t>
      </w:r>
      <w:r w:rsidR="00B374D6">
        <w:rPr>
          <w:rStyle w:val="Funotenzeichen"/>
        </w:rPr>
        <w:footnoteReference w:id="1"/>
      </w:r>
      <w:r w:rsidR="00B374D6">
        <w:t xml:space="preserve"> </w:t>
      </w:r>
      <w:r>
        <w:t>dargestellt werden.</w:t>
      </w:r>
      <w:r w:rsidR="005A2C0D">
        <w:t xml:space="preserve"> </w:t>
      </w:r>
      <w:r>
        <w:t>Das VR-Klassenzimmer ist ein Projekt von Axel Wiepke, Raphael Zender, sowie Eric und Dirk Richter</w:t>
      </w:r>
      <w:sdt>
        <w:sdtPr>
          <w:id w:val="-982157257"/>
          <w:citation/>
        </w:sdtPr>
        <w:sdtEndPr/>
        <w:sdtContent>
          <w:r>
            <w:fldChar w:fldCharType="begin"/>
          </w:r>
          <w:r>
            <w:instrText xml:space="preserve"> CITATION Wie19 \l 1031 </w:instrText>
          </w:r>
          <w:r>
            <w:fldChar w:fldCharType="separate"/>
          </w:r>
          <w:r w:rsidR="00E00D4F">
            <w:rPr>
              <w:noProof/>
            </w:rPr>
            <w:t xml:space="preserve"> [</w:t>
          </w:r>
          <w:hyperlink w:anchor="Wie19" w:history="1">
            <w:r w:rsidR="00E00D4F">
              <w:rPr>
                <w:noProof/>
              </w:rPr>
              <w:t>Wie19</w:t>
            </w:r>
          </w:hyperlink>
          <w:r w:rsidR="00E00D4F">
            <w:rPr>
              <w:noProof/>
            </w:rPr>
            <w:t>]</w:t>
          </w:r>
          <w:r>
            <w:fldChar w:fldCharType="end"/>
          </w:r>
        </w:sdtContent>
      </w:sdt>
      <w:r w:rsidR="00ED008D">
        <w:t xml:space="preserve"> und weiteren Mitarbeitern der Universität Potsdam</w:t>
      </w:r>
      <w:r w:rsidR="00ED008D">
        <w:rPr>
          <w:rStyle w:val="Funotenzeichen"/>
        </w:rPr>
        <w:footnoteReference w:id="2"/>
      </w:r>
      <w:r>
        <w:t>. Das Projekt dient dem Verhaltenstraining von Lehramtsstudentinnen und Lehramtsstudenten (</w:t>
      </w:r>
      <w:proofErr w:type="spellStart"/>
      <w:r>
        <w:t>LuL</w:t>
      </w:r>
      <w:proofErr w:type="spellEnd"/>
      <w:r>
        <w:fldChar w:fldCharType="begin"/>
      </w:r>
      <w:r>
        <w:instrText xml:space="preserve"> XE "LuL - Lehramtsstudentinnen und Lehramtsstudenten" </w:instrText>
      </w:r>
      <w:r>
        <w:fldChar w:fldCharType="end"/>
      </w:r>
      <w:r>
        <w:t xml:space="preserve">) und soll ihnen die Möglichkeit bieten sich auf den späteren realen Unterricht vorzubereiten. Dabei üben sie, praxisnah und zielgerichtet auf  Unterrichtsstörungen </w:t>
      </w:r>
      <w:r w:rsidR="00E00D4F">
        <w:t>einzugehen,</w:t>
      </w:r>
      <w:r w:rsidR="00FA0DB5">
        <w:t xml:space="preserve"> </w:t>
      </w:r>
      <w:r w:rsidR="00A91692">
        <w:t xml:space="preserve">um </w:t>
      </w:r>
      <w:r w:rsidR="00A76781">
        <w:t xml:space="preserve">dadurch ihre Klassenmanagementkompetenzen unter Beweis </w:t>
      </w:r>
      <w:r w:rsidR="00A91692">
        <w:t xml:space="preserve">zu </w:t>
      </w:r>
      <w:r w:rsidR="00A76781">
        <w:t>stellen und gegebenenfalls</w:t>
      </w:r>
      <w:r w:rsidR="000127C7">
        <w:t xml:space="preserve"> zu</w:t>
      </w:r>
      <w:r w:rsidR="00A76781">
        <w:t xml:space="preserve"> verbessern.</w:t>
      </w:r>
      <w:r w:rsidR="00A76781">
        <w:rPr>
          <w:color w:val="FF0000"/>
        </w:rPr>
        <w:t xml:space="preserve"> </w:t>
      </w:r>
      <w:r>
        <w:t xml:space="preserve">Es wird ein Klassenzimmer nachgebildet, </w:t>
      </w:r>
      <w:r w:rsidR="000127C7">
        <w:t>indem</w:t>
      </w:r>
      <w:r>
        <w:t xml:space="preserve"> sich virtuelle Schülerinnen und Schüler (</w:t>
      </w:r>
      <w:proofErr w:type="spellStart"/>
      <w:r>
        <w:t>vSuS</w:t>
      </w:r>
      <w:proofErr w:type="spellEnd"/>
      <w:r>
        <w:t xml:space="preserve">) befinden (siehe Abbildung </w:t>
      </w:r>
      <w:r w:rsidR="00E00D4F">
        <w:t>2</w:t>
      </w:r>
      <w:r>
        <w:t xml:space="preserve"> </w:t>
      </w:r>
      <w:r w:rsidR="00DC5063">
        <w:t>(</w:t>
      </w:r>
      <w:r>
        <w:t>S.</w:t>
      </w:r>
      <w:r w:rsidR="00DC5063">
        <w:t>4)</w:t>
      </w:r>
      <w:r>
        <w:t>).</w:t>
      </w:r>
    </w:p>
    <w:p w14:paraId="0155745D" w14:textId="77777777" w:rsidR="00A91692" w:rsidRDefault="00CA1F85" w:rsidP="00A91692">
      <w:pPr>
        <w:keepNext/>
      </w:pPr>
      <w:r w:rsidRPr="00CA1F85">
        <w:rPr>
          <w:noProof/>
        </w:rPr>
        <w:drawing>
          <wp:inline distT="0" distB="0" distL="0" distR="0" wp14:anchorId="34568F48" wp14:editId="5BD37242">
            <wp:extent cx="5758251" cy="1799924"/>
            <wp:effectExtent l="0" t="0" r="0" b="0"/>
            <wp:docPr id="2" name="Grafik 11">
              <a:extLst xmlns:a="http://schemas.openxmlformats.org/drawingml/2006/main">
                <a:ext uri="{FF2B5EF4-FFF2-40B4-BE49-F238E27FC236}">
                  <a16:creationId xmlns:a16="http://schemas.microsoft.com/office/drawing/2014/main" id="{F32AE89D-B3B2-4AAB-87B4-7352991C81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1">
                      <a:extLst>
                        <a:ext uri="{FF2B5EF4-FFF2-40B4-BE49-F238E27FC236}">
                          <a16:creationId xmlns:a16="http://schemas.microsoft.com/office/drawing/2014/main" id="{F32AE89D-B3B2-4AAB-87B4-7352991C81E8}"/>
                        </a:ext>
                      </a:extLst>
                    </pic:cNvPr>
                    <pic:cNvPicPr>
                      <a:picLocks noChangeAspect="1"/>
                    </pic:cNvPicPr>
                  </pic:nvPicPr>
                  <pic:blipFill rotWithShape="1">
                    <a:blip r:embed="rId21">
                      <a:extLst>
                        <a:ext uri="{28A0092B-C50C-407E-A947-70E740481C1C}">
                          <a14:useLocalDpi xmlns:a14="http://schemas.microsoft.com/office/drawing/2010/main" val="0"/>
                        </a:ext>
                      </a:extLst>
                    </a:blip>
                    <a:srcRect b="35690"/>
                    <a:stretch/>
                  </pic:blipFill>
                  <pic:spPr bwMode="auto">
                    <a:xfrm>
                      <a:off x="0" y="0"/>
                      <a:ext cx="5760085" cy="1800497"/>
                    </a:xfrm>
                    <a:prstGeom prst="rect">
                      <a:avLst/>
                    </a:prstGeom>
                    <a:ln>
                      <a:noFill/>
                    </a:ln>
                    <a:extLst>
                      <a:ext uri="{53640926-AAD7-44D8-BBD7-CCE9431645EC}">
                        <a14:shadowObscured xmlns:a14="http://schemas.microsoft.com/office/drawing/2010/main"/>
                      </a:ext>
                    </a:extLst>
                  </pic:spPr>
                </pic:pic>
              </a:graphicData>
            </a:graphic>
          </wp:inline>
        </w:drawing>
      </w:r>
    </w:p>
    <w:p w14:paraId="13EBE690" w14:textId="098314F2" w:rsidR="00CA1F85" w:rsidRDefault="00A91692" w:rsidP="00A91692">
      <w:pPr>
        <w:pStyle w:val="Beschriftung"/>
      </w:pPr>
      <w:bookmarkStart w:id="7" w:name="_Toc80721997"/>
      <w:r>
        <w:t xml:space="preserve">Abbildung </w:t>
      </w:r>
      <w:fldSimple w:instr=" SEQ Abbildung \* ARABIC ">
        <w:r w:rsidR="007B1A21">
          <w:rPr>
            <w:noProof/>
          </w:rPr>
          <w:t>2</w:t>
        </w:r>
      </w:fldSimple>
      <w:r w:rsidR="00FE570A">
        <w:rPr>
          <w:noProof/>
        </w:rPr>
        <w:t>:</w:t>
      </w:r>
      <w:r>
        <w:t xml:space="preserve"> Screenshot aus dem VR-Klassenzimmer, Die Schüler Harley und Jonas melden sich</w:t>
      </w:r>
      <w:bookmarkEnd w:id="7"/>
    </w:p>
    <w:p w14:paraId="5987C903" w14:textId="4751BFB3" w:rsidR="00265368" w:rsidRDefault="00CA1F85" w:rsidP="001D40BC">
      <w:pPr>
        <w:spacing w:after="160" w:line="259" w:lineRule="auto"/>
        <w:sectPr w:rsidR="00265368" w:rsidSect="00320A9C">
          <w:headerReference w:type="default" r:id="rId22"/>
          <w:footerReference w:type="default" r:id="rId23"/>
          <w:pgSz w:w="11906" w:h="16838"/>
          <w:pgMar w:top="2268" w:right="1134" w:bottom="1134" w:left="1701" w:header="850" w:footer="1134" w:gutter="0"/>
          <w:pgNumType w:start="1"/>
          <w:cols w:space="708"/>
          <w:docGrid w:linePitch="360"/>
        </w:sectPr>
      </w:pPr>
      <w:r>
        <w:t xml:space="preserve">Die </w:t>
      </w:r>
      <w:proofErr w:type="spellStart"/>
      <w:r>
        <w:t>vSuS</w:t>
      </w:r>
      <w:proofErr w:type="spellEnd"/>
      <w:r>
        <w:t xml:space="preserve"> sind optisch in der zweiten Sekundarstufe und ethnisch divers. Im Klassenzimmer sind verschiedene Anordnungen der Tische </w:t>
      </w:r>
      <w:r w:rsidR="00FA0DB5">
        <w:t xml:space="preserve">und verschiedene </w:t>
      </w:r>
      <w:r w:rsidR="00ED008D">
        <w:t xml:space="preserve">Umgebungen, wie </w:t>
      </w:r>
      <w:r w:rsidR="00144CEF">
        <w:t xml:space="preserve">z.B. </w:t>
      </w:r>
      <w:r w:rsidR="00FA0DB5">
        <w:t xml:space="preserve">ein </w:t>
      </w:r>
      <w:r w:rsidR="00ED008D">
        <w:t>Klassenraum für Chemie</w:t>
      </w:r>
      <w:r w:rsidR="00FA0DB5">
        <w:t xml:space="preserve"> </w:t>
      </w:r>
      <w:r w:rsidR="00FA0DB5" w:rsidRPr="00FA0DB5">
        <w:t>möglich</w:t>
      </w:r>
      <w:r>
        <w:t>.</w:t>
      </w:r>
      <w:r w:rsidR="00ED008D">
        <w:t xml:space="preserve"> Der </w:t>
      </w:r>
      <w:proofErr w:type="spellStart"/>
      <w:r w:rsidR="000127C7">
        <w:t>LuL</w:t>
      </w:r>
      <w:proofErr w:type="spellEnd"/>
      <w:r w:rsidR="00ED008D">
        <w:t xml:space="preserve"> kann real im 3x3 Meter großen (Play Area) Raum laufen, wodurch sich der Charakter im VR-Klassenzimmer bewegt. Jedoch ist </w:t>
      </w:r>
      <w:r w:rsidR="000127C7">
        <w:t>der</w:t>
      </w:r>
      <w:r w:rsidR="00ED008D">
        <w:t xml:space="preserve"> Raum begrenzt, </w:t>
      </w:r>
      <w:r w:rsidR="000127C7">
        <w:t>w</w:t>
      </w:r>
      <w:r w:rsidR="00ED008D">
        <w:t>eshalb Teleportation</w:t>
      </w:r>
      <w:r w:rsidR="000127C7">
        <w:t>en</w:t>
      </w:r>
      <w:r w:rsidR="00ED008D">
        <w:t xml:space="preserve"> mittels </w:t>
      </w:r>
      <w:r w:rsidR="00A86AD3">
        <w:t>eines</w:t>
      </w:r>
      <w:r w:rsidR="00ED008D">
        <w:t xml:space="preserve"> Controllers genutzt</w:t>
      </w:r>
      <w:r w:rsidR="000127C7">
        <w:t xml:space="preserve"> werden</w:t>
      </w:r>
      <w:r w:rsidR="00ED008D">
        <w:t xml:space="preserve">. </w:t>
      </w:r>
      <w:r w:rsidR="004C6EED">
        <w:t>Ein</w:t>
      </w:r>
      <w:r>
        <w:t xml:space="preserve"> Coach/eine</w:t>
      </w:r>
      <w:r w:rsidR="004C6EED">
        <w:t xml:space="preserve"> </w:t>
      </w:r>
      <w:r>
        <w:t xml:space="preserve">Coachin </w:t>
      </w:r>
      <w:r w:rsidR="004C6EED">
        <w:t xml:space="preserve">kann </w:t>
      </w:r>
      <w:r>
        <w:t>über eine Weboberfläche</w:t>
      </w:r>
      <w:r w:rsidR="004C6EED">
        <w:t xml:space="preserve"> </w:t>
      </w:r>
      <w:r w:rsidR="001938C4">
        <w:t>(</w:t>
      </w:r>
      <w:r w:rsidR="001938C4" w:rsidRPr="00DC5063">
        <w:t xml:space="preserve">siehe Anhang Abbildung </w:t>
      </w:r>
      <w:r w:rsidR="000A79C0">
        <w:t>5</w:t>
      </w:r>
      <w:r w:rsidR="001938C4" w:rsidRPr="00DC5063">
        <w:t xml:space="preserve"> </w:t>
      </w:r>
      <w:r w:rsidR="006C3F08" w:rsidRPr="00DC5063">
        <w:t>(</w:t>
      </w:r>
      <w:r w:rsidR="001938C4" w:rsidRPr="00DC5063">
        <w:t>S.</w:t>
      </w:r>
      <w:r w:rsidR="00DC5063">
        <w:t>14</w:t>
      </w:r>
      <w:r w:rsidR="006C3F08" w:rsidRPr="00DC5063">
        <w:t>)</w:t>
      </w:r>
      <w:r w:rsidR="001938C4" w:rsidRPr="00DC5063">
        <w:t>)</w:t>
      </w:r>
      <w:r w:rsidR="001938C4">
        <w:t xml:space="preserve"> </w:t>
      </w:r>
      <w:r w:rsidR="004C6EED">
        <w:t>viele Aspekte des VR-Klassenzimmers kontrollieren</w:t>
      </w:r>
      <w:r>
        <w:t>.</w:t>
      </w:r>
      <w:r w:rsidR="004C6EED">
        <w:t xml:space="preserve"> In der Webanwendung ist es möglich das Wetter (Sonne, Regen, Schnee) und Skripte einzustellen</w:t>
      </w:r>
      <w:r w:rsidR="001938C4">
        <w:t xml:space="preserve"> und auch Aufnahmen (auch aus Perspektive der Schüler) für </w:t>
      </w:r>
      <w:r w:rsidR="00A86AD3">
        <w:t xml:space="preserve">eine </w:t>
      </w:r>
      <w:r w:rsidR="001938C4">
        <w:t>bessere Reflexion</w:t>
      </w:r>
      <w:r w:rsidR="005B5491">
        <w:t xml:space="preserve"> </w:t>
      </w:r>
      <w:r w:rsidR="008023D5">
        <w:t xml:space="preserve">zu </w:t>
      </w:r>
      <w:r w:rsidR="000127C7">
        <w:t>erstellen</w:t>
      </w:r>
      <w:r w:rsidR="004C6EED">
        <w:t xml:space="preserve">. Die Skripte sind voreingestellte </w:t>
      </w:r>
      <w:r w:rsidR="005052B7">
        <w:t>Aktionen,</w:t>
      </w:r>
      <w:r w:rsidR="00CA6E0E">
        <w:t xml:space="preserve"> die von den Schülern ausgelöst werden, wie z.B. Mitarbeit (</w:t>
      </w:r>
      <w:r w:rsidR="00A86AD3">
        <w:t xml:space="preserve">z.B. </w:t>
      </w:r>
      <w:r w:rsidR="008023D5">
        <w:t>mit</w:t>
      </w:r>
      <w:r w:rsidR="00CA6E0E">
        <w:t>schreiben</w:t>
      </w:r>
      <w:r w:rsidR="00A86AD3">
        <w:t xml:space="preserve"> oder</w:t>
      </w:r>
      <w:r w:rsidR="00CA6E0E">
        <w:t xml:space="preserve"> Hand heben)</w:t>
      </w:r>
      <w:r w:rsidR="00A86AD3">
        <w:t xml:space="preserve"> oder</w:t>
      </w:r>
      <w:r w:rsidR="00CA6E0E">
        <w:t xml:space="preserve"> Störverhalten (z.B. Papierball werfen). </w:t>
      </w:r>
      <w:r w:rsidR="008023D5">
        <w:t xml:space="preserve">Es gibt auch die Möglichkeit die </w:t>
      </w:r>
      <w:proofErr w:type="spellStart"/>
      <w:r w:rsidR="008023D5">
        <w:t>vSuS</w:t>
      </w:r>
      <w:proofErr w:type="spellEnd"/>
      <w:r w:rsidR="008023D5">
        <w:t xml:space="preserve"> gezielt auszuwählen, wobei der/die Coach/in</w:t>
      </w:r>
      <w:r w:rsidR="001938C4">
        <w:t xml:space="preserve"> </w:t>
      </w:r>
      <w:r w:rsidR="008023D5">
        <w:t>sie manuell ansteuert</w:t>
      </w:r>
      <w:r w:rsidR="000330E5">
        <w:t xml:space="preserve">. </w:t>
      </w:r>
      <w:r>
        <w:t xml:space="preserve">Die Aktionen der </w:t>
      </w:r>
      <w:proofErr w:type="spellStart"/>
      <w:r>
        <w:t>vSuS</w:t>
      </w:r>
      <w:proofErr w:type="spellEnd"/>
      <w:r>
        <w:t xml:space="preserve"> basieren auf realen Unterricht</w:t>
      </w:r>
      <w:r w:rsidR="0082161B">
        <w:t>ssituationen</w:t>
      </w:r>
      <w:r>
        <w:t xml:space="preserve"> in einer Klasse und werden nach dem Buch „Techniken der Klassenführung“ </w:t>
      </w:r>
      <w:sdt>
        <w:sdtPr>
          <w:id w:val="-103042150"/>
          <w:citation/>
        </w:sdtPr>
        <w:sdtEndPr/>
        <w:sdtContent>
          <w:r>
            <w:fldChar w:fldCharType="begin"/>
          </w:r>
          <w:r>
            <w:instrText xml:space="preserve"> CITATION Kou06 \l 1031 </w:instrText>
          </w:r>
          <w:r>
            <w:fldChar w:fldCharType="separate"/>
          </w:r>
          <w:r w:rsidR="00E00D4F">
            <w:rPr>
              <w:noProof/>
            </w:rPr>
            <w:t>[</w:t>
          </w:r>
          <w:hyperlink w:anchor="Kou06" w:history="1">
            <w:r w:rsidR="00E00D4F">
              <w:rPr>
                <w:noProof/>
              </w:rPr>
              <w:t>Kou06</w:t>
            </w:r>
          </w:hyperlink>
          <w:r w:rsidR="00E00D4F">
            <w:rPr>
              <w:noProof/>
            </w:rPr>
            <w:t>]</w:t>
          </w:r>
          <w:r>
            <w:fldChar w:fldCharType="end"/>
          </w:r>
        </w:sdtContent>
      </w:sdt>
      <w:r>
        <w:t xml:space="preserve"> kategorisiert</w:t>
      </w:r>
      <w:r w:rsidR="00A86AD3">
        <w:t xml:space="preserve">. </w:t>
      </w:r>
      <w:r w:rsidR="00320A9C">
        <w:t>Einige dieser Aktionen</w:t>
      </w:r>
      <w:r w:rsidR="005A2C0D">
        <w:t xml:space="preserve"> (Übersicht siehe Anhang Tabelle</w:t>
      </w:r>
      <w:r w:rsidR="00320A9C">
        <w:t xml:space="preserve"> </w:t>
      </w:r>
      <w:r w:rsidR="00FC3045">
        <w:t>2</w:t>
      </w:r>
      <w:r w:rsidR="005A2C0D">
        <w:t xml:space="preserve"> </w:t>
      </w:r>
      <w:r w:rsidR="00FC3045">
        <w:t>(</w:t>
      </w:r>
      <w:r w:rsidR="005A2C0D">
        <w:t>S.</w:t>
      </w:r>
      <w:r w:rsidR="00FC3045">
        <w:t>17-18)</w:t>
      </w:r>
      <w:r w:rsidR="005A2C0D">
        <w:t xml:space="preserve">) </w:t>
      </w:r>
      <w:r w:rsidR="00320A9C">
        <w:t xml:space="preserve">können zu Verhaltensmuster </w:t>
      </w:r>
      <w:r w:rsidR="002B4823">
        <w:t>in Form eines Skripts</w:t>
      </w:r>
      <w:r w:rsidR="00AA09E5">
        <w:t xml:space="preserve"> </w:t>
      </w:r>
      <w:r w:rsidR="005A2C0D">
        <w:t>zusammengefasst</w:t>
      </w:r>
      <w:r w:rsidR="002B4823">
        <w:t xml:space="preserve"> werden</w:t>
      </w:r>
      <w:r w:rsidR="00320A9C">
        <w:t xml:space="preserve">, </w:t>
      </w:r>
      <w:r w:rsidR="0082161B">
        <w:t>um</w:t>
      </w:r>
      <w:r w:rsidR="005A2C0D">
        <w:t xml:space="preserve"> einen „Charakter“ </w:t>
      </w:r>
      <w:r w:rsidR="00072A8D">
        <w:t>wider</w:t>
      </w:r>
      <w:r w:rsidR="0082161B">
        <w:t>zu</w:t>
      </w:r>
      <w:r w:rsidR="00072A8D">
        <w:t>spiegeln</w:t>
      </w:r>
      <w:r w:rsidR="005A2C0D">
        <w:t>. Diese helfen realitätsnah</w:t>
      </w:r>
      <w:r w:rsidR="0082161B">
        <w:t>e</w:t>
      </w:r>
      <w:r w:rsidR="005A2C0D">
        <w:t xml:space="preserve"> Interaktionen </w:t>
      </w:r>
      <w:r w:rsidR="0082161B">
        <w:t>zu ermöglichen</w:t>
      </w:r>
      <w:r w:rsidR="005A2C0D">
        <w:t>.</w:t>
      </w:r>
      <w:sdt>
        <w:sdtPr>
          <w:id w:val="1739970847"/>
          <w:citation/>
        </w:sdtPr>
        <w:sdtEndPr/>
        <w:sdtContent>
          <w:r>
            <w:fldChar w:fldCharType="begin"/>
          </w:r>
          <w:r>
            <w:instrText xml:space="preserve"> CITATION Wie19 \l 1031 </w:instrText>
          </w:r>
          <w:r>
            <w:fldChar w:fldCharType="separate"/>
          </w:r>
          <w:r w:rsidR="00E00D4F">
            <w:rPr>
              <w:noProof/>
            </w:rPr>
            <w:t xml:space="preserve"> [</w:t>
          </w:r>
          <w:hyperlink w:anchor="Wie19" w:history="1">
            <w:r w:rsidR="00E00D4F">
              <w:rPr>
                <w:noProof/>
              </w:rPr>
              <w:t>Wie19</w:t>
            </w:r>
          </w:hyperlink>
          <w:r w:rsidR="00E00D4F">
            <w:rPr>
              <w:noProof/>
            </w:rPr>
            <w:t>]</w:t>
          </w:r>
          <w:r>
            <w:fldChar w:fldCharType="end"/>
          </w:r>
        </w:sdtContent>
      </w:sdt>
      <w:r w:rsidR="005A2C0D" w:rsidRPr="005A2C0D">
        <w:t xml:space="preserve"> </w:t>
      </w:r>
    </w:p>
    <w:p w14:paraId="433471B4" w14:textId="0F8CEE5C" w:rsidR="005F3710" w:rsidRDefault="00BB152F" w:rsidP="004C49E2">
      <w:pPr>
        <w:pStyle w:val="berschrift1"/>
      </w:pPr>
      <w:bookmarkStart w:id="8" w:name="_Toc80721986"/>
      <w:r>
        <w:lastRenderedPageBreak/>
        <w:t>Anforderungsanalyse</w:t>
      </w:r>
      <w:bookmarkEnd w:id="8"/>
    </w:p>
    <w:p w14:paraId="3B2075A0" w14:textId="2A31037D" w:rsidR="00FD522F" w:rsidRDefault="005A1F75" w:rsidP="00334C17">
      <w:pPr>
        <w:spacing w:after="160" w:line="259" w:lineRule="auto"/>
      </w:pPr>
      <w:r>
        <w:br/>
      </w:r>
      <w:r w:rsidR="00D83E96" w:rsidRPr="003E7D70">
        <w:t>Es gelten die allgemeinen</w:t>
      </w:r>
      <w:r w:rsidR="00B30701" w:rsidRPr="003E7D70">
        <w:t xml:space="preserve"> Grundkonzepte</w:t>
      </w:r>
      <w:r w:rsidR="009F22D7" w:rsidRPr="003E7D70">
        <w:t xml:space="preserve"> der</w:t>
      </w:r>
      <w:r w:rsidR="005C41E1" w:rsidRPr="003E7D70">
        <w:t xml:space="preserve"> OOP</w:t>
      </w:r>
      <w:r w:rsidR="008A1F0D" w:rsidRPr="003E7D70">
        <w:t xml:space="preserve">, die </w:t>
      </w:r>
      <w:r w:rsidR="00E64491">
        <w:t>oben</w:t>
      </w:r>
      <w:r w:rsidR="008A1F0D" w:rsidRPr="003E7D70">
        <w:t xml:space="preserve"> genannt worden sind (siehe 2.1)</w:t>
      </w:r>
      <w:r w:rsidR="00A96B6E" w:rsidRPr="003E7D70">
        <w:t>.</w:t>
      </w:r>
      <w:r w:rsidR="005C41E1" w:rsidRPr="003E7D70">
        <w:t xml:space="preserve"> </w:t>
      </w:r>
      <w:r w:rsidR="00F90BD3" w:rsidRPr="003E7D70">
        <w:t xml:space="preserve">Dazu </w:t>
      </w:r>
      <w:r w:rsidR="003E38A5" w:rsidRPr="003E7D70">
        <w:t>gehört</w:t>
      </w:r>
      <w:r w:rsidR="00F90BD3" w:rsidRPr="003E7D70">
        <w:t xml:space="preserve"> weiterhin </w:t>
      </w:r>
      <w:r w:rsidR="001270CA" w:rsidRPr="003E7D70">
        <w:t>die Einarbeitung in die aktuelle Softwarestruktur des VR-Klassenzimmers</w:t>
      </w:r>
      <w:r w:rsidR="009E2030" w:rsidRPr="003E7D70">
        <w:t>.</w:t>
      </w:r>
      <w:r w:rsidR="00266558" w:rsidRPr="003E7D70">
        <w:t xml:space="preserve"> </w:t>
      </w:r>
      <w:r w:rsidR="005B0901" w:rsidRPr="003E7D70">
        <w:t>Die Wahl der Objektorientierten Programmiersprache fiel dabei auf C</w:t>
      </w:r>
      <w:r w:rsidR="00202D72">
        <w:t>#</w:t>
      </w:r>
      <w:r w:rsidR="00EE1D79">
        <w:t xml:space="preserve">, da </w:t>
      </w:r>
      <w:r w:rsidR="00DC09F8" w:rsidRPr="003E7D70">
        <w:t>Unity</w:t>
      </w:r>
      <w:r w:rsidR="00335CDF">
        <w:t xml:space="preserve"> </w:t>
      </w:r>
      <w:r w:rsidR="00364F1B" w:rsidRPr="003E7D70">
        <w:t xml:space="preserve">die gewählte </w:t>
      </w:r>
      <w:r w:rsidR="001354E2" w:rsidRPr="003E7D70">
        <w:t xml:space="preserve">3D </w:t>
      </w:r>
      <w:r w:rsidR="00364F1B" w:rsidRPr="003E7D70">
        <w:t xml:space="preserve">Laufzeit- und Entwicklungsumgebung </w:t>
      </w:r>
      <w:r w:rsidR="00CB4097" w:rsidRPr="003E7D70">
        <w:t>(</w:t>
      </w:r>
      <w:r w:rsidR="002A0392" w:rsidRPr="003E7D70">
        <w:t xml:space="preserve">bzw. </w:t>
      </w:r>
      <w:r w:rsidR="00CB4097" w:rsidRPr="003E7D70">
        <w:t>Spiel-Engine)</w:t>
      </w:r>
      <w:r w:rsidR="001354E2" w:rsidRPr="003E7D70">
        <w:t xml:space="preserve"> ist</w:t>
      </w:r>
      <w:r w:rsidR="00B93153">
        <w:t>.</w:t>
      </w:r>
      <w:r w:rsidR="00CA66F2">
        <w:t xml:space="preserve"> </w:t>
      </w:r>
      <w:r w:rsidR="00B93153">
        <w:t>A</w:t>
      </w:r>
      <w:r w:rsidR="00DE6128">
        <w:t>lle entwickelten Skripte</w:t>
      </w:r>
      <w:r w:rsidR="00B93153">
        <w:t xml:space="preserve"> werden</w:t>
      </w:r>
      <w:r w:rsidR="00DE6128">
        <w:t xml:space="preserve"> in der </w:t>
      </w:r>
      <w:r w:rsidR="004E6FEE">
        <w:t>Programmiers</w:t>
      </w:r>
      <w:r w:rsidR="00DE6128">
        <w:t>prache geschrieben</w:t>
      </w:r>
      <w:r w:rsidR="00335CDF" w:rsidRPr="00856654">
        <w:rPr>
          <w:vertAlign w:val="superscript"/>
        </w:rPr>
        <w:footnoteReference w:id="3"/>
      </w:r>
      <w:r w:rsidR="00335CDF">
        <w:t>,</w:t>
      </w:r>
      <w:r w:rsidR="00335CDF" w:rsidRPr="00335CDF">
        <w:t xml:space="preserve"> </w:t>
      </w:r>
      <w:r w:rsidR="00335CDF">
        <w:t>w</w:t>
      </w:r>
      <w:r w:rsidR="00335CDF" w:rsidRPr="003E7D70">
        <w:t xml:space="preserve">eswegen </w:t>
      </w:r>
      <w:r w:rsidR="00335CDF">
        <w:t xml:space="preserve">auch </w:t>
      </w:r>
      <w:r w:rsidR="00335CDF" w:rsidRPr="003E7D70">
        <w:t xml:space="preserve">die Syntax der </w:t>
      </w:r>
      <w:r w:rsidR="004E6FEE">
        <w:t>S</w:t>
      </w:r>
      <w:r w:rsidR="00335CDF" w:rsidRPr="003E7D70">
        <w:t>prache ein Teil der Einarbeitung</w:t>
      </w:r>
      <w:r w:rsidR="00335CDF">
        <w:t xml:space="preserve"> ist</w:t>
      </w:r>
      <w:r w:rsidR="001354E2" w:rsidRPr="003E7D70">
        <w:t>.</w:t>
      </w:r>
      <w:r w:rsidR="002251AF">
        <w:t xml:space="preserve"> Aus diesem Grund kommt auch die</w:t>
      </w:r>
      <w:r w:rsidR="004A4115">
        <w:t xml:space="preserve"> integrierte Entwicklungsumgebung</w:t>
      </w:r>
      <w:r w:rsidR="00856654">
        <w:t xml:space="preserve"> (</w:t>
      </w:r>
      <w:proofErr w:type="spellStart"/>
      <w:r w:rsidR="00856654">
        <w:t>integrated</w:t>
      </w:r>
      <w:proofErr w:type="spellEnd"/>
      <w:r w:rsidR="00856654">
        <w:t xml:space="preserve"> </w:t>
      </w:r>
      <w:proofErr w:type="spellStart"/>
      <w:r w:rsidR="00856654">
        <w:t>dev</w:t>
      </w:r>
      <w:r w:rsidR="0048609C">
        <w:t>elopment</w:t>
      </w:r>
      <w:proofErr w:type="spellEnd"/>
      <w:r w:rsidR="0048609C">
        <w:t xml:space="preserve"> </w:t>
      </w:r>
      <w:proofErr w:type="spellStart"/>
      <w:r w:rsidR="0048609C">
        <w:t>environment</w:t>
      </w:r>
      <w:proofErr w:type="spellEnd"/>
      <w:r w:rsidR="0048609C">
        <w:t>, kurz IDE</w:t>
      </w:r>
      <w:r w:rsidR="0048609C">
        <w:fldChar w:fldCharType="begin"/>
      </w:r>
      <w:r w:rsidR="0048609C">
        <w:instrText xml:space="preserve"> XE "</w:instrText>
      </w:r>
      <w:r w:rsidR="0048609C" w:rsidRPr="00B83C41">
        <w:instrText>IDE - integrated development environment (integrierte Entwicklungsumgebung)</w:instrText>
      </w:r>
      <w:r w:rsidR="0048609C">
        <w:instrText xml:space="preserve">" </w:instrText>
      </w:r>
      <w:r w:rsidR="0048609C">
        <w:fldChar w:fldCharType="end"/>
      </w:r>
      <w:r w:rsidR="0048609C">
        <w:t>)</w:t>
      </w:r>
      <w:r w:rsidR="004A4115">
        <w:t xml:space="preserve"> Visual Studio</w:t>
      </w:r>
      <w:r w:rsidR="006A44D3">
        <w:rPr>
          <w:rStyle w:val="Funotenzeichen"/>
        </w:rPr>
        <w:footnoteReference w:id="4"/>
      </w:r>
      <w:r w:rsidR="004A4115">
        <w:t xml:space="preserve"> zum Einsatz, da </w:t>
      </w:r>
      <w:r w:rsidR="008461A5">
        <w:t xml:space="preserve">sie wie </w:t>
      </w:r>
      <w:r w:rsidR="004A4115">
        <w:t>C#</w:t>
      </w:r>
      <w:r w:rsidR="008461A5">
        <w:t xml:space="preserve"> auf Unity</w:t>
      </w:r>
      <w:r w:rsidR="006A44D3">
        <w:t xml:space="preserve"> </w:t>
      </w:r>
      <w:r w:rsidR="008461A5">
        <w:t xml:space="preserve">abgestimmt </w:t>
      </w:r>
      <w:r w:rsidR="0092763D">
        <w:t>ist</w:t>
      </w:r>
      <w:r w:rsidR="004A4115">
        <w:t>.</w:t>
      </w:r>
      <w:r w:rsidR="004303ED">
        <w:t xml:space="preserve"> </w:t>
      </w:r>
      <w:r w:rsidR="00335CDF">
        <w:t xml:space="preserve">Zudem liegt durch ihre Bekanntheit eine gute Dokumentation von Informationen vor. </w:t>
      </w:r>
      <w:r w:rsidR="005C1D4E">
        <w:t xml:space="preserve">Jede </w:t>
      </w:r>
      <w:r w:rsidR="004303ED">
        <w:t>IDE hat</w:t>
      </w:r>
      <w:r w:rsidR="005C1D4E">
        <w:t xml:space="preserve"> je nach Entwicklung eigene Funktionen, wobei meistens</w:t>
      </w:r>
      <w:r w:rsidR="004E6B1D">
        <w:t xml:space="preserve"> ein Code-Editor, Compiler und weitere Funktionen gegeben sind.</w:t>
      </w:r>
      <w:r w:rsidR="001354E2" w:rsidRPr="003E7D70">
        <w:t xml:space="preserve"> </w:t>
      </w:r>
      <w:r w:rsidR="001A1A81">
        <w:t>Des Weiteren</w:t>
      </w:r>
      <w:r w:rsidR="003E2CA2" w:rsidRPr="003E7D70">
        <w:t xml:space="preserve"> müssen </w:t>
      </w:r>
      <w:r w:rsidR="00CA0870" w:rsidRPr="003E7D70">
        <w:t>die vorgegebenen Normen</w:t>
      </w:r>
      <w:r w:rsidR="00BC6F94" w:rsidRPr="003E7D70">
        <w:t xml:space="preserve"> </w:t>
      </w:r>
      <w:r w:rsidR="00B17484" w:rsidRPr="003E7D70">
        <w:t>de</w:t>
      </w:r>
      <w:r w:rsidR="00262A65" w:rsidRPr="003E7D70">
        <w:t>s Projekts</w:t>
      </w:r>
      <w:r w:rsidR="00262A65" w:rsidRPr="00856654">
        <w:rPr>
          <w:vertAlign w:val="superscript"/>
        </w:rPr>
        <w:footnoteReference w:id="5"/>
      </w:r>
      <w:r w:rsidR="000C6EC3" w:rsidRPr="00856654">
        <w:t xml:space="preserve">, </w:t>
      </w:r>
      <w:r w:rsidR="000C6EC3" w:rsidRPr="003E7D70">
        <w:t>die sogenannten „Standards“ eingehalten  werden</w:t>
      </w:r>
      <w:r w:rsidR="00EC3A7A" w:rsidRPr="003E7D70">
        <w:t>.</w:t>
      </w:r>
      <w:r w:rsidR="00F206A0" w:rsidRPr="003E7D70">
        <w:t xml:space="preserve"> </w:t>
      </w:r>
      <w:r w:rsidR="0092763D">
        <w:t>Dazu gehören:</w:t>
      </w:r>
      <w:r w:rsidR="00F206A0" w:rsidRPr="003E7D70">
        <w:t xml:space="preserve"> Namenskonventionen</w:t>
      </w:r>
      <w:r w:rsidR="00E27EDD" w:rsidRPr="003E7D70">
        <w:t xml:space="preserve">, Vorgaben für Kommentare und weitere </w:t>
      </w:r>
      <w:r w:rsidR="00565DEC" w:rsidRPr="003E7D70">
        <w:t xml:space="preserve">Richtlinien für die Programme bzw. </w:t>
      </w:r>
      <w:r w:rsidR="000C2BA8" w:rsidRPr="003E7D70">
        <w:t>Skripte,</w:t>
      </w:r>
      <w:r w:rsidR="0092763D">
        <w:t xml:space="preserve"> die geschrieben werden</w:t>
      </w:r>
      <w:r w:rsidR="000C6EC3" w:rsidRPr="003E7D70">
        <w:t>.</w:t>
      </w:r>
      <w:r w:rsidR="003B5F69" w:rsidRPr="003E7D70">
        <w:t xml:space="preserve"> </w:t>
      </w:r>
      <w:r w:rsidR="00BC6F94" w:rsidRPr="003E7D70">
        <w:t xml:space="preserve">Aus der Recherche </w:t>
      </w:r>
      <w:r w:rsidR="006A6350" w:rsidRPr="003E7D70">
        <w:t>über die</w:t>
      </w:r>
      <w:r w:rsidR="003B5F69" w:rsidRPr="003E7D70">
        <w:t xml:space="preserve"> Verhaltens</w:t>
      </w:r>
      <w:r w:rsidR="00BC4C93" w:rsidRPr="003E7D70">
        <w:t>muster</w:t>
      </w:r>
      <w:r w:rsidR="003B5F69" w:rsidRPr="003E7D70">
        <w:t xml:space="preserve"> </w:t>
      </w:r>
      <w:r w:rsidR="00C30541">
        <w:t>sollen</w:t>
      </w:r>
      <w:r w:rsidR="00BC6F94" w:rsidRPr="003E7D70">
        <w:t xml:space="preserve"> quantifizier</w:t>
      </w:r>
      <w:r w:rsidR="003E2CA2" w:rsidRPr="003E7D70">
        <w:t>bare Merkmale hervorgehen, die evaluiert und</w:t>
      </w:r>
      <w:r w:rsidR="003B5F69" w:rsidRPr="003E7D70">
        <w:t xml:space="preserve"> </w:t>
      </w:r>
      <w:r w:rsidR="003E2CA2" w:rsidRPr="003E7D70">
        <w:t xml:space="preserve">gegenübergestellt </w:t>
      </w:r>
      <w:r w:rsidR="008E335A">
        <w:t>werden</w:t>
      </w:r>
      <w:r w:rsidR="003E2CA2" w:rsidRPr="003E7D70">
        <w:t>.</w:t>
      </w:r>
      <w:r w:rsidR="00283DC9">
        <w:t xml:space="preserve"> Dafür soll eine geeignete Evaluationsmethode gewählt werden.</w:t>
      </w:r>
      <w:r w:rsidR="00B76317" w:rsidRPr="003E7D70">
        <w:t xml:space="preserve"> Diese Verhaltens</w:t>
      </w:r>
      <w:r w:rsidR="00B662C6" w:rsidRPr="003E7D70">
        <w:t xml:space="preserve">muster </w:t>
      </w:r>
      <w:r w:rsidR="00BC4C93" w:rsidRPr="003E7D70">
        <w:t xml:space="preserve">sollten bestenfalls zu den bereits implementierten </w:t>
      </w:r>
      <w:r w:rsidR="00C060D5" w:rsidRPr="003E7D70">
        <w:t xml:space="preserve">Verhalten </w:t>
      </w:r>
      <w:r w:rsidR="006747A4" w:rsidRPr="003E7D70">
        <w:t>(z.B. Hand heben oder</w:t>
      </w:r>
      <w:r w:rsidR="00787D2E" w:rsidRPr="003E7D70">
        <w:t xml:space="preserve"> sich schlagen</w:t>
      </w:r>
      <w:r w:rsidR="006747A4" w:rsidRPr="003E7D70">
        <w:t>)</w:t>
      </w:r>
      <w:r w:rsidR="00A62C20">
        <w:t xml:space="preserve"> und allgemein ins Projekt</w:t>
      </w:r>
      <w:r w:rsidR="003D1794">
        <w:t xml:space="preserve"> passen</w:t>
      </w:r>
      <w:r w:rsidR="006747A4" w:rsidRPr="003E7D70">
        <w:t xml:space="preserve">, da </w:t>
      </w:r>
      <w:r w:rsidR="00787D2E" w:rsidRPr="003E7D70">
        <w:t>andernfalls neue Verhalten implementiert werden</w:t>
      </w:r>
      <w:r w:rsidR="001E7DAD" w:rsidRPr="003E7D70">
        <w:t xml:space="preserve"> müssen</w:t>
      </w:r>
      <w:r w:rsidR="00CD14FC" w:rsidRPr="003E7D70">
        <w:t xml:space="preserve">, </w:t>
      </w:r>
      <w:r w:rsidR="0082161B">
        <w:t>die</w:t>
      </w:r>
      <w:r w:rsidR="00CD14FC" w:rsidRPr="003E7D70">
        <w:t xml:space="preserve"> nicht </w:t>
      </w:r>
      <w:r w:rsidR="0082161B">
        <w:t>dem</w:t>
      </w:r>
      <w:r w:rsidR="00CD14FC" w:rsidRPr="003E7D70">
        <w:t xml:space="preserve"> Hauptziel dieser Arbeit </w:t>
      </w:r>
      <w:r w:rsidR="0082161B">
        <w:t>entsprechen</w:t>
      </w:r>
      <w:r w:rsidR="00D354CA" w:rsidRPr="003E7D70">
        <w:t>.</w:t>
      </w:r>
      <w:r w:rsidR="006747A4" w:rsidRPr="003E7D70">
        <w:t xml:space="preserve"> </w:t>
      </w:r>
    </w:p>
    <w:p w14:paraId="19F786B1" w14:textId="77777777" w:rsidR="00C675D6" w:rsidRDefault="00C675D6" w:rsidP="00334C17">
      <w:pPr>
        <w:spacing w:after="160" w:line="259" w:lineRule="auto"/>
      </w:pPr>
    </w:p>
    <w:p w14:paraId="4A99F93D" w14:textId="64DE72E8" w:rsidR="00334C17" w:rsidRDefault="00FE3FD2" w:rsidP="00A44701">
      <w:pPr>
        <w:spacing w:after="160" w:line="259" w:lineRule="auto"/>
        <w:jc w:val="left"/>
      </w:pPr>
      <w:r>
        <w:br w:type="page"/>
      </w:r>
    </w:p>
    <w:p w14:paraId="5958EE8F" w14:textId="74AD014B" w:rsidR="0049554A" w:rsidRDefault="00BF40B4" w:rsidP="0049554A">
      <w:pPr>
        <w:pStyle w:val="berschrift1"/>
      </w:pPr>
      <w:bookmarkStart w:id="9" w:name="_Toc80721987"/>
      <w:r>
        <w:lastRenderedPageBreak/>
        <w:t>Konzeption</w:t>
      </w:r>
      <w:bookmarkEnd w:id="9"/>
    </w:p>
    <w:p w14:paraId="2C178AB7" w14:textId="77777777" w:rsidR="001E18CB" w:rsidRPr="001E18CB" w:rsidRDefault="001E18CB" w:rsidP="001E18CB"/>
    <w:p w14:paraId="135869E4" w14:textId="20CE7DDA" w:rsidR="00C77462" w:rsidRDefault="001E18CB" w:rsidP="00901777">
      <w:r>
        <w:t>Es existiert (zum Zeitpunkt der Erstellung dieser Arbeit) keine UML-Darstellung</w:t>
      </w:r>
      <w:r w:rsidR="00C117BB">
        <w:t xml:space="preserve"> oder andere</w:t>
      </w:r>
      <w:r>
        <w:t xml:space="preserve"> </w:t>
      </w:r>
      <w:r w:rsidR="00C15A1E">
        <w:t>grafische Darstellung</w:t>
      </w:r>
      <w:r w:rsidR="002D5922">
        <w:t>en</w:t>
      </w:r>
      <w:r w:rsidR="00C15A1E">
        <w:t xml:space="preserve"> </w:t>
      </w:r>
      <w:r>
        <w:t xml:space="preserve">über das VR-Klassenzimmer Projekt. </w:t>
      </w:r>
      <w:r w:rsidRPr="009044EE">
        <w:t>Da d</w:t>
      </w:r>
      <w:r>
        <w:t xml:space="preserve">as Projekt sehr umfangreich ist, wird sich hierbei nur auf </w:t>
      </w:r>
      <w:r w:rsidR="002D5922">
        <w:t xml:space="preserve">die </w:t>
      </w:r>
      <w:r>
        <w:t xml:space="preserve">wesentliche Aspekte </w:t>
      </w:r>
      <w:r w:rsidR="002D5922">
        <w:t>beschränkt</w:t>
      </w:r>
      <w:r>
        <w:t xml:space="preserve">, </w:t>
      </w:r>
      <w:r w:rsidR="002D5922">
        <w:t>die</w:t>
      </w:r>
      <w:r>
        <w:t xml:space="preserve"> für die </w:t>
      </w:r>
      <w:r w:rsidR="00B444C3">
        <w:t xml:space="preserve">gegebene </w:t>
      </w:r>
      <w:r>
        <w:t xml:space="preserve">Problemstellung relevant </w:t>
      </w:r>
      <w:r w:rsidR="00C77462">
        <w:t>sind.</w:t>
      </w:r>
    </w:p>
    <w:p w14:paraId="744EFCEC" w14:textId="77777777" w:rsidR="006F1272" w:rsidRDefault="006F1272" w:rsidP="00901777"/>
    <w:p w14:paraId="0BB58FDF" w14:textId="77777777" w:rsidR="00DC08E8" w:rsidRPr="0049554A" w:rsidRDefault="00DC08E8" w:rsidP="00DC08E8">
      <w:pPr>
        <w:pStyle w:val="berschrift2"/>
      </w:pPr>
      <w:bookmarkStart w:id="10" w:name="_Toc80721988"/>
      <w:r>
        <w:t>Recherche zu exemplarischen Verhaltensmustern</w:t>
      </w:r>
      <w:bookmarkEnd w:id="10"/>
    </w:p>
    <w:p w14:paraId="267A46DC" w14:textId="77777777" w:rsidR="00DC08E8" w:rsidRPr="001E18CB" w:rsidRDefault="00DC08E8" w:rsidP="001E18CB"/>
    <w:p w14:paraId="1EC6E038" w14:textId="7BD67D10" w:rsidR="00C77462" w:rsidRPr="0049554A" w:rsidRDefault="00DC08E8" w:rsidP="00901777">
      <w:pPr>
        <w:spacing w:after="160" w:line="259" w:lineRule="auto"/>
        <w:jc w:val="left"/>
      </w:pPr>
      <w:r>
        <w:t xml:space="preserve">Die Recherche nach den Verhaltensmustern erweist sich als recht komplex. </w:t>
      </w:r>
      <w:r w:rsidR="002D5922">
        <w:t>Es ist schwer festzulegen</w:t>
      </w:r>
      <w:r>
        <w:t xml:space="preserve">, </w:t>
      </w:r>
      <w:r w:rsidR="002D5922">
        <w:t xml:space="preserve">ob </w:t>
      </w:r>
      <w:r>
        <w:t xml:space="preserve">ein Kind einen „guten“ oder „schlechten“ Charakter hat, </w:t>
      </w:r>
      <w:r w:rsidR="002D5922">
        <w:t>da diese Sichtweise sehr subjektiv ist</w:t>
      </w:r>
      <w:r>
        <w:t xml:space="preserve">. </w:t>
      </w:r>
      <w:r w:rsidR="002D5922">
        <w:t>Zuallererst muss sich</w:t>
      </w:r>
      <w:r>
        <w:t xml:space="preserve"> mit dem Begriff: „Charakter“ psychologisch und soziologisch auseinander</w:t>
      </w:r>
      <w:r w:rsidR="002D5922">
        <w:t>gesetzt werden</w:t>
      </w:r>
      <w:r>
        <w:t xml:space="preserve">. </w:t>
      </w:r>
      <w:r w:rsidR="008E195B">
        <w:br/>
      </w:r>
      <w:r>
        <w:t xml:space="preserve">Laut dem Oxford </w:t>
      </w:r>
      <w:proofErr w:type="spellStart"/>
      <w:r>
        <w:t>Languages</w:t>
      </w:r>
      <w:proofErr w:type="spellEnd"/>
      <w:r>
        <w:rPr>
          <w:rStyle w:val="Funotenzeichen"/>
        </w:rPr>
        <w:footnoteReference w:id="6"/>
      </w:r>
      <w:r>
        <w:t xml:space="preserve"> (Dictionary) ist der Charakter ein „individuelles Gepräge eines Menschen durch ererbte und erworbene Eigenschaften, wie es in seinem Wollen und Handeln zum Ausdruck kommt.“ Ein Charakter ist ein Gebilde aus vielen einzelnen Facetten, welche </w:t>
      </w:r>
      <w:r w:rsidR="00805122">
        <w:t xml:space="preserve">sich </w:t>
      </w:r>
      <w:r>
        <w:t>im Laufe des Lebens sich stetig ändern</w:t>
      </w:r>
      <w:r w:rsidR="00A17638">
        <w:t xml:space="preserve"> kann</w:t>
      </w:r>
      <w:r>
        <w:t xml:space="preserve">. </w:t>
      </w:r>
      <w:r w:rsidRPr="00050BD1">
        <w:t>Wissenschaftlich gesehen</w:t>
      </w:r>
      <w:r w:rsidR="002203C6" w:rsidRPr="00050BD1">
        <w:t>, wird danach ge</w:t>
      </w:r>
      <w:r w:rsidRPr="00050BD1">
        <w:t xml:space="preserve">strebt danach für die Charakterzüge biologische Anhaltspunkte zu finden, um diese Abläufen zuzuordnen. </w:t>
      </w:r>
      <w:sdt>
        <w:sdtPr>
          <w:id w:val="2127970767"/>
          <w:citation/>
        </w:sdtPr>
        <w:sdtEndPr>
          <w:rPr>
            <w:color w:val="FF0000"/>
          </w:rPr>
        </w:sdtEndPr>
        <w:sdtContent>
          <w:r w:rsidRPr="00050BD1">
            <w:fldChar w:fldCharType="begin"/>
          </w:r>
          <w:r w:rsidRPr="00050BD1">
            <w:instrText xml:space="preserve"> CITATION Ewa24 \l 1031 </w:instrText>
          </w:r>
          <w:r w:rsidRPr="00050BD1">
            <w:fldChar w:fldCharType="separate"/>
          </w:r>
          <w:r w:rsidRPr="00050BD1">
            <w:t>[</w:t>
          </w:r>
          <w:hyperlink w:anchor="Ewa24" w:history="1">
            <w:r w:rsidRPr="00050BD1">
              <w:t>Ewa24</w:t>
            </w:r>
          </w:hyperlink>
          <w:r w:rsidRPr="00050BD1">
            <w:t>]</w:t>
          </w:r>
          <w:r w:rsidRPr="00050BD1">
            <w:fldChar w:fldCharType="end"/>
          </w:r>
        </w:sdtContent>
      </w:sdt>
      <w:r w:rsidRPr="00BB0A2B">
        <w:rPr>
          <w:color w:val="FF0000"/>
        </w:rPr>
        <w:t xml:space="preserve"> </w:t>
      </w:r>
      <w:r>
        <w:t xml:space="preserve">Es können, </w:t>
      </w:r>
      <w:r w:rsidR="00B60C8F">
        <w:t xml:space="preserve">jedoch </w:t>
      </w:r>
      <w:r>
        <w:t xml:space="preserve">alle möglichen </w:t>
      </w:r>
      <w:r w:rsidR="00B60C8F">
        <w:t xml:space="preserve">Faktoren Einfluss auf </w:t>
      </w:r>
      <w:r>
        <w:t xml:space="preserve">die Charakterbildung </w:t>
      </w:r>
      <w:r w:rsidR="00B60C8F">
        <w:t>haben</w:t>
      </w:r>
      <w:r>
        <w:t xml:space="preserve">. Dies kann bereits bei der Geburt in eine bestimmte soziale Schicht passieren, wobei in Untersuchungen festgestellt wurde, dass Kinder mit höherem sozialen Status in Schulen im Vergleich zu anderen, wesentlich bessere Ergebnisse erbringen und generell kompetenter sind. Mit einem niedrigen sozialen Status wurden in einer Untersuchung mit Versuchspersonen einige Adjektive, wie z.B. „faul“, „ungebildet“, „drogenabhängig“ und „nicht intelligent“ assoziiert. Zudem können Stereotypen in bestimmten Kontexten </w:t>
      </w:r>
      <w:r w:rsidR="00481DDC">
        <w:t>die</w:t>
      </w:r>
      <w:r>
        <w:t xml:space="preserve"> Urteile und </w:t>
      </w:r>
      <w:r w:rsidR="00481DDC">
        <w:t xml:space="preserve">das </w:t>
      </w:r>
      <w:r>
        <w:t>Verhalten beeinflussen. So kann der soziale Status z.B. in Bezug auf Leistung auch den Stereotyp fleißig hervorrufen. „Aus diesem Grund ist anzunehmen, dass Lehrkräfte und Lehramtsstudierende zwar auch Einstellungen und Stereotype</w:t>
      </w:r>
      <w:r w:rsidR="00354A62">
        <w:t>n</w:t>
      </w:r>
      <w:r>
        <w:t xml:space="preserve"> über niedrige und hohe soziale Schichten im Allgemeinen haben, im schulischen Kontext aber hauptsächlich leistungsspezifische Stereotype</w:t>
      </w:r>
      <w:r w:rsidR="004E3869">
        <w:t>n</w:t>
      </w:r>
      <w:r>
        <w:t xml:space="preserve"> aktiviert werden.“ </w:t>
      </w:r>
      <w:sdt>
        <w:sdtPr>
          <w:id w:val="2033072442"/>
          <w:citation/>
        </w:sdtPr>
        <w:sdtEndPr/>
        <w:sdtContent>
          <w:r>
            <w:fldChar w:fldCharType="begin"/>
          </w:r>
          <w:r>
            <w:instrText xml:space="preserve"> CITATION Glo20 \l 1031 </w:instrText>
          </w:r>
          <w:r>
            <w:fldChar w:fldCharType="separate"/>
          </w:r>
          <w:r>
            <w:rPr>
              <w:noProof/>
            </w:rPr>
            <w:t>[</w:t>
          </w:r>
          <w:hyperlink w:anchor="Glo20" w:history="1">
            <w:r>
              <w:rPr>
                <w:noProof/>
              </w:rPr>
              <w:t>Glo20</w:t>
            </w:r>
          </w:hyperlink>
          <w:r>
            <w:rPr>
              <w:noProof/>
            </w:rPr>
            <w:t>]</w:t>
          </w:r>
          <w:r>
            <w:fldChar w:fldCharType="end"/>
          </w:r>
        </w:sdtContent>
      </w:sdt>
      <w:r>
        <w:t xml:space="preserve"> (S.133-158) Die zu implementierenden Verhaltensweisen</w:t>
      </w:r>
      <w:r w:rsidRPr="00B22B9A">
        <w:t xml:space="preserve"> </w:t>
      </w:r>
      <w:r w:rsidR="004E3869">
        <w:t>im</w:t>
      </w:r>
      <w:r>
        <w:t xml:space="preserve"> VR-Klassenzimmer fallen auch in diesen Leistungskontext. Da ein Charakter einer Person, aufgrund der Komplexität</w:t>
      </w:r>
      <w:r w:rsidR="007A0D0F">
        <w:t xml:space="preserve"> und der </w:t>
      </w:r>
      <w:r w:rsidR="00A17638">
        <w:t>möglichen</w:t>
      </w:r>
      <w:r w:rsidR="007A0D0F">
        <w:t xml:space="preserve"> Änderung</w:t>
      </w:r>
      <w:r w:rsidR="00A17638">
        <w:t xml:space="preserve"> im Laufe des Lebens</w:t>
      </w:r>
      <w:r>
        <w:t xml:space="preserve">, sich schwer empirisch zusammenfassen und sich als ein Begriff darstellen lässt, wird für das VR-Klassenzimmer auf leistungsbezogene Stereotypen zurückgegriffen. Die ausgewählten Stereotypen sind der „Klassenclown“ und der bekannte „Streber“. Ein Klassenclown versucht Aufmerksamkeit auf sich zu ziehen, spielt und arbeitet wenig bis gar nicht mit. Ihm werden die Verhalten: </w:t>
      </w:r>
      <w:r w:rsidRPr="00911051">
        <w:t>"Eating", "</w:t>
      </w:r>
      <w:proofErr w:type="spellStart"/>
      <w:r w:rsidRPr="00911051">
        <w:t>Drinking</w:t>
      </w:r>
      <w:proofErr w:type="spellEnd"/>
      <w:r w:rsidRPr="00911051">
        <w:t>", "</w:t>
      </w:r>
      <w:proofErr w:type="spellStart"/>
      <w:r w:rsidRPr="00911051">
        <w:t>Staring</w:t>
      </w:r>
      <w:proofErr w:type="spellEnd"/>
      <w:r w:rsidRPr="00911051">
        <w:t>", "</w:t>
      </w:r>
      <w:proofErr w:type="spellStart"/>
      <w:r w:rsidRPr="00911051">
        <w:t>Playing</w:t>
      </w:r>
      <w:proofErr w:type="spellEnd"/>
      <w:r w:rsidRPr="00911051">
        <w:t>", "Tapping", "</w:t>
      </w:r>
      <w:proofErr w:type="spellStart"/>
      <w:r w:rsidRPr="00911051">
        <w:t>Hitting</w:t>
      </w:r>
      <w:proofErr w:type="spellEnd"/>
      <w:r w:rsidRPr="00911051">
        <w:t>", "</w:t>
      </w:r>
      <w:proofErr w:type="spellStart"/>
      <w:r w:rsidRPr="00911051">
        <w:t>Chatting</w:t>
      </w:r>
      <w:proofErr w:type="spellEnd"/>
      <w:r w:rsidRPr="00911051">
        <w:t>"</w:t>
      </w:r>
      <w:r w:rsidR="00F5623E">
        <w:t xml:space="preserve"> und</w:t>
      </w:r>
      <w:r w:rsidRPr="00911051">
        <w:t xml:space="preserve"> "</w:t>
      </w:r>
      <w:proofErr w:type="spellStart"/>
      <w:r w:rsidRPr="00911051">
        <w:t>Throwing</w:t>
      </w:r>
      <w:proofErr w:type="spellEnd"/>
      <w:r w:rsidRPr="00911051">
        <w:t>"</w:t>
      </w:r>
      <w:r>
        <w:t xml:space="preserve"> zugewiesen</w:t>
      </w:r>
      <w:r w:rsidR="00F5623E">
        <w:t xml:space="preserve"> (bereits implementiert)</w:t>
      </w:r>
      <w:r>
        <w:t>.</w:t>
      </w:r>
      <w:r w:rsidRPr="00911051">
        <w:t xml:space="preserve"> </w:t>
      </w:r>
      <w:r>
        <w:t xml:space="preserve">Ein Streber hingegen ist fleißig, passt auf und arbeitet viel und gerne mit. Er erhält die Verhalten: </w:t>
      </w:r>
      <w:r w:rsidRPr="00425107">
        <w:t>"Writing", "</w:t>
      </w:r>
      <w:proofErr w:type="spellStart"/>
      <w:r w:rsidRPr="00425107">
        <w:t>RaiseArm</w:t>
      </w:r>
      <w:proofErr w:type="spellEnd"/>
      <w:r w:rsidRPr="00425107">
        <w:t>", "</w:t>
      </w:r>
      <w:proofErr w:type="spellStart"/>
      <w:r w:rsidRPr="00425107">
        <w:t>PlakatPartner</w:t>
      </w:r>
      <w:proofErr w:type="spellEnd"/>
      <w:r w:rsidRPr="00425107">
        <w:t>", "</w:t>
      </w:r>
      <w:proofErr w:type="spellStart"/>
      <w:r w:rsidRPr="00425107">
        <w:t>AskQuestion</w:t>
      </w:r>
      <w:proofErr w:type="spellEnd"/>
      <w:r w:rsidRPr="00425107">
        <w:t>"</w:t>
      </w:r>
      <w:r>
        <w:t xml:space="preserve"> (siehe Anhang </w:t>
      </w:r>
      <w:r w:rsidR="00FC3045">
        <w:t>Abbildung</w:t>
      </w:r>
      <w:r>
        <w:t xml:space="preserve"> </w:t>
      </w:r>
      <w:r w:rsidR="003C7DA9">
        <w:t>7</w:t>
      </w:r>
      <w:r>
        <w:t xml:space="preserve"> </w:t>
      </w:r>
      <w:r w:rsidR="00B122C8">
        <w:t>(</w:t>
      </w:r>
      <w:r>
        <w:t>S.</w:t>
      </w:r>
      <w:r w:rsidR="00BA120D">
        <w:t>1</w:t>
      </w:r>
      <w:r w:rsidR="00C825E6">
        <w:t>6</w:t>
      </w:r>
      <w:r w:rsidR="00B122C8">
        <w:t>)</w:t>
      </w:r>
      <w:r>
        <w:t xml:space="preserve">). Diese Verhaltensmuster können mit wenig Aufwand überarbeitet </w:t>
      </w:r>
      <w:r w:rsidR="00B122C8">
        <w:t>und somit an unterschiedliche</w:t>
      </w:r>
      <w:r>
        <w:t xml:space="preserve"> Anforderungen </w:t>
      </w:r>
      <w:r w:rsidR="000620E3">
        <w:t>angepasst werden</w:t>
      </w:r>
      <w:r>
        <w:t xml:space="preserve">. </w:t>
      </w:r>
    </w:p>
    <w:p w14:paraId="09E76986" w14:textId="77777777" w:rsidR="006D27C7" w:rsidRDefault="006D27C7" w:rsidP="006D27C7">
      <w:pPr>
        <w:pStyle w:val="berschrift2"/>
      </w:pPr>
      <w:bookmarkStart w:id="11" w:name="_Toc80721989"/>
      <w:r>
        <w:lastRenderedPageBreak/>
        <w:t>Einarbeitung in das VR-Klassenzimmer</w:t>
      </w:r>
      <w:bookmarkEnd w:id="11"/>
    </w:p>
    <w:p w14:paraId="0DC7F1A8" w14:textId="77777777" w:rsidR="006D27C7" w:rsidRDefault="006D27C7" w:rsidP="006D27C7"/>
    <w:p w14:paraId="4A8E6171" w14:textId="38FEE146" w:rsidR="006D27C7" w:rsidRDefault="006D27C7" w:rsidP="006D27C7">
      <w:r>
        <w:t xml:space="preserve">Das VR-Klassenzimmer besteht aus vielen verschiedenen Komponenten. </w:t>
      </w:r>
      <w:r w:rsidRPr="0010675B">
        <w:t>Um einen groben Überblick ü</w:t>
      </w:r>
      <w:r>
        <w:t xml:space="preserve">ber die Software zu geben, bietet sich eine UML-Darstellung (Klassendiagramm) an (siehe Abbildung 3 (S.8)). Diese wird jedoch stark vereinfacht und aufs wesentliche reduziert, </w:t>
      </w:r>
      <w:r w:rsidR="004E3869">
        <w:t>wodurch</w:t>
      </w:r>
      <w:r>
        <w:t xml:space="preserve"> </w:t>
      </w:r>
      <w:r w:rsidR="00137390">
        <w:t xml:space="preserve">die </w:t>
      </w:r>
      <w:r>
        <w:t xml:space="preserve">Komplexität </w:t>
      </w:r>
      <w:r w:rsidR="00137390">
        <w:t>abnimmt</w:t>
      </w:r>
      <w:r>
        <w:t xml:space="preserve"> (Schnittstelle </w:t>
      </w:r>
      <w:proofErr w:type="spellStart"/>
      <w:r>
        <w:t>IEnumerator</w:t>
      </w:r>
      <w:proofErr w:type="spellEnd"/>
      <w:r>
        <w:t xml:space="preserve"> als Methode dargestellt). Unity besitzt sogenannte Unity-Assets, </w:t>
      </w:r>
      <w:r w:rsidR="004E3869">
        <w:t>also</w:t>
      </w:r>
      <w:r>
        <w:t xml:space="preserve"> Objekte, welche in der Entwicklungsumgebung genutzt werden können. Assets können außerhalb, wie z.B. eine Audio-Datei, ein Bild und ein 3D-Modell oder innerhalb von Unity erstellt werden, wie z.B. ein Animator-Controller und Audio-Mixer.</w:t>
      </w:r>
      <w:r>
        <w:rPr>
          <w:rStyle w:val="Funotenzeichen"/>
        </w:rPr>
        <w:footnoteReference w:id="7"/>
      </w:r>
      <w:r>
        <w:t xml:space="preserve"> So gibt es auch beim VR-Klassenzimmer Assets, welche im sogenannten Asset-Store heruntergeladen wurden und andere die vom Team des VR-Klassenzimmers selbst entwickelt wurden (diese beginnen mit own z.B. </w:t>
      </w:r>
      <w:proofErr w:type="spellStart"/>
      <w:r>
        <w:t>ownScripts</w:t>
      </w:r>
      <w:proofErr w:type="spellEnd"/>
      <w:r>
        <w:t xml:space="preserve"> und </w:t>
      </w:r>
      <w:proofErr w:type="spellStart"/>
      <w:r>
        <w:t>ownAnimations</w:t>
      </w:r>
      <w:proofErr w:type="spellEnd"/>
      <w:r>
        <w:t>).</w:t>
      </w:r>
      <w:r>
        <w:rPr>
          <w:rStyle w:val="Funotenzeichen"/>
        </w:rPr>
        <w:footnoteReference w:id="8"/>
      </w:r>
      <w:r>
        <w:t xml:space="preserve"> In den Verzeichnissen „</w:t>
      </w:r>
      <w:r w:rsidRPr="003E4275">
        <w:t>Assets\</w:t>
      </w:r>
      <w:proofErr w:type="spellStart"/>
      <w:r w:rsidRPr="003E4275">
        <w:t>ownScripts</w:t>
      </w:r>
      <w:proofErr w:type="spellEnd"/>
      <w:r>
        <w:t>\</w:t>
      </w:r>
      <w:proofErr w:type="spellStart"/>
      <w:r>
        <w:t>Students</w:t>
      </w:r>
      <w:proofErr w:type="spellEnd"/>
      <w:r>
        <w:t>“ und „</w:t>
      </w:r>
      <w:r w:rsidRPr="003E4275">
        <w:t>Assets\</w:t>
      </w:r>
      <w:proofErr w:type="spellStart"/>
      <w:r w:rsidRPr="003E4275">
        <w:t>ownScripts</w:t>
      </w:r>
      <w:proofErr w:type="spellEnd"/>
      <w:r>
        <w:t>\</w:t>
      </w:r>
      <w:proofErr w:type="spellStart"/>
      <w:r>
        <w:t>Students</w:t>
      </w:r>
      <w:proofErr w:type="spellEnd"/>
      <w:r>
        <w:t>\</w:t>
      </w:r>
      <w:proofErr w:type="spellStart"/>
      <w:r>
        <w:t>OneStudent</w:t>
      </w:r>
      <w:proofErr w:type="spellEnd"/>
      <w:r>
        <w:t>“ gibt es zwei Dateien, die hauptsächlich für die Implementierung relevant sind (</w:t>
      </w:r>
      <w:proofErr w:type="spellStart"/>
      <w:r>
        <w:t>SpecialBehaviours</w:t>
      </w:r>
      <w:proofErr w:type="spellEnd"/>
      <w:r>
        <w:t xml:space="preserve"> und </w:t>
      </w:r>
      <w:proofErr w:type="spellStart"/>
      <w:r>
        <w:t>BehaviourController</w:t>
      </w:r>
      <w:proofErr w:type="spellEnd"/>
      <w:r>
        <w:t xml:space="preserve">). In der Klasse </w:t>
      </w:r>
      <w:proofErr w:type="spellStart"/>
      <w:r w:rsidRPr="00244D16">
        <w:t>SpecialBehaviours</w:t>
      </w:r>
      <w:proofErr w:type="spellEnd"/>
      <w:r>
        <w:t xml:space="preserve"> werden spezielle Verhalten in Form eines Arrays eingebaut. Hier werden die Verhalten für die Stereotypen </w:t>
      </w:r>
      <w:r w:rsidR="002E0DC4">
        <w:t>„</w:t>
      </w:r>
      <w:r>
        <w:t>Klassenclown</w:t>
      </w:r>
      <w:r w:rsidR="002E0DC4">
        <w:t>“</w:t>
      </w:r>
      <w:r>
        <w:t xml:space="preserve"> (_</w:t>
      </w:r>
      <w:proofErr w:type="spellStart"/>
      <w:r>
        <w:t>classClown</w:t>
      </w:r>
      <w:proofErr w:type="spellEnd"/>
      <w:r>
        <w:t xml:space="preserve">) und </w:t>
      </w:r>
      <w:r w:rsidR="002E0DC4">
        <w:t>„</w:t>
      </w:r>
      <w:r>
        <w:t>Streber</w:t>
      </w:r>
      <w:r w:rsidR="002E0DC4">
        <w:t>“</w:t>
      </w:r>
      <w:r>
        <w:t xml:space="preserve"> (_</w:t>
      </w:r>
      <w:proofErr w:type="spellStart"/>
      <w:r>
        <w:t>nerd</w:t>
      </w:r>
      <w:proofErr w:type="spellEnd"/>
      <w:r>
        <w:t xml:space="preserve">) implementiert. In der Klasse </w:t>
      </w:r>
      <w:proofErr w:type="spellStart"/>
      <w:r w:rsidRPr="00244D16">
        <w:t>BehaviourController</w:t>
      </w:r>
      <w:proofErr w:type="spellEnd"/>
      <w:r>
        <w:t xml:space="preserve"> können </w:t>
      </w:r>
      <w:r w:rsidR="00E7765A">
        <w:t>den</w:t>
      </w:r>
      <w:r>
        <w:t xml:space="preserve"> </w:t>
      </w:r>
      <w:proofErr w:type="spellStart"/>
      <w:r>
        <w:t>vSuS</w:t>
      </w:r>
      <w:proofErr w:type="spellEnd"/>
      <w:r>
        <w:t xml:space="preserve"> mit</w:t>
      </w:r>
      <w:r w:rsidR="00E7765A">
        <w:t>hilfe</w:t>
      </w:r>
      <w:r>
        <w:t xml:space="preserve"> einer </w:t>
      </w:r>
      <w:proofErr w:type="spellStart"/>
      <w:r>
        <w:t>Bool</w:t>
      </w:r>
      <w:proofErr w:type="spellEnd"/>
      <w:r>
        <w:t xml:space="preserve"> </w:t>
      </w:r>
      <w:r w:rsidR="00E7765A">
        <w:t xml:space="preserve">die </w:t>
      </w:r>
      <w:proofErr w:type="spellStart"/>
      <w:r w:rsidR="00E7765A">
        <w:t>Streotypen</w:t>
      </w:r>
      <w:proofErr w:type="spellEnd"/>
      <w:r w:rsidR="00E7765A">
        <w:t xml:space="preserve"> </w:t>
      </w:r>
      <w:r w:rsidR="00DD76A4">
        <w:t>„</w:t>
      </w:r>
      <w:r w:rsidR="00E7765A">
        <w:t>Streber</w:t>
      </w:r>
      <w:r w:rsidR="00DD76A4">
        <w:t>“</w:t>
      </w:r>
      <w:r w:rsidR="00E7765A">
        <w:t xml:space="preserve"> oder </w:t>
      </w:r>
      <w:r w:rsidR="00DD76A4">
        <w:t>„</w:t>
      </w:r>
      <w:r w:rsidR="00E7765A">
        <w:t>Klassenclown</w:t>
      </w:r>
      <w:r w:rsidR="00DD76A4">
        <w:t>“</w:t>
      </w:r>
      <w:r w:rsidR="00E7765A">
        <w:t xml:space="preserve"> zugeordnet werden</w:t>
      </w:r>
      <w:r>
        <w:t xml:space="preserve">. In der jeweiligen Methode </w:t>
      </w:r>
      <w:proofErr w:type="spellStart"/>
      <w:r>
        <w:t>isClassclownBehaviour</w:t>
      </w:r>
      <w:proofErr w:type="spellEnd"/>
      <w:r>
        <w:t xml:space="preserve"> oder </w:t>
      </w:r>
      <w:proofErr w:type="spellStart"/>
      <w:r>
        <w:t>isNerdBehaviour</w:t>
      </w:r>
      <w:proofErr w:type="spellEnd"/>
      <w:r>
        <w:t xml:space="preserve"> wird auf </w:t>
      </w:r>
      <w:proofErr w:type="spellStart"/>
      <w:r>
        <w:t>SpecialBehaviours</w:t>
      </w:r>
      <w:proofErr w:type="spellEnd"/>
      <w:r>
        <w:t xml:space="preserve"> zugegriffen. Zufällig wird eine Stelle eines der beiden Arrays an die Methode </w:t>
      </w:r>
      <w:proofErr w:type="spellStart"/>
      <w:r>
        <w:t>HandleBehaviour</w:t>
      </w:r>
      <w:proofErr w:type="spellEnd"/>
      <w:r>
        <w:t xml:space="preserve"> übergeben, wodurch die </w:t>
      </w:r>
      <w:proofErr w:type="spellStart"/>
      <w:r>
        <w:t>vSuS</w:t>
      </w:r>
      <w:proofErr w:type="spellEnd"/>
      <w:r>
        <w:t xml:space="preserve"> die vorgegebenen Verhalten aus dem Array ausführen. Der </w:t>
      </w:r>
      <w:proofErr w:type="spellStart"/>
      <w:r>
        <w:t>StudentController</w:t>
      </w:r>
      <w:proofErr w:type="spellEnd"/>
      <w:r>
        <w:t xml:space="preserve"> (nicht relevant für Implementierung) übergibt den </w:t>
      </w:r>
      <w:proofErr w:type="spellStart"/>
      <w:r>
        <w:t>vSuS</w:t>
      </w:r>
      <w:proofErr w:type="spellEnd"/>
      <w:r>
        <w:t xml:space="preserve"> ihre Attribute, wie z.B. die Rotation, Name, ID usw. So kann man sagen, dass ein Klassenclown oder Streber ein Objekt von </w:t>
      </w:r>
      <w:proofErr w:type="spellStart"/>
      <w:r>
        <w:t>vSuS</w:t>
      </w:r>
      <w:proofErr w:type="spellEnd"/>
      <w:r>
        <w:t xml:space="preserve"> ist. </w:t>
      </w:r>
      <w:r w:rsidRPr="005C50F3">
        <w:t>Eine detailliertere Erklärung</w:t>
      </w:r>
      <w:r>
        <w:t xml:space="preserve"> der Abläufe</w:t>
      </w:r>
      <w:r w:rsidRPr="005C50F3">
        <w:t xml:space="preserve"> folgt i</w:t>
      </w:r>
      <w:r>
        <w:t>n der Implementierung (6.).</w:t>
      </w:r>
    </w:p>
    <w:p w14:paraId="533D1AB8" w14:textId="77777777" w:rsidR="006D27C7" w:rsidRDefault="006D27C7" w:rsidP="006D27C7"/>
    <w:p w14:paraId="6A36E98C" w14:textId="706A0867" w:rsidR="006D27C7" w:rsidRDefault="00614C63" w:rsidP="006D27C7">
      <w:pPr>
        <w:keepNext/>
      </w:pPr>
      <w:r>
        <w:rPr>
          <w:noProof/>
        </w:rPr>
        <w:drawing>
          <wp:inline distT="0" distB="0" distL="0" distR="0" wp14:anchorId="40637568" wp14:editId="16225390">
            <wp:extent cx="4552698" cy="2722880"/>
            <wp:effectExtent l="0" t="0" r="635" b="127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58465" cy="2726329"/>
                    </a:xfrm>
                    <a:prstGeom prst="rect">
                      <a:avLst/>
                    </a:prstGeom>
                    <a:noFill/>
                    <a:ln>
                      <a:noFill/>
                    </a:ln>
                  </pic:spPr>
                </pic:pic>
              </a:graphicData>
            </a:graphic>
          </wp:inline>
        </w:drawing>
      </w:r>
    </w:p>
    <w:p w14:paraId="57AA7E7E" w14:textId="44213D65" w:rsidR="006D27C7" w:rsidRPr="00FE3FD2" w:rsidRDefault="006D27C7" w:rsidP="006D27C7">
      <w:pPr>
        <w:pStyle w:val="Beschriftung"/>
      </w:pPr>
      <w:bookmarkStart w:id="12" w:name="_Toc80721998"/>
      <w:r>
        <w:t xml:space="preserve">Abbildung </w:t>
      </w:r>
      <w:r w:rsidR="001D56C8">
        <w:fldChar w:fldCharType="begin"/>
      </w:r>
      <w:r w:rsidR="001D56C8">
        <w:instrText xml:space="preserve"> SEQ Abbildung \* ARABIC </w:instrText>
      </w:r>
      <w:r w:rsidR="001D56C8">
        <w:fldChar w:fldCharType="separate"/>
      </w:r>
      <w:r w:rsidR="007B1A21">
        <w:rPr>
          <w:noProof/>
        </w:rPr>
        <w:t>3</w:t>
      </w:r>
      <w:r w:rsidR="001D56C8">
        <w:rPr>
          <w:noProof/>
        </w:rPr>
        <w:fldChar w:fldCharType="end"/>
      </w:r>
      <w:r>
        <w:t>: vereinfachtes UML-Diagramm (Klassendiagramm) zum VR-Klassenzimmer</w:t>
      </w:r>
      <w:bookmarkEnd w:id="12"/>
    </w:p>
    <w:p w14:paraId="79A8DF70" w14:textId="5FC40BFB" w:rsidR="001B4655" w:rsidRDefault="0030021A" w:rsidP="002005BE">
      <w:pPr>
        <w:pStyle w:val="berschrift1"/>
      </w:pPr>
      <w:bookmarkStart w:id="13" w:name="_Toc80721990"/>
      <w:r>
        <w:lastRenderedPageBreak/>
        <w:t>Implementierung</w:t>
      </w:r>
      <w:bookmarkEnd w:id="13"/>
    </w:p>
    <w:p w14:paraId="39D506D8" w14:textId="50D16992" w:rsidR="0078747B" w:rsidRDefault="0078747B" w:rsidP="00040FB2"/>
    <w:p w14:paraId="6990A0C9" w14:textId="34F58947" w:rsidR="009122CC" w:rsidRDefault="00E50801" w:rsidP="009463E5">
      <w:r>
        <w:t xml:space="preserve">Das </w:t>
      </w:r>
      <w:r w:rsidR="0078747B">
        <w:t xml:space="preserve">Ziel der Implementierung </w:t>
      </w:r>
      <w:r w:rsidR="006303C8">
        <w:t>ist es,</w:t>
      </w:r>
      <w:r w:rsidR="008356F7">
        <w:t xml:space="preserve"> die genannten Stereotypen</w:t>
      </w:r>
      <w:r w:rsidR="0096468D">
        <w:t xml:space="preserve"> in den aktuellen</w:t>
      </w:r>
      <w:r w:rsidR="00DC5AEE">
        <w:t xml:space="preserve"> Stand des Projekts einzubringen.</w:t>
      </w:r>
      <w:r w:rsidR="00AD1869">
        <w:t xml:space="preserve"> Zuerst muss die Entwicklungsumgebung eingerichtet werden, damit</w:t>
      </w:r>
      <w:r w:rsidR="009C07EB">
        <w:t xml:space="preserve"> der Code</w:t>
      </w:r>
      <w:r w:rsidR="00DE4F24">
        <w:t xml:space="preserve"> getestet werden kann</w:t>
      </w:r>
      <w:r w:rsidR="00AD1869">
        <w:t>. Eine Erklärung für die Einrichtung der  Entwicklungs- und Testumgebung</w:t>
      </w:r>
      <w:r w:rsidR="008356F7">
        <w:t xml:space="preserve"> (Unity)</w:t>
      </w:r>
      <w:r w:rsidR="00AD1869">
        <w:t xml:space="preserve"> ist im Anhang unter der Abbildung </w:t>
      </w:r>
      <w:r w:rsidR="00EE53E9">
        <w:t>5</w:t>
      </w:r>
      <w:r w:rsidR="00AD1869">
        <w:t xml:space="preserve"> </w:t>
      </w:r>
      <w:r w:rsidR="007F27CD">
        <w:t>(</w:t>
      </w:r>
      <w:r w:rsidR="00AD1869">
        <w:t>S.</w:t>
      </w:r>
      <w:r w:rsidR="007F27CD">
        <w:t>14)</w:t>
      </w:r>
      <w:r w:rsidR="00AD1869">
        <w:t xml:space="preserve"> zu finden. </w:t>
      </w:r>
    </w:p>
    <w:p w14:paraId="0EC1E0AF" w14:textId="0152435C" w:rsidR="00FE3FD2" w:rsidRDefault="00804D04" w:rsidP="00AE4A17">
      <w:r>
        <w:t>In</w:t>
      </w:r>
      <w:r w:rsidR="002A53C4">
        <w:t xml:space="preserve"> </w:t>
      </w:r>
      <w:proofErr w:type="spellStart"/>
      <w:r w:rsidR="002A53C4">
        <w:t>SpecialBehaviours</w:t>
      </w:r>
      <w:proofErr w:type="spellEnd"/>
      <w:r>
        <w:t xml:space="preserve"> werden</w:t>
      </w:r>
      <w:r w:rsidR="00144DF4">
        <w:t xml:space="preserve"> </w:t>
      </w:r>
      <w:r w:rsidR="007505C9">
        <w:t xml:space="preserve">die Arrays </w:t>
      </w:r>
      <w:r w:rsidR="00176F4E">
        <w:t>mit den genannten Verhalten zugewiesen und einge</w:t>
      </w:r>
      <w:r w:rsidR="008F59C0">
        <w:t>baut</w:t>
      </w:r>
      <w:r w:rsidR="002025D3">
        <w:t xml:space="preserve"> (siehe Abbildung </w:t>
      </w:r>
      <w:r w:rsidR="00AB46AB">
        <w:t>8</w:t>
      </w:r>
      <w:r w:rsidR="002025D3">
        <w:t xml:space="preserve"> (S.</w:t>
      </w:r>
      <w:r w:rsidR="007F27CD">
        <w:t>19</w:t>
      </w:r>
      <w:r w:rsidR="002025D3">
        <w:t>)</w:t>
      </w:r>
      <w:r w:rsidR="00712E90">
        <w:t>)</w:t>
      </w:r>
      <w:r w:rsidR="008F59C0">
        <w:t>.</w:t>
      </w:r>
      <w:r w:rsidR="002E6A79">
        <w:t xml:space="preserve"> </w:t>
      </w:r>
      <w:r w:rsidR="008E3A9F">
        <w:t xml:space="preserve">In der Datei </w:t>
      </w:r>
      <w:proofErr w:type="spellStart"/>
      <w:r w:rsidR="008E3A9F">
        <w:t>BehaviourController</w:t>
      </w:r>
      <w:proofErr w:type="spellEnd"/>
      <w:r w:rsidR="00144DF4">
        <w:t xml:space="preserve"> </w:t>
      </w:r>
      <w:r w:rsidR="00B77CBE">
        <w:t xml:space="preserve">werden </w:t>
      </w:r>
      <w:r w:rsidR="00221C41">
        <w:t>boolesche Variablen eingefügt (siehe Anhang Abbildung</w:t>
      </w:r>
      <w:r w:rsidR="00B61174">
        <w:t xml:space="preserve"> </w:t>
      </w:r>
      <w:r w:rsidR="00AB46AB">
        <w:t>9</w:t>
      </w:r>
      <w:r w:rsidR="00B61174">
        <w:t xml:space="preserve"> </w:t>
      </w:r>
      <w:r w:rsidR="00CD2C0E">
        <w:t>(</w:t>
      </w:r>
      <w:r w:rsidR="00810BFB">
        <w:t>S.</w:t>
      </w:r>
      <w:r w:rsidR="00CD2C0E">
        <w:t>19)</w:t>
      </w:r>
      <w:r w:rsidR="00B61174">
        <w:t>),</w:t>
      </w:r>
      <w:r w:rsidR="00B77CBE">
        <w:t xml:space="preserve"> </w:t>
      </w:r>
      <w:r w:rsidR="00916D64">
        <w:t>wodurch im Seitenpanel</w:t>
      </w:r>
      <w:r w:rsidR="001839D7">
        <w:t xml:space="preserve"> </w:t>
      </w:r>
      <w:r w:rsidR="00B36D0B">
        <w:t xml:space="preserve">von Unity </w:t>
      </w:r>
      <w:r w:rsidR="001839D7">
        <w:t xml:space="preserve">ein Kästchen </w:t>
      </w:r>
      <w:r w:rsidR="0071272A">
        <w:t>entsteht</w:t>
      </w:r>
      <w:r w:rsidR="001839D7">
        <w:t xml:space="preserve"> (siehe Anhang Abbildung </w:t>
      </w:r>
      <w:r w:rsidR="00AB46AB">
        <w:t>10</w:t>
      </w:r>
      <w:r w:rsidR="001839D7">
        <w:t xml:space="preserve"> </w:t>
      </w:r>
      <w:r w:rsidR="00CD2C0E">
        <w:t>(</w:t>
      </w:r>
      <w:r w:rsidR="001839D7">
        <w:t>S.</w:t>
      </w:r>
      <w:r w:rsidR="00CD2C0E">
        <w:t>19)</w:t>
      </w:r>
      <w:r w:rsidR="001839D7">
        <w:t xml:space="preserve">). </w:t>
      </w:r>
      <w:r w:rsidR="00E01F71">
        <w:t>Somit</w:t>
      </w:r>
      <w:r w:rsidR="001839D7">
        <w:t xml:space="preserve"> kann </w:t>
      </w:r>
      <w:r w:rsidR="00B36D0B">
        <w:t>in der Entwicklungsumgebung</w:t>
      </w:r>
      <w:r w:rsidR="00E86333">
        <w:t xml:space="preserve"> direkt</w:t>
      </w:r>
      <w:r w:rsidR="00B36D0B">
        <w:t xml:space="preserve"> ein</w:t>
      </w:r>
      <w:r w:rsidR="00291BE1">
        <w:t>e virtuelle Schülerin oder ein Schüler (vSoS</w:t>
      </w:r>
      <w:r w:rsidR="00291BE1">
        <w:fldChar w:fldCharType="begin"/>
      </w:r>
      <w:r w:rsidR="00291BE1">
        <w:instrText xml:space="preserve"> XE "</w:instrText>
      </w:r>
      <w:r w:rsidR="00291BE1" w:rsidRPr="00A95DEA">
        <w:instrText>vSoS - virtuelle Schülerin oder Schüler</w:instrText>
      </w:r>
      <w:r w:rsidR="00291BE1">
        <w:instrText xml:space="preserve">" </w:instrText>
      </w:r>
      <w:r w:rsidR="00291BE1">
        <w:fldChar w:fldCharType="end"/>
      </w:r>
      <w:r w:rsidR="00291BE1">
        <w:t xml:space="preserve">) </w:t>
      </w:r>
      <w:r w:rsidR="00E86333">
        <w:t xml:space="preserve">als Klassenclown oder </w:t>
      </w:r>
      <w:r w:rsidR="00B10227">
        <w:t xml:space="preserve">Streber ausgewählt werden. Solange die boolesche Variable wahr ist, soll </w:t>
      </w:r>
      <w:r w:rsidR="0071272A">
        <w:t>ein</w:t>
      </w:r>
      <w:r w:rsidR="00074744">
        <w:t>e</w:t>
      </w:r>
      <w:r w:rsidR="0071272A">
        <w:t xml:space="preserve"> </w:t>
      </w:r>
      <w:r w:rsidR="00291BE1">
        <w:t>vSoS</w:t>
      </w:r>
      <w:r w:rsidR="0071272A">
        <w:t xml:space="preserve"> </w:t>
      </w:r>
      <w:r w:rsidR="00667C5F">
        <w:t xml:space="preserve">ein </w:t>
      </w:r>
      <w:r w:rsidR="00D74F8F">
        <w:t xml:space="preserve">Verhalten aus dem Array durchführen. Um dies zu </w:t>
      </w:r>
      <w:r w:rsidR="00734C53">
        <w:t>realisieren,</w:t>
      </w:r>
      <w:r w:rsidR="00D74F8F">
        <w:t xml:space="preserve"> existiert bereits in der Klasse </w:t>
      </w:r>
      <w:proofErr w:type="spellStart"/>
      <w:r w:rsidR="00D74F8F">
        <w:t>BehaviourController</w:t>
      </w:r>
      <w:proofErr w:type="spellEnd"/>
      <w:r w:rsidR="00D74F8F">
        <w:t xml:space="preserve"> </w:t>
      </w:r>
      <w:r w:rsidR="00924ED9">
        <w:t xml:space="preserve">eine </w:t>
      </w:r>
      <w:r w:rsidR="00A41A4F">
        <w:t>Schnittstelle</w:t>
      </w:r>
      <w:r w:rsidR="00286B86">
        <w:t xml:space="preserve"> (</w:t>
      </w:r>
      <w:proofErr w:type="spellStart"/>
      <w:r w:rsidR="00286B86">
        <w:t>IEnumerator</w:t>
      </w:r>
      <w:proofErr w:type="spellEnd"/>
      <w:r w:rsidR="00286B86">
        <w:t>)</w:t>
      </w:r>
      <w:r w:rsidR="00286B86">
        <w:rPr>
          <w:rStyle w:val="Funotenzeichen"/>
        </w:rPr>
        <w:footnoteReference w:id="9"/>
      </w:r>
      <w:r w:rsidR="00924ED9">
        <w:t xml:space="preserve"> mit dem Namen</w:t>
      </w:r>
      <w:r w:rsidR="00D74F8F">
        <w:t xml:space="preserve"> </w:t>
      </w:r>
      <w:proofErr w:type="spellStart"/>
      <w:r w:rsidR="00A41A4F">
        <w:t>N</w:t>
      </w:r>
      <w:r w:rsidR="00734C53">
        <w:t>onScriptedClassBehaviour</w:t>
      </w:r>
      <w:proofErr w:type="spellEnd"/>
      <w:r w:rsidR="00734C53">
        <w:t>(). Diese wird kopiert und an die Anforderungen angepasst</w:t>
      </w:r>
      <w:r w:rsidR="00CA6817">
        <w:t xml:space="preserve"> (siehe Anhang </w:t>
      </w:r>
      <w:r w:rsidR="001F1FB1">
        <w:t>Abbildung 1</w:t>
      </w:r>
      <w:r w:rsidR="00147A7A">
        <w:t>1</w:t>
      </w:r>
      <w:r w:rsidR="00CA6817">
        <w:t xml:space="preserve"> </w:t>
      </w:r>
      <w:r w:rsidR="001F1FB1">
        <w:t>(</w:t>
      </w:r>
      <w:r w:rsidR="00CA6817">
        <w:t>S.</w:t>
      </w:r>
      <w:r w:rsidR="001F1FB1">
        <w:t>19)</w:t>
      </w:r>
      <w:r w:rsidR="00CA6817">
        <w:t>)</w:t>
      </w:r>
      <w:r w:rsidR="00734C53">
        <w:t xml:space="preserve">. </w:t>
      </w:r>
      <w:r w:rsidR="00DA1694">
        <w:t>Es gibt eine</w:t>
      </w:r>
      <w:r w:rsidR="0036245C">
        <w:t xml:space="preserve"> </w:t>
      </w:r>
      <w:proofErr w:type="spellStart"/>
      <w:r w:rsidR="0036245C">
        <w:t>Float</w:t>
      </w:r>
      <w:proofErr w:type="spellEnd"/>
      <w:r w:rsidR="0036245C">
        <w:t xml:space="preserve"> (Zahl mit Nachkommastellen) </w:t>
      </w:r>
      <w:r w:rsidR="006268B2">
        <w:t>namens</w:t>
      </w:r>
      <w:r w:rsidR="0036245C">
        <w:t xml:space="preserve"> </w:t>
      </w:r>
      <w:proofErr w:type="spellStart"/>
      <w:r w:rsidR="0036245C">
        <w:t>ChanceTo</w:t>
      </w:r>
      <w:r w:rsidR="006268B2">
        <w:t>Misbehave</w:t>
      </w:r>
      <w:proofErr w:type="spellEnd"/>
      <w:r w:rsidR="00585A45">
        <w:t>. Diese wird</w:t>
      </w:r>
      <w:r w:rsidR="00474CB7">
        <w:t xml:space="preserve"> in der Schnittstelle</w:t>
      </w:r>
      <w:r w:rsidR="00585A45">
        <w:t xml:space="preserve"> alle 10 Sekunden</w:t>
      </w:r>
      <w:r w:rsidR="00593B5B">
        <w:t xml:space="preserve"> </w:t>
      </w:r>
      <w:r w:rsidR="00474CB7">
        <w:t xml:space="preserve">um </w:t>
      </w:r>
      <w:r w:rsidR="00BF2A65">
        <w:t xml:space="preserve">eine </w:t>
      </w:r>
      <w:proofErr w:type="spellStart"/>
      <w:r w:rsidR="00BF2A65">
        <w:t>Float</w:t>
      </w:r>
      <w:proofErr w:type="spellEnd"/>
      <w:r w:rsidR="00BF2A65">
        <w:t xml:space="preserve"> von 0,004</w:t>
      </w:r>
      <w:r w:rsidR="0080085C">
        <w:t>f</w:t>
      </w:r>
      <w:r w:rsidR="0054386F">
        <w:t xml:space="preserve"> (entspricht 0,4%)</w:t>
      </w:r>
      <w:r w:rsidR="00474CB7">
        <w:t xml:space="preserve"> erhöht</w:t>
      </w:r>
      <w:r w:rsidR="00D47879">
        <w:t>. Zudem</w:t>
      </w:r>
      <w:r w:rsidR="004937B3">
        <w:t xml:space="preserve"> </w:t>
      </w:r>
      <w:r w:rsidR="0072669B">
        <w:t>wird</w:t>
      </w:r>
      <w:r w:rsidR="004937B3">
        <w:t xml:space="preserve"> auch stetig</w:t>
      </w:r>
      <w:r w:rsidR="00E02A50">
        <w:t xml:space="preserve"> </w:t>
      </w:r>
      <w:r w:rsidR="004937B3">
        <w:t xml:space="preserve">eine neue zufällige </w:t>
      </w:r>
      <w:proofErr w:type="spellStart"/>
      <w:r w:rsidR="00E02A50">
        <w:t>Random.value</w:t>
      </w:r>
      <w:proofErr w:type="spellEnd"/>
      <w:r w:rsidR="00E02A50">
        <w:rPr>
          <w:rStyle w:val="Funotenzeichen"/>
        </w:rPr>
        <w:footnoteReference w:id="10"/>
      </w:r>
      <w:r w:rsidR="00E02A50">
        <w:t xml:space="preserve"> </w:t>
      </w:r>
      <w:r w:rsidR="004F1B20">
        <w:t>(</w:t>
      </w:r>
      <w:proofErr w:type="spellStart"/>
      <w:r w:rsidR="004F1B20">
        <w:t>Float</w:t>
      </w:r>
      <w:proofErr w:type="spellEnd"/>
      <w:r w:rsidR="004F1B20">
        <w:t xml:space="preserve"> </w:t>
      </w:r>
      <w:r w:rsidR="004937B3">
        <w:t>zwischen 0 und 1</w:t>
      </w:r>
      <w:r w:rsidR="004F1B20">
        <w:t>)</w:t>
      </w:r>
      <w:r w:rsidR="004937B3">
        <w:t xml:space="preserve"> generiert</w:t>
      </w:r>
      <w:r w:rsidR="00E02A50">
        <w:t>.</w:t>
      </w:r>
      <w:r w:rsidR="000B1886">
        <w:t xml:space="preserve"> </w:t>
      </w:r>
      <w:r w:rsidR="0063605E">
        <w:t xml:space="preserve">Falls der Wert </w:t>
      </w:r>
      <w:r w:rsidR="008E2244">
        <w:t xml:space="preserve">von </w:t>
      </w:r>
      <w:proofErr w:type="spellStart"/>
      <w:r w:rsidR="008E2244">
        <w:t>ChanceToMisbehave</w:t>
      </w:r>
      <w:proofErr w:type="spellEnd"/>
      <w:r w:rsidR="008E2244">
        <w:t xml:space="preserve"> </w:t>
      </w:r>
      <w:r w:rsidR="00730090">
        <w:t>g</w:t>
      </w:r>
      <w:r w:rsidR="001140FA">
        <w:t>rößer</w:t>
      </w:r>
      <w:r w:rsidR="00261160">
        <w:t xml:space="preserve"> (</w:t>
      </w:r>
      <w:r w:rsidR="00447400">
        <w:t xml:space="preserve">in </w:t>
      </w:r>
      <w:proofErr w:type="spellStart"/>
      <w:r w:rsidR="00447400">
        <w:t>NonScriptedBehaviour</w:t>
      </w:r>
      <w:proofErr w:type="spellEnd"/>
      <w:r w:rsidR="00447400">
        <w:t xml:space="preserve">() </w:t>
      </w:r>
      <w:r w:rsidR="003A42A5">
        <w:t xml:space="preserve">kleiner als - </w:t>
      </w:r>
      <w:r w:rsidR="00261160">
        <w:t>Fehler</w:t>
      </w:r>
      <w:r w:rsidR="00E02A50">
        <w:t>)</w:t>
      </w:r>
      <w:r w:rsidR="006D2B34" w:rsidRPr="00A4795C">
        <w:rPr>
          <w:color w:val="FF0000"/>
        </w:rPr>
        <w:t xml:space="preserve"> </w:t>
      </w:r>
      <w:r w:rsidR="00D219AC">
        <w:t xml:space="preserve">als </w:t>
      </w:r>
      <w:proofErr w:type="spellStart"/>
      <w:r w:rsidR="004F1B20">
        <w:t>Random.value</w:t>
      </w:r>
      <w:proofErr w:type="spellEnd"/>
      <w:r w:rsidR="006D2B34">
        <w:t xml:space="preserve"> </w:t>
      </w:r>
      <w:r w:rsidR="0022779F">
        <w:t>ist, dann</w:t>
      </w:r>
      <w:r w:rsidR="00F11DBD">
        <w:t xml:space="preserve"> wird eine </w:t>
      </w:r>
      <w:r w:rsidR="008E2244">
        <w:t>z</w:t>
      </w:r>
      <w:r w:rsidR="00F11DBD">
        <w:t>ufällige Stelle</w:t>
      </w:r>
      <w:r w:rsidR="008E2244">
        <w:t xml:space="preserve"> des Arrays, also ein Verhalten,</w:t>
      </w:r>
      <w:r w:rsidR="00F11DBD">
        <w:t xml:space="preserve"> an die Funktion </w:t>
      </w:r>
      <w:proofErr w:type="spellStart"/>
      <w:r w:rsidR="00F11DBD">
        <w:t>Handle</w:t>
      </w:r>
      <w:r w:rsidR="00C84107">
        <w:t>Behaviour</w:t>
      </w:r>
      <w:proofErr w:type="spellEnd"/>
      <w:r w:rsidR="00C84107">
        <w:t>()</w:t>
      </w:r>
      <w:r w:rsidR="001140FA">
        <w:t xml:space="preserve"> übergeben</w:t>
      </w:r>
      <w:r w:rsidR="00C84107">
        <w:t xml:space="preserve"> (nicht dargestellt wegen Komplexität)</w:t>
      </w:r>
      <w:r w:rsidR="008E2244">
        <w:t xml:space="preserve">. Die Funktion lässt </w:t>
      </w:r>
      <w:r w:rsidR="00291BE1">
        <w:t>ein</w:t>
      </w:r>
      <w:r w:rsidR="00074744">
        <w:t>e</w:t>
      </w:r>
      <w:r w:rsidR="00291BE1">
        <w:t xml:space="preserve"> vSoS</w:t>
      </w:r>
      <w:r w:rsidR="00074744">
        <w:t xml:space="preserve"> </w:t>
      </w:r>
      <w:r w:rsidR="00C84107">
        <w:t>ein Verhalten ausführen</w:t>
      </w:r>
      <w:r w:rsidR="00DD47B8">
        <w:t xml:space="preserve"> (siehe Anhang Abbildung 1</w:t>
      </w:r>
      <w:r w:rsidR="00147A7A">
        <w:t>2</w:t>
      </w:r>
      <w:r w:rsidR="00DD47B8">
        <w:t xml:space="preserve"> (S.20))</w:t>
      </w:r>
      <w:r w:rsidR="00C84107">
        <w:t xml:space="preserve">. </w:t>
      </w:r>
      <w:r w:rsidR="00F9583F">
        <w:t>Entsprechend wurde dies auch für den Streber (</w:t>
      </w:r>
      <w:proofErr w:type="spellStart"/>
      <w:r w:rsidR="00F9583F">
        <w:t>isNerdBehaviour</w:t>
      </w:r>
      <w:proofErr w:type="spellEnd"/>
      <w:r w:rsidR="00F9583F">
        <w:t xml:space="preserve">()) </w:t>
      </w:r>
      <w:r w:rsidR="001F68B0">
        <w:t>durchgeführt</w:t>
      </w:r>
      <w:r w:rsidR="00F9583F">
        <w:t xml:space="preserve"> (siehe Anhang</w:t>
      </w:r>
      <w:r w:rsidR="006D27C7">
        <w:t xml:space="preserve"> Abbildung </w:t>
      </w:r>
      <w:r w:rsidR="00DD47B8">
        <w:t>1</w:t>
      </w:r>
      <w:r w:rsidR="00147A7A">
        <w:t>3</w:t>
      </w:r>
      <w:r w:rsidR="00F9583F">
        <w:t xml:space="preserve"> </w:t>
      </w:r>
      <w:r w:rsidR="00DD47B8">
        <w:t>(</w:t>
      </w:r>
      <w:r w:rsidR="00F9583F">
        <w:t>S.</w:t>
      </w:r>
      <w:r w:rsidR="00DD47B8">
        <w:t>20)</w:t>
      </w:r>
      <w:r w:rsidR="00DA1694">
        <w:t>)</w:t>
      </w:r>
      <w:r w:rsidR="00C84107">
        <w:t>.</w:t>
      </w:r>
      <w:r w:rsidR="00872B3A">
        <w:t xml:space="preserve"> </w:t>
      </w:r>
      <w:r w:rsidR="00F40F1D">
        <w:t>Es kann derzeit aber noch zu Komplikationen kommen</w:t>
      </w:r>
      <w:r w:rsidR="00611535">
        <w:t>. F</w:t>
      </w:r>
      <w:r w:rsidR="00F40F1D">
        <w:t xml:space="preserve">alls </w:t>
      </w:r>
      <w:r w:rsidR="00C84107">
        <w:t>ein</w:t>
      </w:r>
      <w:r w:rsidR="00074744">
        <w:t>e</w:t>
      </w:r>
      <w:r w:rsidR="00C84107">
        <w:t xml:space="preserve"> </w:t>
      </w:r>
      <w:r w:rsidR="00132398">
        <w:t xml:space="preserve">vSoS </w:t>
      </w:r>
      <w:r w:rsidR="00C84107">
        <w:t>beide Verhaltensweisen zugewiesen bekommt</w:t>
      </w:r>
      <w:r w:rsidR="000D56DC">
        <w:t>, dann führt sie/er nur Verhalten aus einem Array aus.</w:t>
      </w:r>
      <w:r w:rsidR="00B60C51">
        <w:t xml:space="preserve"> </w:t>
      </w:r>
      <w:r w:rsidR="00D219AC">
        <w:t>Es ist ratsam eine</w:t>
      </w:r>
      <w:r w:rsidR="00B60C51">
        <w:t xml:space="preserve"> </w:t>
      </w:r>
      <w:proofErr w:type="spellStart"/>
      <w:r w:rsidR="00B60C51">
        <w:t>Exception</w:t>
      </w:r>
      <w:proofErr w:type="spellEnd"/>
      <w:r w:rsidR="00B60C51">
        <w:t xml:space="preserve"> (Ausnahme) ein</w:t>
      </w:r>
      <w:r w:rsidR="00681817">
        <w:t>zu</w:t>
      </w:r>
      <w:r w:rsidR="00B60C51">
        <w:t>bauen</w:t>
      </w:r>
      <w:r w:rsidR="0040137B">
        <w:t>, welch</w:t>
      </w:r>
      <w:r w:rsidR="00681817">
        <w:t>e</w:t>
      </w:r>
      <w:r w:rsidR="0040137B">
        <w:t xml:space="preserve"> diesen Fehler auffängt. </w:t>
      </w:r>
      <w:r w:rsidR="00D219AC">
        <w:t>Außerdem kann gesagt</w:t>
      </w:r>
      <w:r w:rsidR="00881995">
        <w:t xml:space="preserve"> werden,</w:t>
      </w:r>
      <w:r w:rsidR="0040137B">
        <w:t xml:space="preserve"> dass ein Fehler ausgegeben werden soll oder </w:t>
      </w:r>
      <w:r w:rsidR="0026218A">
        <w:t>der vSoS</w:t>
      </w:r>
      <w:r w:rsidR="009860E4">
        <w:t xml:space="preserve"> auf „</w:t>
      </w:r>
      <w:proofErr w:type="spellStart"/>
      <w:r w:rsidR="009860E4">
        <w:t>Idle</w:t>
      </w:r>
      <w:proofErr w:type="spellEnd"/>
      <w:r w:rsidR="009860E4">
        <w:t>“ verweilt.</w:t>
      </w:r>
      <w:r w:rsidR="00881995">
        <w:t xml:space="preserve"> Weiterhin zu beachten</w:t>
      </w:r>
      <w:r w:rsidR="006758B4">
        <w:t xml:space="preserve"> ist, dass</w:t>
      </w:r>
      <w:r w:rsidR="00B60C51">
        <w:t xml:space="preserve"> </w:t>
      </w:r>
      <w:r w:rsidR="00B757EC">
        <w:t xml:space="preserve">zwei </w:t>
      </w:r>
      <w:r w:rsidR="00E57858">
        <w:t xml:space="preserve">vSoS </w:t>
      </w:r>
      <w:r w:rsidR="009860E4">
        <w:t xml:space="preserve">nicht </w:t>
      </w:r>
      <w:r w:rsidR="00D8739D">
        <w:t xml:space="preserve">direkt </w:t>
      </w:r>
      <w:r w:rsidR="00953325">
        <w:t>nebeneinandersitzen</w:t>
      </w:r>
      <w:r w:rsidR="006758B4">
        <w:t xml:space="preserve"> sollten</w:t>
      </w:r>
      <w:r w:rsidR="00D8739D">
        <w:t>.</w:t>
      </w:r>
      <w:r w:rsidR="009860E4">
        <w:t xml:space="preserve"> Dies ist durch die Partner</w:t>
      </w:r>
      <w:r w:rsidR="00A9110D">
        <w:t xml:space="preserve">interaktionen (siehe Anhang Abbildung </w:t>
      </w:r>
      <w:r w:rsidR="00DD11D3">
        <w:t>7</w:t>
      </w:r>
      <w:r w:rsidR="00A9110D">
        <w:t xml:space="preserve"> </w:t>
      </w:r>
      <w:r w:rsidR="00DD11D3">
        <w:t>(</w:t>
      </w:r>
      <w:r w:rsidR="00A9110D">
        <w:t>S.</w:t>
      </w:r>
      <w:r w:rsidR="0033788B">
        <w:t>19)</w:t>
      </w:r>
      <w:r w:rsidR="00A9110D">
        <w:t>) bedingt, da</w:t>
      </w:r>
      <w:r w:rsidR="00A9110D" w:rsidRPr="00A9110D">
        <w:t xml:space="preserve"> </w:t>
      </w:r>
      <w:r w:rsidR="00A9110D">
        <w:t xml:space="preserve">eine Aktion während der Ausführung einer anderen </w:t>
      </w:r>
      <w:r w:rsidR="00681817">
        <w:t>die</w:t>
      </w:r>
      <w:r w:rsidR="00A9110D">
        <w:t xml:space="preserve">se überschreiben könnte (ein Fehler wird ausgegeben). </w:t>
      </w:r>
      <w:r w:rsidR="00D44DBC">
        <w:t>Diese Interaktion könnte behoben werden</w:t>
      </w:r>
      <w:r w:rsidR="001405DC">
        <w:t xml:space="preserve">, </w:t>
      </w:r>
      <w:r w:rsidR="00D44DBC">
        <w:t xml:space="preserve">indem die </w:t>
      </w:r>
      <w:r w:rsidR="001405DC">
        <w:t xml:space="preserve">Partnerinteraktionen aus den Arrays </w:t>
      </w:r>
      <w:r w:rsidR="00D44DBC">
        <w:t>ausgelassen</w:t>
      </w:r>
      <w:r w:rsidR="00C023BE">
        <w:t xml:space="preserve"> werden </w:t>
      </w:r>
      <w:r w:rsidR="001405DC">
        <w:t xml:space="preserve">oder eine </w:t>
      </w:r>
      <w:proofErr w:type="spellStart"/>
      <w:r w:rsidR="001405DC">
        <w:t>Exception</w:t>
      </w:r>
      <w:proofErr w:type="spellEnd"/>
      <w:r w:rsidR="001405DC">
        <w:t xml:space="preserve"> ein</w:t>
      </w:r>
      <w:r w:rsidR="00C023BE">
        <w:t>gebaut wird</w:t>
      </w:r>
      <w:r w:rsidR="001405DC">
        <w:t>.</w:t>
      </w:r>
      <w:r w:rsidR="00D16F68">
        <w:t xml:space="preserve"> </w:t>
      </w:r>
      <w:r w:rsidR="00D16F68" w:rsidRPr="00DD76A4">
        <w:t xml:space="preserve">Des Weiteren wird </w:t>
      </w:r>
      <w:r w:rsidR="00E43CCB" w:rsidRPr="00DD76A4">
        <w:t>das Verhalten nicht gestoppt, da z.B. eine vSoS</w:t>
      </w:r>
      <w:r w:rsidR="00AD0090" w:rsidRPr="00DD76A4">
        <w:t xml:space="preserve"> etwas trinkt und solange das Verhalten ausführt, bis ein neues Verhalten </w:t>
      </w:r>
      <w:r w:rsidR="00376783" w:rsidRPr="00DD76A4">
        <w:t>zugewiesen wird.</w:t>
      </w:r>
      <w:r w:rsidR="00EF0DE6" w:rsidRPr="00DD76A4">
        <w:t xml:space="preserve"> </w:t>
      </w:r>
      <w:r w:rsidR="00A13474" w:rsidRPr="00DD76A4">
        <w:t xml:space="preserve">Zuletzt </w:t>
      </w:r>
      <w:r w:rsidR="004B4230" w:rsidRPr="00DD76A4">
        <w:t>werden die Date</w:t>
      </w:r>
      <w:r w:rsidR="004B4230">
        <w:t xml:space="preserve">ien </w:t>
      </w:r>
      <w:r w:rsidR="00A13474">
        <w:t xml:space="preserve">auf einen </w:t>
      </w:r>
      <w:r w:rsidR="00F86EEC">
        <w:t>separaten</w:t>
      </w:r>
      <w:r w:rsidR="00A13474">
        <w:t xml:space="preserve"> Branch (Zweig) ins Git-Verzeichnis </w:t>
      </w:r>
      <w:r w:rsidR="00F86EEC">
        <w:t xml:space="preserve">(Versionsverwaltungssoftware) gepusht (hochgeladen), damit diese weiter eingesehen und entwickelt werden </w:t>
      </w:r>
      <w:r w:rsidR="004B4230">
        <w:t>können</w:t>
      </w:r>
      <w:r w:rsidR="00F86EEC">
        <w:t>.</w:t>
      </w:r>
    </w:p>
    <w:p w14:paraId="1B0F73C6" w14:textId="65CA387F" w:rsidR="008B32BD" w:rsidRDefault="00FE3FD2" w:rsidP="00FE3FD2">
      <w:pPr>
        <w:spacing w:after="160" w:line="259" w:lineRule="auto"/>
        <w:jc w:val="left"/>
      </w:pPr>
      <w:r>
        <w:br w:type="page"/>
      </w:r>
    </w:p>
    <w:p w14:paraId="3BAE6371" w14:textId="19E26969" w:rsidR="008B32BD" w:rsidRPr="008B32BD" w:rsidRDefault="008B32BD" w:rsidP="007757B2">
      <w:pPr>
        <w:pStyle w:val="berschrift1"/>
      </w:pPr>
      <w:bookmarkStart w:id="14" w:name="_Toc80721991"/>
      <w:r w:rsidRPr="008B32BD">
        <w:lastRenderedPageBreak/>
        <w:t>Evaluation</w:t>
      </w:r>
      <w:bookmarkEnd w:id="14"/>
    </w:p>
    <w:p w14:paraId="2DA9A848" w14:textId="3BAA7C2B" w:rsidR="00FD1EFF" w:rsidRDefault="00FD1EFF" w:rsidP="00AE4A17"/>
    <w:p w14:paraId="2E7AEB44" w14:textId="7ACDFE8C" w:rsidR="00FE3FD2" w:rsidRDefault="00DD5DAB" w:rsidP="00AE4A17">
      <w:r>
        <w:t xml:space="preserve">Die Evaluation der programmierten </w:t>
      </w:r>
      <w:r w:rsidR="00A9777C">
        <w:t>Stereotypen</w:t>
      </w:r>
      <w:r>
        <w:t xml:space="preserve"> ist </w:t>
      </w:r>
      <w:r w:rsidR="00261160">
        <w:t xml:space="preserve">als sehr </w:t>
      </w:r>
      <w:r w:rsidR="006F1272">
        <w:t>variabel</w:t>
      </w:r>
      <w:r w:rsidR="00261160">
        <w:t xml:space="preserve"> zu betrachten. Nach Ausführung in Unity wird in einer bestimmten Zeit die Wahrscheinlichkeit </w:t>
      </w:r>
      <w:r w:rsidR="00A9777C">
        <w:t xml:space="preserve">auf ein Verhaltensweise </w:t>
      </w:r>
      <w:r w:rsidR="00261160">
        <w:t>erhöht</w:t>
      </w:r>
      <w:r w:rsidR="00170943">
        <w:t>.</w:t>
      </w:r>
      <w:r w:rsidR="00CA3F5E" w:rsidRPr="008B6E38">
        <w:t xml:space="preserve"> Voreingestellt</w:t>
      </w:r>
      <w:r w:rsidR="002927AE" w:rsidRPr="008B6E38">
        <w:t xml:space="preserve"> bei der implementierten Methode </w:t>
      </w:r>
      <w:proofErr w:type="spellStart"/>
      <w:r w:rsidR="002927AE" w:rsidRPr="008B6E38">
        <w:t>NonScriptedClassBehaviour</w:t>
      </w:r>
      <w:proofErr w:type="spellEnd"/>
      <w:r w:rsidR="00BF2A65" w:rsidRPr="008B6E38">
        <w:t>() ist eine</w:t>
      </w:r>
      <w:r w:rsidR="0092164E" w:rsidRPr="008B6E38">
        <w:t xml:space="preserve"> Wahrscheinlichkeitserhöhung um 0,4% alle 10 Sekunden</w:t>
      </w:r>
      <w:r w:rsidR="00D167BB" w:rsidRPr="008B6E38">
        <w:t>.</w:t>
      </w:r>
      <w:r w:rsidR="00CE3028">
        <w:rPr>
          <w:color w:val="FF0000"/>
        </w:rPr>
        <w:t xml:space="preserve"> </w:t>
      </w:r>
      <w:r w:rsidR="00E51DAC">
        <w:t xml:space="preserve">Durch die Veränderung dieser Variablen, </w:t>
      </w:r>
      <w:r w:rsidR="00A94D74">
        <w:t>kann die Wahrscheinlichkeit des Auftretens eine</w:t>
      </w:r>
      <w:r w:rsidR="007C2640">
        <w:t>s Verhaltens aus den Arrays angepasst werde</w:t>
      </w:r>
      <w:r w:rsidR="00F641E9">
        <w:t xml:space="preserve">n. </w:t>
      </w:r>
      <w:r w:rsidR="00122EB8">
        <w:t>Um eine ungefähre Vorstellung</w:t>
      </w:r>
      <w:r w:rsidR="007623B8">
        <w:t xml:space="preserve"> </w:t>
      </w:r>
      <w:r w:rsidR="004C6560">
        <w:t xml:space="preserve">davon </w:t>
      </w:r>
      <w:r w:rsidR="0060289C">
        <w:t>zu</w:t>
      </w:r>
      <w:r w:rsidR="004C6560">
        <w:t xml:space="preserve"> erhalten</w:t>
      </w:r>
      <w:r w:rsidR="00A233A1">
        <w:t>,</w:t>
      </w:r>
      <w:r w:rsidR="006B4754">
        <w:t xml:space="preserve"> </w:t>
      </w:r>
      <w:r w:rsidR="003C29E9">
        <w:t>was geschieht, wenn</w:t>
      </w:r>
      <w:r w:rsidR="006B4754">
        <w:t xml:space="preserve"> diese Variablen veränder</w:t>
      </w:r>
      <w:r w:rsidR="003C29E9">
        <w:t>t werden</w:t>
      </w:r>
      <w:r w:rsidR="006B4754">
        <w:t>,</w:t>
      </w:r>
      <w:r w:rsidR="0060289C">
        <w:t xml:space="preserve"> wurde </w:t>
      </w:r>
      <w:r w:rsidR="00CB1A14">
        <w:t xml:space="preserve">eine </w:t>
      </w:r>
      <w:r w:rsidR="0060289C">
        <w:t>Übersicht erstellt</w:t>
      </w:r>
      <w:r w:rsidR="00CB1A14">
        <w:t xml:space="preserve"> (siehe </w:t>
      </w:r>
      <w:r w:rsidR="003C29E9">
        <w:t xml:space="preserve">Abbildung </w:t>
      </w:r>
      <w:r w:rsidR="003F3D8A">
        <w:t>4</w:t>
      </w:r>
      <w:r w:rsidR="003C29E9">
        <w:t xml:space="preserve"> </w:t>
      </w:r>
      <w:r w:rsidR="003F3D8A">
        <w:t>(</w:t>
      </w:r>
      <w:r w:rsidR="003C29E9">
        <w:t>S.</w:t>
      </w:r>
      <w:r w:rsidR="003F3D8A">
        <w:t>10)</w:t>
      </w:r>
      <w:r w:rsidR="003C29E9">
        <w:t>)</w:t>
      </w:r>
      <w:r w:rsidR="002A6B00">
        <w:t xml:space="preserve">. </w:t>
      </w:r>
      <w:r w:rsidR="00567313">
        <w:t xml:space="preserve">Dieser Testversuch wurde </w:t>
      </w:r>
      <w:r w:rsidR="008F6F23">
        <w:t xml:space="preserve">pro </w:t>
      </w:r>
      <w:r w:rsidR="000704C4">
        <w:t xml:space="preserve">Einstellung </w:t>
      </w:r>
      <w:r w:rsidR="00567313">
        <w:t>drei Mal in jeweils vier Minuten durchgeführt</w:t>
      </w:r>
      <w:r w:rsidR="00213C41">
        <w:t xml:space="preserve"> und</w:t>
      </w:r>
      <w:r w:rsidR="007B1E3B">
        <w:t xml:space="preserve"> der </w:t>
      </w:r>
      <w:r w:rsidR="004C5079">
        <w:t>Mittelwert</w:t>
      </w:r>
      <w:r w:rsidR="00303389">
        <w:t xml:space="preserve"> ermittelt. </w:t>
      </w:r>
      <w:r w:rsidR="00652E92">
        <w:t xml:space="preserve">Nach </w:t>
      </w:r>
      <w:r w:rsidR="00FC7B51">
        <w:t>vier</w:t>
      </w:r>
      <w:r w:rsidR="00652E92">
        <w:t xml:space="preserve"> Minuten</w:t>
      </w:r>
      <w:r w:rsidR="008176A4">
        <w:t xml:space="preserve"> wurden</w:t>
      </w:r>
      <w:r w:rsidR="00652E92">
        <w:t xml:space="preserve"> beim Ausgangswert (1.) 0,67 Verhalten</w:t>
      </w:r>
      <w:r w:rsidR="008176A4">
        <w:t xml:space="preserve"> ausgeführt. </w:t>
      </w:r>
      <w:r w:rsidR="00087E1E">
        <w:t>Wenn die</w:t>
      </w:r>
      <w:r w:rsidR="00564E6D">
        <w:t xml:space="preserve"> Wahrscheinlichkeit verdoppelt</w:t>
      </w:r>
      <w:r w:rsidR="004F1E90">
        <w:t xml:space="preserve"> </w:t>
      </w:r>
      <w:r w:rsidR="00087E1E">
        <w:t xml:space="preserve">wird, </w:t>
      </w:r>
      <w:r w:rsidR="004F1E90">
        <w:t>(2.)</w:t>
      </w:r>
      <w:r w:rsidR="00564E6D">
        <w:t xml:space="preserve">, dann steigt </w:t>
      </w:r>
      <w:r w:rsidR="001A423D">
        <w:t>das</w:t>
      </w:r>
      <w:r w:rsidR="001A423D" w:rsidRPr="001A423D">
        <w:t xml:space="preserve"> </w:t>
      </w:r>
      <w:r w:rsidR="001A423D">
        <w:t>Verhalten</w:t>
      </w:r>
      <w:r w:rsidR="00564E6D">
        <w:t xml:space="preserve"> auf 1,33</w:t>
      </w:r>
      <w:r w:rsidR="004F1E90">
        <w:t xml:space="preserve">. </w:t>
      </w:r>
      <w:r w:rsidR="00C336E7">
        <w:t xml:space="preserve">Falls </w:t>
      </w:r>
      <w:r w:rsidR="004F1E90">
        <w:t>stattdessen</w:t>
      </w:r>
      <w:r w:rsidR="00C336E7">
        <w:t xml:space="preserve"> jedoch </w:t>
      </w:r>
      <w:r w:rsidR="004F1E90">
        <w:t xml:space="preserve">das Zeitintervall um die </w:t>
      </w:r>
      <w:r w:rsidR="00C068C9">
        <w:t>Hälfte verringert</w:t>
      </w:r>
      <w:r w:rsidR="00C336E7">
        <w:t xml:space="preserve"> wird</w:t>
      </w:r>
      <w:r w:rsidR="00C068C9">
        <w:t xml:space="preserve">, dann steigt </w:t>
      </w:r>
      <w:r w:rsidR="00D868C0">
        <w:t xml:space="preserve">die Anzahl auf 2. Ein </w:t>
      </w:r>
      <w:r w:rsidR="004F1CC4">
        <w:t xml:space="preserve">ähnliches Verhältnis in einem </w:t>
      </w:r>
      <w:r w:rsidR="00D868C0">
        <w:t>extremere</w:t>
      </w:r>
      <w:r w:rsidR="004F1CC4">
        <w:t xml:space="preserve">n </w:t>
      </w:r>
      <w:r w:rsidR="00EF3BC8">
        <w:t>Ausmaß</w:t>
      </w:r>
      <w:r w:rsidR="00D868C0">
        <w:t xml:space="preserve"> bietet </w:t>
      </w:r>
      <w:r w:rsidR="004F1CC4">
        <w:t>die 10-fache Steigerung der Wahrscheinlichkeit</w:t>
      </w:r>
      <w:r w:rsidR="003B69DF">
        <w:t xml:space="preserve"> (6.),</w:t>
      </w:r>
      <w:r w:rsidR="004F1CC4">
        <w:t xml:space="preserve"> </w:t>
      </w:r>
      <w:r w:rsidR="00EF3BC8">
        <w:t>wo</w:t>
      </w:r>
      <w:r w:rsidR="003B69DF">
        <w:t>durch</w:t>
      </w:r>
      <w:r w:rsidR="00EF3BC8">
        <w:t xml:space="preserve"> die Verhalten auf 3,67 steigen</w:t>
      </w:r>
      <w:r w:rsidR="003B69DF">
        <w:t>,</w:t>
      </w:r>
      <w:r w:rsidR="00EF3BC8">
        <w:t xml:space="preserve"> aber bei</w:t>
      </w:r>
      <w:r w:rsidR="00D05296">
        <w:t xml:space="preserve">m </w:t>
      </w:r>
      <w:r w:rsidR="00702984">
        <w:t>Zehntel</w:t>
      </w:r>
      <w:r w:rsidR="00D05296">
        <w:t xml:space="preserve"> des Zeitintervalls </w:t>
      </w:r>
      <w:r w:rsidR="00F32845">
        <w:t xml:space="preserve">auf 11,67 Verhalten steigt. Dies liegt daran, dass bei </w:t>
      </w:r>
      <w:r w:rsidR="002424B4">
        <w:t>niedrigen</w:t>
      </w:r>
      <w:r w:rsidR="00F32845">
        <w:t xml:space="preserve"> Zeitintervallen auch die </w:t>
      </w:r>
      <w:proofErr w:type="spellStart"/>
      <w:r w:rsidR="00F32845">
        <w:t>Random.value</w:t>
      </w:r>
      <w:proofErr w:type="spellEnd"/>
      <w:r w:rsidR="00F32845">
        <w:t xml:space="preserve"> neu generiert wird und somit</w:t>
      </w:r>
      <w:r w:rsidR="00993E97">
        <w:t xml:space="preserve"> den Vergleich von </w:t>
      </w:r>
      <w:proofErr w:type="spellStart"/>
      <w:r w:rsidR="00993E97">
        <w:t>ChanceToMisbehaviour</w:t>
      </w:r>
      <w:proofErr w:type="spellEnd"/>
      <w:r w:rsidR="00993E97">
        <w:t xml:space="preserve"> mit </w:t>
      </w:r>
      <w:proofErr w:type="spellStart"/>
      <w:r w:rsidR="00993E97">
        <w:t>Random.value</w:t>
      </w:r>
      <w:proofErr w:type="spellEnd"/>
      <w:r w:rsidR="00993E97">
        <w:t xml:space="preserve"> öfter ausführt. </w:t>
      </w:r>
      <w:r w:rsidR="00B32878">
        <w:t xml:space="preserve">Ein genaueres Ergebnis würden </w:t>
      </w:r>
      <w:r w:rsidR="003B69DF">
        <w:t>mehr Tests und eine Implementierung des Stopps der Verhalten</w:t>
      </w:r>
      <w:r w:rsidR="003413D3">
        <w:t xml:space="preserve"> liefern, da diese kontinuierlich hintereinander ausgeführt werden</w:t>
      </w:r>
      <w:r w:rsidR="001F3D03">
        <w:t xml:space="preserve"> und so die Zählung bei Wahl des gleichen Verhaltens verfälscht.</w:t>
      </w:r>
    </w:p>
    <w:p w14:paraId="1D49C6D7" w14:textId="77777777" w:rsidR="00FE3FD2" w:rsidRDefault="00FE3FD2" w:rsidP="00FE3FD2">
      <w:pPr>
        <w:keepNext/>
      </w:pPr>
      <w:r>
        <w:rPr>
          <w:noProof/>
        </w:rPr>
        <w:drawing>
          <wp:inline distT="0" distB="0" distL="0" distR="0" wp14:anchorId="5BBB5EDB" wp14:editId="151606EC">
            <wp:extent cx="3509130" cy="2482850"/>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16285" cy="2487913"/>
                    </a:xfrm>
                    <a:prstGeom prst="rect">
                      <a:avLst/>
                    </a:prstGeom>
                    <a:noFill/>
                    <a:ln>
                      <a:noFill/>
                    </a:ln>
                  </pic:spPr>
                </pic:pic>
              </a:graphicData>
            </a:graphic>
          </wp:inline>
        </w:drawing>
      </w:r>
    </w:p>
    <w:p w14:paraId="325DE3EC" w14:textId="6A35D41E" w:rsidR="00FE3FD2" w:rsidRPr="007A6A1D" w:rsidRDefault="00FE3FD2" w:rsidP="00FE3FD2">
      <w:pPr>
        <w:pStyle w:val="Beschriftung"/>
      </w:pPr>
      <w:bookmarkStart w:id="15" w:name="_Toc80721999"/>
      <w:r>
        <w:t xml:space="preserve">Abbildung </w:t>
      </w:r>
      <w:fldSimple w:instr=" SEQ Abbildung \* ARABIC ">
        <w:r w:rsidR="007B1A21">
          <w:rPr>
            <w:noProof/>
          </w:rPr>
          <w:t>4</w:t>
        </w:r>
      </w:fldSimple>
      <w:r>
        <w:t xml:space="preserve">: </w:t>
      </w:r>
      <w:r w:rsidRPr="00C46B0C">
        <w:t>: Testversuch bei Veränderung der Variablen bei der Wahrscheinlichkeit</w:t>
      </w:r>
      <w:bookmarkEnd w:id="15"/>
    </w:p>
    <w:tbl>
      <w:tblPr>
        <w:tblStyle w:val="Tabellenraster"/>
        <w:tblW w:w="0" w:type="auto"/>
        <w:tblLook w:val="04A0" w:firstRow="1" w:lastRow="0" w:firstColumn="1" w:lastColumn="0" w:noHBand="0" w:noVBand="1"/>
      </w:tblPr>
      <w:tblGrid>
        <w:gridCol w:w="418"/>
        <w:gridCol w:w="1265"/>
        <w:gridCol w:w="1417"/>
        <w:gridCol w:w="2082"/>
        <w:gridCol w:w="3879"/>
      </w:tblGrid>
      <w:tr w:rsidR="00FE3FD2" w14:paraId="775EED1C" w14:textId="77777777" w:rsidTr="00047C79">
        <w:tc>
          <w:tcPr>
            <w:tcW w:w="418" w:type="dxa"/>
          </w:tcPr>
          <w:p w14:paraId="56FDA8F4" w14:textId="77777777" w:rsidR="00FE3FD2" w:rsidRPr="001F3D03" w:rsidRDefault="00FE3FD2" w:rsidP="00047C79">
            <w:pPr>
              <w:rPr>
                <w:sz w:val="22"/>
                <w:szCs w:val="20"/>
              </w:rPr>
            </w:pPr>
          </w:p>
        </w:tc>
        <w:tc>
          <w:tcPr>
            <w:tcW w:w="1265" w:type="dxa"/>
          </w:tcPr>
          <w:p w14:paraId="5C4778C6" w14:textId="77777777" w:rsidR="00FE3FD2" w:rsidRPr="001F3D03" w:rsidRDefault="00FE3FD2" w:rsidP="00047C79">
            <w:pPr>
              <w:rPr>
                <w:sz w:val="22"/>
                <w:szCs w:val="20"/>
              </w:rPr>
            </w:pPr>
            <w:r w:rsidRPr="001F3D03">
              <w:rPr>
                <w:sz w:val="22"/>
                <w:szCs w:val="20"/>
              </w:rPr>
              <w:t>Anzahl der Verhalten</w:t>
            </w:r>
          </w:p>
        </w:tc>
        <w:tc>
          <w:tcPr>
            <w:tcW w:w="1417" w:type="dxa"/>
          </w:tcPr>
          <w:p w14:paraId="3CF11F7E" w14:textId="77777777" w:rsidR="00FE3FD2" w:rsidRPr="001F3D03" w:rsidRDefault="00FE3FD2" w:rsidP="00047C79">
            <w:pPr>
              <w:rPr>
                <w:sz w:val="22"/>
                <w:szCs w:val="20"/>
              </w:rPr>
            </w:pPr>
            <w:r w:rsidRPr="001F3D03">
              <w:rPr>
                <w:sz w:val="22"/>
                <w:szCs w:val="20"/>
              </w:rPr>
              <w:t>Zeitintervall in Sekunden</w:t>
            </w:r>
          </w:p>
        </w:tc>
        <w:tc>
          <w:tcPr>
            <w:tcW w:w="2082" w:type="dxa"/>
          </w:tcPr>
          <w:p w14:paraId="0951FD44" w14:textId="77777777" w:rsidR="00FE3FD2" w:rsidRPr="001F3D03" w:rsidRDefault="00FE3FD2" w:rsidP="00047C79">
            <w:pPr>
              <w:rPr>
                <w:sz w:val="22"/>
                <w:szCs w:val="20"/>
              </w:rPr>
            </w:pPr>
            <w:r w:rsidRPr="001F3D03">
              <w:rPr>
                <w:sz w:val="22"/>
                <w:szCs w:val="20"/>
              </w:rPr>
              <w:t>Wahrscheinlichkeit</w:t>
            </w:r>
            <w:r w:rsidRPr="001F3D03">
              <w:rPr>
                <w:sz w:val="22"/>
                <w:szCs w:val="20"/>
              </w:rPr>
              <w:br/>
              <w:t>in %</w:t>
            </w:r>
          </w:p>
        </w:tc>
        <w:tc>
          <w:tcPr>
            <w:tcW w:w="3879" w:type="dxa"/>
          </w:tcPr>
          <w:p w14:paraId="296DE109" w14:textId="77777777" w:rsidR="00FE3FD2" w:rsidRPr="001F3D03" w:rsidRDefault="00FE3FD2" w:rsidP="00047C79">
            <w:pPr>
              <w:rPr>
                <w:sz w:val="22"/>
                <w:szCs w:val="20"/>
              </w:rPr>
            </w:pPr>
            <w:r w:rsidRPr="001F3D03">
              <w:rPr>
                <w:sz w:val="22"/>
                <w:szCs w:val="20"/>
              </w:rPr>
              <w:t>Kommentar</w:t>
            </w:r>
          </w:p>
        </w:tc>
      </w:tr>
      <w:tr w:rsidR="00FE3FD2" w14:paraId="57BEE38A" w14:textId="77777777" w:rsidTr="00047C79">
        <w:tc>
          <w:tcPr>
            <w:tcW w:w="418" w:type="dxa"/>
          </w:tcPr>
          <w:p w14:paraId="0FBB3905" w14:textId="77777777" w:rsidR="00FE3FD2" w:rsidRPr="001F3D03" w:rsidRDefault="00FE3FD2" w:rsidP="00047C79">
            <w:pPr>
              <w:rPr>
                <w:sz w:val="22"/>
                <w:szCs w:val="20"/>
              </w:rPr>
            </w:pPr>
            <w:r w:rsidRPr="001F3D03">
              <w:rPr>
                <w:sz w:val="22"/>
                <w:szCs w:val="20"/>
              </w:rPr>
              <w:t>1.</w:t>
            </w:r>
          </w:p>
        </w:tc>
        <w:tc>
          <w:tcPr>
            <w:tcW w:w="1265" w:type="dxa"/>
          </w:tcPr>
          <w:p w14:paraId="1C873362" w14:textId="77777777" w:rsidR="00FE3FD2" w:rsidRPr="001F3D03" w:rsidRDefault="00FE3FD2" w:rsidP="00047C79">
            <w:pPr>
              <w:rPr>
                <w:sz w:val="22"/>
                <w:szCs w:val="20"/>
              </w:rPr>
            </w:pPr>
            <w:r w:rsidRPr="001F3D03">
              <w:rPr>
                <w:sz w:val="22"/>
                <w:szCs w:val="20"/>
              </w:rPr>
              <w:t>0,67</w:t>
            </w:r>
          </w:p>
        </w:tc>
        <w:tc>
          <w:tcPr>
            <w:tcW w:w="1417" w:type="dxa"/>
          </w:tcPr>
          <w:p w14:paraId="09CB03C8" w14:textId="77777777" w:rsidR="00FE3FD2" w:rsidRPr="001F3D03" w:rsidRDefault="00FE3FD2" w:rsidP="00047C79">
            <w:pPr>
              <w:rPr>
                <w:sz w:val="22"/>
                <w:szCs w:val="20"/>
              </w:rPr>
            </w:pPr>
            <w:r w:rsidRPr="001F3D03">
              <w:rPr>
                <w:sz w:val="22"/>
                <w:szCs w:val="20"/>
              </w:rPr>
              <w:t>10</w:t>
            </w:r>
          </w:p>
        </w:tc>
        <w:tc>
          <w:tcPr>
            <w:tcW w:w="2082" w:type="dxa"/>
          </w:tcPr>
          <w:p w14:paraId="4C5CC694" w14:textId="77777777" w:rsidR="00FE3FD2" w:rsidRPr="001F3D03" w:rsidRDefault="00FE3FD2" w:rsidP="00047C79">
            <w:pPr>
              <w:rPr>
                <w:sz w:val="22"/>
                <w:szCs w:val="20"/>
              </w:rPr>
            </w:pPr>
            <w:r w:rsidRPr="001F3D03">
              <w:rPr>
                <w:sz w:val="22"/>
                <w:szCs w:val="20"/>
              </w:rPr>
              <w:t>0,4</w:t>
            </w:r>
          </w:p>
        </w:tc>
        <w:tc>
          <w:tcPr>
            <w:tcW w:w="3879" w:type="dxa"/>
          </w:tcPr>
          <w:p w14:paraId="1E3AFB14" w14:textId="77777777" w:rsidR="00FE3FD2" w:rsidRPr="001F3D03" w:rsidRDefault="00FE3FD2" w:rsidP="00047C79">
            <w:pPr>
              <w:rPr>
                <w:sz w:val="22"/>
                <w:szCs w:val="20"/>
              </w:rPr>
            </w:pPr>
            <w:r w:rsidRPr="001F3D03">
              <w:rPr>
                <w:sz w:val="22"/>
                <w:szCs w:val="20"/>
              </w:rPr>
              <w:t>Ausgangswert</w:t>
            </w:r>
          </w:p>
        </w:tc>
      </w:tr>
      <w:tr w:rsidR="00FE3FD2" w14:paraId="0E8C5762" w14:textId="77777777" w:rsidTr="00047C79">
        <w:trPr>
          <w:trHeight w:val="556"/>
        </w:trPr>
        <w:tc>
          <w:tcPr>
            <w:tcW w:w="418" w:type="dxa"/>
          </w:tcPr>
          <w:p w14:paraId="512C0497" w14:textId="77777777" w:rsidR="00FE3FD2" w:rsidRPr="001F3D03" w:rsidRDefault="00FE3FD2" w:rsidP="00047C79">
            <w:pPr>
              <w:rPr>
                <w:sz w:val="22"/>
                <w:szCs w:val="20"/>
              </w:rPr>
            </w:pPr>
            <w:r w:rsidRPr="001F3D03">
              <w:rPr>
                <w:sz w:val="22"/>
                <w:szCs w:val="20"/>
              </w:rPr>
              <w:t>2.</w:t>
            </w:r>
          </w:p>
        </w:tc>
        <w:tc>
          <w:tcPr>
            <w:tcW w:w="1265" w:type="dxa"/>
          </w:tcPr>
          <w:p w14:paraId="20B8FE6F" w14:textId="77777777" w:rsidR="00FE3FD2" w:rsidRPr="001F3D03" w:rsidRDefault="00FE3FD2" w:rsidP="00047C79">
            <w:pPr>
              <w:rPr>
                <w:sz w:val="22"/>
                <w:szCs w:val="20"/>
              </w:rPr>
            </w:pPr>
            <w:r w:rsidRPr="001F3D03">
              <w:rPr>
                <w:sz w:val="22"/>
                <w:szCs w:val="20"/>
              </w:rPr>
              <w:t>2</w:t>
            </w:r>
          </w:p>
        </w:tc>
        <w:tc>
          <w:tcPr>
            <w:tcW w:w="1417" w:type="dxa"/>
          </w:tcPr>
          <w:p w14:paraId="7405992D" w14:textId="77777777" w:rsidR="00FE3FD2" w:rsidRPr="001F3D03" w:rsidRDefault="00FE3FD2" w:rsidP="00047C79">
            <w:pPr>
              <w:rPr>
                <w:sz w:val="22"/>
                <w:szCs w:val="20"/>
              </w:rPr>
            </w:pPr>
            <w:r w:rsidRPr="001F3D03">
              <w:rPr>
                <w:sz w:val="22"/>
                <w:szCs w:val="20"/>
              </w:rPr>
              <w:t>5</w:t>
            </w:r>
          </w:p>
        </w:tc>
        <w:tc>
          <w:tcPr>
            <w:tcW w:w="2082" w:type="dxa"/>
          </w:tcPr>
          <w:p w14:paraId="15D23DAC" w14:textId="77777777" w:rsidR="00FE3FD2" w:rsidRPr="001F3D03" w:rsidRDefault="00FE3FD2" w:rsidP="00047C79">
            <w:pPr>
              <w:rPr>
                <w:sz w:val="22"/>
                <w:szCs w:val="20"/>
              </w:rPr>
            </w:pPr>
            <w:r w:rsidRPr="001F3D03">
              <w:rPr>
                <w:sz w:val="22"/>
                <w:szCs w:val="20"/>
              </w:rPr>
              <w:t>0,4</w:t>
            </w:r>
          </w:p>
        </w:tc>
        <w:tc>
          <w:tcPr>
            <w:tcW w:w="3879" w:type="dxa"/>
          </w:tcPr>
          <w:p w14:paraId="3D94BFBC" w14:textId="77777777" w:rsidR="00FE3FD2" w:rsidRPr="001F3D03" w:rsidRDefault="00FE3FD2" w:rsidP="00047C79">
            <w:pPr>
              <w:rPr>
                <w:sz w:val="22"/>
                <w:szCs w:val="20"/>
              </w:rPr>
            </w:pPr>
            <w:r w:rsidRPr="001F3D03">
              <w:rPr>
                <w:sz w:val="22"/>
                <w:szCs w:val="20"/>
              </w:rPr>
              <w:t>halbes Zeitintervall</w:t>
            </w:r>
          </w:p>
        </w:tc>
      </w:tr>
      <w:tr w:rsidR="00FE3FD2" w14:paraId="2C3541F3" w14:textId="77777777" w:rsidTr="00047C79">
        <w:tc>
          <w:tcPr>
            <w:tcW w:w="418" w:type="dxa"/>
          </w:tcPr>
          <w:p w14:paraId="3900F40A" w14:textId="77777777" w:rsidR="00FE3FD2" w:rsidRPr="001F3D03" w:rsidRDefault="00FE3FD2" w:rsidP="00047C79">
            <w:pPr>
              <w:rPr>
                <w:sz w:val="22"/>
                <w:szCs w:val="20"/>
              </w:rPr>
            </w:pPr>
            <w:r w:rsidRPr="001F3D03">
              <w:rPr>
                <w:sz w:val="22"/>
                <w:szCs w:val="20"/>
              </w:rPr>
              <w:t>3.</w:t>
            </w:r>
          </w:p>
        </w:tc>
        <w:tc>
          <w:tcPr>
            <w:tcW w:w="1265" w:type="dxa"/>
          </w:tcPr>
          <w:p w14:paraId="749EE844" w14:textId="77777777" w:rsidR="00FE3FD2" w:rsidRPr="001F3D03" w:rsidRDefault="00FE3FD2" w:rsidP="00047C79">
            <w:pPr>
              <w:rPr>
                <w:sz w:val="22"/>
                <w:szCs w:val="20"/>
              </w:rPr>
            </w:pPr>
            <w:r w:rsidRPr="001F3D03">
              <w:rPr>
                <w:sz w:val="22"/>
                <w:szCs w:val="20"/>
              </w:rPr>
              <w:t>1,33</w:t>
            </w:r>
          </w:p>
        </w:tc>
        <w:tc>
          <w:tcPr>
            <w:tcW w:w="1417" w:type="dxa"/>
          </w:tcPr>
          <w:p w14:paraId="0F41613B" w14:textId="77777777" w:rsidR="00FE3FD2" w:rsidRPr="001F3D03" w:rsidRDefault="00FE3FD2" w:rsidP="00047C79">
            <w:pPr>
              <w:rPr>
                <w:sz w:val="22"/>
                <w:szCs w:val="20"/>
              </w:rPr>
            </w:pPr>
            <w:r w:rsidRPr="001F3D03">
              <w:rPr>
                <w:sz w:val="22"/>
                <w:szCs w:val="20"/>
              </w:rPr>
              <w:t>10</w:t>
            </w:r>
          </w:p>
        </w:tc>
        <w:tc>
          <w:tcPr>
            <w:tcW w:w="2082" w:type="dxa"/>
          </w:tcPr>
          <w:p w14:paraId="5A3BD6E5" w14:textId="77777777" w:rsidR="00FE3FD2" w:rsidRPr="001F3D03" w:rsidRDefault="00FE3FD2" w:rsidP="00047C79">
            <w:pPr>
              <w:rPr>
                <w:sz w:val="22"/>
                <w:szCs w:val="20"/>
              </w:rPr>
            </w:pPr>
            <w:r w:rsidRPr="001F3D03">
              <w:rPr>
                <w:sz w:val="22"/>
                <w:szCs w:val="20"/>
              </w:rPr>
              <w:t>0,8</w:t>
            </w:r>
          </w:p>
        </w:tc>
        <w:tc>
          <w:tcPr>
            <w:tcW w:w="3879" w:type="dxa"/>
          </w:tcPr>
          <w:p w14:paraId="44AFED74" w14:textId="77777777" w:rsidR="00FE3FD2" w:rsidRPr="001F3D03" w:rsidRDefault="00FE3FD2" w:rsidP="00047C79">
            <w:pPr>
              <w:rPr>
                <w:sz w:val="22"/>
                <w:szCs w:val="20"/>
              </w:rPr>
            </w:pPr>
            <w:r w:rsidRPr="001F3D03">
              <w:rPr>
                <w:sz w:val="22"/>
                <w:szCs w:val="20"/>
              </w:rPr>
              <w:t>doppelte Steigerung der Wahr.</w:t>
            </w:r>
          </w:p>
        </w:tc>
      </w:tr>
      <w:tr w:rsidR="00FE3FD2" w14:paraId="5DE49D86" w14:textId="77777777" w:rsidTr="00047C79">
        <w:tc>
          <w:tcPr>
            <w:tcW w:w="418" w:type="dxa"/>
          </w:tcPr>
          <w:p w14:paraId="122FD3B5" w14:textId="77777777" w:rsidR="00FE3FD2" w:rsidRPr="001F3D03" w:rsidRDefault="00FE3FD2" w:rsidP="00047C79">
            <w:pPr>
              <w:rPr>
                <w:sz w:val="22"/>
                <w:szCs w:val="20"/>
              </w:rPr>
            </w:pPr>
            <w:r w:rsidRPr="001F3D03">
              <w:rPr>
                <w:sz w:val="22"/>
                <w:szCs w:val="20"/>
              </w:rPr>
              <w:t>4.</w:t>
            </w:r>
          </w:p>
        </w:tc>
        <w:tc>
          <w:tcPr>
            <w:tcW w:w="1265" w:type="dxa"/>
          </w:tcPr>
          <w:p w14:paraId="4FD984B8" w14:textId="77777777" w:rsidR="00FE3FD2" w:rsidRPr="001F3D03" w:rsidRDefault="00FE3FD2" w:rsidP="00047C79">
            <w:pPr>
              <w:rPr>
                <w:sz w:val="22"/>
                <w:szCs w:val="20"/>
              </w:rPr>
            </w:pPr>
            <w:r w:rsidRPr="001F3D03">
              <w:rPr>
                <w:sz w:val="22"/>
                <w:szCs w:val="20"/>
              </w:rPr>
              <w:t>3,67</w:t>
            </w:r>
          </w:p>
        </w:tc>
        <w:tc>
          <w:tcPr>
            <w:tcW w:w="1417" w:type="dxa"/>
          </w:tcPr>
          <w:p w14:paraId="66C568FF" w14:textId="77777777" w:rsidR="00FE3FD2" w:rsidRPr="001F3D03" w:rsidRDefault="00FE3FD2" w:rsidP="00047C79">
            <w:pPr>
              <w:rPr>
                <w:sz w:val="22"/>
                <w:szCs w:val="20"/>
              </w:rPr>
            </w:pPr>
            <w:r w:rsidRPr="001F3D03">
              <w:rPr>
                <w:sz w:val="22"/>
                <w:szCs w:val="20"/>
              </w:rPr>
              <w:t>5</w:t>
            </w:r>
          </w:p>
        </w:tc>
        <w:tc>
          <w:tcPr>
            <w:tcW w:w="2082" w:type="dxa"/>
          </w:tcPr>
          <w:p w14:paraId="3E59FCE4" w14:textId="77777777" w:rsidR="00FE3FD2" w:rsidRPr="001F3D03" w:rsidRDefault="00FE3FD2" w:rsidP="00047C79">
            <w:pPr>
              <w:rPr>
                <w:sz w:val="22"/>
                <w:szCs w:val="20"/>
              </w:rPr>
            </w:pPr>
            <w:r w:rsidRPr="001F3D03">
              <w:rPr>
                <w:sz w:val="22"/>
                <w:szCs w:val="20"/>
              </w:rPr>
              <w:t>0,8</w:t>
            </w:r>
          </w:p>
        </w:tc>
        <w:tc>
          <w:tcPr>
            <w:tcW w:w="3879" w:type="dxa"/>
          </w:tcPr>
          <w:p w14:paraId="1D479324" w14:textId="77777777" w:rsidR="00FE3FD2" w:rsidRPr="001F3D03" w:rsidRDefault="00FE3FD2" w:rsidP="00047C79">
            <w:pPr>
              <w:ind w:left="708" w:hanging="708"/>
              <w:jc w:val="left"/>
              <w:rPr>
                <w:sz w:val="22"/>
                <w:szCs w:val="20"/>
              </w:rPr>
            </w:pPr>
            <w:r w:rsidRPr="001F3D03">
              <w:rPr>
                <w:sz w:val="22"/>
                <w:szCs w:val="20"/>
              </w:rPr>
              <w:t>doppelte Steigerung der Wahr. und halbes Zeitintervall</w:t>
            </w:r>
          </w:p>
        </w:tc>
      </w:tr>
      <w:tr w:rsidR="00FE3FD2" w14:paraId="3BF91AE5" w14:textId="77777777" w:rsidTr="00047C79">
        <w:tc>
          <w:tcPr>
            <w:tcW w:w="418" w:type="dxa"/>
          </w:tcPr>
          <w:p w14:paraId="267C0888" w14:textId="77777777" w:rsidR="00FE3FD2" w:rsidRPr="001F3D03" w:rsidRDefault="00FE3FD2" w:rsidP="00047C79">
            <w:pPr>
              <w:rPr>
                <w:sz w:val="22"/>
                <w:szCs w:val="20"/>
              </w:rPr>
            </w:pPr>
            <w:r w:rsidRPr="001F3D03">
              <w:rPr>
                <w:sz w:val="22"/>
                <w:szCs w:val="20"/>
              </w:rPr>
              <w:t>5.</w:t>
            </w:r>
          </w:p>
        </w:tc>
        <w:tc>
          <w:tcPr>
            <w:tcW w:w="1265" w:type="dxa"/>
          </w:tcPr>
          <w:p w14:paraId="7F5FFDA1" w14:textId="77777777" w:rsidR="00FE3FD2" w:rsidRPr="001F3D03" w:rsidRDefault="00FE3FD2" w:rsidP="00047C79">
            <w:pPr>
              <w:rPr>
                <w:sz w:val="22"/>
                <w:szCs w:val="20"/>
              </w:rPr>
            </w:pPr>
            <w:r w:rsidRPr="001F3D03">
              <w:rPr>
                <w:sz w:val="22"/>
                <w:szCs w:val="20"/>
              </w:rPr>
              <w:t>11,67</w:t>
            </w:r>
          </w:p>
        </w:tc>
        <w:tc>
          <w:tcPr>
            <w:tcW w:w="1417" w:type="dxa"/>
          </w:tcPr>
          <w:p w14:paraId="2091FA7B" w14:textId="77777777" w:rsidR="00FE3FD2" w:rsidRPr="001F3D03" w:rsidRDefault="00FE3FD2" w:rsidP="00047C79">
            <w:pPr>
              <w:rPr>
                <w:sz w:val="22"/>
                <w:szCs w:val="20"/>
              </w:rPr>
            </w:pPr>
            <w:r w:rsidRPr="001F3D03">
              <w:rPr>
                <w:sz w:val="22"/>
                <w:szCs w:val="20"/>
              </w:rPr>
              <w:t>1</w:t>
            </w:r>
          </w:p>
        </w:tc>
        <w:tc>
          <w:tcPr>
            <w:tcW w:w="2082" w:type="dxa"/>
          </w:tcPr>
          <w:p w14:paraId="1B43173A" w14:textId="77777777" w:rsidR="00FE3FD2" w:rsidRPr="001F3D03" w:rsidRDefault="00FE3FD2" w:rsidP="00047C79">
            <w:pPr>
              <w:rPr>
                <w:sz w:val="22"/>
                <w:szCs w:val="20"/>
              </w:rPr>
            </w:pPr>
            <w:r w:rsidRPr="001F3D03">
              <w:rPr>
                <w:sz w:val="22"/>
                <w:szCs w:val="20"/>
              </w:rPr>
              <w:t>0,4</w:t>
            </w:r>
          </w:p>
        </w:tc>
        <w:tc>
          <w:tcPr>
            <w:tcW w:w="3879" w:type="dxa"/>
          </w:tcPr>
          <w:p w14:paraId="77DEDE0A" w14:textId="77777777" w:rsidR="00FE3FD2" w:rsidRPr="001F3D03" w:rsidRDefault="00FE3FD2" w:rsidP="00047C79">
            <w:pPr>
              <w:keepNext/>
              <w:rPr>
                <w:sz w:val="22"/>
                <w:szCs w:val="20"/>
              </w:rPr>
            </w:pPr>
            <w:r w:rsidRPr="001F3D03">
              <w:rPr>
                <w:sz w:val="22"/>
                <w:szCs w:val="20"/>
              </w:rPr>
              <w:t>1/10 des Zeitintervalls</w:t>
            </w:r>
          </w:p>
        </w:tc>
      </w:tr>
      <w:tr w:rsidR="00FE3FD2" w14:paraId="3CAA063E" w14:textId="77777777" w:rsidTr="00047C79">
        <w:tc>
          <w:tcPr>
            <w:tcW w:w="418" w:type="dxa"/>
          </w:tcPr>
          <w:p w14:paraId="5E89A75E" w14:textId="77777777" w:rsidR="00FE3FD2" w:rsidRPr="001F3D03" w:rsidRDefault="00FE3FD2" w:rsidP="00047C79">
            <w:pPr>
              <w:rPr>
                <w:sz w:val="22"/>
                <w:szCs w:val="20"/>
              </w:rPr>
            </w:pPr>
            <w:r w:rsidRPr="001F3D03">
              <w:rPr>
                <w:sz w:val="22"/>
                <w:szCs w:val="20"/>
              </w:rPr>
              <w:t>6.</w:t>
            </w:r>
          </w:p>
        </w:tc>
        <w:tc>
          <w:tcPr>
            <w:tcW w:w="1265" w:type="dxa"/>
          </w:tcPr>
          <w:p w14:paraId="61E6BBBB" w14:textId="77777777" w:rsidR="00FE3FD2" w:rsidRPr="001F3D03" w:rsidRDefault="00FE3FD2" w:rsidP="00047C79">
            <w:pPr>
              <w:rPr>
                <w:sz w:val="22"/>
                <w:szCs w:val="20"/>
              </w:rPr>
            </w:pPr>
            <w:r w:rsidRPr="001F3D03">
              <w:rPr>
                <w:sz w:val="22"/>
                <w:szCs w:val="20"/>
              </w:rPr>
              <w:t>3,67</w:t>
            </w:r>
          </w:p>
        </w:tc>
        <w:tc>
          <w:tcPr>
            <w:tcW w:w="1417" w:type="dxa"/>
          </w:tcPr>
          <w:p w14:paraId="6BBCD510" w14:textId="77777777" w:rsidR="00FE3FD2" w:rsidRPr="001F3D03" w:rsidRDefault="00FE3FD2" w:rsidP="00047C79">
            <w:pPr>
              <w:rPr>
                <w:sz w:val="22"/>
                <w:szCs w:val="20"/>
              </w:rPr>
            </w:pPr>
            <w:r w:rsidRPr="001F3D03">
              <w:rPr>
                <w:sz w:val="22"/>
                <w:szCs w:val="20"/>
              </w:rPr>
              <w:t>10</w:t>
            </w:r>
          </w:p>
        </w:tc>
        <w:tc>
          <w:tcPr>
            <w:tcW w:w="2082" w:type="dxa"/>
          </w:tcPr>
          <w:p w14:paraId="4646C8BD" w14:textId="77777777" w:rsidR="00FE3FD2" w:rsidRPr="001F3D03" w:rsidRDefault="00FE3FD2" w:rsidP="00047C79">
            <w:pPr>
              <w:rPr>
                <w:sz w:val="22"/>
                <w:szCs w:val="20"/>
              </w:rPr>
            </w:pPr>
            <w:r w:rsidRPr="001F3D03">
              <w:rPr>
                <w:sz w:val="22"/>
                <w:szCs w:val="20"/>
              </w:rPr>
              <w:t>4</w:t>
            </w:r>
          </w:p>
        </w:tc>
        <w:tc>
          <w:tcPr>
            <w:tcW w:w="3879" w:type="dxa"/>
          </w:tcPr>
          <w:p w14:paraId="248FD34D" w14:textId="77777777" w:rsidR="00FE3FD2" w:rsidRPr="001F3D03" w:rsidRDefault="00FE3FD2" w:rsidP="00047C79">
            <w:pPr>
              <w:keepNext/>
              <w:rPr>
                <w:sz w:val="22"/>
                <w:szCs w:val="20"/>
              </w:rPr>
            </w:pPr>
            <w:r w:rsidRPr="001F3D03">
              <w:rPr>
                <w:sz w:val="22"/>
                <w:szCs w:val="20"/>
              </w:rPr>
              <w:t>10fache Steigerung der Wahr.</w:t>
            </w:r>
          </w:p>
        </w:tc>
      </w:tr>
    </w:tbl>
    <w:p w14:paraId="782BF0F9" w14:textId="235D7315" w:rsidR="0063035A" w:rsidRPr="00317152" w:rsidRDefault="00FE3FD2" w:rsidP="00FE3FD2">
      <w:pPr>
        <w:pStyle w:val="Beschriftung"/>
      </w:pPr>
      <w:bookmarkStart w:id="16" w:name="_Toc80722009"/>
      <w:r>
        <w:t xml:space="preserve">Tabelle </w:t>
      </w:r>
      <w:fldSimple w:instr=" SEQ Tabelle \* ARABIC ">
        <w:r w:rsidR="007B1A21">
          <w:rPr>
            <w:noProof/>
          </w:rPr>
          <w:t>1</w:t>
        </w:r>
      </w:fldSimple>
      <w:r>
        <w:t>: Tabelle für Testversuch bei Veränderung der Variablen bei der Wahrscheinlichkeit</w:t>
      </w:r>
      <w:bookmarkEnd w:id="16"/>
    </w:p>
    <w:p w14:paraId="1DC9C1C9" w14:textId="41FAB9DD" w:rsidR="0035353D" w:rsidRDefault="00BB152F" w:rsidP="004B4230">
      <w:pPr>
        <w:pStyle w:val="berschrift1"/>
      </w:pPr>
      <w:bookmarkStart w:id="17" w:name="_Toc80721992"/>
      <w:r>
        <w:lastRenderedPageBreak/>
        <w:t>Fazit und Ausblick</w:t>
      </w:r>
      <w:bookmarkEnd w:id="17"/>
    </w:p>
    <w:p w14:paraId="4FD2D95E" w14:textId="77777777" w:rsidR="004B4230" w:rsidRPr="004B4230" w:rsidRDefault="004B4230" w:rsidP="004B4230"/>
    <w:p w14:paraId="71B67DB6" w14:textId="45B05CF4" w:rsidR="00245701" w:rsidRDefault="00245701" w:rsidP="004C49E2">
      <w:r>
        <w:t>Dieser Praxistransferbericht hat das Thema der Objektorientierten Programmierung nur grob angeschnitten</w:t>
      </w:r>
      <w:r w:rsidR="00FE132A">
        <w:t xml:space="preserve">. </w:t>
      </w:r>
      <w:r w:rsidR="00241994">
        <w:t>Dennoch</w:t>
      </w:r>
      <w:r w:rsidR="00DB7BA7">
        <w:t xml:space="preserve"> ist zu erkennen, dass </w:t>
      </w:r>
      <w:r w:rsidR="003A1C01">
        <w:t>die Objektorientierte Programmierung</w:t>
      </w:r>
      <w:r w:rsidR="00DB7BA7">
        <w:t xml:space="preserve"> eine erhebliche Relevanz in der heutigen digitalisierenden Welt </w:t>
      </w:r>
      <w:r w:rsidR="00241994">
        <w:t>hat</w:t>
      </w:r>
      <w:r w:rsidR="00DB7BA7">
        <w:t>.</w:t>
      </w:r>
      <w:r w:rsidR="00191E4A">
        <w:t xml:space="preserve"> </w:t>
      </w:r>
      <w:r w:rsidR="0015298B">
        <w:t xml:space="preserve">Es </w:t>
      </w:r>
      <w:r w:rsidR="00191E4A">
        <w:t xml:space="preserve">ist möglich sich durch </w:t>
      </w:r>
      <w:r w:rsidR="00241994">
        <w:t>gute</w:t>
      </w:r>
      <w:r w:rsidR="00191E4A">
        <w:t xml:space="preserve"> Einarbeitung in die Thematik einzufinden, wodurch die Konzeption und Implementierung der </w:t>
      </w:r>
      <w:r w:rsidR="003E3D06">
        <w:t>Verhaltensmuster in die vorhandene Software</w:t>
      </w:r>
      <w:r w:rsidR="00191E4A">
        <w:t xml:space="preserve"> gelungen sind.</w:t>
      </w:r>
      <w:r w:rsidR="009F4A0E">
        <w:t xml:space="preserve"> </w:t>
      </w:r>
      <w:r w:rsidR="001A3418">
        <w:t xml:space="preserve">Dies ist auch auf die Programmiersprache C# und die IDE Visual Studio </w:t>
      </w:r>
      <w:r w:rsidR="00855765">
        <w:t>zurückzuführen, da diese sehr bekannt sind und dadurch eine gute Dokumentation von Informationen vorliegt.</w:t>
      </w:r>
    </w:p>
    <w:p w14:paraId="125A8BA7" w14:textId="4BE078FB" w:rsidR="00F1134B" w:rsidRDefault="002E6088" w:rsidP="00632E03">
      <w:r>
        <w:t>Während der Implem</w:t>
      </w:r>
      <w:r w:rsidR="00051CD6">
        <w:t>entierung sind einige Probleme mit der Version des VR-Klassenzimmers und Unity aufgetreten, da das VR-Klassenzimmer stetig erweitert und verändert wird</w:t>
      </w:r>
      <w:r w:rsidR="00747748">
        <w:t xml:space="preserve">. </w:t>
      </w:r>
      <w:r w:rsidR="00BF3B13">
        <w:t>Die entwickelten Verhaltensweisen sind weiterhin noch ausbaufähig (wie in 6. erläutert) und müssen auch für den/die Coach/in über die Weboberfläche</w:t>
      </w:r>
      <w:r w:rsidR="0098207A">
        <w:t xml:space="preserve"> </w:t>
      </w:r>
      <w:r w:rsidR="00632E03">
        <w:t>(eigene</w:t>
      </w:r>
      <w:r w:rsidR="0098207A">
        <w:t>s Feld bzw. Taste</w:t>
      </w:r>
      <w:r w:rsidR="00632E03">
        <w:t>)</w:t>
      </w:r>
      <w:r w:rsidR="00BF3B13">
        <w:t xml:space="preserve"> </w:t>
      </w:r>
      <w:r w:rsidR="0049502C">
        <w:t xml:space="preserve">implementiert werden. Jedoch können </w:t>
      </w:r>
      <w:r w:rsidR="001140FA">
        <w:t>die Verhaltensweisen</w:t>
      </w:r>
      <w:r w:rsidR="0049502C">
        <w:t xml:space="preserve"> einfach an gewünschte Anforderungen angepasst werden.</w:t>
      </w:r>
      <w:r w:rsidR="00632E03">
        <w:t xml:space="preserve"> Zukünftig kann die </w:t>
      </w:r>
      <w:r w:rsidR="00A266CD">
        <w:t>Performance</w:t>
      </w:r>
      <w:r w:rsidR="00632E03">
        <w:t xml:space="preserve"> bzw. </w:t>
      </w:r>
      <w:r w:rsidR="003D1794">
        <w:t>Laufzeit de</w:t>
      </w:r>
      <w:r w:rsidR="00702984">
        <w:t>s</w:t>
      </w:r>
      <w:r w:rsidR="003D1794">
        <w:t xml:space="preserve"> Implementierten </w:t>
      </w:r>
      <w:r w:rsidR="00632E03">
        <w:t>C</w:t>
      </w:r>
      <w:r w:rsidR="003D1794">
        <w:t>odes</w:t>
      </w:r>
      <w:r w:rsidR="00434395">
        <w:t xml:space="preserve"> und die </w:t>
      </w:r>
      <w:r w:rsidR="00B304FE">
        <w:t xml:space="preserve">Wahrscheinlichkeiten für das Auftreten von Verhaltensweisen angepasst </w:t>
      </w:r>
      <w:r w:rsidR="001140FA">
        <w:t>werden</w:t>
      </w:r>
      <w:r w:rsidR="009A54EA">
        <w:t xml:space="preserve"> (7.)</w:t>
      </w:r>
      <w:r w:rsidR="001140FA">
        <w:t>,</w:t>
      </w:r>
      <w:r w:rsidR="00B304FE">
        <w:t xml:space="preserve"> um eine realitätsnahe Testumgebung darzustellen.</w:t>
      </w:r>
    </w:p>
    <w:p w14:paraId="554D37FF" w14:textId="77777777" w:rsidR="0098207A" w:rsidRDefault="0098207A" w:rsidP="006D2AFB">
      <w:pPr>
        <w:spacing w:after="160" w:line="259" w:lineRule="auto"/>
        <w:jc w:val="left"/>
      </w:pPr>
    </w:p>
    <w:p w14:paraId="3ED4A1F5" w14:textId="168724A9" w:rsidR="00F749F0" w:rsidRPr="00041525" w:rsidRDefault="006D2AFB" w:rsidP="006D2AFB">
      <w:pPr>
        <w:spacing w:after="160" w:line="259" w:lineRule="auto"/>
        <w:jc w:val="left"/>
      </w:pPr>
      <w:r>
        <w:br w:type="page"/>
      </w:r>
    </w:p>
    <w:bookmarkStart w:id="18" w:name="_Toc80721993" w:displacedByCustomXml="next"/>
    <w:sdt>
      <w:sdtPr>
        <w:rPr>
          <w:rFonts w:eastAsiaTheme="minorHAnsi" w:cstheme="minorBidi"/>
          <w:b w:val="0"/>
          <w:sz w:val="24"/>
          <w:szCs w:val="22"/>
          <w:u w:val="none"/>
        </w:rPr>
        <w:id w:val="220098828"/>
        <w:docPartObj>
          <w:docPartGallery w:val="Bibliographies"/>
          <w:docPartUnique/>
        </w:docPartObj>
      </w:sdtPr>
      <w:sdtEndPr>
        <w:rPr>
          <w:rFonts w:eastAsiaTheme="majorEastAsia" w:cstheme="majorBidi"/>
          <w:b/>
          <w:sz w:val="28"/>
          <w:szCs w:val="32"/>
          <w:u w:val="single"/>
        </w:rPr>
      </w:sdtEndPr>
      <w:sdtContent>
        <w:p w14:paraId="4B8A7395" w14:textId="337F9185" w:rsidR="00FA0226" w:rsidRDefault="00FA0226" w:rsidP="00E00D4F">
          <w:pPr>
            <w:pStyle w:val="berschrift1"/>
          </w:pPr>
          <w:r>
            <w:t>Literaturverzeichnis</w:t>
          </w:r>
        </w:p>
      </w:sdtContent>
    </w:sdt>
    <w:bookmarkEnd w:id="18" w:displacedByCustomXml="prev"/>
    <w:p w14:paraId="27079AE4" w14:textId="77777777" w:rsidR="005C61B3" w:rsidRDefault="00E00D4F" w:rsidP="005C61B3">
      <w:pPr>
        <w:pStyle w:val="Literaturverzeichnis"/>
        <w:rPr>
          <w:noProof/>
          <w:vanish/>
          <w:szCs w:val="24"/>
        </w:rPr>
      </w:pPr>
      <w:r>
        <w:fldChar w:fldCharType="begin"/>
      </w:r>
      <w:r>
        <w:instrText xml:space="preserve"> BIBLIOGRAPHY  \l 1031 </w:instrText>
      </w:r>
      <w:r>
        <w:fldChar w:fldCharType="separate"/>
      </w:r>
      <w:r w:rsidR="005C61B3">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2"/>
        <w:gridCol w:w="8129"/>
      </w:tblGrid>
      <w:tr w:rsidR="005C61B3" w14:paraId="1F41EDAF" w14:textId="77777777" w:rsidTr="005C61B3">
        <w:trPr>
          <w:tblCellSpacing w:w="15" w:type="dxa"/>
        </w:trPr>
        <w:tc>
          <w:tcPr>
            <w:tcW w:w="0" w:type="auto"/>
            <w:hideMark/>
          </w:tcPr>
          <w:p w14:paraId="69CDF17F" w14:textId="77777777" w:rsidR="005C61B3" w:rsidRDefault="005C61B3">
            <w:pPr>
              <w:pStyle w:val="Literaturverzeichnis"/>
              <w:jc w:val="right"/>
              <w:rPr>
                <w:noProof/>
              </w:rPr>
            </w:pPr>
            <w:bookmarkStart w:id="19" w:name="Bew18"/>
            <w:r>
              <w:rPr>
                <w:noProof/>
              </w:rPr>
              <w:t>[Bew18]</w:t>
            </w:r>
            <w:bookmarkEnd w:id="19"/>
          </w:p>
        </w:tc>
        <w:tc>
          <w:tcPr>
            <w:tcW w:w="0" w:type="auto"/>
            <w:hideMark/>
          </w:tcPr>
          <w:p w14:paraId="1CB678B8" w14:textId="77777777" w:rsidR="005C61B3" w:rsidRDefault="005C61B3">
            <w:pPr>
              <w:pStyle w:val="Literaturverzeichnis"/>
              <w:rPr>
                <w:noProof/>
              </w:rPr>
            </w:pPr>
            <w:r>
              <w:rPr>
                <w:noProof/>
              </w:rPr>
              <w:t xml:space="preserve">Jörg Bewersdorff: </w:t>
            </w:r>
            <w:r>
              <w:rPr>
                <w:i/>
                <w:iCs/>
                <w:noProof/>
              </w:rPr>
              <w:t>Objektorientierte Programmierung mit JavaScript</w:t>
            </w:r>
            <w:r>
              <w:rPr>
                <w:noProof/>
              </w:rPr>
              <w:t>. Wiesbaden: Springer Vieweg, 2018.</w:t>
            </w:r>
          </w:p>
        </w:tc>
      </w:tr>
      <w:tr w:rsidR="005C61B3" w14:paraId="21D8DCC5" w14:textId="77777777" w:rsidTr="005C61B3">
        <w:trPr>
          <w:tblCellSpacing w:w="15" w:type="dxa"/>
        </w:trPr>
        <w:tc>
          <w:tcPr>
            <w:tcW w:w="0" w:type="auto"/>
            <w:hideMark/>
          </w:tcPr>
          <w:p w14:paraId="3F4806F3" w14:textId="77777777" w:rsidR="005C61B3" w:rsidRDefault="005C61B3">
            <w:pPr>
              <w:pStyle w:val="Literaturverzeichnis"/>
              <w:jc w:val="right"/>
              <w:rPr>
                <w:noProof/>
              </w:rPr>
            </w:pPr>
            <w:r>
              <w:rPr>
                <w:noProof/>
              </w:rPr>
              <w:t>[Bol14]</w:t>
            </w:r>
          </w:p>
        </w:tc>
        <w:tc>
          <w:tcPr>
            <w:tcW w:w="0" w:type="auto"/>
            <w:hideMark/>
          </w:tcPr>
          <w:p w14:paraId="493F70D8" w14:textId="77777777" w:rsidR="005C61B3" w:rsidRDefault="005C61B3">
            <w:pPr>
              <w:pStyle w:val="Literaturverzeichnis"/>
              <w:rPr>
                <w:noProof/>
              </w:rPr>
            </w:pPr>
            <w:r>
              <w:rPr>
                <w:noProof/>
              </w:rPr>
              <w:t xml:space="preserve">Cornelia Boles und Dietrich Boles: </w:t>
            </w:r>
            <w:r>
              <w:rPr>
                <w:i/>
                <w:iCs/>
                <w:noProof/>
              </w:rPr>
              <w:t>Objektorientierte Programmierung spielend gelernt mit dem Java-Hamster-Modell</w:t>
            </w:r>
            <w:r>
              <w:rPr>
                <w:noProof/>
              </w:rPr>
              <w:t>. Wiesbaden: Springer Vieweg, 2014.</w:t>
            </w:r>
          </w:p>
        </w:tc>
      </w:tr>
      <w:tr w:rsidR="005C61B3" w14:paraId="261C3DEB" w14:textId="77777777" w:rsidTr="005C61B3">
        <w:trPr>
          <w:tblCellSpacing w:w="15" w:type="dxa"/>
        </w:trPr>
        <w:tc>
          <w:tcPr>
            <w:tcW w:w="0" w:type="auto"/>
            <w:hideMark/>
          </w:tcPr>
          <w:p w14:paraId="179A444A" w14:textId="77777777" w:rsidR="005C61B3" w:rsidRDefault="005C61B3">
            <w:pPr>
              <w:pStyle w:val="Literaturverzeichnis"/>
              <w:jc w:val="right"/>
              <w:rPr>
                <w:noProof/>
              </w:rPr>
            </w:pPr>
            <w:r>
              <w:rPr>
                <w:noProof/>
              </w:rPr>
              <w:t>[Dör16]</w:t>
            </w:r>
          </w:p>
        </w:tc>
        <w:tc>
          <w:tcPr>
            <w:tcW w:w="0" w:type="auto"/>
            <w:hideMark/>
          </w:tcPr>
          <w:p w14:paraId="143A92BE" w14:textId="77777777" w:rsidR="005C61B3" w:rsidRDefault="005C61B3">
            <w:pPr>
              <w:pStyle w:val="Literaturverzeichnis"/>
              <w:rPr>
                <w:noProof/>
              </w:rPr>
            </w:pPr>
            <w:r>
              <w:rPr>
                <w:noProof/>
              </w:rPr>
              <w:t xml:space="preserve">Sebastian Dörn: </w:t>
            </w:r>
            <w:r>
              <w:rPr>
                <w:i/>
                <w:iCs/>
                <w:noProof/>
              </w:rPr>
              <w:t>Programmieren für Ingenieure und Naturwissenschaftler</w:t>
            </w:r>
            <w:r>
              <w:rPr>
                <w:noProof/>
              </w:rPr>
              <w:t>. Springer Vieweg, 2016.</w:t>
            </w:r>
          </w:p>
        </w:tc>
      </w:tr>
      <w:tr w:rsidR="005C61B3" w14:paraId="5151502C" w14:textId="77777777" w:rsidTr="005C61B3">
        <w:trPr>
          <w:tblCellSpacing w:w="15" w:type="dxa"/>
        </w:trPr>
        <w:tc>
          <w:tcPr>
            <w:tcW w:w="0" w:type="auto"/>
            <w:hideMark/>
          </w:tcPr>
          <w:p w14:paraId="2480315F" w14:textId="77777777" w:rsidR="005C61B3" w:rsidRDefault="005C61B3">
            <w:pPr>
              <w:pStyle w:val="Literaturverzeichnis"/>
              <w:jc w:val="right"/>
              <w:rPr>
                <w:noProof/>
              </w:rPr>
            </w:pPr>
            <w:r>
              <w:rPr>
                <w:noProof/>
              </w:rPr>
              <w:t>[Ewa24]</w:t>
            </w:r>
          </w:p>
        </w:tc>
        <w:tc>
          <w:tcPr>
            <w:tcW w:w="0" w:type="auto"/>
            <w:hideMark/>
          </w:tcPr>
          <w:p w14:paraId="64F2CA8C" w14:textId="77777777" w:rsidR="005C61B3" w:rsidRDefault="005C61B3">
            <w:pPr>
              <w:pStyle w:val="Literaturverzeichnis"/>
              <w:rPr>
                <w:noProof/>
              </w:rPr>
            </w:pPr>
            <w:r>
              <w:rPr>
                <w:noProof/>
              </w:rPr>
              <w:t xml:space="preserve">G. Ewald: </w:t>
            </w:r>
            <w:r>
              <w:rPr>
                <w:i/>
                <w:iCs/>
                <w:noProof/>
              </w:rPr>
              <w:t>Temperament und Charakter</w:t>
            </w:r>
            <w:r>
              <w:rPr>
                <w:noProof/>
              </w:rPr>
              <w:t>. Berlin, Heidelberg: Springer-Verlag, 1924.</w:t>
            </w:r>
          </w:p>
        </w:tc>
      </w:tr>
      <w:tr w:rsidR="005C61B3" w14:paraId="3A62AA0A" w14:textId="77777777" w:rsidTr="005C61B3">
        <w:trPr>
          <w:tblCellSpacing w:w="15" w:type="dxa"/>
        </w:trPr>
        <w:tc>
          <w:tcPr>
            <w:tcW w:w="0" w:type="auto"/>
            <w:hideMark/>
          </w:tcPr>
          <w:p w14:paraId="377D96BB" w14:textId="77777777" w:rsidR="005C61B3" w:rsidRDefault="005C61B3">
            <w:pPr>
              <w:pStyle w:val="Literaturverzeichnis"/>
              <w:jc w:val="right"/>
              <w:rPr>
                <w:noProof/>
              </w:rPr>
            </w:pPr>
            <w:r>
              <w:rPr>
                <w:noProof/>
              </w:rPr>
              <w:t>[Fra19]</w:t>
            </w:r>
          </w:p>
        </w:tc>
        <w:tc>
          <w:tcPr>
            <w:tcW w:w="0" w:type="auto"/>
            <w:hideMark/>
          </w:tcPr>
          <w:p w14:paraId="680C493D" w14:textId="77777777" w:rsidR="005C61B3" w:rsidRDefault="005C61B3">
            <w:pPr>
              <w:pStyle w:val="Literaturverzeichnis"/>
              <w:rPr>
                <w:noProof/>
              </w:rPr>
            </w:pPr>
            <w:r>
              <w:rPr>
                <w:noProof/>
              </w:rPr>
              <w:t xml:space="preserve">Claudio Franzetti: </w:t>
            </w:r>
            <w:r>
              <w:rPr>
                <w:i/>
                <w:iCs/>
                <w:noProof/>
              </w:rPr>
              <w:t>Essenz der Informatik</w:t>
            </w:r>
            <w:r>
              <w:rPr>
                <w:noProof/>
              </w:rPr>
              <w:t>. Springer Vieweg, 2019.</w:t>
            </w:r>
          </w:p>
        </w:tc>
      </w:tr>
      <w:tr w:rsidR="005C61B3" w14:paraId="1FC10465" w14:textId="77777777" w:rsidTr="005C61B3">
        <w:trPr>
          <w:tblCellSpacing w:w="15" w:type="dxa"/>
        </w:trPr>
        <w:tc>
          <w:tcPr>
            <w:tcW w:w="0" w:type="auto"/>
            <w:hideMark/>
          </w:tcPr>
          <w:p w14:paraId="7622054A" w14:textId="77777777" w:rsidR="005C61B3" w:rsidRDefault="005C61B3">
            <w:pPr>
              <w:pStyle w:val="Literaturverzeichnis"/>
              <w:jc w:val="right"/>
              <w:rPr>
                <w:noProof/>
              </w:rPr>
            </w:pPr>
            <w:r>
              <w:rPr>
                <w:noProof/>
              </w:rPr>
              <w:t>[Glo20]</w:t>
            </w:r>
          </w:p>
        </w:tc>
        <w:tc>
          <w:tcPr>
            <w:tcW w:w="0" w:type="auto"/>
            <w:hideMark/>
          </w:tcPr>
          <w:p w14:paraId="1231E8EA" w14:textId="77777777" w:rsidR="005C61B3" w:rsidRDefault="005C61B3">
            <w:pPr>
              <w:pStyle w:val="Literaturverzeichnis"/>
              <w:rPr>
                <w:noProof/>
              </w:rPr>
            </w:pPr>
            <w:r>
              <w:rPr>
                <w:noProof/>
              </w:rPr>
              <w:t xml:space="preserve">Sabine Glock und Hannah Kleen: </w:t>
            </w:r>
            <w:r>
              <w:rPr>
                <w:i/>
                <w:iCs/>
                <w:noProof/>
              </w:rPr>
              <w:t>Stereotype in der Schule</w:t>
            </w:r>
            <w:r>
              <w:rPr>
                <w:noProof/>
              </w:rPr>
              <w:t>. Wiesbaden: Springer Fachmedien, 2020.</w:t>
            </w:r>
          </w:p>
        </w:tc>
      </w:tr>
      <w:tr w:rsidR="005C61B3" w14:paraId="7CB5841F" w14:textId="77777777" w:rsidTr="005C61B3">
        <w:trPr>
          <w:tblCellSpacing w:w="15" w:type="dxa"/>
        </w:trPr>
        <w:tc>
          <w:tcPr>
            <w:tcW w:w="0" w:type="auto"/>
            <w:hideMark/>
          </w:tcPr>
          <w:p w14:paraId="4AD250B0" w14:textId="77777777" w:rsidR="005C61B3" w:rsidRDefault="005C61B3">
            <w:pPr>
              <w:pStyle w:val="Literaturverzeichnis"/>
              <w:jc w:val="right"/>
              <w:rPr>
                <w:noProof/>
              </w:rPr>
            </w:pPr>
            <w:r>
              <w:rPr>
                <w:noProof/>
              </w:rPr>
              <w:t>[Kai20]</w:t>
            </w:r>
          </w:p>
        </w:tc>
        <w:tc>
          <w:tcPr>
            <w:tcW w:w="0" w:type="auto"/>
            <w:hideMark/>
          </w:tcPr>
          <w:p w14:paraId="016E3A0C" w14:textId="77777777" w:rsidR="005C61B3" w:rsidRDefault="005C61B3">
            <w:pPr>
              <w:pStyle w:val="Literaturverzeichnis"/>
              <w:rPr>
                <w:noProof/>
              </w:rPr>
            </w:pPr>
            <w:r>
              <w:rPr>
                <w:noProof/>
              </w:rPr>
              <w:t xml:space="preserve">Richard Kaiser: </w:t>
            </w:r>
            <w:r>
              <w:rPr>
                <w:i/>
                <w:iCs/>
                <w:noProof/>
              </w:rPr>
              <w:t>C++ mit Visual Studio 2019 und Windows Forms-Anwendungen: C++17 für Studierende und erfahrene Programmierer – Windows Programme mit C++ entwickeln</w:t>
            </w:r>
            <w:r>
              <w:rPr>
                <w:noProof/>
              </w:rPr>
              <w:t>. Springer Vieweg, 2020.</w:t>
            </w:r>
          </w:p>
        </w:tc>
      </w:tr>
      <w:tr w:rsidR="005C61B3" w14:paraId="013A7BA2" w14:textId="77777777" w:rsidTr="005C61B3">
        <w:trPr>
          <w:tblCellSpacing w:w="15" w:type="dxa"/>
        </w:trPr>
        <w:tc>
          <w:tcPr>
            <w:tcW w:w="0" w:type="auto"/>
            <w:hideMark/>
          </w:tcPr>
          <w:p w14:paraId="5A9A8815" w14:textId="77777777" w:rsidR="005C61B3" w:rsidRDefault="005C61B3">
            <w:pPr>
              <w:pStyle w:val="Literaturverzeichnis"/>
              <w:jc w:val="right"/>
              <w:rPr>
                <w:noProof/>
              </w:rPr>
            </w:pPr>
            <w:r>
              <w:rPr>
                <w:noProof/>
              </w:rPr>
              <w:t>[Kou06]</w:t>
            </w:r>
          </w:p>
        </w:tc>
        <w:tc>
          <w:tcPr>
            <w:tcW w:w="0" w:type="auto"/>
            <w:hideMark/>
          </w:tcPr>
          <w:p w14:paraId="75636584" w14:textId="77777777" w:rsidR="005C61B3" w:rsidRDefault="005C61B3">
            <w:pPr>
              <w:pStyle w:val="Literaturverzeichnis"/>
              <w:rPr>
                <w:noProof/>
              </w:rPr>
            </w:pPr>
            <w:r>
              <w:rPr>
                <w:noProof/>
              </w:rPr>
              <w:t xml:space="preserve">Jacob S. Kounin: </w:t>
            </w:r>
            <w:r>
              <w:rPr>
                <w:i/>
                <w:iCs/>
                <w:noProof/>
              </w:rPr>
              <w:t>Techniken der Klassenführung. Standardwerke aus Psychologie und Pädagogik. Reprints.</w:t>
            </w:r>
            <w:r>
              <w:rPr>
                <w:noProof/>
              </w:rPr>
              <w:t>. Münster: Waxmann, 2006.</w:t>
            </w:r>
          </w:p>
        </w:tc>
      </w:tr>
      <w:tr w:rsidR="005C61B3" w14:paraId="33C73B8A" w14:textId="77777777" w:rsidTr="005C61B3">
        <w:trPr>
          <w:tblCellSpacing w:w="15" w:type="dxa"/>
        </w:trPr>
        <w:tc>
          <w:tcPr>
            <w:tcW w:w="0" w:type="auto"/>
            <w:hideMark/>
          </w:tcPr>
          <w:p w14:paraId="3BA5A0F0" w14:textId="77777777" w:rsidR="005C61B3" w:rsidRDefault="005C61B3">
            <w:pPr>
              <w:pStyle w:val="Literaturverzeichnis"/>
              <w:jc w:val="right"/>
              <w:rPr>
                <w:noProof/>
              </w:rPr>
            </w:pPr>
            <w:r>
              <w:rPr>
                <w:noProof/>
              </w:rPr>
              <w:t>[Lac20]</w:t>
            </w:r>
          </w:p>
        </w:tc>
        <w:tc>
          <w:tcPr>
            <w:tcW w:w="0" w:type="auto"/>
            <w:hideMark/>
          </w:tcPr>
          <w:p w14:paraId="5C1BDBAC" w14:textId="77777777" w:rsidR="005C61B3" w:rsidRDefault="005C61B3">
            <w:pPr>
              <w:pStyle w:val="Literaturverzeichnis"/>
              <w:rPr>
                <w:noProof/>
              </w:rPr>
            </w:pPr>
            <w:r>
              <w:rPr>
                <w:noProof/>
              </w:rPr>
              <w:t xml:space="preserve">Maximilian Lackner und Horst Orsolits: </w:t>
            </w:r>
            <w:r>
              <w:rPr>
                <w:i/>
                <w:iCs/>
                <w:noProof/>
              </w:rPr>
              <w:t>Virtual Reality und Augmented Reality in der Digitalen Produktion</w:t>
            </w:r>
            <w:r>
              <w:rPr>
                <w:noProof/>
              </w:rPr>
              <w:t>. Wiesbaden: Springer Gabler, 2020.</w:t>
            </w:r>
          </w:p>
        </w:tc>
      </w:tr>
      <w:tr w:rsidR="005C61B3" w14:paraId="750A1145" w14:textId="77777777" w:rsidTr="005C61B3">
        <w:trPr>
          <w:tblCellSpacing w:w="15" w:type="dxa"/>
        </w:trPr>
        <w:tc>
          <w:tcPr>
            <w:tcW w:w="0" w:type="auto"/>
            <w:hideMark/>
          </w:tcPr>
          <w:p w14:paraId="7D43DFBE" w14:textId="77777777" w:rsidR="005C61B3" w:rsidRDefault="005C61B3">
            <w:pPr>
              <w:pStyle w:val="Literaturverzeichnis"/>
              <w:jc w:val="right"/>
              <w:rPr>
                <w:noProof/>
              </w:rPr>
            </w:pPr>
            <w:bookmarkStart w:id="20" w:name="Mül17"/>
            <w:r>
              <w:rPr>
                <w:noProof/>
              </w:rPr>
              <w:t>[Mül17]</w:t>
            </w:r>
            <w:bookmarkEnd w:id="20"/>
          </w:p>
        </w:tc>
        <w:tc>
          <w:tcPr>
            <w:tcW w:w="0" w:type="auto"/>
            <w:hideMark/>
          </w:tcPr>
          <w:p w14:paraId="2FEB6839" w14:textId="77777777" w:rsidR="005C61B3" w:rsidRDefault="005C61B3">
            <w:pPr>
              <w:pStyle w:val="Literaturverzeichnis"/>
              <w:rPr>
                <w:noProof/>
              </w:rPr>
            </w:pPr>
            <w:r>
              <w:rPr>
                <w:noProof/>
              </w:rPr>
              <w:t xml:space="preserve">Heinrich Müller und Frank Weichert: </w:t>
            </w:r>
            <w:r>
              <w:rPr>
                <w:i/>
                <w:iCs/>
                <w:noProof/>
              </w:rPr>
              <w:t>Vorkurs Informatik: Der Einstieg ins Informatikstudium</w:t>
            </w:r>
            <w:r>
              <w:rPr>
                <w:noProof/>
              </w:rPr>
              <w:t>. Wiesbaden: Springer Vieweg, 2017.</w:t>
            </w:r>
          </w:p>
        </w:tc>
      </w:tr>
      <w:tr w:rsidR="005C61B3" w14:paraId="29153045" w14:textId="77777777" w:rsidTr="005C61B3">
        <w:trPr>
          <w:tblCellSpacing w:w="15" w:type="dxa"/>
        </w:trPr>
        <w:tc>
          <w:tcPr>
            <w:tcW w:w="0" w:type="auto"/>
            <w:hideMark/>
          </w:tcPr>
          <w:p w14:paraId="1E45779C" w14:textId="77777777" w:rsidR="005C61B3" w:rsidRDefault="005C61B3">
            <w:pPr>
              <w:pStyle w:val="Literaturverzeichnis"/>
              <w:jc w:val="right"/>
              <w:rPr>
                <w:noProof/>
              </w:rPr>
            </w:pPr>
            <w:r>
              <w:rPr>
                <w:noProof/>
              </w:rPr>
              <w:t>[Rau00]</w:t>
            </w:r>
          </w:p>
        </w:tc>
        <w:tc>
          <w:tcPr>
            <w:tcW w:w="0" w:type="auto"/>
            <w:hideMark/>
          </w:tcPr>
          <w:p w14:paraId="6A0A52BE" w14:textId="77777777" w:rsidR="005C61B3" w:rsidRDefault="005C61B3">
            <w:pPr>
              <w:pStyle w:val="Literaturverzeichnis"/>
              <w:rPr>
                <w:noProof/>
              </w:rPr>
            </w:pPr>
            <w:r>
              <w:rPr>
                <w:noProof/>
              </w:rPr>
              <w:t xml:space="preserve">Otto Rauh: </w:t>
            </w:r>
            <w:r>
              <w:rPr>
                <w:i/>
                <w:iCs/>
                <w:noProof/>
              </w:rPr>
              <w:t>Objektorientierte Programmierung in JAVA: Eine leicht verständliche Einführung</w:t>
            </w:r>
            <w:r>
              <w:rPr>
                <w:noProof/>
              </w:rPr>
              <w:t>. Wiesbaden: Vieweg+Teubner Verlag, 2000.</w:t>
            </w:r>
          </w:p>
        </w:tc>
      </w:tr>
      <w:tr w:rsidR="005C61B3" w14:paraId="1E7F986F" w14:textId="77777777" w:rsidTr="005C61B3">
        <w:trPr>
          <w:tblCellSpacing w:w="15" w:type="dxa"/>
        </w:trPr>
        <w:tc>
          <w:tcPr>
            <w:tcW w:w="0" w:type="auto"/>
            <w:hideMark/>
          </w:tcPr>
          <w:p w14:paraId="2CE99A77" w14:textId="77777777" w:rsidR="005C61B3" w:rsidRDefault="005C61B3">
            <w:pPr>
              <w:pStyle w:val="Literaturverzeichnis"/>
              <w:jc w:val="right"/>
              <w:rPr>
                <w:noProof/>
              </w:rPr>
            </w:pPr>
            <w:bookmarkStart w:id="21" w:name="Rum04"/>
            <w:r>
              <w:rPr>
                <w:noProof/>
              </w:rPr>
              <w:t>[Rum04]</w:t>
            </w:r>
            <w:bookmarkEnd w:id="21"/>
          </w:p>
        </w:tc>
        <w:tc>
          <w:tcPr>
            <w:tcW w:w="0" w:type="auto"/>
            <w:hideMark/>
          </w:tcPr>
          <w:p w14:paraId="18D78114" w14:textId="77777777" w:rsidR="005C61B3" w:rsidRDefault="005C61B3">
            <w:pPr>
              <w:pStyle w:val="Literaturverzeichnis"/>
              <w:rPr>
                <w:noProof/>
              </w:rPr>
            </w:pPr>
            <w:r>
              <w:rPr>
                <w:noProof/>
              </w:rPr>
              <w:t xml:space="preserve">Bernhard Rumpe: </w:t>
            </w:r>
            <w:r>
              <w:rPr>
                <w:i/>
                <w:iCs/>
                <w:noProof/>
              </w:rPr>
              <w:t>Modellierung mit UML</w:t>
            </w:r>
            <w:r>
              <w:rPr>
                <w:noProof/>
              </w:rPr>
              <w:t>. Berlin Heidelberg: Springer-Verlag, 2004.</w:t>
            </w:r>
          </w:p>
        </w:tc>
      </w:tr>
      <w:tr w:rsidR="005C61B3" w14:paraId="7725D1D4" w14:textId="77777777" w:rsidTr="005C61B3">
        <w:trPr>
          <w:tblCellSpacing w:w="15" w:type="dxa"/>
        </w:trPr>
        <w:tc>
          <w:tcPr>
            <w:tcW w:w="0" w:type="auto"/>
            <w:hideMark/>
          </w:tcPr>
          <w:p w14:paraId="2007AEB2" w14:textId="77777777" w:rsidR="005C61B3" w:rsidRDefault="005C61B3">
            <w:pPr>
              <w:pStyle w:val="Literaturverzeichnis"/>
              <w:jc w:val="right"/>
              <w:rPr>
                <w:noProof/>
              </w:rPr>
            </w:pPr>
            <w:bookmarkStart w:id="22" w:name="Sil20"/>
            <w:r>
              <w:rPr>
                <w:noProof/>
              </w:rPr>
              <w:t>[Sil20]</w:t>
            </w:r>
            <w:bookmarkEnd w:id="22"/>
          </w:p>
        </w:tc>
        <w:tc>
          <w:tcPr>
            <w:tcW w:w="0" w:type="auto"/>
            <w:hideMark/>
          </w:tcPr>
          <w:p w14:paraId="61C5AA5E" w14:textId="77777777" w:rsidR="005C61B3" w:rsidRDefault="005C61B3">
            <w:pPr>
              <w:pStyle w:val="Literaturverzeichnis"/>
              <w:rPr>
                <w:noProof/>
              </w:rPr>
            </w:pPr>
            <w:r>
              <w:rPr>
                <w:noProof/>
              </w:rPr>
              <w:t xml:space="preserve">Christian Silberbauer: </w:t>
            </w:r>
            <w:r>
              <w:rPr>
                <w:i/>
                <w:iCs/>
                <w:noProof/>
              </w:rPr>
              <w:t>Einstieg in Java und OOP: Grundelemente, Objektorientierung, Design-Patterns und Aspektorientierung</w:t>
            </w:r>
            <w:r>
              <w:rPr>
                <w:noProof/>
              </w:rPr>
              <w:t>. Springer Vieweg, 2020.</w:t>
            </w:r>
          </w:p>
        </w:tc>
      </w:tr>
      <w:tr w:rsidR="005C61B3" w14:paraId="26326397" w14:textId="77777777" w:rsidTr="005C61B3">
        <w:trPr>
          <w:tblCellSpacing w:w="15" w:type="dxa"/>
        </w:trPr>
        <w:tc>
          <w:tcPr>
            <w:tcW w:w="0" w:type="auto"/>
            <w:hideMark/>
          </w:tcPr>
          <w:p w14:paraId="00EFB19F" w14:textId="77777777" w:rsidR="005C61B3" w:rsidRDefault="005C61B3">
            <w:pPr>
              <w:pStyle w:val="Literaturverzeichnis"/>
              <w:jc w:val="right"/>
              <w:rPr>
                <w:noProof/>
              </w:rPr>
            </w:pPr>
            <w:r>
              <w:rPr>
                <w:noProof/>
              </w:rPr>
              <w:t>[Wag16]</w:t>
            </w:r>
          </w:p>
        </w:tc>
        <w:tc>
          <w:tcPr>
            <w:tcW w:w="0" w:type="auto"/>
            <w:hideMark/>
          </w:tcPr>
          <w:p w14:paraId="067DE121" w14:textId="77777777" w:rsidR="005C61B3" w:rsidRDefault="005C61B3">
            <w:pPr>
              <w:pStyle w:val="Literaturverzeichnis"/>
              <w:rPr>
                <w:noProof/>
              </w:rPr>
            </w:pPr>
            <w:r>
              <w:rPr>
                <w:noProof/>
              </w:rPr>
              <w:t xml:space="preserve">Christian Wagenknecht: </w:t>
            </w:r>
            <w:r>
              <w:rPr>
                <w:i/>
                <w:iCs/>
                <w:noProof/>
              </w:rPr>
              <w:t>Programmierparadigmen: Eine Einführung auf der Grundlage von Racket</w:t>
            </w:r>
            <w:r>
              <w:rPr>
                <w:noProof/>
              </w:rPr>
              <w:t>. Wiesbaden: Springer Vieweg, 2016.</w:t>
            </w:r>
          </w:p>
        </w:tc>
      </w:tr>
      <w:tr w:rsidR="005C61B3" w14:paraId="77F760A0" w14:textId="77777777" w:rsidTr="005C61B3">
        <w:trPr>
          <w:tblCellSpacing w:w="15" w:type="dxa"/>
        </w:trPr>
        <w:tc>
          <w:tcPr>
            <w:tcW w:w="0" w:type="auto"/>
            <w:hideMark/>
          </w:tcPr>
          <w:p w14:paraId="76236A75" w14:textId="77777777" w:rsidR="005C61B3" w:rsidRDefault="005C61B3">
            <w:pPr>
              <w:pStyle w:val="Literaturverzeichnis"/>
              <w:jc w:val="right"/>
              <w:rPr>
                <w:noProof/>
              </w:rPr>
            </w:pPr>
            <w:r>
              <w:rPr>
                <w:noProof/>
              </w:rPr>
              <w:t>[Wie19]</w:t>
            </w:r>
          </w:p>
        </w:tc>
        <w:tc>
          <w:tcPr>
            <w:tcW w:w="0" w:type="auto"/>
            <w:hideMark/>
          </w:tcPr>
          <w:p w14:paraId="47B7F9CF" w14:textId="4E02119A" w:rsidR="005C61B3" w:rsidRDefault="005C61B3">
            <w:pPr>
              <w:pStyle w:val="Literaturverzeichnis"/>
              <w:rPr>
                <w:noProof/>
              </w:rPr>
            </w:pPr>
            <w:r>
              <w:rPr>
                <w:noProof/>
              </w:rPr>
              <w:t xml:space="preserve">Axel Wiepke, Eric und Dirk Richter und Raphael Zender: </w:t>
            </w:r>
            <w:r>
              <w:rPr>
                <w:i/>
                <w:iCs/>
                <w:noProof/>
              </w:rPr>
              <w:t>Einsatz von Virtual Reality zum Aufbau von Klassenmanagement-Kompetenzen im Lehramtsstudium</w:t>
            </w:r>
            <w:r>
              <w:rPr>
                <w:noProof/>
              </w:rPr>
              <w:t>. N. Pinkwart und J. Konert (Hrsg.). DELFI 2019. Bonn: Gesellschaft für Informatik e.V.: 2019, S. 133-144. Abgerufen 12. Jan. 2021. [online] </w:t>
            </w:r>
            <w:hyperlink r:id="rId26" w:history="1">
              <w:r>
                <w:rPr>
                  <w:rStyle w:val="Hyperlink"/>
                  <w:noProof/>
                </w:rPr>
                <w:t>https://dl.gi.de/handle/20.500.12116/24390</w:t>
              </w:r>
            </w:hyperlink>
          </w:p>
        </w:tc>
      </w:tr>
    </w:tbl>
    <w:p w14:paraId="6842BF93" w14:textId="77777777" w:rsidR="005C61B3" w:rsidRDefault="005C61B3" w:rsidP="005C61B3">
      <w:pPr>
        <w:pStyle w:val="Literaturverzeichnis"/>
        <w:rPr>
          <w:rFonts w:eastAsiaTheme="minorEastAsia"/>
          <w:noProof/>
          <w:vanish/>
        </w:rPr>
      </w:pPr>
      <w:r>
        <w:rPr>
          <w:noProof/>
          <w:vanish/>
        </w:rPr>
        <w:t>x</w:t>
      </w:r>
    </w:p>
    <w:p w14:paraId="735EA677" w14:textId="6B418F68" w:rsidR="00FA0226" w:rsidRDefault="00E00D4F" w:rsidP="005C61B3">
      <w:r>
        <w:fldChar w:fldCharType="end"/>
      </w:r>
      <w:r w:rsidR="00FA0226">
        <w:br w:type="page"/>
      </w:r>
    </w:p>
    <w:p w14:paraId="0231E2EB" w14:textId="61B19F13" w:rsidR="005E2FA0" w:rsidRPr="005E2FA0" w:rsidRDefault="005E2FA0" w:rsidP="004C49E2">
      <w:pPr>
        <w:pStyle w:val="berschrift1"/>
      </w:pPr>
      <w:bookmarkStart w:id="23" w:name="_Toc80721994"/>
      <w:r>
        <w:lastRenderedPageBreak/>
        <w:t>Eidessta</w:t>
      </w:r>
      <w:r w:rsidR="00124D38">
        <w:t>t</w:t>
      </w:r>
      <w:r>
        <w:t>tliche Erklärung</w:t>
      </w:r>
      <w:bookmarkEnd w:id="23"/>
    </w:p>
    <w:p w14:paraId="39FA080F" w14:textId="77777777" w:rsidR="00474203" w:rsidRDefault="00474203">
      <w:pPr>
        <w:spacing w:after="160" w:line="259" w:lineRule="auto"/>
        <w:jc w:val="left"/>
      </w:pPr>
    </w:p>
    <w:p w14:paraId="1A9BE3B4" w14:textId="6426BFF5" w:rsidR="005265F1" w:rsidRDefault="005265F1">
      <w:pPr>
        <w:spacing w:after="160" w:line="259" w:lineRule="auto"/>
        <w:jc w:val="left"/>
      </w:pPr>
      <w:r>
        <w:t>Ich erkläre ehrenwörtlich:</w:t>
      </w:r>
    </w:p>
    <w:p w14:paraId="69F2BDB6" w14:textId="5ECBBE1C" w:rsidR="00217877" w:rsidRDefault="00283532" w:rsidP="00217877">
      <w:pPr>
        <w:pStyle w:val="Listenabsatz"/>
        <w:numPr>
          <w:ilvl w:val="0"/>
          <w:numId w:val="2"/>
        </w:numPr>
        <w:spacing w:after="160" w:line="259" w:lineRule="auto"/>
        <w:jc w:val="left"/>
      </w:pPr>
      <w:r>
        <w:t>dass ich meinen Praxistransferbericht selbständig verfasst habe,</w:t>
      </w:r>
    </w:p>
    <w:p w14:paraId="494916BB" w14:textId="77777777" w:rsidR="00283532" w:rsidRDefault="00283532" w:rsidP="00283532">
      <w:pPr>
        <w:pStyle w:val="Listenabsatz"/>
        <w:spacing w:after="160" w:line="259" w:lineRule="auto"/>
        <w:ind w:left="779"/>
        <w:jc w:val="left"/>
      </w:pPr>
    </w:p>
    <w:p w14:paraId="19FE9452" w14:textId="32DCB346" w:rsidR="00283532" w:rsidRDefault="00283532" w:rsidP="00217877">
      <w:pPr>
        <w:pStyle w:val="Listenabsatz"/>
        <w:numPr>
          <w:ilvl w:val="0"/>
          <w:numId w:val="2"/>
        </w:numPr>
        <w:spacing w:after="160" w:line="259" w:lineRule="auto"/>
        <w:jc w:val="left"/>
      </w:pPr>
      <w:r>
        <w:t>dass ich die Übernahme wörtlicher Zitate</w:t>
      </w:r>
      <w:r w:rsidR="00897321">
        <w:t xml:space="preserve"> aus der Literatur sowie die Verwendung der Gedanken anderer Autoren an den entsprechenden Stellen innerhalb der Arbeit gekennzeichnet habe,</w:t>
      </w:r>
    </w:p>
    <w:p w14:paraId="654E6771" w14:textId="77777777" w:rsidR="00283532" w:rsidRDefault="00283532" w:rsidP="00283532">
      <w:pPr>
        <w:pStyle w:val="Listenabsatz"/>
        <w:spacing w:after="160" w:line="259" w:lineRule="auto"/>
        <w:ind w:left="779"/>
        <w:jc w:val="left"/>
      </w:pPr>
    </w:p>
    <w:p w14:paraId="3F332E4C" w14:textId="06D0726E" w:rsidR="00217877" w:rsidRDefault="005265F1" w:rsidP="00217877">
      <w:pPr>
        <w:pStyle w:val="Listenabsatz"/>
        <w:numPr>
          <w:ilvl w:val="0"/>
          <w:numId w:val="2"/>
        </w:numPr>
        <w:spacing w:after="160" w:line="259" w:lineRule="auto"/>
        <w:jc w:val="left"/>
      </w:pPr>
      <w:r>
        <w:t>dass ich</w:t>
      </w:r>
      <w:r w:rsidR="00132ABE">
        <w:t xml:space="preserve"> meinen Praxistransferbericht bei keiner anderen Prüfung vorgelegt habe.</w:t>
      </w:r>
    </w:p>
    <w:p w14:paraId="05C2A308" w14:textId="7583ECBB" w:rsidR="00132ABE" w:rsidRDefault="00132ABE" w:rsidP="00132ABE">
      <w:pPr>
        <w:spacing w:after="160" w:line="259" w:lineRule="auto"/>
        <w:jc w:val="left"/>
      </w:pPr>
      <w:r>
        <w:t>Ich bin mir bewusst, dass eine falsche Erklärung rechtliche Folgen haben wird.</w:t>
      </w:r>
    </w:p>
    <w:p w14:paraId="611DBA0B" w14:textId="54E5E8BB" w:rsidR="00FA480B" w:rsidRDefault="00FA480B" w:rsidP="00132ABE">
      <w:pPr>
        <w:spacing w:after="160" w:line="259" w:lineRule="auto"/>
        <w:jc w:val="left"/>
      </w:pPr>
    </w:p>
    <w:p w14:paraId="5E85A5DF" w14:textId="5575AE49" w:rsidR="00FA480B" w:rsidRDefault="00FA480B" w:rsidP="00132ABE">
      <w:pPr>
        <w:spacing w:after="160" w:line="259" w:lineRule="auto"/>
        <w:jc w:val="left"/>
      </w:pPr>
    </w:p>
    <w:p w14:paraId="71839B9B" w14:textId="485A76C9" w:rsidR="00132ABE" w:rsidRDefault="0063234C" w:rsidP="00132ABE">
      <w:pPr>
        <w:spacing w:after="160" w:line="259" w:lineRule="auto"/>
        <w:jc w:val="left"/>
      </w:pPr>
      <w:r>
        <w:rPr>
          <w:noProof/>
        </w:rPr>
        <w:drawing>
          <wp:anchor distT="0" distB="0" distL="114300" distR="114300" simplePos="0" relativeHeight="251661312" behindDoc="1" locked="0" layoutInCell="1" allowOverlap="1" wp14:anchorId="1B29FC95" wp14:editId="31B1DA35">
            <wp:simplePos x="0" y="0"/>
            <wp:positionH relativeFrom="column">
              <wp:posOffset>4213038</wp:posOffset>
            </wp:positionH>
            <wp:positionV relativeFrom="paragraph">
              <wp:posOffset>11766</wp:posOffset>
            </wp:positionV>
            <wp:extent cx="739855" cy="902970"/>
            <wp:effectExtent l="0" t="0" r="3175"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l="74131"/>
                    <a:stretch/>
                  </pic:blipFill>
                  <pic:spPr bwMode="auto">
                    <a:xfrm>
                      <a:off x="0" y="0"/>
                      <a:ext cx="739855" cy="902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95B506" w14:textId="7E7DE858" w:rsidR="00132ABE" w:rsidRDefault="00533481" w:rsidP="00132ABE">
      <w:pPr>
        <w:spacing w:after="160" w:line="259" w:lineRule="auto"/>
        <w:jc w:val="left"/>
      </w:pPr>
      <w:r>
        <w:t xml:space="preserve">Werder (Havel), den </w:t>
      </w:r>
      <w:r w:rsidR="00293766">
        <w:t>23</w:t>
      </w:r>
      <w:r>
        <w:t>.08.2021</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980"/>
        <w:gridCol w:w="3481"/>
      </w:tblGrid>
      <w:tr w:rsidR="00FA480B" w14:paraId="5B1791CD" w14:textId="77777777" w:rsidTr="00867F33">
        <w:tc>
          <w:tcPr>
            <w:tcW w:w="3600" w:type="dxa"/>
            <w:tcBorders>
              <w:top w:val="single" w:sz="4" w:space="0" w:color="auto"/>
            </w:tcBorders>
          </w:tcPr>
          <w:p w14:paraId="2195BD0A" w14:textId="4A2006D4" w:rsidR="00FA480B" w:rsidRDefault="00FA480B" w:rsidP="00132ABE">
            <w:pPr>
              <w:spacing w:after="160" w:line="259" w:lineRule="auto"/>
              <w:jc w:val="left"/>
            </w:pPr>
            <w:r>
              <w:t>Ort, Datum</w:t>
            </w:r>
          </w:p>
        </w:tc>
        <w:tc>
          <w:tcPr>
            <w:tcW w:w="1980" w:type="dxa"/>
          </w:tcPr>
          <w:p w14:paraId="0881E7CD" w14:textId="77777777" w:rsidR="00FA480B" w:rsidRDefault="00FA480B" w:rsidP="00132ABE">
            <w:pPr>
              <w:spacing w:after="160" w:line="259" w:lineRule="auto"/>
              <w:jc w:val="left"/>
            </w:pPr>
          </w:p>
        </w:tc>
        <w:tc>
          <w:tcPr>
            <w:tcW w:w="3481" w:type="dxa"/>
            <w:tcBorders>
              <w:top w:val="single" w:sz="4" w:space="0" w:color="auto"/>
            </w:tcBorders>
          </w:tcPr>
          <w:p w14:paraId="7AA65BAA" w14:textId="4D8EFC72" w:rsidR="00FA480B" w:rsidRDefault="00FA480B" w:rsidP="00132ABE">
            <w:pPr>
              <w:spacing w:after="160" w:line="259" w:lineRule="auto"/>
              <w:jc w:val="left"/>
            </w:pPr>
            <w:r>
              <w:t>Yüxi Zhang</w:t>
            </w:r>
          </w:p>
        </w:tc>
      </w:tr>
    </w:tbl>
    <w:p w14:paraId="13A35FCB" w14:textId="6A1864E6" w:rsidR="00132ABE" w:rsidRDefault="00132ABE" w:rsidP="00132ABE">
      <w:pPr>
        <w:spacing w:after="160" w:line="259" w:lineRule="auto"/>
        <w:jc w:val="left"/>
      </w:pPr>
    </w:p>
    <w:p w14:paraId="4070EECC" w14:textId="784EDCF3" w:rsidR="009B2AFC" w:rsidRDefault="009B2AFC" w:rsidP="00217877">
      <w:pPr>
        <w:spacing w:after="160" w:line="259" w:lineRule="auto"/>
        <w:ind w:left="419"/>
        <w:jc w:val="left"/>
      </w:pPr>
      <w:r>
        <w:br w:type="page"/>
      </w:r>
    </w:p>
    <w:p w14:paraId="1F30F8C4" w14:textId="478CAEDE" w:rsidR="00DE015D" w:rsidRPr="00DE015D" w:rsidRDefault="00680717" w:rsidP="00DE015D">
      <w:pPr>
        <w:pStyle w:val="berschrift1"/>
      </w:pPr>
      <w:bookmarkStart w:id="24" w:name="_Toc80721995"/>
      <w:r>
        <w:lastRenderedPageBreak/>
        <w:t>Anhang</w:t>
      </w:r>
      <w:bookmarkEnd w:id="24"/>
    </w:p>
    <w:p w14:paraId="2B8A4D16" w14:textId="24704490" w:rsidR="00EE66EF" w:rsidRDefault="00EE66EF" w:rsidP="00EE66EF"/>
    <w:p w14:paraId="26A07F77" w14:textId="77777777" w:rsidR="00C37E11" w:rsidRDefault="00404B50" w:rsidP="00C37E11">
      <w:pPr>
        <w:keepNext/>
      </w:pPr>
      <w:r>
        <w:rPr>
          <w:noProof/>
        </w:rPr>
        <w:drawing>
          <wp:inline distT="0" distB="0" distL="0" distR="0" wp14:anchorId="4E98DFA4" wp14:editId="18ECE642">
            <wp:extent cx="5802406" cy="3590318"/>
            <wp:effectExtent l="0" t="0" r="825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20238"/>
                    <a:stretch/>
                  </pic:blipFill>
                  <pic:spPr bwMode="auto">
                    <a:xfrm>
                      <a:off x="0" y="0"/>
                      <a:ext cx="5814420" cy="3597752"/>
                    </a:xfrm>
                    <a:prstGeom prst="rect">
                      <a:avLst/>
                    </a:prstGeom>
                    <a:noFill/>
                    <a:ln>
                      <a:noFill/>
                    </a:ln>
                    <a:extLst>
                      <a:ext uri="{53640926-AAD7-44D8-BBD7-CCE9431645EC}">
                        <a14:shadowObscured xmlns:a14="http://schemas.microsoft.com/office/drawing/2010/main"/>
                      </a:ext>
                    </a:extLst>
                  </pic:spPr>
                </pic:pic>
              </a:graphicData>
            </a:graphic>
          </wp:inline>
        </w:drawing>
      </w:r>
    </w:p>
    <w:p w14:paraId="02031CC3" w14:textId="13211BC0" w:rsidR="00404B50" w:rsidRDefault="00C37E11" w:rsidP="00C37E11">
      <w:pPr>
        <w:pStyle w:val="Beschriftung"/>
      </w:pPr>
      <w:bookmarkStart w:id="25" w:name="_Toc80722000"/>
      <w:r>
        <w:t xml:space="preserve">Abbildung </w:t>
      </w:r>
      <w:fldSimple w:instr=" SEQ Abbildung \* ARABIC ">
        <w:r w:rsidR="007B1A21">
          <w:rPr>
            <w:noProof/>
          </w:rPr>
          <w:t>5</w:t>
        </w:r>
      </w:fldSimple>
      <w:r>
        <w:t xml:space="preserve">: Webanwendung für die Steuerung und die Einstellungen der </w:t>
      </w:r>
      <w:proofErr w:type="spellStart"/>
      <w:r>
        <w:t>vSuS</w:t>
      </w:r>
      <w:proofErr w:type="spellEnd"/>
      <w:r>
        <w:t xml:space="preserve"> und des VR-Klassenzimmers</w:t>
      </w:r>
      <w:bookmarkEnd w:id="25"/>
    </w:p>
    <w:p w14:paraId="582885FA" w14:textId="77777777" w:rsidR="00293766" w:rsidRPr="00293766" w:rsidRDefault="00293766" w:rsidP="00293766"/>
    <w:p w14:paraId="1615F343" w14:textId="1E5158E3" w:rsidR="00567A5E" w:rsidRDefault="00567A5E" w:rsidP="00567A5E">
      <w:r>
        <w:t xml:space="preserve">Bevor die Verhaltensmuster implementiert werden können, muss die Entwicklungs- und Testumgebung eingerichtet werden. Die Implementierung erfolgt in das </w:t>
      </w:r>
      <w:proofErr w:type="spellStart"/>
      <w:r>
        <w:t>GitLab</w:t>
      </w:r>
      <w:proofErr w:type="spellEnd"/>
      <w:r>
        <w:t xml:space="preserve"> bzw. </w:t>
      </w:r>
      <w:proofErr w:type="spellStart"/>
      <w:r>
        <w:t>Git.UP</w:t>
      </w:r>
      <w:proofErr w:type="spellEnd"/>
      <w:r>
        <w:fldChar w:fldCharType="begin"/>
      </w:r>
      <w:r>
        <w:instrText xml:space="preserve"> XE "</w:instrText>
      </w:r>
      <w:r w:rsidRPr="00EF61EF">
        <w:instrText>Git.UP - Git Universität Potsdam</w:instrText>
      </w:r>
      <w:r>
        <w:instrText xml:space="preserve">" </w:instrText>
      </w:r>
      <w:r>
        <w:fldChar w:fldCharType="end"/>
      </w:r>
      <w:r>
        <w:t xml:space="preserve"> (Git Universität Potsdam) Verzeichnis für das VR-Klassenzimmer-Projekt</w:t>
      </w:r>
      <w:r>
        <w:rPr>
          <w:rStyle w:val="Funotenzeichen"/>
        </w:rPr>
        <w:footnoteReference w:id="11"/>
      </w:r>
      <w:r>
        <w:t xml:space="preserve">. Zuerst wurde sich in das bestehende Softwareprojekt gearbeitet, mittels eines Wikis und dessen Developereinführung welches sich im </w:t>
      </w:r>
      <w:proofErr w:type="spellStart"/>
      <w:r>
        <w:t>GitLab</w:t>
      </w:r>
      <w:proofErr w:type="spellEnd"/>
      <w:r>
        <w:t xml:space="preserve"> befindet</w:t>
      </w:r>
      <w:r w:rsidR="00D812C0">
        <w:t>, eingearbeitet</w:t>
      </w:r>
      <w:r>
        <w:rPr>
          <w:rStyle w:val="Funotenzeichen"/>
        </w:rPr>
        <w:footnoteReference w:id="12"/>
      </w:r>
      <w:r w:rsidR="00D812C0">
        <w:t>.</w:t>
      </w:r>
      <w:r>
        <w:t xml:space="preserve"> In der Einführung werden alle Programme aufgelistet, um das VR-Klassenzimmer bzw. die Testumgebung starten zu können. Besonders wichtig sind hierbei Git und Git LFS</w:t>
      </w:r>
      <w:r>
        <w:fldChar w:fldCharType="begin"/>
      </w:r>
      <w:r>
        <w:instrText xml:space="preserve"> XE "</w:instrText>
      </w:r>
      <w:r w:rsidRPr="00CE7F16">
        <w:instrText>LFS - Large File Storage</w:instrText>
      </w:r>
      <w:r>
        <w:instrText xml:space="preserve">" </w:instrText>
      </w:r>
      <w:r>
        <w:fldChar w:fldCharType="end"/>
      </w:r>
      <w:r>
        <w:t xml:space="preserve"> (Large File Storage) , Unity und Node.js. Git</w:t>
      </w:r>
      <w:r>
        <w:rPr>
          <w:rStyle w:val="Funotenzeichen"/>
        </w:rPr>
        <w:footnoteReference w:id="13"/>
      </w:r>
      <w:r>
        <w:t xml:space="preserve"> ist ein kostenloses Versionsverwaltungsprogramm, welches genutzt wurde, um die aktuellen Dateien bzw. die aktuelle Version vom VR-Klassenzimmer herunterzuladen. Git LFS</w:t>
      </w:r>
      <w:r>
        <w:rPr>
          <w:rStyle w:val="Funotenzeichen"/>
        </w:rPr>
        <w:footnoteReference w:id="14"/>
      </w:r>
      <w:r>
        <w:t xml:space="preserve"> dient </w:t>
      </w:r>
      <w:r w:rsidR="006C673A">
        <w:t>dazu,</w:t>
      </w:r>
      <w:r>
        <w:t xml:space="preserve"> größere Dateien herunterzuladen, welche nicht direkt im Repository vorhanden sind (nur über einen Pointer).</w:t>
      </w:r>
      <w:r w:rsidRPr="003B521C">
        <w:t xml:space="preserve"> </w:t>
      </w:r>
      <w:r>
        <w:t>Unity (Version 2021.1.5f1)</w:t>
      </w:r>
      <w:r>
        <w:rPr>
          <w:rStyle w:val="Funotenzeichen"/>
        </w:rPr>
        <w:footnoteReference w:id="15"/>
      </w:r>
      <w:r>
        <w:t xml:space="preserve"> ist eine Laufzeit- und Entwicklungsumgebung für Spiele und weiteren Anwendungen. Es wird dafür genutzt, um das VR-Klassenzimmer zu simulieren und darzustellen, falls keine VR-Brille vorhanden ist. Node.js</w:t>
      </w:r>
      <w:r>
        <w:rPr>
          <w:rStyle w:val="Funotenzeichen"/>
        </w:rPr>
        <w:footnoteReference w:id="16"/>
      </w:r>
      <w:r>
        <w:t xml:space="preserve"> ist eine Laufzeitumgebung für Java-</w:t>
      </w:r>
      <w:proofErr w:type="spellStart"/>
      <w:r>
        <w:t>Script</w:t>
      </w:r>
      <w:proofErr w:type="spellEnd"/>
      <w:r>
        <w:t xml:space="preserve">, wodurch der Code außerhalb eines Webbrowsers ausgeführt werden kann und für die Darstellung der Webanwendung wichtig ist. </w:t>
      </w:r>
      <w:r>
        <w:lastRenderedPageBreak/>
        <w:t xml:space="preserve">Nach dem Herunterladen des Repositories (Archiv, </w:t>
      </w:r>
      <w:r w:rsidR="006C673A">
        <w:t>in dem</w:t>
      </w:r>
      <w:r>
        <w:t xml:space="preserve"> die aktuellen Daten des VR-Klassenzimmers gespeichert werden) aus dem </w:t>
      </w:r>
      <w:proofErr w:type="spellStart"/>
      <w:r>
        <w:t>GitLab</w:t>
      </w:r>
      <w:proofErr w:type="spellEnd"/>
      <w:r>
        <w:t xml:space="preserve"> kann Unity gestartet werden. Es kann eine Szene ausgewählt werden, welche vom Team des Projekts erstellt wurde. Für diese Arbeit wurde </w:t>
      </w:r>
      <w:r w:rsidR="006C673A">
        <w:t>der</w:t>
      </w:r>
      <w:r>
        <w:t xml:space="preserve"> </w:t>
      </w:r>
      <w:proofErr w:type="spellStart"/>
      <w:r>
        <w:t>ChemistryRoom</w:t>
      </w:r>
      <w:proofErr w:type="spellEnd"/>
      <w:r>
        <w:t xml:space="preserve"> (Chemie Klassenzimmer) ausgewählt (siehe Abbildung</w:t>
      </w:r>
      <w:r w:rsidR="006C673A">
        <w:t xml:space="preserve"> 6 (S.16)</w:t>
      </w:r>
      <w:r>
        <w:t xml:space="preserve">). </w:t>
      </w:r>
      <w:r w:rsidR="006C673A">
        <w:t>Eine genauere Erklärung der Einrichtung von Unity befindet sich im folgenden Abschnitt.</w:t>
      </w:r>
    </w:p>
    <w:p w14:paraId="6322044A" w14:textId="77777777" w:rsidR="00567A5E" w:rsidRDefault="00567A5E" w:rsidP="00567A5E"/>
    <w:p w14:paraId="2B0B7881" w14:textId="77777777" w:rsidR="00567A5E" w:rsidRDefault="00567A5E" w:rsidP="00567A5E">
      <w:r>
        <w:t xml:space="preserve">Diese Erklärung ist für die Betriebssysteme: Windows 10 und für Linux (Ubuntu 20.04) erstellt (zuerst Windows / dann Linux, sonst beides). </w:t>
      </w:r>
    </w:p>
    <w:p w14:paraId="721ABCBC" w14:textId="5C552C81" w:rsidR="00567A5E" w:rsidRDefault="00567A5E" w:rsidP="00567A5E">
      <w:r>
        <w:t xml:space="preserve">Bei Windows kann die Software über die Webseiten </w:t>
      </w:r>
      <w:r w:rsidR="00CB6711">
        <w:t>heruntergeladen</w:t>
      </w:r>
      <w:r>
        <w:t xml:space="preserve"> werden. Git, Git LFS und Node.js können bei den gegebenen Webseiten heruntergeladen werden (siehe Fußzeile) / </w:t>
      </w:r>
      <w:r w:rsidRPr="00BB7C74">
        <w:t>Bei Linux können Installationen über das Terminal (Kommandozeile oder Konsole) geregelt werden</w:t>
      </w:r>
      <w:r w:rsidRPr="006B20D8">
        <w:t>, da Installationspakete vorliegen.</w:t>
      </w:r>
      <w:r>
        <w:t xml:space="preserve"> </w:t>
      </w:r>
      <w:r w:rsidRPr="008E21A0">
        <w:rPr>
          <w:lang w:val="en-US"/>
        </w:rPr>
        <w:t xml:space="preserve">Git: „sudo apt install </w:t>
      </w:r>
      <w:proofErr w:type="gramStart"/>
      <w:r w:rsidRPr="008E21A0">
        <w:rPr>
          <w:lang w:val="en-US"/>
        </w:rPr>
        <w:t>git“</w:t>
      </w:r>
      <w:proofErr w:type="gramEnd"/>
      <w:r w:rsidRPr="008E21A0">
        <w:rPr>
          <w:lang w:val="en-US"/>
        </w:rPr>
        <w:t>, Git LFS: „sudo apt install git-</w:t>
      </w:r>
      <w:proofErr w:type="spellStart"/>
      <w:r w:rsidRPr="008E21A0">
        <w:rPr>
          <w:lang w:val="en-US"/>
        </w:rPr>
        <w:t>lfs</w:t>
      </w:r>
      <w:proofErr w:type="spellEnd"/>
      <w:r w:rsidRPr="008E21A0">
        <w:rPr>
          <w:lang w:val="en-US"/>
        </w:rPr>
        <w:t xml:space="preserve">“ und Node.js „sudo apt install </w:t>
      </w:r>
      <w:proofErr w:type="spellStart"/>
      <w:r w:rsidRPr="008E21A0">
        <w:rPr>
          <w:lang w:val="en-US"/>
        </w:rPr>
        <w:t>nodejs</w:t>
      </w:r>
      <w:proofErr w:type="spellEnd"/>
      <w:r w:rsidRPr="008E21A0">
        <w:rPr>
          <w:lang w:val="en-US"/>
        </w:rPr>
        <w:t xml:space="preserve">“. </w:t>
      </w:r>
      <w:r>
        <w:t>Für die richtige Unity Version muss UnityHub</w:t>
      </w:r>
      <w:r>
        <w:rPr>
          <w:rStyle w:val="Funotenzeichen"/>
        </w:rPr>
        <w:footnoteReference w:id="17"/>
      </w:r>
      <w:r>
        <w:t xml:space="preserve"> (Versionsverwaltung für Unity) heruntergeladen werden und installiert werden / bei Linux wird eine Datei namens „UnityHub.AppImage heruntergeladen</w:t>
      </w:r>
      <w:r w:rsidR="004D4877">
        <w:t>, welche mit dem Befehl</w:t>
      </w:r>
      <w:r>
        <w:t xml:space="preserve"> „sudo chmod -x UnityHub.AppImage“</w:t>
      </w:r>
      <w:r w:rsidR="004D4877">
        <w:t xml:space="preserve"> aus</w:t>
      </w:r>
      <w:r w:rsidR="00E35A7B">
        <w:t>führbar wird</w:t>
      </w:r>
      <w:r>
        <w:t>. Danach ist die Version 2021.1.5.f1</w:t>
      </w:r>
      <w:r>
        <w:rPr>
          <w:rStyle w:val="Funotenzeichen"/>
        </w:rPr>
        <w:footnoteReference w:id="18"/>
      </w:r>
      <w:r>
        <w:t xml:space="preserve"> von Unity zu installieren. Bei Windows reicht es, wenn auf den Link „Install </w:t>
      </w:r>
      <w:proofErr w:type="spellStart"/>
      <w:r>
        <w:t>this</w:t>
      </w:r>
      <w:proofErr w:type="spellEnd"/>
      <w:r>
        <w:t xml:space="preserve"> </w:t>
      </w:r>
      <w:proofErr w:type="spellStart"/>
      <w:r>
        <w:t>version</w:t>
      </w:r>
      <w:proofErr w:type="spellEnd"/>
      <w:r>
        <w:t xml:space="preserve"> </w:t>
      </w:r>
      <w:proofErr w:type="spellStart"/>
      <w:r>
        <w:t>with</w:t>
      </w:r>
      <w:proofErr w:type="spellEnd"/>
      <w:r>
        <w:t xml:space="preserve"> Unity Hub“ </w:t>
      </w:r>
      <w:r w:rsidR="00E35A7B">
        <w:t>ge</w:t>
      </w:r>
      <w:r>
        <w:t xml:space="preserve">klickt </w:t>
      </w:r>
      <w:r w:rsidR="00E35A7B">
        <w:t xml:space="preserve">wird </w:t>
      </w:r>
      <w:r>
        <w:t xml:space="preserve">/ bei Linux funktioniert der Link nicht und </w:t>
      </w:r>
      <w:r w:rsidR="00E35A7B">
        <w:t>es</w:t>
      </w:r>
      <w:r>
        <w:t xml:space="preserve"> muss im Terminal </w:t>
      </w:r>
      <w:r w:rsidR="00E35A7B">
        <w:t>der</w:t>
      </w:r>
      <w:r>
        <w:t xml:space="preserve"> Pfad zu der UnityHub.AppImage Datei </w:t>
      </w:r>
      <w:r w:rsidR="00AC39D2">
        <w:t xml:space="preserve">und der </w:t>
      </w:r>
      <w:r>
        <w:t xml:space="preserve">Link angeben </w:t>
      </w:r>
      <w:r w:rsidR="00AC39D2">
        <w:t>werden</w:t>
      </w:r>
      <w:r w:rsidR="00914F3A">
        <w:t xml:space="preserve"> </w:t>
      </w:r>
      <w:r>
        <w:t xml:space="preserve">z.B. „Pfad/Downloads/UnityHub.AppImage </w:t>
      </w:r>
      <w:proofErr w:type="spellStart"/>
      <w:r w:rsidRPr="00A55888">
        <w:t>unityhub</w:t>
      </w:r>
      <w:proofErr w:type="spellEnd"/>
      <w:r w:rsidRPr="00A55888">
        <w:t>://2021.1.5f1/3737af19df53</w:t>
      </w:r>
      <w:r>
        <w:t>“. Nachdem die 2021.1.5.f1 Version installiert wurde kann ein neues 3D Projekt</w:t>
      </w:r>
      <w:r w:rsidR="00914F3A">
        <w:t xml:space="preserve"> erstellt werden</w:t>
      </w:r>
      <w:r>
        <w:t xml:space="preserve">. </w:t>
      </w:r>
      <w:r w:rsidR="00914F3A">
        <w:t>Für</w:t>
      </w:r>
      <w:r>
        <w:t xml:space="preserve"> die richtige S</w:t>
      </w:r>
      <w:r w:rsidR="00914F3A">
        <w:t>z</w:t>
      </w:r>
      <w:r>
        <w:t>ene muss oben unter File - Open Scene (oder Strg + O) eine S</w:t>
      </w:r>
      <w:r w:rsidR="00B21D7E">
        <w:t>z</w:t>
      </w:r>
      <w:r>
        <w:t>ene ausgewählt werden. Die verschiedenen Szenen befinden sich im heruntergeladenen/geklonten Git Verzeichnis „Pfad\</w:t>
      </w:r>
      <w:proofErr w:type="spellStart"/>
      <w:r w:rsidRPr="0056105F">
        <w:t>vr</w:t>
      </w:r>
      <w:proofErr w:type="spellEnd"/>
      <w:r w:rsidRPr="0056105F">
        <w:t>-klassenzimmer\Assets\Scenes</w:t>
      </w:r>
      <w:r>
        <w:t>\</w:t>
      </w:r>
      <w:proofErr w:type="spellStart"/>
      <w:r>
        <w:t>ChemistryRoom.unity</w:t>
      </w:r>
      <w:proofErr w:type="spellEnd"/>
      <w:r>
        <w:t xml:space="preserve">“. In Unity kann </w:t>
      </w:r>
      <w:r w:rsidR="00B21D7E">
        <w:t>anschließend</w:t>
      </w:r>
      <w:r>
        <w:t xml:space="preserve"> auf den Play-Knopf gedrückt werden und die Szene beginnt</w:t>
      </w:r>
      <w:r w:rsidR="006D27C7">
        <w:t xml:space="preserve"> (siehe Abbildung 7 (S.16))</w:t>
      </w:r>
      <w:r>
        <w:t xml:space="preserve">. </w:t>
      </w:r>
    </w:p>
    <w:p w14:paraId="6021C43A" w14:textId="77777777" w:rsidR="00567A5E" w:rsidRDefault="00567A5E" w:rsidP="000350AC"/>
    <w:p w14:paraId="26348505" w14:textId="335CD36E" w:rsidR="00FE570A" w:rsidRDefault="001A1FFF" w:rsidP="002E5580">
      <w:r>
        <w:t>Für die Webanwendung muss in d</w:t>
      </w:r>
      <w:r w:rsidR="00B21D7E">
        <w:t>en</w:t>
      </w:r>
      <w:r>
        <w:t xml:space="preserve"> geklonten Ordner navigier</w:t>
      </w:r>
      <w:r w:rsidR="00B21D7E">
        <w:t>t werden:</w:t>
      </w:r>
      <w:r>
        <w:t xml:space="preserve"> „Pfad\</w:t>
      </w:r>
      <w:proofErr w:type="spellStart"/>
      <w:r w:rsidRPr="0056105F">
        <w:t>vr</w:t>
      </w:r>
      <w:proofErr w:type="spellEnd"/>
      <w:r w:rsidRPr="0056105F">
        <w:t>-klassenzimmer\</w:t>
      </w:r>
      <w:r>
        <w:t>website-</w:t>
      </w:r>
      <w:proofErr w:type="spellStart"/>
      <w:r>
        <w:t>control</w:t>
      </w:r>
      <w:proofErr w:type="spellEnd"/>
      <w:r>
        <w:t>~“. Dort muss die Datei „</w:t>
      </w:r>
      <w:proofErr w:type="spellStart"/>
      <w:r>
        <w:t>package-lock.json</w:t>
      </w:r>
      <w:proofErr w:type="spellEnd"/>
      <w:r>
        <w:t>“ entfernt oder umbenannt werden (entweder fehlerhaft oder gerade nur bei meiner Version, auch bei Linux). Nun muss in diesem Verzeichnis bei Windows in cmd (Eingabeaufforderung) und bei Linux im Terminal der Befehl „</w:t>
      </w:r>
      <w:proofErr w:type="spellStart"/>
      <w:r>
        <w:t>npm</w:t>
      </w:r>
      <w:proofErr w:type="spellEnd"/>
      <w:r>
        <w:t xml:space="preserve"> i“ ausgeführt werden</w:t>
      </w:r>
      <w:r w:rsidR="0036174D">
        <w:t xml:space="preserve"> (nur bei erstmaliger Nutzung)</w:t>
      </w:r>
      <w:r>
        <w:t>. Dieser liest und installiert alle benötigten Abhängigkeiten bzw. Software, aus der „</w:t>
      </w:r>
      <w:proofErr w:type="spellStart"/>
      <w:r>
        <w:t>package.json</w:t>
      </w:r>
      <w:proofErr w:type="spellEnd"/>
      <w:r>
        <w:t xml:space="preserve">“ Datei. Wenn bei Unity der Play-Knopf gedrückt  wurde, wird ein </w:t>
      </w:r>
      <w:proofErr w:type="spellStart"/>
      <w:r>
        <w:t>Localhost</w:t>
      </w:r>
      <w:proofErr w:type="spellEnd"/>
      <w:r>
        <w:t xml:space="preserve"> erstellt (Netzwerkschnittstelle zwischen Unity und Webanwendung, ). Danach kann in der cmd bzw. Terminal der Befehl „</w:t>
      </w:r>
      <w:proofErr w:type="spellStart"/>
      <w:r>
        <w:t>npm</w:t>
      </w:r>
      <w:proofErr w:type="spellEnd"/>
      <w:r>
        <w:t xml:space="preserve"> </w:t>
      </w:r>
      <w:proofErr w:type="spellStart"/>
      <w:r>
        <w:t>start</w:t>
      </w:r>
      <w:proofErr w:type="spellEnd"/>
      <w:r>
        <w:t xml:space="preserve">“ oder die „startCoach.sh“ ausgeführt werden (bei Linux Datei erneut ausführbar machen mit chmod). Dadurch wird ein weiterer </w:t>
      </w:r>
      <w:proofErr w:type="spellStart"/>
      <w:r>
        <w:t>Localhost</w:t>
      </w:r>
      <w:proofErr w:type="spellEnd"/>
      <w:r>
        <w:t xml:space="preserve"> erstellt, welcher mit dem ersten </w:t>
      </w:r>
      <w:proofErr w:type="spellStart"/>
      <w:r>
        <w:t>Localhost</w:t>
      </w:r>
      <w:proofErr w:type="spellEnd"/>
      <w:r>
        <w:t xml:space="preserve"> kommuniziert. Es wird auch automatisch eine Webseite geöffnet, wo durch Anklicken die Studenten oder Scenarios ausgewählt werden können. </w:t>
      </w:r>
    </w:p>
    <w:p w14:paraId="443D0FAD" w14:textId="29B8E269" w:rsidR="002E5580" w:rsidRDefault="002E5580" w:rsidP="002E5580">
      <w:pPr>
        <w:spacing w:after="160" w:line="259" w:lineRule="auto"/>
        <w:jc w:val="left"/>
      </w:pPr>
      <w:r>
        <w:br w:type="page"/>
      </w:r>
    </w:p>
    <w:tbl>
      <w:tblPr>
        <w:tblStyle w:val="Tabellenraster"/>
        <w:tblW w:w="0" w:type="auto"/>
        <w:tblLook w:val="04A0" w:firstRow="1" w:lastRow="0" w:firstColumn="1" w:lastColumn="0" w:noHBand="0" w:noVBand="1"/>
      </w:tblPr>
      <w:tblGrid>
        <w:gridCol w:w="1809"/>
        <w:gridCol w:w="1584"/>
        <w:gridCol w:w="1430"/>
        <w:gridCol w:w="2118"/>
        <w:gridCol w:w="2120"/>
      </w:tblGrid>
      <w:tr w:rsidR="001472F2" w14:paraId="2B9FFAE0" w14:textId="77777777" w:rsidTr="002E5580">
        <w:tc>
          <w:tcPr>
            <w:tcW w:w="1809" w:type="dxa"/>
          </w:tcPr>
          <w:p w14:paraId="66DD564B" w14:textId="77777777" w:rsidR="001472F2" w:rsidRDefault="001472F2" w:rsidP="006D2067"/>
        </w:tc>
        <w:tc>
          <w:tcPr>
            <w:tcW w:w="1584" w:type="dxa"/>
          </w:tcPr>
          <w:p w14:paraId="544477DA" w14:textId="45ADB070" w:rsidR="001472F2" w:rsidRPr="002E5580" w:rsidRDefault="001472F2" w:rsidP="006D2067">
            <w:pPr>
              <w:rPr>
                <w:b/>
              </w:rPr>
            </w:pPr>
            <w:r w:rsidRPr="002E5580">
              <w:rPr>
                <w:b/>
              </w:rPr>
              <w:t>In derselben Klasse</w:t>
            </w:r>
          </w:p>
        </w:tc>
        <w:tc>
          <w:tcPr>
            <w:tcW w:w="1430" w:type="dxa"/>
          </w:tcPr>
          <w:p w14:paraId="61B6C2A8" w14:textId="10C34FD7" w:rsidR="001472F2" w:rsidRPr="002E5580" w:rsidRDefault="001472F2" w:rsidP="006D2067">
            <w:pPr>
              <w:rPr>
                <w:b/>
              </w:rPr>
            </w:pPr>
            <w:r w:rsidRPr="002E5580">
              <w:rPr>
                <w:b/>
              </w:rPr>
              <w:t>In der Unterklasse</w:t>
            </w:r>
          </w:p>
        </w:tc>
        <w:tc>
          <w:tcPr>
            <w:tcW w:w="2118" w:type="dxa"/>
          </w:tcPr>
          <w:p w14:paraId="3B56866A" w14:textId="39FC3155" w:rsidR="001472F2" w:rsidRPr="002E5580" w:rsidRDefault="001472F2" w:rsidP="006D2067">
            <w:pPr>
              <w:rPr>
                <w:b/>
              </w:rPr>
            </w:pPr>
            <w:r w:rsidRPr="002E5580">
              <w:rPr>
                <w:b/>
              </w:rPr>
              <w:t>Im selben Package</w:t>
            </w:r>
          </w:p>
        </w:tc>
        <w:tc>
          <w:tcPr>
            <w:tcW w:w="2120" w:type="dxa"/>
          </w:tcPr>
          <w:p w14:paraId="016F731E" w14:textId="56256290" w:rsidR="001472F2" w:rsidRPr="002E5580" w:rsidRDefault="001472F2" w:rsidP="006D2067">
            <w:pPr>
              <w:rPr>
                <w:b/>
              </w:rPr>
            </w:pPr>
            <w:r w:rsidRPr="002E5580">
              <w:rPr>
                <w:b/>
              </w:rPr>
              <w:t>Überall</w:t>
            </w:r>
          </w:p>
        </w:tc>
      </w:tr>
      <w:tr w:rsidR="001472F2" w14:paraId="57DD53E7" w14:textId="77777777" w:rsidTr="002E5580">
        <w:tc>
          <w:tcPr>
            <w:tcW w:w="1809" w:type="dxa"/>
          </w:tcPr>
          <w:p w14:paraId="336826F6" w14:textId="015A5F06" w:rsidR="001472F2" w:rsidRPr="002E5580" w:rsidRDefault="002E5580" w:rsidP="006D2067">
            <w:pPr>
              <w:rPr>
                <w:b/>
              </w:rPr>
            </w:pPr>
            <w:r>
              <w:rPr>
                <w:b/>
              </w:rPr>
              <w:t>p</w:t>
            </w:r>
            <w:r w:rsidR="001472F2" w:rsidRPr="002E5580">
              <w:rPr>
                <w:b/>
              </w:rPr>
              <w:t>rivate</w:t>
            </w:r>
          </w:p>
        </w:tc>
        <w:tc>
          <w:tcPr>
            <w:tcW w:w="1584" w:type="dxa"/>
          </w:tcPr>
          <w:p w14:paraId="3DAB8A90" w14:textId="757BA312" w:rsidR="001472F2" w:rsidRDefault="001472F2" w:rsidP="006D2067">
            <w:r>
              <w:t>Sichtbar</w:t>
            </w:r>
          </w:p>
        </w:tc>
        <w:tc>
          <w:tcPr>
            <w:tcW w:w="1430" w:type="dxa"/>
          </w:tcPr>
          <w:p w14:paraId="78EF9AAD" w14:textId="77777777" w:rsidR="001472F2" w:rsidRDefault="001472F2" w:rsidP="006D2067"/>
        </w:tc>
        <w:tc>
          <w:tcPr>
            <w:tcW w:w="2118" w:type="dxa"/>
          </w:tcPr>
          <w:p w14:paraId="1B0DD7A2" w14:textId="77777777" w:rsidR="001472F2" w:rsidRDefault="001472F2" w:rsidP="006D2067"/>
        </w:tc>
        <w:tc>
          <w:tcPr>
            <w:tcW w:w="2120" w:type="dxa"/>
          </w:tcPr>
          <w:p w14:paraId="7D163432" w14:textId="77777777" w:rsidR="001472F2" w:rsidRDefault="001472F2" w:rsidP="006D2067"/>
        </w:tc>
      </w:tr>
      <w:tr w:rsidR="001472F2" w14:paraId="695BAB6D" w14:textId="77777777" w:rsidTr="002E5580">
        <w:tc>
          <w:tcPr>
            <w:tcW w:w="1809" w:type="dxa"/>
          </w:tcPr>
          <w:p w14:paraId="60E8BAEE" w14:textId="27403FC0" w:rsidR="001472F2" w:rsidRPr="002E5580" w:rsidRDefault="002E5580" w:rsidP="006D2067">
            <w:pPr>
              <w:rPr>
                <w:b/>
              </w:rPr>
            </w:pPr>
            <w:proofErr w:type="spellStart"/>
            <w:r>
              <w:rPr>
                <w:b/>
              </w:rPr>
              <w:t>p</w:t>
            </w:r>
            <w:r w:rsidR="001472F2" w:rsidRPr="002E5580">
              <w:rPr>
                <w:b/>
              </w:rPr>
              <w:t>rot</w:t>
            </w:r>
            <w:r w:rsidRPr="002E5580">
              <w:rPr>
                <w:b/>
              </w:rPr>
              <w:t>ected</w:t>
            </w:r>
            <w:proofErr w:type="spellEnd"/>
          </w:p>
        </w:tc>
        <w:tc>
          <w:tcPr>
            <w:tcW w:w="1584" w:type="dxa"/>
          </w:tcPr>
          <w:p w14:paraId="5B581985" w14:textId="14296E12" w:rsidR="001472F2" w:rsidRDefault="001472F2" w:rsidP="006D2067">
            <w:r>
              <w:t>Sichtbar</w:t>
            </w:r>
          </w:p>
        </w:tc>
        <w:tc>
          <w:tcPr>
            <w:tcW w:w="1430" w:type="dxa"/>
          </w:tcPr>
          <w:p w14:paraId="5DD7F415" w14:textId="35769D18" w:rsidR="001472F2" w:rsidRDefault="001472F2" w:rsidP="006D2067">
            <w:r>
              <w:t>Sichtbar</w:t>
            </w:r>
          </w:p>
        </w:tc>
        <w:tc>
          <w:tcPr>
            <w:tcW w:w="2118" w:type="dxa"/>
          </w:tcPr>
          <w:p w14:paraId="40BBB1A1" w14:textId="03849191" w:rsidR="001472F2" w:rsidRDefault="001472F2" w:rsidP="006D2067">
            <w:r>
              <w:t>Sichtbar</w:t>
            </w:r>
          </w:p>
        </w:tc>
        <w:tc>
          <w:tcPr>
            <w:tcW w:w="2120" w:type="dxa"/>
          </w:tcPr>
          <w:p w14:paraId="7B9A4BD2" w14:textId="77777777" w:rsidR="001472F2" w:rsidRDefault="001472F2" w:rsidP="006D2067"/>
        </w:tc>
      </w:tr>
      <w:tr w:rsidR="001472F2" w14:paraId="66B260A4" w14:textId="77777777" w:rsidTr="002E5580">
        <w:tc>
          <w:tcPr>
            <w:tcW w:w="1809" w:type="dxa"/>
          </w:tcPr>
          <w:p w14:paraId="7CCC636A" w14:textId="78AAF1A5" w:rsidR="001472F2" w:rsidRPr="002E5580" w:rsidRDefault="0045480F" w:rsidP="006D2067">
            <w:pPr>
              <w:rPr>
                <w:b/>
              </w:rPr>
            </w:pPr>
            <w:proofErr w:type="spellStart"/>
            <w:r>
              <w:rPr>
                <w:b/>
              </w:rPr>
              <w:t>p</w:t>
            </w:r>
            <w:r w:rsidR="002E5580" w:rsidRPr="002E5580">
              <w:rPr>
                <w:b/>
              </w:rPr>
              <w:t>ublic</w:t>
            </w:r>
            <w:proofErr w:type="spellEnd"/>
          </w:p>
        </w:tc>
        <w:tc>
          <w:tcPr>
            <w:tcW w:w="1584" w:type="dxa"/>
          </w:tcPr>
          <w:p w14:paraId="480ECC26" w14:textId="762F1FA8" w:rsidR="001472F2" w:rsidRDefault="001472F2" w:rsidP="006D2067">
            <w:r>
              <w:t>Sichtbar</w:t>
            </w:r>
          </w:p>
        </w:tc>
        <w:tc>
          <w:tcPr>
            <w:tcW w:w="1430" w:type="dxa"/>
          </w:tcPr>
          <w:p w14:paraId="7ABAA458" w14:textId="6CEFCE75" w:rsidR="001472F2" w:rsidRDefault="001472F2" w:rsidP="006D2067">
            <w:r>
              <w:t>Sichtbar</w:t>
            </w:r>
          </w:p>
        </w:tc>
        <w:tc>
          <w:tcPr>
            <w:tcW w:w="2118" w:type="dxa"/>
          </w:tcPr>
          <w:p w14:paraId="653FBC4D" w14:textId="4652F16D" w:rsidR="001472F2" w:rsidRDefault="001472F2" w:rsidP="006D2067">
            <w:r>
              <w:t>Sichtbar</w:t>
            </w:r>
          </w:p>
        </w:tc>
        <w:tc>
          <w:tcPr>
            <w:tcW w:w="2120" w:type="dxa"/>
          </w:tcPr>
          <w:p w14:paraId="5927CB62" w14:textId="75B8A4DD" w:rsidR="001472F2" w:rsidRDefault="001472F2" w:rsidP="006D2067">
            <w:r>
              <w:t>Sichtbar</w:t>
            </w:r>
          </w:p>
        </w:tc>
      </w:tr>
      <w:tr w:rsidR="001472F2" w14:paraId="7641C735" w14:textId="77777777" w:rsidTr="002E5580">
        <w:tc>
          <w:tcPr>
            <w:tcW w:w="1809" w:type="dxa"/>
          </w:tcPr>
          <w:p w14:paraId="64325EF3" w14:textId="61801D52" w:rsidR="001472F2" w:rsidRPr="002E5580" w:rsidRDefault="002E5580" w:rsidP="006D2067">
            <w:pPr>
              <w:rPr>
                <w:b/>
              </w:rPr>
            </w:pPr>
            <w:r w:rsidRPr="002E5580">
              <w:rPr>
                <w:b/>
              </w:rPr>
              <w:t>Nichts angeben</w:t>
            </w:r>
          </w:p>
        </w:tc>
        <w:tc>
          <w:tcPr>
            <w:tcW w:w="1584" w:type="dxa"/>
          </w:tcPr>
          <w:p w14:paraId="7B717547" w14:textId="533B845F" w:rsidR="001472F2" w:rsidRDefault="001472F2" w:rsidP="006D2067">
            <w:r>
              <w:t>Sichtbar</w:t>
            </w:r>
          </w:p>
        </w:tc>
        <w:tc>
          <w:tcPr>
            <w:tcW w:w="1430" w:type="dxa"/>
          </w:tcPr>
          <w:p w14:paraId="4AAD1F4D" w14:textId="77777777" w:rsidR="001472F2" w:rsidRDefault="001472F2" w:rsidP="006D2067"/>
        </w:tc>
        <w:tc>
          <w:tcPr>
            <w:tcW w:w="2118" w:type="dxa"/>
          </w:tcPr>
          <w:p w14:paraId="6E96A636" w14:textId="61061D9E" w:rsidR="001472F2" w:rsidRDefault="001472F2" w:rsidP="006D2067">
            <w:r>
              <w:t>Sichtbar</w:t>
            </w:r>
          </w:p>
        </w:tc>
        <w:tc>
          <w:tcPr>
            <w:tcW w:w="2120" w:type="dxa"/>
          </w:tcPr>
          <w:p w14:paraId="24734C45" w14:textId="77777777" w:rsidR="001472F2" w:rsidRDefault="001472F2" w:rsidP="0045480F">
            <w:pPr>
              <w:keepNext/>
            </w:pPr>
          </w:p>
        </w:tc>
      </w:tr>
    </w:tbl>
    <w:p w14:paraId="1A57D746" w14:textId="3F87EFA0" w:rsidR="009E273F" w:rsidRDefault="0045480F" w:rsidP="0045480F">
      <w:pPr>
        <w:pStyle w:val="Beschriftung"/>
      </w:pPr>
      <w:bookmarkStart w:id="26" w:name="_Toc80722010"/>
      <w:r>
        <w:t xml:space="preserve">Tabelle </w:t>
      </w:r>
      <w:fldSimple w:instr=" SEQ Tabelle \* ARABIC ">
        <w:r w:rsidR="007B1A21">
          <w:rPr>
            <w:noProof/>
          </w:rPr>
          <w:t>2</w:t>
        </w:r>
      </w:fldSimple>
      <w:r w:rsidRPr="007A4721">
        <w:t>: Datenkapselung - Einstellmöglichkeiten für die Zugriffsrechte</w:t>
      </w:r>
      <w:bookmarkEnd w:id="26"/>
    </w:p>
    <w:p w14:paraId="020B6DED" w14:textId="77777777" w:rsidR="001C5B2F" w:rsidRPr="001C5B2F" w:rsidRDefault="001C5B2F" w:rsidP="001C5B2F"/>
    <w:p w14:paraId="09F201E9" w14:textId="77777777" w:rsidR="003C7DA9" w:rsidRDefault="003C7DA9" w:rsidP="003C7DA9">
      <w:pPr>
        <w:keepNext/>
      </w:pPr>
      <w:r>
        <w:rPr>
          <w:noProof/>
        </w:rPr>
        <w:drawing>
          <wp:inline distT="0" distB="0" distL="0" distR="0" wp14:anchorId="73584C90" wp14:editId="56D918D5">
            <wp:extent cx="5647764" cy="2938625"/>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l="15326" r="15698"/>
                    <a:stretch/>
                  </pic:blipFill>
                  <pic:spPr bwMode="auto">
                    <a:xfrm>
                      <a:off x="0" y="0"/>
                      <a:ext cx="5666648" cy="2948451"/>
                    </a:xfrm>
                    <a:prstGeom prst="rect">
                      <a:avLst/>
                    </a:prstGeom>
                    <a:noFill/>
                    <a:ln>
                      <a:noFill/>
                    </a:ln>
                    <a:extLst>
                      <a:ext uri="{53640926-AAD7-44D8-BBD7-CCE9431645EC}">
                        <a14:shadowObscured xmlns:a14="http://schemas.microsoft.com/office/drawing/2010/main"/>
                      </a:ext>
                    </a:extLst>
                  </pic:spPr>
                </pic:pic>
              </a:graphicData>
            </a:graphic>
          </wp:inline>
        </w:drawing>
      </w:r>
    </w:p>
    <w:p w14:paraId="7ADF8C39" w14:textId="4EDA0545" w:rsidR="006F5841" w:rsidRDefault="003C7DA9" w:rsidP="003C7DA9">
      <w:pPr>
        <w:pStyle w:val="Beschriftung"/>
        <w:rPr>
          <w:lang w:val="en-US"/>
        </w:rPr>
      </w:pPr>
      <w:bookmarkStart w:id="27" w:name="_Toc80722001"/>
      <w:proofErr w:type="spellStart"/>
      <w:r w:rsidRPr="003C7DA9">
        <w:rPr>
          <w:lang w:val="en-US"/>
        </w:rPr>
        <w:t>Abbildung</w:t>
      </w:r>
      <w:proofErr w:type="spellEnd"/>
      <w:r w:rsidRPr="003C7DA9">
        <w:rPr>
          <w:lang w:val="en-US"/>
        </w:rPr>
        <w:t xml:space="preserve"> </w:t>
      </w:r>
      <w:r>
        <w:fldChar w:fldCharType="begin"/>
      </w:r>
      <w:r w:rsidRPr="003C7DA9">
        <w:rPr>
          <w:lang w:val="en-US"/>
        </w:rPr>
        <w:instrText xml:space="preserve"> SEQ Abbildung \* ARABIC </w:instrText>
      </w:r>
      <w:r>
        <w:fldChar w:fldCharType="separate"/>
      </w:r>
      <w:r w:rsidR="007B1A21">
        <w:rPr>
          <w:noProof/>
          <w:lang w:val="en-US"/>
        </w:rPr>
        <w:t>6</w:t>
      </w:r>
      <w:r>
        <w:fldChar w:fldCharType="end"/>
      </w:r>
      <w:r w:rsidRPr="003C7DA9">
        <w:rPr>
          <w:lang w:val="en-US"/>
        </w:rPr>
        <w:t>: Unity-Interface</w:t>
      </w:r>
      <w:r w:rsidR="006C673A">
        <w:rPr>
          <w:lang w:val="en-US"/>
        </w:rPr>
        <w:t xml:space="preserve"> </w:t>
      </w:r>
      <w:proofErr w:type="spellStart"/>
      <w:r w:rsidR="006C673A">
        <w:rPr>
          <w:lang w:val="en-US"/>
        </w:rPr>
        <w:t>mit</w:t>
      </w:r>
      <w:proofErr w:type="spellEnd"/>
      <w:r w:rsidR="006C673A">
        <w:rPr>
          <w:lang w:val="en-US"/>
        </w:rPr>
        <w:t xml:space="preserve"> </w:t>
      </w:r>
      <w:proofErr w:type="spellStart"/>
      <w:r w:rsidR="006C673A">
        <w:rPr>
          <w:lang w:val="en-US"/>
        </w:rPr>
        <w:t>ChemistryRoom</w:t>
      </w:r>
      <w:proofErr w:type="spellEnd"/>
      <w:r w:rsidRPr="003C7DA9">
        <w:rPr>
          <w:lang w:val="en-US"/>
        </w:rPr>
        <w:t>, Play-Button (rot)</w:t>
      </w:r>
      <w:bookmarkEnd w:id="27"/>
    </w:p>
    <w:p w14:paraId="652FE87B" w14:textId="77777777" w:rsidR="003C7DA9" w:rsidRPr="003C7DA9" w:rsidRDefault="003C7DA9" w:rsidP="006F5841">
      <w:pPr>
        <w:rPr>
          <w:lang w:val="en-US"/>
        </w:rPr>
      </w:pPr>
    </w:p>
    <w:p w14:paraId="4CC50D75" w14:textId="77777777" w:rsidR="006F5841" w:rsidRDefault="006F5841" w:rsidP="006F5841">
      <w:pPr>
        <w:keepNext/>
      </w:pPr>
      <w:r>
        <w:rPr>
          <w:noProof/>
        </w:rPr>
        <w:drawing>
          <wp:inline distT="0" distB="0" distL="0" distR="0" wp14:anchorId="10E04700" wp14:editId="7CAF7DAF">
            <wp:extent cx="5760085" cy="2016125"/>
            <wp:effectExtent l="0" t="0" r="0" b="317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2016125"/>
                    </a:xfrm>
                    <a:prstGeom prst="rect">
                      <a:avLst/>
                    </a:prstGeom>
                    <a:noFill/>
                    <a:ln>
                      <a:noFill/>
                    </a:ln>
                  </pic:spPr>
                </pic:pic>
              </a:graphicData>
            </a:graphic>
          </wp:inline>
        </w:drawing>
      </w:r>
    </w:p>
    <w:p w14:paraId="362F0A29" w14:textId="64F5F59E" w:rsidR="006F5841" w:rsidRPr="006F5841" w:rsidRDefault="006F5841" w:rsidP="006F5841">
      <w:pPr>
        <w:pStyle w:val="Beschriftung"/>
      </w:pPr>
      <w:bookmarkStart w:id="28" w:name="_Toc80722002"/>
      <w:r>
        <w:t xml:space="preserve">Abbildung </w:t>
      </w:r>
      <w:fldSimple w:instr=" SEQ Abbildung \* ARABIC ">
        <w:r w:rsidR="007B1A21">
          <w:rPr>
            <w:noProof/>
          </w:rPr>
          <w:t>7</w:t>
        </w:r>
      </w:fldSimple>
      <w:r>
        <w:t xml:space="preserve">: Einordnung der Verhaltensweisen in der Webanwendung. Legende: </w:t>
      </w:r>
      <w:proofErr w:type="spellStart"/>
      <w:r>
        <w:t>Good</w:t>
      </w:r>
      <w:proofErr w:type="spellEnd"/>
      <w:r>
        <w:t xml:space="preserve"> </w:t>
      </w:r>
      <w:proofErr w:type="spellStart"/>
      <w:r>
        <w:t>behaviours</w:t>
      </w:r>
      <w:proofErr w:type="spellEnd"/>
      <w:r>
        <w:t xml:space="preserve"> (Mitarbeit/gutes Verhalten), Bad </w:t>
      </w:r>
      <w:proofErr w:type="spellStart"/>
      <w:r>
        <w:t>behaviours</w:t>
      </w:r>
      <w:proofErr w:type="spellEnd"/>
      <w:r>
        <w:t xml:space="preserve"> (Störung, schlechtes Verhalten), Impuls (Interaktion von </w:t>
      </w:r>
      <w:proofErr w:type="spellStart"/>
      <w:r>
        <w:t>LuL</w:t>
      </w:r>
      <w:proofErr w:type="spellEnd"/>
      <w:r>
        <w:t xml:space="preserve"> mit vS</w:t>
      </w:r>
      <w:r w:rsidR="00547B0C">
        <w:t>o</w:t>
      </w:r>
      <w:r>
        <w:t>S)</w:t>
      </w:r>
      <w:r w:rsidR="00547B0C">
        <w:t xml:space="preserve"> (positiv, </w:t>
      </w:r>
      <w:proofErr w:type="spellStart"/>
      <w:r w:rsidR="00547B0C">
        <w:t>neutrag</w:t>
      </w:r>
      <w:proofErr w:type="spellEnd"/>
      <w:r w:rsidR="00547B0C">
        <w:t>, negativ</w:t>
      </w:r>
      <w:r>
        <w:t>,</w:t>
      </w:r>
      <w:r w:rsidR="00547B0C">
        <w:t xml:space="preserve"> rufen)</w:t>
      </w:r>
      <w:r>
        <w:t xml:space="preserve"> Einstufung in grün, gelb und rot</w:t>
      </w:r>
      <w:bookmarkEnd w:id="28"/>
    </w:p>
    <w:p w14:paraId="69158613" w14:textId="7DC4A191" w:rsidR="004C516C" w:rsidRPr="009E273F" w:rsidRDefault="0099613A" w:rsidP="009E273F">
      <w:pPr>
        <w:spacing w:after="160" w:line="259" w:lineRule="auto"/>
        <w:jc w:val="left"/>
      </w:pPr>
      <w:r w:rsidRPr="009E273F">
        <w:t xml:space="preserve"> </w:t>
      </w:r>
      <w:r w:rsidR="009E273F" w:rsidRPr="009E273F">
        <w:br w:type="page"/>
      </w:r>
    </w:p>
    <w:tbl>
      <w:tblPr>
        <w:tblStyle w:val="Tabellenraster"/>
        <w:tblW w:w="9337" w:type="dxa"/>
        <w:tblLayout w:type="fixed"/>
        <w:tblLook w:val="04A0" w:firstRow="1" w:lastRow="0" w:firstColumn="1" w:lastColumn="0" w:noHBand="0" w:noVBand="1"/>
      </w:tblPr>
      <w:tblGrid>
        <w:gridCol w:w="1509"/>
        <w:gridCol w:w="1321"/>
        <w:gridCol w:w="2124"/>
        <w:gridCol w:w="1457"/>
        <w:gridCol w:w="2926"/>
      </w:tblGrid>
      <w:tr w:rsidR="006F5841" w14:paraId="5315FDA2" w14:textId="7E59B57C" w:rsidTr="00547B0C">
        <w:tc>
          <w:tcPr>
            <w:tcW w:w="1509" w:type="dxa"/>
          </w:tcPr>
          <w:p w14:paraId="3559B107" w14:textId="1D23D5E2" w:rsidR="009E273F" w:rsidRPr="008E1070" w:rsidRDefault="009E273F" w:rsidP="003B7964">
            <w:pPr>
              <w:rPr>
                <w:b/>
              </w:rPr>
            </w:pPr>
            <w:r w:rsidRPr="008E1070">
              <w:rPr>
                <w:b/>
              </w:rPr>
              <w:lastRenderedPageBreak/>
              <w:t>Name</w:t>
            </w:r>
          </w:p>
        </w:tc>
        <w:tc>
          <w:tcPr>
            <w:tcW w:w="1321" w:type="dxa"/>
          </w:tcPr>
          <w:p w14:paraId="4CE939AD" w14:textId="1FEB3505" w:rsidR="009E273F" w:rsidRPr="008E1070" w:rsidRDefault="009E273F" w:rsidP="003B7964">
            <w:pPr>
              <w:rPr>
                <w:b/>
              </w:rPr>
            </w:pPr>
            <w:r w:rsidRPr="008E1070">
              <w:rPr>
                <w:b/>
              </w:rPr>
              <w:t>Übersetz</w:t>
            </w:r>
            <w:r w:rsidR="006F5841">
              <w:rPr>
                <w:b/>
              </w:rPr>
              <w:t>-</w:t>
            </w:r>
            <w:proofErr w:type="spellStart"/>
            <w:r w:rsidRPr="008E1070">
              <w:rPr>
                <w:b/>
              </w:rPr>
              <w:t>ung</w:t>
            </w:r>
            <w:proofErr w:type="spellEnd"/>
          </w:p>
        </w:tc>
        <w:tc>
          <w:tcPr>
            <w:tcW w:w="2124" w:type="dxa"/>
          </w:tcPr>
          <w:p w14:paraId="2A567D69" w14:textId="200014CC" w:rsidR="009E273F" w:rsidRPr="008E1070" w:rsidRDefault="009E273F" w:rsidP="003B7964">
            <w:pPr>
              <w:rPr>
                <w:b/>
              </w:rPr>
            </w:pPr>
            <w:r w:rsidRPr="008E1070">
              <w:rPr>
                <w:b/>
              </w:rPr>
              <w:t>Erklärung</w:t>
            </w:r>
          </w:p>
        </w:tc>
        <w:tc>
          <w:tcPr>
            <w:tcW w:w="1457" w:type="dxa"/>
          </w:tcPr>
          <w:p w14:paraId="6AE260F8" w14:textId="57566A2B" w:rsidR="009E273F" w:rsidRPr="008E1070" w:rsidRDefault="009E273F" w:rsidP="003B7964">
            <w:pPr>
              <w:rPr>
                <w:b/>
              </w:rPr>
            </w:pPr>
            <w:r w:rsidRPr="008E1070">
              <w:rPr>
                <w:b/>
              </w:rPr>
              <w:t>Einordnung</w:t>
            </w:r>
          </w:p>
        </w:tc>
        <w:tc>
          <w:tcPr>
            <w:tcW w:w="2926" w:type="dxa"/>
          </w:tcPr>
          <w:p w14:paraId="52945DAB" w14:textId="066EC4F0" w:rsidR="009E273F" w:rsidRPr="008E1070" w:rsidRDefault="00A927DB" w:rsidP="00A927DB">
            <w:pPr>
              <w:rPr>
                <w:b/>
              </w:rPr>
            </w:pPr>
            <w:r>
              <w:rPr>
                <w:b/>
              </w:rPr>
              <w:t>Darstellung der Verhaltensweisen durch virtuellen Schüler (</w:t>
            </w:r>
            <w:proofErr w:type="spellStart"/>
            <w:r>
              <w:rPr>
                <w:b/>
              </w:rPr>
              <w:t>Haralf</w:t>
            </w:r>
            <w:proofErr w:type="spellEnd"/>
            <w:r>
              <w:rPr>
                <w:b/>
              </w:rPr>
              <w:t>)</w:t>
            </w:r>
          </w:p>
        </w:tc>
      </w:tr>
      <w:tr w:rsidR="006F5841" w14:paraId="5511B9CA" w14:textId="34DEFDC4" w:rsidTr="00547B0C">
        <w:tc>
          <w:tcPr>
            <w:tcW w:w="1509" w:type="dxa"/>
          </w:tcPr>
          <w:p w14:paraId="0DB01D8D" w14:textId="0DF6E9EC" w:rsidR="009E273F" w:rsidRDefault="009E273F" w:rsidP="003B7964">
            <w:proofErr w:type="spellStart"/>
            <w:r>
              <w:t>Idle</w:t>
            </w:r>
            <w:proofErr w:type="spellEnd"/>
          </w:p>
        </w:tc>
        <w:tc>
          <w:tcPr>
            <w:tcW w:w="1321" w:type="dxa"/>
          </w:tcPr>
          <w:p w14:paraId="386A5AB4" w14:textId="10C90D2B" w:rsidR="009E273F" w:rsidRDefault="009E273F" w:rsidP="003B7964">
            <w:r>
              <w:t>Untätig/</w:t>
            </w:r>
            <w:r w:rsidR="006F5841">
              <w:t xml:space="preserve"> </w:t>
            </w:r>
            <w:r>
              <w:t>inaktiv</w:t>
            </w:r>
          </w:p>
        </w:tc>
        <w:tc>
          <w:tcPr>
            <w:tcW w:w="2124" w:type="dxa"/>
          </w:tcPr>
          <w:p w14:paraId="632672DF" w14:textId="15E64319" w:rsidR="009E273F" w:rsidRDefault="00B757EC" w:rsidP="003B7964">
            <w:r>
              <w:t xml:space="preserve">vSoS </w:t>
            </w:r>
            <w:r w:rsidR="006F5841">
              <w:t>macht</w:t>
            </w:r>
            <w:r w:rsidR="009E273F">
              <w:t xml:space="preserve"> keine aktiven Handlungen</w:t>
            </w:r>
          </w:p>
        </w:tc>
        <w:tc>
          <w:tcPr>
            <w:tcW w:w="1457" w:type="dxa"/>
          </w:tcPr>
          <w:p w14:paraId="45D1326A" w14:textId="48D15BE0" w:rsidR="009E273F" w:rsidRDefault="009E273F" w:rsidP="003B7964">
            <w:r>
              <w:t>keine</w:t>
            </w:r>
          </w:p>
        </w:tc>
        <w:tc>
          <w:tcPr>
            <w:tcW w:w="2926" w:type="dxa"/>
          </w:tcPr>
          <w:p w14:paraId="69BA282F" w14:textId="1799478E" w:rsidR="009E273F" w:rsidRDefault="009E273F" w:rsidP="003B7964">
            <w:r>
              <w:rPr>
                <w:noProof/>
              </w:rPr>
              <w:drawing>
                <wp:inline distT="0" distB="0" distL="0" distR="0" wp14:anchorId="444D3B7B" wp14:editId="73B3F48E">
                  <wp:extent cx="1122829" cy="1317502"/>
                  <wp:effectExtent l="0" t="0" r="127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11149" t="5863" r="10787" b="37501"/>
                          <a:stretch/>
                        </pic:blipFill>
                        <pic:spPr bwMode="auto">
                          <a:xfrm>
                            <a:off x="0" y="0"/>
                            <a:ext cx="1133770" cy="13303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3118988D" w14:textId="72EB2E70" w:rsidTr="00547B0C">
        <w:tc>
          <w:tcPr>
            <w:tcW w:w="1509" w:type="dxa"/>
          </w:tcPr>
          <w:p w14:paraId="24115FFD" w14:textId="64E10088" w:rsidR="009E273F" w:rsidRDefault="009E273F" w:rsidP="003B7964">
            <w:r>
              <w:t>Writing</w:t>
            </w:r>
          </w:p>
        </w:tc>
        <w:tc>
          <w:tcPr>
            <w:tcW w:w="1321" w:type="dxa"/>
          </w:tcPr>
          <w:p w14:paraId="499C2C13" w14:textId="0914829D" w:rsidR="009E273F" w:rsidRDefault="009E273F" w:rsidP="003B7964">
            <w:r>
              <w:t>Schreiben</w:t>
            </w:r>
          </w:p>
        </w:tc>
        <w:tc>
          <w:tcPr>
            <w:tcW w:w="2124" w:type="dxa"/>
          </w:tcPr>
          <w:p w14:paraId="0753B377" w14:textId="2AC9694A" w:rsidR="009E273F" w:rsidRDefault="009E273F" w:rsidP="003B7964">
            <w:r>
              <w:t xml:space="preserve">vSoS </w:t>
            </w:r>
            <w:r w:rsidR="006F5841">
              <w:t>schreibt</w:t>
            </w:r>
            <w:r>
              <w:t xml:space="preserve"> in ihr Heft</w:t>
            </w:r>
          </w:p>
        </w:tc>
        <w:tc>
          <w:tcPr>
            <w:tcW w:w="1457" w:type="dxa"/>
          </w:tcPr>
          <w:p w14:paraId="708B78C1" w14:textId="621D59E2" w:rsidR="009E273F" w:rsidRDefault="009E273F" w:rsidP="003B7964">
            <w:proofErr w:type="spellStart"/>
            <w:r>
              <w:t>Good</w:t>
            </w:r>
            <w:proofErr w:type="spellEnd"/>
            <w:r>
              <w:t xml:space="preserve"> </w:t>
            </w:r>
            <w:proofErr w:type="spellStart"/>
            <w:r>
              <w:t>behaviours</w:t>
            </w:r>
            <w:proofErr w:type="spellEnd"/>
            <w:r w:rsidR="006F5841">
              <w:t xml:space="preserve"> (grün)</w:t>
            </w:r>
          </w:p>
        </w:tc>
        <w:tc>
          <w:tcPr>
            <w:tcW w:w="2926" w:type="dxa"/>
          </w:tcPr>
          <w:p w14:paraId="436182F0" w14:textId="4E8BD7A6" w:rsidR="009E273F" w:rsidRDefault="00A927DB" w:rsidP="003B7964">
            <w:r>
              <w:rPr>
                <w:noProof/>
              </w:rPr>
              <w:drawing>
                <wp:inline distT="0" distB="0" distL="0" distR="0" wp14:anchorId="55E5EC65" wp14:editId="48C1F7CE">
                  <wp:extent cx="1145117" cy="1310005"/>
                  <wp:effectExtent l="0" t="0" r="0" b="444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l="5355" t="3486" b="38833"/>
                          <a:stretch/>
                        </pic:blipFill>
                        <pic:spPr bwMode="auto">
                          <a:xfrm>
                            <a:off x="0" y="0"/>
                            <a:ext cx="1151065" cy="13168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6E76BA02" w14:textId="38822AE5" w:rsidTr="00547B0C">
        <w:tc>
          <w:tcPr>
            <w:tcW w:w="1509" w:type="dxa"/>
          </w:tcPr>
          <w:p w14:paraId="17A1152B" w14:textId="1B4B70BB" w:rsidR="009E273F" w:rsidRDefault="009E273F" w:rsidP="003B7964">
            <w:proofErr w:type="spellStart"/>
            <w:r>
              <w:t>AskQuestion</w:t>
            </w:r>
            <w:proofErr w:type="spellEnd"/>
          </w:p>
        </w:tc>
        <w:tc>
          <w:tcPr>
            <w:tcW w:w="1321" w:type="dxa"/>
          </w:tcPr>
          <w:p w14:paraId="19B5D217" w14:textId="21FA7153" w:rsidR="009E273F" w:rsidRDefault="009E273F" w:rsidP="003B7964">
            <w:r>
              <w:t xml:space="preserve">Eine Frage stellen </w:t>
            </w:r>
          </w:p>
        </w:tc>
        <w:tc>
          <w:tcPr>
            <w:tcW w:w="2124" w:type="dxa"/>
          </w:tcPr>
          <w:p w14:paraId="6F496A0F" w14:textId="7F858748" w:rsidR="009E273F" w:rsidRDefault="009E273F" w:rsidP="003B7964">
            <w:r>
              <w:t>vSoS stell</w:t>
            </w:r>
            <w:r w:rsidR="006F5841">
              <w:t>t</w:t>
            </w:r>
            <w:r>
              <w:t xml:space="preserve"> eine Frage </w:t>
            </w:r>
            <w:r w:rsidR="006F5841">
              <w:t>mit Audio: „Können wir heute früher Pause machen?“</w:t>
            </w:r>
          </w:p>
        </w:tc>
        <w:tc>
          <w:tcPr>
            <w:tcW w:w="1457" w:type="dxa"/>
          </w:tcPr>
          <w:p w14:paraId="071619C0" w14:textId="7A782DEB" w:rsidR="009E273F" w:rsidRDefault="006F5841" w:rsidP="003B7964">
            <w:proofErr w:type="spellStart"/>
            <w:r>
              <w:t>Good</w:t>
            </w:r>
            <w:proofErr w:type="spellEnd"/>
            <w:r>
              <w:t xml:space="preserve"> </w:t>
            </w:r>
            <w:proofErr w:type="spellStart"/>
            <w:r>
              <w:t>behaviours</w:t>
            </w:r>
            <w:proofErr w:type="spellEnd"/>
            <w:r>
              <w:t xml:space="preserve"> (grün)</w:t>
            </w:r>
          </w:p>
        </w:tc>
        <w:tc>
          <w:tcPr>
            <w:tcW w:w="2926" w:type="dxa"/>
          </w:tcPr>
          <w:p w14:paraId="74B460F7" w14:textId="7C7B8500" w:rsidR="009E273F" w:rsidRDefault="00A927DB" w:rsidP="003B7964">
            <w:r>
              <w:rPr>
                <w:noProof/>
              </w:rPr>
              <w:drawing>
                <wp:inline distT="0" distB="0" distL="0" distR="0" wp14:anchorId="43490137" wp14:editId="2BFC1E78">
                  <wp:extent cx="1130400" cy="125920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t="3220" r="5274" b="40418"/>
                          <a:stretch/>
                        </pic:blipFill>
                        <pic:spPr bwMode="auto">
                          <a:xfrm>
                            <a:off x="0" y="0"/>
                            <a:ext cx="1135971" cy="12654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150F837F" w14:textId="3D7E0BFB" w:rsidTr="00547B0C">
        <w:tc>
          <w:tcPr>
            <w:tcW w:w="1509" w:type="dxa"/>
          </w:tcPr>
          <w:p w14:paraId="5BCAC29B" w14:textId="765DB02B" w:rsidR="009E273F" w:rsidRDefault="009E273F" w:rsidP="003B7964">
            <w:proofErr w:type="spellStart"/>
            <w:r>
              <w:t>RaiseArm</w:t>
            </w:r>
            <w:proofErr w:type="spellEnd"/>
          </w:p>
        </w:tc>
        <w:tc>
          <w:tcPr>
            <w:tcW w:w="1321" w:type="dxa"/>
          </w:tcPr>
          <w:p w14:paraId="0C989319" w14:textId="5597038A" w:rsidR="009E273F" w:rsidRDefault="009E273F" w:rsidP="003B7964">
            <w:r>
              <w:t>Arm  heben</w:t>
            </w:r>
          </w:p>
        </w:tc>
        <w:tc>
          <w:tcPr>
            <w:tcW w:w="2124" w:type="dxa"/>
          </w:tcPr>
          <w:p w14:paraId="544FD0F1" w14:textId="05AEC2D3" w:rsidR="009E273F" w:rsidRDefault="009E273F" w:rsidP="003B7964">
            <w:r>
              <w:t>vSoS hebt den Arm</w:t>
            </w:r>
          </w:p>
        </w:tc>
        <w:tc>
          <w:tcPr>
            <w:tcW w:w="1457" w:type="dxa"/>
          </w:tcPr>
          <w:p w14:paraId="510A949D" w14:textId="792F485F" w:rsidR="009E273F" w:rsidRDefault="006F5841" w:rsidP="003B7964">
            <w:proofErr w:type="spellStart"/>
            <w:r>
              <w:t>Good</w:t>
            </w:r>
            <w:proofErr w:type="spellEnd"/>
            <w:r>
              <w:t xml:space="preserve"> </w:t>
            </w:r>
            <w:proofErr w:type="spellStart"/>
            <w:r>
              <w:t>behaviours</w:t>
            </w:r>
            <w:proofErr w:type="spellEnd"/>
            <w:r>
              <w:t xml:space="preserve"> (grün)</w:t>
            </w:r>
          </w:p>
        </w:tc>
        <w:tc>
          <w:tcPr>
            <w:tcW w:w="2926" w:type="dxa"/>
          </w:tcPr>
          <w:p w14:paraId="279E81B7" w14:textId="7DA6C1E7" w:rsidR="009E273F" w:rsidRDefault="00A927DB" w:rsidP="003B7964">
            <w:r>
              <w:rPr>
                <w:noProof/>
              </w:rPr>
              <w:drawing>
                <wp:inline distT="0" distB="0" distL="0" distR="0" wp14:anchorId="026AF037" wp14:editId="1A150E4F">
                  <wp:extent cx="1130300" cy="1484454"/>
                  <wp:effectExtent l="0" t="0" r="0" b="190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t="5204" b="31791"/>
                          <a:stretch/>
                        </pic:blipFill>
                        <pic:spPr bwMode="auto">
                          <a:xfrm>
                            <a:off x="0" y="0"/>
                            <a:ext cx="1140524" cy="149788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374F5427" w14:textId="79ED1958" w:rsidTr="00547B0C">
        <w:tc>
          <w:tcPr>
            <w:tcW w:w="1509" w:type="dxa"/>
          </w:tcPr>
          <w:p w14:paraId="0F345FBA" w14:textId="4FF21430" w:rsidR="009E273F" w:rsidRDefault="009E273F" w:rsidP="003B7964">
            <w:proofErr w:type="spellStart"/>
            <w:r>
              <w:t>PlakatPartner</w:t>
            </w:r>
            <w:proofErr w:type="spellEnd"/>
          </w:p>
        </w:tc>
        <w:tc>
          <w:tcPr>
            <w:tcW w:w="1321" w:type="dxa"/>
          </w:tcPr>
          <w:p w14:paraId="67492C13" w14:textId="72971E66" w:rsidR="009E273F" w:rsidRDefault="006F5841" w:rsidP="003B7964">
            <w:r>
              <w:t>Zusammenarbeit</w:t>
            </w:r>
          </w:p>
        </w:tc>
        <w:tc>
          <w:tcPr>
            <w:tcW w:w="2124" w:type="dxa"/>
          </w:tcPr>
          <w:p w14:paraId="7D2CB602" w14:textId="205BEBEA" w:rsidR="009E273F" w:rsidRDefault="006F5841" w:rsidP="003B7964">
            <w:r>
              <w:t>Hier in Chemieraum mit Partner etwas in Reagenzgläser (fehlen) gießen</w:t>
            </w:r>
          </w:p>
        </w:tc>
        <w:tc>
          <w:tcPr>
            <w:tcW w:w="1457" w:type="dxa"/>
          </w:tcPr>
          <w:p w14:paraId="1FEA6561" w14:textId="348D9DFC" w:rsidR="009E273F" w:rsidRDefault="006F5841" w:rsidP="003B7964">
            <w:proofErr w:type="spellStart"/>
            <w:r>
              <w:t>Good</w:t>
            </w:r>
            <w:proofErr w:type="spellEnd"/>
            <w:r>
              <w:t xml:space="preserve"> </w:t>
            </w:r>
            <w:proofErr w:type="spellStart"/>
            <w:r>
              <w:t>behaviours</w:t>
            </w:r>
            <w:proofErr w:type="spellEnd"/>
            <w:r>
              <w:t xml:space="preserve"> (grün)</w:t>
            </w:r>
          </w:p>
        </w:tc>
        <w:tc>
          <w:tcPr>
            <w:tcW w:w="2926" w:type="dxa"/>
          </w:tcPr>
          <w:p w14:paraId="17F2512A" w14:textId="39108262" w:rsidR="009E273F" w:rsidRDefault="00A927DB" w:rsidP="003B7964">
            <w:r>
              <w:rPr>
                <w:noProof/>
              </w:rPr>
              <w:drawing>
                <wp:inline distT="0" distB="0" distL="0" distR="0" wp14:anchorId="15B5C7FA" wp14:editId="17EE625E">
                  <wp:extent cx="1721223" cy="810198"/>
                  <wp:effectExtent l="0" t="0" r="0"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5">
                            <a:extLst>
                              <a:ext uri="{28A0092B-C50C-407E-A947-70E740481C1C}">
                                <a14:useLocalDpi xmlns:a14="http://schemas.microsoft.com/office/drawing/2010/main" val="0"/>
                              </a:ext>
                            </a:extLst>
                          </a:blip>
                          <a:srcRect l="11246" t="18231" r="8036" b="16662"/>
                          <a:stretch/>
                        </pic:blipFill>
                        <pic:spPr bwMode="auto">
                          <a:xfrm>
                            <a:off x="0" y="0"/>
                            <a:ext cx="1750236" cy="8238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0542ACC7" w14:textId="252F7FCB" w:rsidTr="00547B0C">
        <w:tc>
          <w:tcPr>
            <w:tcW w:w="1509" w:type="dxa"/>
          </w:tcPr>
          <w:p w14:paraId="795C2585" w14:textId="5583A0B4" w:rsidR="009E273F" w:rsidRDefault="009E273F" w:rsidP="003B7964">
            <w:r>
              <w:t>Impulse</w:t>
            </w:r>
          </w:p>
        </w:tc>
        <w:tc>
          <w:tcPr>
            <w:tcW w:w="1321" w:type="dxa"/>
          </w:tcPr>
          <w:p w14:paraId="5F1858D9" w14:textId="3224A301" w:rsidR="009E273F" w:rsidRDefault="00547B0C" w:rsidP="003B7964">
            <w:r>
              <w:t>Impuls</w:t>
            </w:r>
          </w:p>
        </w:tc>
        <w:tc>
          <w:tcPr>
            <w:tcW w:w="2124" w:type="dxa"/>
          </w:tcPr>
          <w:p w14:paraId="44156EA6" w14:textId="02679F31" w:rsidR="009E273F" w:rsidRDefault="00547B0C" w:rsidP="003B7964">
            <w:r>
              <w:t xml:space="preserve">Interaktion von </w:t>
            </w:r>
            <w:proofErr w:type="spellStart"/>
            <w:r>
              <w:t>LuL</w:t>
            </w:r>
            <w:proofErr w:type="spellEnd"/>
            <w:r>
              <w:t xml:space="preserve"> und vSoS</w:t>
            </w:r>
            <w:r w:rsidR="00EB574A">
              <w:t xml:space="preserve"> z.B. bei Störung wird das Verhalten wieder auf </w:t>
            </w:r>
            <w:proofErr w:type="spellStart"/>
            <w:r w:rsidR="00EB574A">
              <w:t>Idle</w:t>
            </w:r>
            <w:proofErr w:type="spellEnd"/>
            <w:r w:rsidR="00EB574A">
              <w:t xml:space="preserve"> gesetzt.</w:t>
            </w:r>
          </w:p>
        </w:tc>
        <w:tc>
          <w:tcPr>
            <w:tcW w:w="1457" w:type="dxa"/>
          </w:tcPr>
          <w:p w14:paraId="59F57122" w14:textId="316C9508" w:rsidR="009E273F" w:rsidRDefault="006F5841" w:rsidP="003B7964">
            <w:r>
              <w:t>keine</w:t>
            </w:r>
          </w:p>
        </w:tc>
        <w:tc>
          <w:tcPr>
            <w:tcW w:w="2926" w:type="dxa"/>
          </w:tcPr>
          <w:p w14:paraId="2A4666DD" w14:textId="6205649E" w:rsidR="009E273F" w:rsidRDefault="00547B0C" w:rsidP="003B7964">
            <w:r>
              <w:t>kein</w:t>
            </w:r>
          </w:p>
        </w:tc>
      </w:tr>
      <w:tr w:rsidR="006F5841" w14:paraId="257F2460" w14:textId="1B0941DE" w:rsidTr="00547B0C">
        <w:tc>
          <w:tcPr>
            <w:tcW w:w="1509" w:type="dxa"/>
          </w:tcPr>
          <w:p w14:paraId="69EAF2EE" w14:textId="16770C28" w:rsidR="009E273F" w:rsidRDefault="009E273F" w:rsidP="003B7964">
            <w:r>
              <w:lastRenderedPageBreak/>
              <w:t>Eating</w:t>
            </w:r>
          </w:p>
        </w:tc>
        <w:tc>
          <w:tcPr>
            <w:tcW w:w="1321" w:type="dxa"/>
          </w:tcPr>
          <w:p w14:paraId="75768DD8" w14:textId="701A12CD" w:rsidR="009E273F" w:rsidRDefault="009E273F" w:rsidP="003B7964">
            <w:r>
              <w:t>Essen</w:t>
            </w:r>
          </w:p>
        </w:tc>
        <w:tc>
          <w:tcPr>
            <w:tcW w:w="2124" w:type="dxa"/>
          </w:tcPr>
          <w:p w14:paraId="602C7B32" w14:textId="5CCC1065" w:rsidR="009E273F" w:rsidRDefault="009E273F" w:rsidP="003B7964">
            <w:r>
              <w:t>vS</w:t>
            </w:r>
            <w:r w:rsidR="00547B0C">
              <w:t>o</w:t>
            </w:r>
            <w:r>
              <w:t>S isst etwas z.B. einen Apfel</w:t>
            </w:r>
          </w:p>
        </w:tc>
        <w:tc>
          <w:tcPr>
            <w:tcW w:w="1457" w:type="dxa"/>
          </w:tcPr>
          <w:p w14:paraId="75248F55" w14:textId="346F2FB3" w:rsidR="009E273F" w:rsidRDefault="006F5841" w:rsidP="003B7964">
            <w:r>
              <w:t xml:space="preserve">Bad </w:t>
            </w:r>
            <w:proofErr w:type="spellStart"/>
            <w:r>
              <w:t>behaviours</w:t>
            </w:r>
            <w:proofErr w:type="spellEnd"/>
            <w:r>
              <w:t xml:space="preserve"> (gelb)</w:t>
            </w:r>
          </w:p>
        </w:tc>
        <w:tc>
          <w:tcPr>
            <w:tcW w:w="2926" w:type="dxa"/>
          </w:tcPr>
          <w:p w14:paraId="4D30B1AC" w14:textId="09C9ECAA" w:rsidR="009E273F" w:rsidRDefault="00A927DB" w:rsidP="003B7964">
            <w:r>
              <w:rPr>
                <w:noProof/>
              </w:rPr>
              <w:drawing>
                <wp:inline distT="0" distB="0" distL="0" distR="0" wp14:anchorId="4A9E5461" wp14:editId="641EDDD8">
                  <wp:extent cx="931592" cy="941294"/>
                  <wp:effectExtent l="0" t="0" r="190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37773" cy="947539"/>
                          </a:xfrm>
                          <a:prstGeom prst="rect">
                            <a:avLst/>
                          </a:prstGeom>
                          <a:noFill/>
                          <a:ln>
                            <a:noFill/>
                          </a:ln>
                        </pic:spPr>
                      </pic:pic>
                    </a:graphicData>
                  </a:graphic>
                </wp:inline>
              </w:drawing>
            </w:r>
          </w:p>
        </w:tc>
      </w:tr>
      <w:tr w:rsidR="006F5841" w14:paraId="635BBA00" w14:textId="1E94827B" w:rsidTr="00547B0C">
        <w:tc>
          <w:tcPr>
            <w:tcW w:w="1509" w:type="dxa"/>
          </w:tcPr>
          <w:p w14:paraId="386F925D" w14:textId="173F37BB" w:rsidR="009E273F" w:rsidRDefault="009E273F" w:rsidP="00686892">
            <w:proofErr w:type="spellStart"/>
            <w:r>
              <w:t>Drinking</w:t>
            </w:r>
            <w:proofErr w:type="spellEnd"/>
          </w:p>
        </w:tc>
        <w:tc>
          <w:tcPr>
            <w:tcW w:w="1321" w:type="dxa"/>
          </w:tcPr>
          <w:p w14:paraId="2B4EBA9A" w14:textId="7B3BBF10" w:rsidR="009E273F" w:rsidRDefault="009E273F" w:rsidP="00686892">
            <w:r>
              <w:t>Etwas Trinken</w:t>
            </w:r>
          </w:p>
        </w:tc>
        <w:tc>
          <w:tcPr>
            <w:tcW w:w="2124" w:type="dxa"/>
          </w:tcPr>
          <w:p w14:paraId="06595DFF" w14:textId="5BA53574" w:rsidR="009E273F" w:rsidRDefault="009E273F" w:rsidP="00686892">
            <w:r>
              <w:t>vS</w:t>
            </w:r>
            <w:r w:rsidR="00547B0C">
              <w:t>o</w:t>
            </w:r>
            <w:r>
              <w:t xml:space="preserve">S trinkt </w:t>
            </w:r>
            <w:r w:rsidR="00547B0C">
              <w:t>etwas aus einer Dose</w:t>
            </w:r>
          </w:p>
        </w:tc>
        <w:tc>
          <w:tcPr>
            <w:tcW w:w="1457" w:type="dxa"/>
          </w:tcPr>
          <w:p w14:paraId="2D77AE05" w14:textId="2E967BD9" w:rsidR="009E273F" w:rsidRDefault="006F5841" w:rsidP="00686892">
            <w:r>
              <w:t xml:space="preserve">Bad </w:t>
            </w:r>
            <w:proofErr w:type="spellStart"/>
            <w:r>
              <w:t>behaviours</w:t>
            </w:r>
            <w:proofErr w:type="spellEnd"/>
            <w:r>
              <w:t xml:space="preserve"> (gelb)</w:t>
            </w:r>
          </w:p>
        </w:tc>
        <w:tc>
          <w:tcPr>
            <w:tcW w:w="2926" w:type="dxa"/>
          </w:tcPr>
          <w:p w14:paraId="425E7569" w14:textId="37EB4C94" w:rsidR="009E273F" w:rsidRDefault="00A927DB" w:rsidP="00686892">
            <w:r>
              <w:rPr>
                <w:noProof/>
              </w:rPr>
              <w:drawing>
                <wp:inline distT="0" distB="0" distL="0" distR="0" wp14:anchorId="4F22FFA6" wp14:editId="48E5E690">
                  <wp:extent cx="1124826" cy="927847"/>
                  <wp:effectExtent l="0" t="0" r="0" b="571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37233" cy="938081"/>
                          </a:xfrm>
                          <a:prstGeom prst="rect">
                            <a:avLst/>
                          </a:prstGeom>
                          <a:noFill/>
                          <a:ln>
                            <a:noFill/>
                          </a:ln>
                        </pic:spPr>
                      </pic:pic>
                    </a:graphicData>
                  </a:graphic>
                </wp:inline>
              </w:drawing>
            </w:r>
          </w:p>
        </w:tc>
      </w:tr>
      <w:tr w:rsidR="006F5841" w14:paraId="56990B93" w14:textId="1345A4BC" w:rsidTr="00547B0C">
        <w:tc>
          <w:tcPr>
            <w:tcW w:w="1509" w:type="dxa"/>
          </w:tcPr>
          <w:p w14:paraId="50FB7714" w14:textId="48195304" w:rsidR="009E273F" w:rsidRDefault="009E273F" w:rsidP="00686892">
            <w:proofErr w:type="spellStart"/>
            <w:r>
              <w:t>Sta</w:t>
            </w:r>
            <w:r w:rsidR="00A927DB">
              <w:t>r</w:t>
            </w:r>
            <w:r>
              <w:t>ing</w:t>
            </w:r>
            <w:proofErr w:type="spellEnd"/>
          </w:p>
        </w:tc>
        <w:tc>
          <w:tcPr>
            <w:tcW w:w="1321" w:type="dxa"/>
          </w:tcPr>
          <w:p w14:paraId="5A141561" w14:textId="516C5229" w:rsidR="009E273F" w:rsidRDefault="009E273F" w:rsidP="00686892">
            <w:r>
              <w:t>Starren</w:t>
            </w:r>
          </w:p>
        </w:tc>
        <w:tc>
          <w:tcPr>
            <w:tcW w:w="2124" w:type="dxa"/>
          </w:tcPr>
          <w:p w14:paraId="4F84FF48" w14:textId="3126C39D" w:rsidR="009E273F" w:rsidRDefault="009E273F" w:rsidP="00686892">
            <w:r>
              <w:t>vS</w:t>
            </w:r>
            <w:r w:rsidR="00547B0C">
              <w:t>o</w:t>
            </w:r>
            <w:r>
              <w:t>S starrt auf den Boden</w:t>
            </w:r>
          </w:p>
        </w:tc>
        <w:tc>
          <w:tcPr>
            <w:tcW w:w="1457" w:type="dxa"/>
          </w:tcPr>
          <w:p w14:paraId="3C424D37" w14:textId="7B3D12BF" w:rsidR="009E273F" w:rsidRDefault="006F5841" w:rsidP="00686892">
            <w:r>
              <w:t xml:space="preserve">Bad </w:t>
            </w:r>
            <w:proofErr w:type="spellStart"/>
            <w:r>
              <w:t>behaviours</w:t>
            </w:r>
            <w:proofErr w:type="spellEnd"/>
            <w:r>
              <w:t xml:space="preserve"> (gelb)</w:t>
            </w:r>
          </w:p>
        </w:tc>
        <w:tc>
          <w:tcPr>
            <w:tcW w:w="2926" w:type="dxa"/>
          </w:tcPr>
          <w:p w14:paraId="71CD8E85" w14:textId="6EFBB1CE" w:rsidR="009E273F" w:rsidRDefault="00A927DB" w:rsidP="00686892">
            <w:r>
              <w:rPr>
                <w:noProof/>
              </w:rPr>
              <w:drawing>
                <wp:inline distT="0" distB="0" distL="0" distR="0" wp14:anchorId="0ED4B244" wp14:editId="0220F1CC">
                  <wp:extent cx="1135709" cy="908858"/>
                  <wp:effectExtent l="0" t="0" r="7620" b="571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a:extLst>
                              <a:ext uri="{28A0092B-C50C-407E-A947-70E740481C1C}">
                                <a14:useLocalDpi xmlns:a14="http://schemas.microsoft.com/office/drawing/2010/main" val="0"/>
                              </a:ext>
                            </a:extLst>
                          </a:blip>
                          <a:srcRect b="16641"/>
                          <a:stretch/>
                        </pic:blipFill>
                        <pic:spPr bwMode="auto">
                          <a:xfrm>
                            <a:off x="0" y="0"/>
                            <a:ext cx="1146042" cy="91712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117E7185" w14:textId="5F43E6CD" w:rsidTr="00547B0C">
        <w:tc>
          <w:tcPr>
            <w:tcW w:w="1509" w:type="dxa"/>
          </w:tcPr>
          <w:p w14:paraId="1FB04FB1" w14:textId="61CC77DE" w:rsidR="009E273F" w:rsidRDefault="009E273F" w:rsidP="00686892">
            <w:proofErr w:type="spellStart"/>
            <w:r>
              <w:t>Playing</w:t>
            </w:r>
            <w:proofErr w:type="spellEnd"/>
          </w:p>
        </w:tc>
        <w:tc>
          <w:tcPr>
            <w:tcW w:w="1321" w:type="dxa"/>
          </w:tcPr>
          <w:p w14:paraId="49EDFDC9" w14:textId="59FDDEFA" w:rsidR="009E273F" w:rsidRDefault="009E273F" w:rsidP="00686892">
            <w:r>
              <w:t>Spielen</w:t>
            </w:r>
          </w:p>
        </w:tc>
        <w:tc>
          <w:tcPr>
            <w:tcW w:w="2124" w:type="dxa"/>
          </w:tcPr>
          <w:p w14:paraId="4A2DE29C" w14:textId="7660EC57" w:rsidR="009E273F" w:rsidRDefault="009E273F" w:rsidP="00686892">
            <w:r>
              <w:t>vS</w:t>
            </w:r>
            <w:r w:rsidR="00547B0C">
              <w:t>o</w:t>
            </w:r>
            <w:r>
              <w:t xml:space="preserve">S spielt mit </w:t>
            </w:r>
            <w:r w:rsidR="00547B0C">
              <w:t>Stift und Lineal</w:t>
            </w:r>
          </w:p>
        </w:tc>
        <w:tc>
          <w:tcPr>
            <w:tcW w:w="1457" w:type="dxa"/>
          </w:tcPr>
          <w:p w14:paraId="5D5B454D" w14:textId="09A91842" w:rsidR="009E273F" w:rsidRDefault="006F5841" w:rsidP="00686892">
            <w:r>
              <w:t xml:space="preserve">Bad </w:t>
            </w:r>
            <w:proofErr w:type="spellStart"/>
            <w:r>
              <w:t>behaviours</w:t>
            </w:r>
            <w:proofErr w:type="spellEnd"/>
            <w:r>
              <w:t xml:space="preserve"> (gelb)</w:t>
            </w:r>
          </w:p>
        </w:tc>
        <w:tc>
          <w:tcPr>
            <w:tcW w:w="2926" w:type="dxa"/>
          </w:tcPr>
          <w:p w14:paraId="4AFA1DD7" w14:textId="2C0783C2" w:rsidR="009E273F" w:rsidRDefault="00A927DB" w:rsidP="00686892">
            <w:r>
              <w:rPr>
                <w:noProof/>
              </w:rPr>
              <w:drawing>
                <wp:inline distT="0" distB="0" distL="0" distR="0" wp14:anchorId="37568736" wp14:editId="7408244E">
                  <wp:extent cx="753687" cy="1063472"/>
                  <wp:effectExtent l="0" t="0" r="8890" b="381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l="11499" t="8551" r="19546" b="11075"/>
                          <a:stretch/>
                        </pic:blipFill>
                        <pic:spPr bwMode="auto">
                          <a:xfrm>
                            <a:off x="0" y="0"/>
                            <a:ext cx="755641" cy="10662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62478080" w14:textId="77777777" w:rsidTr="00547B0C">
        <w:tc>
          <w:tcPr>
            <w:tcW w:w="1509" w:type="dxa"/>
          </w:tcPr>
          <w:p w14:paraId="39BF1246" w14:textId="58E5A8E4" w:rsidR="006F5841" w:rsidRDefault="006F5841" w:rsidP="00686892">
            <w:r>
              <w:t>Tapping</w:t>
            </w:r>
          </w:p>
        </w:tc>
        <w:tc>
          <w:tcPr>
            <w:tcW w:w="1321" w:type="dxa"/>
          </w:tcPr>
          <w:p w14:paraId="722CCDDC" w14:textId="104B3A8A" w:rsidR="006F5841" w:rsidRDefault="006F5841" w:rsidP="00686892">
            <w:r>
              <w:t>Antippen</w:t>
            </w:r>
            <w:r w:rsidR="00547B0C">
              <w:t>?</w:t>
            </w:r>
          </w:p>
        </w:tc>
        <w:tc>
          <w:tcPr>
            <w:tcW w:w="2124" w:type="dxa"/>
          </w:tcPr>
          <w:p w14:paraId="3BE2673C" w14:textId="73F7BB66" w:rsidR="006F5841" w:rsidRDefault="00547B0C" w:rsidP="00686892">
            <w:r>
              <w:t>vSoS tippt Mitschüler an?</w:t>
            </w:r>
          </w:p>
        </w:tc>
        <w:tc>
          <w:tcPr>
            <w:tcW w:w="1457" w:type="dxa"/>
          </w:tcPr>
          <w:p w14:paraId="779F3B71" w14:textId="7D9FB47B" w:rsidR="006F5841" w:rsidRDefault="006F5841" w:rsidP="00686892">
            <w:r>
              <w:t xml:space="preserve">Bad </w:t>
            </w:r>
            <w:proofErr w:type="spellStart"/>
            <w:r>
              <w:t>behaviours</w:t>
            </w:r>
            <w:proofErr w:type="spellEnd"/>
            <w:r>
              <w:t xml:space="preserve"> (gelb)</w:t>
            </w:r>
          </w:p>
        </w:tc>
        <w:tc>
          <w:tcPr>
            <w:tcW w:w="2926" w:type="dxa"/>
          </w:tcPr>
          <w:p w14:paraId="32B8454E" w14:textId="44A75793" w:rsidR="006F5841" w:rsidRDefault="00547B0C" w:rsidP="00686892">
            <w:pPr>
              <w:rPr>
                <w:noProof/>
              </w:rPr>
            </w:pPr>
            <w:r>
              <w:rPr>
                <w:noProof/>
              </w:rPr>
              <w:t>Keine Handlung nach Ausführung</w:t>
            </w:r>
          </w:p>
        </w:tc>
      </w:tr>
      <w:tr w:rsidR="006F5841" w14:paraId="1B4CCC32" w14:textId="7B683981" w:rsidTr="00547B0C">
        <w:tc>
          <w:tcPr>
            <w:tcW w:w="1509" w:type="dxa"/>
          </w:tcPr>
          <w:p w14:paraId="4AFC3B84" w14:textId="016C5302" w:rsidR="009E273F" w:rsidRDefault="009E273F" w:rsidP="00686892">
            <w:proofErr w:type="spellStart"/>
            <w:r>
              <w:t>Hitting</w:t>
            </w:r>
            <w:proofErr w:type="spellEnd"/>
          </w:p>
        </w:tc>
        <w:tc>
          <w:tcPr>
            <w:tcW w:w="1321" w:type="dxa"/>
          </w:tcPr>
          <w:p w14:paraId="4984185C" w14:textId="15F75585" w:rsidR="009E273F" w:rsidRDefault="009E273F" w:rsidP="00686892">
            <w:r>
              <w:t>Schlagen</w:t>
            </w:r>
          </w:p>
        </w:tc>
        <w:tc>
          <w:tcPr>
            <w:tcW w:w="2124" w:type="dxa"/>
          </w:tcPr>
          <w:p w14:paraId="6BA7605B" w14:textId="4ED78DDC" w:rsidR="009E273F" w:rsidRDefault="009E273F" w:rsidP="00686892">
            <w:r>
              <w:t xml:space="preserve">Zwei </w:t>
            </w:r>
            <w:r w:rsidR="00547B0C">
              <w:t xml:space="preserve">vSoS </w:t>
            </w:r>
            <w:r>
              <w:t>schlagen sich</w:t>
            </w:r>
            <w:r w:rsidR="00547B0C">
              <w:t xml:space="preserve"> (hier mit Ellbogen)</w:t>
            </w:r>
          </w:p>
        </w:tc>
        <w:tc>
          <w:tcPr>
            <w:tcW w:w="1457" w:type="dxa"/>
          </w:tcPr>
          <w:p w14:paraId="0F286239" w14:textId="13E11DAD" w:rsidR="009E273F" w:rsidRDefault="006F5841" w:rsidP="00686892">
            <w:r>
              <w:t xml:space="preserve">Bad </w:t>
            </w:r>
            <w:proofErr w:type="spellStart"/>
            <w:r>
              <w:t>behaviours</w:t>
            </w:r>
            <w:proofErr w:type="spellEnd"/>
            <w:r>
              <w:t xml:space="preserve"> (rot)</w:t>
            </w:r>
          </w:p>
        </w:tc>
        <w:tc>
          <w:tcPr>
            <w:tcW w:w="2926" w:type="dxa"/>
          </w:tcPr>
          <w:p w14:paraId="6872F768" w14:textId="193004E2" w:rsidR="009E273F" w:rsidRDefault="00A927DB" w:rsidP="00686892">
            <w:r>
              <w:rPr>
                <w:noProof/>
              </w:rPr>
              <w:drawing>
                <wp:inline distT="0" distB="0" distL="0" distR="0" wp14:anchorId="62382173" wp14:editId="5922EFD4">
                  <wp:extent cx="1655445" cy="764771"/>
                  <wp:effectExtent l="0" t="0" r="1905"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0">
                            <a:extLst>
                              <a:ext uri="{28A0092B-C50C-407E-A947-70E740481C1C}">
                                <a14:useLocalDpi xmlns:a14="http://schemas.microsoft.com/office/drawing/2010/main" val="0"/>
                              </a:ext>
                            </a:extLst>
                          </a:blip>
                          <a:srcRect l="9200" t="6589" r="11196" b="10736"/>
                          <a:stretch/>
                        </pic:blipFill>
                        <pic:spPr bwMode="auto">
                          <a:xfrm>
                            <a:off x="0" y="0"/>
                            <a:ext cx="1781738" cy="8231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1F913561" w14:textId="7F9F8739" w:rsidTr="00547B0C">
        <w:tc>
          <w:tcPr>
            <w:tcW w:w="1509" w:type="dxa"/>
          </w:tcPr>
          <w:p w14:paraId="6C426970" w14:textId="1586F30E" w:rsidR="009E273F" w:rsidRDefault="009E273F" w:rsidP="007411DB">
            <w:proofErr w:type="spellStart"/>
            <w:r>
              <w:t>Chatting</w:t>
            </w:r>
            <w:proofErr w:type="spellEnd"/>
          </w:p>
        </w:tc>
        <w:tc>
          <w:tcPr>
            <w:tcW w:w="1321" w:type="dxa"/>
          </w:tcPr>
          <w:p w14:paraId="4AD3CE45" w14:textId="7620B8C0" w:rsidR="009E273F" w:rsidRDefault="009E273F" w:rsidP="007411DB">
            <w:r>
              <w:t>Plaudern/ quatschen</w:t>
            </w:r>
          </w:p>
        </w:tc>
        <w:tc>
          <w:tcPr>
            <w:tcW w:w="2124" w:type="dxa"/>
          </w:tcPr>
          <w:p w14:paraId="3A9D0C27" w14:textId="54E9AFA9" w:rsidR="009E273F" w:rsidRDefault="009E273F" w:rsidP="007411DB">
            <w:r>
              <w:t>Zwei vSoS reden  miteinander</w:t>
            </w:r>
            <w:r w:rsidR="00547B0C">
              <w:t xml:space="preserve"> über Freizeitthemen</w:t>
            </w:r>
          </w:p>
        </w:tc>
        <w:tc>
          <w:tcPr>
            <w:tcW w:w="1457" w:type="dxa"/>
          </w:tcPr>
          <w:p w14:paraId="35E7FAE7" w14:textId="4726091E" w:rsidR="009E273F" w:rsidRDefault="006F5841" w:rsidP="007411DB">
            <w:r>
              <w:t xml:space="preserve">Bad </w:t>
            </w:r>
            <w:proofErr w:type="spellStart"/>
            <w:r>
              <w:t>behaviours</w:t>
            </w:r>
            <w:proofErr w:type="spellEnd"/>
            <w:r>
              <w:t xml:space="preserve"> (rot)</w:t>
            </w:r>
          </w:p>
        </w:tc>
        <w:tc>
          <w:tcPr>
            <w:tcW w:w="2926" w:type="dxa"/>
          </w:tcPr>
          <w:p w14:paraId="2613831B" w14:textId="0608EED7" w:rsidR="009E273F" w:rsidRDefault="00547B0C" w:rsidP="007411DB">
            <w:r>
              <w:rPr>
                <w:noProof/>
              </w:rPr>
              <w:drawing>
                <wp:inline distT="0" distB="0" distL="0" distR="0" wp14:anchorId="1FBF5E23" wp14:editId="0B8B28C1">
                  <wp:extent cx="1130400" cy="1259205"/>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t="3220" r="5274" b="40418"/>
                          <a:stretch/>
                        </pic:blipFill>
                        <pic:spPr bwMode="auto">
                          <a:xfrm>
                            <a:off x="0" y="0"/>
                            <a:ext cx="1135971" cy="126541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5841" w14:paraId="2C3A6430" w14:textId="20E58E42" w:rsidTr="00547B0C">
        <w:tc>
          <w:tcPr>
            <w:tcW w:w="1509" w:type="dxa"/>
          </w:tcPr>
          <w:p w14:paraId="2295E585" w14:textId="7DA2DA7D" w:rsidR="009E273F" w:rsidRDefault="009E273F" w:rsidP="007411DB">
            <w:proofErr w:type="spellStart"/>
            <w:r>
              <w:t>Throwing</w:t>
            </w:r>
            <w:proofErr w:type="spellEnd"/>
          </w:p>
        </w:tc>
        <w:tc>
          <w:tcPr>
            <w:tcW w:w="1321" w:type="dxa"/>
          </w:tcPr>
          <w:p w14:paraId="6B92F748" w14:textId="30031FF4" w:rsidR="009E273F" w:rsidRDefault="009E273F" w:rsidP="007411DB">
            <w:r>
              <w:t>Werfen</w:t>
            </w:r>
          </w:p>
        </w:tc>
        <w:tc>
          <w:tcPr>
            <w:tcW w:w="2124" w:type="dxa"/>
          </w:tcPr>
          <w:p w14:paraId="00256871" w14:textId="4F866A3F" w:rsidR="009E273F" w:rsidRDefault="009E273F" w:rsidP="007411DB">
            <w:r>
              <w:t>vS</w:t>
            </w:r>
            <w:r w:rsidR="00547B0C">
              <w:t>o</w:t>
            </w:r>
            <w:r>
              <w:t>S</w:t>
            </w:r>
            <w:r w:rsidR="00547B0C">
              <w:t xml:space="preserve"> wirft einen Papierball in Richtung der </w:t>
            </w:r>
            <w:proofErr w:type="spellStart"/>
            <w:r w:rsidR="00547B0C">
              <w:t>LuL</w:t>
            </w:r>
            <w:proofErr w:type="spellEnd"/>
          </w:p>
        </w:tc>
        <w:tc>
          <w:tcPr>
            <w:tcW w:w="1457" w:type="dxa"/>
          </w:tcPr>
          <w:p w14:paraId="3FEC25D8" w14:textId="4C192F69" w:rsidR="009E273F" w:rsidRPr="006F5841" w:rsidRDefault="006F5841" w:rsidP="006F5841">
            <w:r>
              <w:t xml:space="preserve">Bad </w:t>
            </w:r>
            <w:proofErr w:type="spellStart"/>
            <w:r>
              <w:t>behaviours</w:t>
            </w:r>
            <w:proofErr w:type="spellEnd"/>
            <w:r>
              <w:t xml:space="preserve"> (rot)</w:t>
            </w:r>
          </w:p>
        </w:tc>
        <w:tc>
          <w:tcPr>
            <w:tcW w:w="2926" w:type="dxa"/>
          </w:tcPr>
          <w:p w14:paraId="218F4761" w14:textId="702B7F77" w:rsidR="009E273F" w:rsidRDefault="00A927DB" w:rsidP="007411DB">
            <w:r>
              <w:rPr>
                <w:noProof/>
              </w:rPr>
              <w:drawing>
                <wp:anchor distT="0" distB="0" distL="114300" distR="114300" simplePos="0" relativeHeight="251665408" behindDoc="0" locked="0" layoutInCell="1" allowOverlap="1" wp14:anchorId="299CCE68" wp14:editId="34CE21BE">
                  <wp:simplePos x="0" y="0"/>
                  <wp:positionH relativeFrom="column">
                    <wp:posOffset>803079</wp:posOffset>
                  </wp:positionH>
                  <wp:positionV relativeFrom="paragraph">
                    <wp:posOffset>538</wp:posOffset>
                  </wp:positionV>
                  <wp:extent cx="980901" cy="1037787"/>
                  <wp:effectExtent l="0" t="0" r="0" b="0"/>
                  <wp:wrapSquare wrapText="bothSides"/>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a:extLst>
                              <a:ext uri="{28A0092B-C50C-407E-A947-70E740481C1C}">
                                <a14:useLocalDpi xmlns:a14="http://schemas.microsoft.com/office/drawing/2010/main" val="0"/>
                              </a:ext>
                            </a:extLst>
                          </a:blip>
                          <a:srcRect l="7976" t="10743" b="8522"/>
                          <a:stretch/>
                        </pic:blipFill>
                        <pic:spPr bwMode="auto">
                          <a:xfrm>
                            <a:off x="0" y="0"/>
                            <a:ext cx="980901" cy="1037787"/>
                          </a:xfrm>
                          <a:prstGeom prst="rect">
                            <a:avLst/>
                          </a:prstGeom>
                          <a:noFill/>
                          <a:ln>
                            <a:noFill/>
                          </a:ln>
                          <a:extLst>
                            <a:ext uri="{53640926-AAD7-44D8-BBD7-CCE9431645EC}">
                              <a14:shadowObscured xmlns:a14="http://schemas.microsoft.com/office/drawing/2010/main"/>
                            </a:ext>
                          </a:extLst>
                        </pic:spPr>
                      </pic:pic>
                    </a:graphicData>
                  </a:graphic>
                </wp:anchor>
              </w:drawing>
            </w:r>
            <w:r w:rsidR="00547B0C">
              <w:t xml:space="preserve">Anzeige </w:t>
            </w:r>
            <w:proofErr w:type="spellStart"/>
            <w:r w:rsidR="00547B0C">
              <w:t>fehler</w:t>
            </w:r>
            <w:proofErr w:type="spellEnd"/>
            <w:r w:rsidR="00547B0C">
              <w:t xml:space="preserve"> (Apfel noch in der Hand)</w:t>
            </w:r>
          </w:p>
        </w:tc>
      </w:tr>
    </w:tbl>
    <w:p w14:paraId="485DE303" w14:textId="1E4EF66D" w:rsidR="00CF4502" w:rsidRDefault="008E1070" w:rsidP="00A927DB">
      <w:pPr>
        <w:pStyle w:val="Beschriftung"/>
      </w:pPr>
      <w:bookmarkStart w:id="29" w:name="_Toc80722011"/>
      <w:r>
        <w:t xml:space="preserve">Tabelle </w:t>
      </w:r>
      <w:fldSimple w:instr=" SEQ Tabelle \* ARABIC ">
        <w:r w:rsidR="007B1A21">
          <w:rPr>
            <w:noProof/>
          </w:rPr>
          <w:t>3</w:t>
        </w:r>
      </w:fldSimple>
      <w:r>
        <w:t>: Übersicht aller Verhalten (</w:t>
      </w:r>
      <w:proofErr w:type="spellStart"/>
      <w:r>
        <w:t>Behaviour</w:t>
      </w:r>
      <w:proofErr w:type="spellEnd"/>
      <w:r>
        <w:t>) mit Erklärung, Übersetzung</w:t>
      </w:r>
      <w:r w:rsidR="00A927DB">
        <w:t xml:space="preserve">, </w:t>
      </w:r>
      <w:r>
        <w:t>Einordnung</w:t>
      </w:r>
      <w:r w:rsidR="00A927DB">
        <w:t xml:space="preserve"> und Darstellung</w:t>
      </w:r>
      <w:bookmarkEnd w:id="29"/>
    </w:p>
    <w:p w14:paraId="2AA81D42" w14:textId="77777777" w:rsidR="00CF4502" w:rsidRDefault="00CF4502">
      <w:pPr>
        <w:spacing w:after="160" w:line="259" w:lineRule="auto"/>
        <w:jc w:val="left"/>
        <w:rPr>
          <w:i/>
          <w:iCs/>
          <w:color w:val="44546A" w:themeColor="text2"/>
          <w:sz w:val="18"/>
          <w:szCs w:val="18"/>
        </w:rPr>
      </w:pPr>
      <w:r>
        <w:br w:type="page"/>
      </w:r>
    </w:p>
    <w:p w14:paraId="2D38B34B" w14:textId="77777777" w:rsidR="003B4B9B" w:rsidRDefault="003B4B9B" w:rsidP="003B4B9B">
      <w:pPr>
        <w:pStyle w:val="Beschriftung"/>
        <w:keepNext/>
      </w:pPr>
      <w:r>
        <w:rPr>
          <w:noProof/>
        </w:rPr>
        <w:lastRenderedPageBreak/>
        <w:drawing>
          <wp:inline distT="0" distB="0" distL="0" distR="0" wp14:anchorId="40582E7A" wp14:editId="11256C53">
            <wp:extent cx="5756275" cy="330835"/>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275" cy="330835"/>
                    </a:xfrm>
                    <a:prstGeom prst="rect">
                      <a:avLst/>
                    </a:prstGeom>
                    <a:noFill/>
                    <a:ln>
                      <a:noFill/>
                    </a:ln>
                  </pic:spPr>
                </pic:pic>
              </a:graphicData>
            </a:graphic>
          </wp:inline>
        </w:drawing>
      </w:r>
    </w:p>
    <w:p w14:paraId="72AB648C" w14:textId="598094B7" w:rsidR="00596282" w:rsidRDefault="003B4B9B" w:rsidP="003B4B9B">
      <w:pPr>
        <w:pStyle w:val="Beschriftung"/>
      </w:pPr>
      <w:bookmarkStart w:id="30" w:name="_Toc80722003"/>
      <w:r>
        <w:t xml:space="preserve">Abbildung </w:t>
      </w:r>
      <w:fldSimple w:instr=" SEQ Abbildung \* ARABIC ">
        <w:r w:rsidR="007B1A21">
          <w:rPr>
            <w:noProof/>
          </w:rPr>
          <w:t>8</w:t>
        </w:r>
      </w:fldSimple>
      <w:r>
        <w:t xml:space="preserve">: </w:t>
      </w:r>
      <w:r w:rsidR="0033788B">
        <w:t>Array der Verhalten für Klassenclown und Streber, Kommentar Partneraktionen (_</w:t>
      </w:r>
      <w:proofErr w:type="spellStart"/>
      <w:r w:rsidR="0033788B">
        <w:t>pairActions</w:t>
      </w:r>
      <w:proofErr w:type="spellEnd"/>
      <w:r w:rsidR="0033788B">
        <w:t>) kann Probleme aufrufen</w:t>
      </w:r>
      <w:bookmarkEnd w:id="30"/>
    </w:p>
    <w:p w14:paraId="74130BFE" w14:textId="77777777" w:rsidR="001C5B2F" w:rsidRPr="001C5B2F" w:rsidRDefault="001C5B2F" w:rsidP="001C5B2F"/>
    <w:p w14:paraId="257A0EB8" w14:textId="77777777" w:rsidR="00916D64" w:rsidRDefault="00916D64" w:rsidP="00916D64">
      <w:pPr>
        <w:keepNext/>
      </w:pPr>
      <w:r>
        <w:rPr>
          <w:noProof/>
        </w:rPr>
        <w:drawing>
          <wp:inline distT="0" distB="0" distL="0" distR="0" wp14:anchorId="10700EC1" wp14:editId="368D5E5F">
            <wp:extent cx="1941830" cy="626745"/>
            <wp:effectExtent l="0" t="0" r="1270" b="190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41830" cy="626745"/>
                    </a:xfrm>
                    <a:prstGeom prst="rect">
                      <a:avLst/>
                    </a:prstGeom>
                    <a:noFill/>
                    <a:ln>
                      <a:noFill/>
                    </a:ln>
                  </pic:spPr>
                </pic:pic>
              </a:graphicData>
            </a:graphic>
          </wp:inline>
        </w:drawing>
      </w:r>
    </w:p>
    <w:p w14:paraId="0B08DA03" w14:textId="3299D199" w:rsidR="00916D64" w:rsidRDefault="00916D64" w:rsidP="00916D64">
      <w:pPr>
        <w:pStyle w:val="Beschriftung"/>
        <w:rPr>
          <w:lang w:val="en-US"/>
        </w:rPr>
      </w:pPr>
      <w:bookmarkStart w:id="31" w:name="_Toc80722004"/>
      <w:proofErr w:type="spellStart"/>
      <w:r w:rsidRPr="0012363A">
        <w:rPr>
          <w:lang w:val="en-US"/>
        </w:rPr>
        <w:t>Abbildung</w:t>
      </w:r>
      <w:proofErr w:type="spellEnd"/>
      <w:r w:rsidRPr="0012363A">
        <w:rPr>
          <w:lang w:val="en-US"/>
        </w:rPr>
        <w:t xml:space="preserve"> </w:t>
      </w:r>
      <w:r>
        <w:fldChar w:fldCharType="begin"/>
      </w:r>
      <w:r w:rsidRPr="0012363A">
        <w:rPr>
          <w:lang w:val="en-US"/>
        </w:rPr>
        <w:instrText xml:space="preserve"> SEQ Abbildung \* ARABIC </w:instrText>
      </w:r>
      <w:r>
        <w:fldChar w:fldCharType="separate"/>
      </w:r>
      <w:r w:rsidR="007B1A21">
        <w:rPr>
          <w:noProof/>
          <w:lang w:val="en-US"/>
        </w:rPr>
        <w:t>9</w:t>
      </w:r>
      <w:r>
        <w:fldChar w:fldCharType="end"/>
      </w:r>
      <w:r w:rsidRPr="0012363A">
        <w:rPr>
          <w:lang w:val="en-US"/>
        </w:rPr>
        <w:t xml:space="preserve">: </w:t>
      </w:r>
      <w:proofErr w:type="spellStart"/>
      <w:r w:rsidRPr="0012363A">
        <w:rPr>
          <w:lang w:val="en-US"/>
        </w:rPr>
        <w:t>boolesche</w:t>
      </w:r>
      <w:proofErr w:type="spellEnd"/>
      <w:r w:rsidRPr="0012363A">
        <w:rPr>
          <w:lang w:val="en-US"/>
        </w:rPr>
        <w:t xml:space="preserve"> </w:t>
      </w:r>
      <w:proofErr w:type="spellStart"/>
      <w:r w:rsidRPr="0012363A">
        <w:rPr>
          <w:lang w:val="en-US"/>
        </w:rPr>
        <w:t>Variablen</w:t>
      </w:r>
      <w:proofErr w:type="spellEnd"/>
      <w:r w:rsidRPr="0012363A">
        <w:rPr>
          <w:lang w:val="en-US"/>
        </w:rPr>
        <w:t xml:space="preserve">: </w:t>
      </w:r>
      <w:proofErr w:type="spellStart"/>
      <w:r w:rsidRPr="0012363A">
        <w:rPr>
          <w:lang w:val="en-US"/>
        </w:rPr>
        <w:t>IsclassClown</w:t>
      </w:r>
      <w:proofErr w:type="spellEnd"/>
      <w:r w:rsidRPr="0012363A">
        <w:rPr>
          <w:lang w:val="en-US"/>
        </w:rPr>
        <w:t xml:space="preserve">, </w:t>
      </w:r>
      <w:proofErr w:type="spellStart"/>
      <w:r w:rsidRPr="0012363A">
        <w:rPr>
          <w:lang w:val="en-US"/>
        </w:rPr>
        <w:t>IsNerd</w:t>
      </w:r>
      <w:bookmarkEnd w:id="31"/>
      <w:proofErr w:type="spellEnd"/>
    </w:p>
    <w:p w14:paraId="72AA6FF3" w14:textId="77777777" w:rsidR="001C5B2F" w:rsidRPr="001C5B2F" w:rsidRDefault="001C5B2F" w:rsidP="001C5B2F">
      <w:pPr>
        <w:rPr>
          <w:lang w:val="en-US"/>
        </w:rPr>
      </w:pPr>
    </w:p>
    <w:p w14:paraId="6B19ADDD" w14:textId="77777777" w:rsidR="003B4B9B" w:rsidRDefault="003B4B9B" w:rsidP="003B4B9B">
      <w:pPr>
        <w:keepNext/>
      </w:pPr>
      <w:r>
        <w:rPr>
          <w:noProof/>
        </w:rPr>
        <w:drawing>
          <wp:inline distT="0" distB="0" distL="0" distR="0" wp14:anchorId="0ED79F2B" wp14:editId="0101DF2F">
            <wp:extent cx="5364480" cy="2752090"/>
            <wp:effectExtent l="0" t="0" r="762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64480" cy="2752090"/>
                    </a:xfrm>
                    <a:prstGeom prst="rect">
                      <a:avLst/>
                    </a:prstGeom>
                    <a:noFill/>
                    <a:ln>
                      <a:noFill/>
                    </a:ln>
                  </pic:spPr>
                </pic:pic>
              </a:graphicData>
            </a:graphic>
          </wp:inline>
        </w:drawing>
      </w:r>
    </w:p>
    <w:p w14:paraId="29A0C2A2" w14:textId="1FD5FDEF" w:rsidR="0012363A" w:rsidRDefault="003B4B9B" w:rsidP="003B4B9B">
      <w:pPr>
        <w:pStyle w:val="Beschriftung"/>
      </w:pPr>
      <w:bookmarkStart w:id="32" w:name="_Toc80722005"/>
      <w:r>
        <w:t xml:space="preserve">Abbildung </w:t>
      </w:r>
      <w:fldSimple w:instr=" SEQ Abbildung \* ARABIC ">
        <w:r w:rsidR="007B1A21">
          <w:rPr>
            <w:noProof/>
          </w:rPr>
          <w:t>10</w:t>
        </w:r>
      </w:fldSimple>
      <w:r>
        <w:t xml:space="preserve">: Seitenpanel, Änderung (rot) nach Einfügen von </w:t>
      </w:r>
      <w:proofErr w:type="spellStart"/>
      <w:r>
        <w:t>IsclassClown</w:t>
      </w:r>
      <w:proofErr w:type="spellEnd"/>
      <w:r>
        <w:t xml:space="preserve"> und </w:t>
      </w:r>
      <w:proofErr w:type="spellStart"/>
      <w:r>
        <w:t>IsNerd</w:t>
      </w:r>
      <w:bookmarkEnd w:id="32"/>
      <w:proofErr w:type="spellEnd"/>
    </w:p>
    <w:p w14:paraId="1DB29595" w14:textId="77777777" w:rsidR="001C5B2F" w:rsidRPr="001C5B2F" w:rsidRDefault="001C5B2F" w:rsidP="001C5B2F"/>
    <w:p w14:paraId="056E3C6C" w14:textId="77777777" w:rsidR="00B525F1" w:rsidRDefault="002302FC" w:rsidP="00B525F1">
      <w:pPr>
        <w:keepNext/>
      </w:pPr>
      <w:r>
        <w:rPr>
          <w:noProof/>
        </w:rPr>
        <w:drawing>
          <wp:inline distT="0" distB="0" distL="0" distR="0" wp14:anchorId="0965BF43" wp14:editId="1F6728C3">
            <wp:extent cx="5751195" cy="2550795"/>
            <wp:effectExtent l="0" t="0" r="1905" b="190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1195" cy="2550795"/>
                    </a:xfrm>
                    <a:prstGeom prst="rect">
                      <a:avLst/>
                    </a:prstGeom>
                    <a:noFill/>
                    <a:ln>
                      <a:noFill/>
                    </a:ln>
                  </pic:spPr>
                </pic:pic>
              </a:graphicData>
            </a:graphic>
          </wp:inline>
        </w:drawing>
      </w:r>
    </w:p>
    <w:p w14:paraId="26972A64" w14:textId="73250BA6" w:rsidR="002302FC" w:rsidRPr="002302FC" w:rsidRDefault="00B525F1" w:rsidP="00B525F1">
      <w:pPr>
        <w:pStyle w:val="Beschriftung"/>
      </w:pPr>
      <w:bookmarkStart w:id="33" w:name="_Toc80722006"/>
      <w:r>
        <w:t xml:space="preserve">Abbildung </w:t>
      </w:r>
      <w:fldSimple w:instr=" SEQ Abbildung \* ARABIC ">
        <w:r w:rsidR="007B1A21">
          <w:rPr>
            <w:noProof/>
          </w:rPr>
          <w:t>11</w:t>
        </w:r>
      </w:fldSimple>
      <w:r>
        <w:t xml:space="preserve">: </w:t>
      </w:r>
      <w:proofErr w:type="spellStart"/>
      <w:r w:rsidRPr="00DF6B1E">
        <w:t>NonScriptedClassBehaviour</w:t>
      </w:r>
      <w:proofErr w:type="spellEnd"/>
      <w:r w:rsidRPr="00DF6B1E">
        <w:t>, bereites implementierte Funktion mit kleinen Fehler ("&lt;" muss" &gt;" sein)</w:t>
      </w:r>
      <w:bookmarkEnd w:id="33"/>
    </w:p>
    <w:p w14:paraId="663892D4" w14:textId="77777777" w:rsidR="001C2C76" w:rsidRDefault="001C2C76" w:rsidP="001C2C76">
      <w:pPr>
        <w:keepNext/>
      </w:pPr>
      <w:r>
        <w:rPr>
          <w:noProof/>
        </w:rPr>
        <w:lastRenderedPageBreak/>
        <w:drawing>
          <wp:inline distT="0" distB="0" distL="0" distR="0" wp14:anchorId="077D54B2" wp14:editId="16A7A2E8">
            <wp:extent cx="5755640" cy="3098165"/>
            <wp:effectExtent l="0" t="0" r="0" b="698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5640" cy="3098165"/>
                    </a:xfrm>
                    <a:prstGeom prst="rect">
                      <a:avLst/>
                    </a:prstGeom>
                    <a:noFill/>
                    <a:ln>
                      <a:noFill/>
                    </a:ln>
                  </pic:spPr>
                </pic:pic>
              </a:graphicData>
            </a:graphic>
          </wp:inline>
        </w:drawing>
      </w:r>
    </w:p>
    <w:p w14:paraId="016FF06F" w14:textId="0432A523" w:rsidR="001C2C76" w:rsidRDefault="001C2C76" w:rsidP="001C2C76">
      <w:pPr>
        <w:pStyle w:val="Beschriftung"/>
      </w:pPr>
      <w:bookmarkStart w:id="34" w:name="_Toc80722007"/>
      <w:r>
        <w:t xml:space="preserve">Abbildung </w:t>
      </w:r>
      <w:fldSimple w:instr=" SEQ Abbildung \* ARABIC ">
        <w:r w:rsidR="007B1A21">
          <w:rPr>
            <w:noProof/>
          </w:rPr>
          <w:t>12</w:t>
        </w:r>
      </w:fldSimple>
      <w:r>
        <w:t xml:space="preserve">: </w:t>
      </w:r>
      <w:r w:rsidRPr="00406D4E">
        <w:t xml:space="preserve">Schnittstelle </w:t>
      </w:r>
      <w:proofErr w:type="spellStart"/>
      <w:r w:rsidRPr="00406D4E">
        <w:t>isclassClownBehaviour</w:t>
      </w:r>
      <w:proofErr w:type="spellEnd"/>
      <w:r w:rsidRPr="00406D4E">
        <w:t xml:space="preserve">(), </w:t>
      </w:r>
      <w:proofErr w:type="spellStart"/>
      <w:r w:rsidRPr="00406D4E">
        <w:t>while</w:t>
      </w:r>
      <w:proofErr w:type="spellEnd"/>
      <w:r w:rsidRPr="00406D4E">
        <w:t xml:space="preserve"> Schleife mit Übergabe der Verhaltensweisen an die Funktion </w:t>
      </w:r>
      <w:proofErr w:type="spellStart"/>
      <w:r w:rsidRPr="00406D4E">
        <w:t>HandleBehaviour</w:t>
      </w:r>
      <w:proofErr w:type="spellEnd"/>
      <w:r w:rsidRPr="00406D4E">
        <w:t>() falls wahr (falls Schüler ausgewählt)</w:t>
      </w:r>
      <w:bookmarkEnd w:id="34"/>
    </w:p>
    <w:p w14:paraId="6893CFCC" w14:textId="77777777" w:rsidR="001C5B2F" w:rsidRPr="001C5B2F" w:rsidRDefault="001C5B2F" w:rsidP="001C5B2F"/>
    <w:p w14:paraId="70FBC76D" w14:textId="77777777" w:rsidR="001C2C76" w:rsidRDefault="001C2C76" w:rsidP="001C2C76">
      <w:pPr>
        <w:pStyle w:val="Beschriftung"/>
        <w:keepNext/>
      </w:pPr>
      <w:r>
        <w:rPr>
          <w:noProof/>
        </w:rPr>
        <w:drawing>
          <wp:inline distT="0" distB="0" distL="0" distR="0" wp14:anchorId="32388FEF" wp14:editId="62678A31">
            <wp:extent cx="5755640" cy="3119755"/>
            <wp:effectExtent l="0" t="0" r="0" b="444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5640" cy="3119755"/>
                    </a:xfrm>
                    <a:prstGeom prst="rect">
                      <a:avLst/>
                    </a:prstGeom>
                    <a:noFill/>
                    <a:ln>
                      <a:noFill/>
                    </a:ln>
                  </pic:spPr>
                </pic:pic>
              </a:graphicData>
            </a:graphic>
          </wp:inline>
        </w:drawing>
      </w:r>
    </w:p>
    <w:p w14:paraId="700CF4D0" w14:textId="693502C9" w:rsidR="0012363A" w:rsidRDefault="001C2C76" w:rsidP="001C2C76">
      <w:pPr>
        <w:pStyle w:val="Beschriftung"/>
      </w:pPr>
      <w:bookmarkStart w:id="35" w:name="_Toc80722008"/>
      <w:r>
        <w:t xml:space="preserve">Abbildung </w:t>
      </w:r>
      <w:fldSimple w:instr=" SEQ Abbildung \* ARABIC ">
        <w:r w:rsidR="007B1A21">
          <w:rPr>
            <w:noProof/>
          </w:rPr>
          <w:t>13</w:t>
        </w:r>
      </w:fldSimple>
      <w:r>
        <w:t xml:space="preserve">: </w:t>
      </w:r>
      <w:r w:rsidRPr="00AE24A9">
        <w:t xml:space="preserve">Schnittstelle </w:t>
      </w:r>
      <w:proofErr w:type="spellStart"/>
      <w:r w:rsidRPr="00AE24A9">
        <w:t>is</w:t>
      </w:r>
      <w:r>
        <w:t>Nerd</w:t>
      </w:r>
      <w:r w:rsidRPr="00AE24A9">
        <w:t>Behaviour</w:t>
      </w:r>
      <w:proofErr w:type="spellEnd"/>
      <w:r w:rsidRPr="00AE24A9">
        <w:t xml:space="preserve">(), </w:t>
      </w:r>
      <w:proofErr w:type="spellStart"/>
      <w:r w:rsidRPr="00AE24A9">
        <w:t>while</w:t>
      </w:r>
      <w:proofErr w:type="spellEnd"/>
      <w:r w:rsidRPr="00AE24A9">
        <w:t xml:space="preserve"> Schleife mit Übergabe der Verhaltensweisen an die Funktion </w:t>
      </w:r>
      <w:proofErr w:type="spellStart"/>
      <w:r w:rsidRPr="00AE24A9">
        <w:t>HandleBehaviour</w:t>
      </w:r>
      <w:proofErr w:type="spellEnd"/>
      <w:r w:rsidRPr="00AE24A9">
        <w:t>() falls wahr (falls Schüler ausgewählt)</w:t>
      </w:r>
      <w:bookmarkEnd w:id="35"/>
    </w:p>
    <w:p w14:paraId="12ABA914" w14:textId="45F09544" w:rsidR="007300B1" w:rsidRPr="00A21743" w:rsidRDefault="007300B1" w:rsidP="007300B1">
      <w:pPr>
        <w:pStyle w:val="Beschriftung"/>
      </w:pPr>
    </w:p>
    <w:sectPr w:rsidR="007300B1" w:rsidRPr="00A21743" w:rsidSect="0084416A">
      <w:headerReference w:type="default" r:id="rId48"/>
      <w:pgSz w:w="11906" w:h="16838"/>
      <w:pgMar w:top="2268" w:right="1134" w:bottom="1134" w:left="1701" w:header="850" w:footer="1134"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4DF33" w14:textId="77777777" w:rsidR="001D56C8" w:rsidRDefault="001D56C8" w:rsidP="004C49E2">
      <w:r>
        <w:separator/>
      </w:r>
    </w:p>
  </w:endnote>
  <w:endnote w:type="continuationSeparator" w:id="0">
    <w:p w14:paraId="36EE0600" w14:textId="77777777" w:rsidR="001D56C8" w:rsidRDefault="001D56C8" w:rsidP="004C4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E3461" w14:textId="77777777" w:rsidR="001569AB" w:rsidRPr="007609C8" w:rsidRDefault="001569AB" w:rsidP="007609C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81052"/>
      <w:docPartObj>
        <w:docPartGallery w:val="Page Numbers (Bottom of Page)"/>
        <w:docPartUnique/>
      </w:docPartObj>
    </w:sdtPr>
    <w:sdtEndPr/>
    <w:sdtContent>
      <w:p w14:paraId="5A195DF8" w14:textId="24946945" w:rsidR="001569AB" w:rsidRDefault="001569AB" w:rsidP="005035CC">
        <w:pPr>
          <w:pStyle w:val="Fuzeile"/>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812450"/>
      <w:docPartObj>
        <w:docPartGallery w:val="Page Numbers (Bottom of Page)"/>
        <w:docPartUnique/>
      </w:docPartObj>
    </w:sdtPr>
    <w:sdtEndPr/>
    <w:sdtContent>
      <w:p w14:paraId="5B3BB132" w14:textId="254C5208" w:rsidR="001569AB" w:rsidRDefault="001569AB" w:rsidP="005035CC">
        <w:pPr>
          <w:pStyle w:val="Fuzeile"/>
          <w:jc w:val="right"/>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753097"/>
      <w:docPartObj>
        <w:docPartGallery w:val="Page Numbers (Bottom of Page)"/>
        <w:docPartUnique/>
      </w:docPartObj>
    </w:sdtPr>
    <w:sdtEndPr/>
    <w:sdtContent>
      <w:p w14:paraId="09DAFCD7" w14:textId="77777777" w:rsidR="001569AB" w:rsidRDefault="001569AB" w:rsidP="005035CC">
        <w:pPr>
          <w:pStyle w:val="Fuzeil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5D3FC" w14:textId="77777777" w:rsidR="001D56C8" w:rsidRDefault="001D56C8" w:rsidP="004C49E2">
      <w:r>
        <w:separator/>
      </w:r>
    </w:p>
  </w:footnote>
  <w:footnote w:type="continuationSeparator" w:id="0">
    <w:p w14:paraId="6C9A23B6" w14:textId="77777777" w:rsidR="001D56C8" w:rsidRDefault="001D56C8" w:rsidP="004C49E2">
      <w:r>
        <w:continuationSeparator/>
      </w:r>
    </w:p>
  </w:footnote>
  <w:footnote w:id="1">
    <w:p w14:paraId="0D1829EA" w14:textId="078CFCFD" w:rsidR="001569AB" w:rsidRPr="00B374D6" w:rsidRDefault="001569AB">
      <w:pPr>
        <w:pStyle w:val="Funotentext"/>
      </w:pPr>
      <w:r>
        <w:rPr>
          <w:rStyle w:val="Funotenzeichen"/>
        </w:rPr>
        <w:footnoteRef/>
      </w:r>
      <w:r w:rsidRPr="004D4B81">
        <w:t>https://unity3d.com/de</w:t>
      </w:r>
      <w:r w:rsidRPr="00B374D6">
        <w:t xml:space="preserve"> Abrufdatum: 29</w:t>
      </w:r>
      <w:r>
        <w:t>.06.2021</w:t>
      </w:r>
    </w:p>
  </w:footnote>
  <w:footnote w:id="2">
    <w:p w14:paraId="75C3BC6C" w14:textId="6472E668" w:rsidR="001569AB" w:rsidRPr="00B374D6" w:rsidRDefault="001569AB">
      <w:pPr>
        <w:pStyle w:val="Funotentext"/>
      </w:pPr>
      <w:r>
        <w:rPr>
          <w:rStyle w:val="Funotenzeichen"/>
        </w:rPr>
        <w:footnoteRef/>
      </w:r>
      <w:r w:rsidRPr="00B374D6">
        <w:t>https://gitup.uni-potsdam.de/mm_vr/vr-klassenzimmer/wikis/Kernteam Abrufdatum: 29.06.2021</w:t>
      </w:r>
    </w:p>
  </w:footnote>
  <w:footnote w:id="3">
    <w:p w14:paraId="295B7B03" w14:textId="77777777" w:rsidR="00335CDF" w:rsidRPr="006A44D3" w:rsidRDefault="00335CDF" w:rsidP="00335CDF">
      <w:pPr>
        <w:pStyle w:val="Funotentext"/>
      </w:pPr>
      <w:r>
        <w:rPr>
          <w:rStyle w:val="Funotenzeichen"/>
        </w:rPr>
        <w:footnoteRef/>
      </w:r>
      <w:hyperlink r:id="rId1" w:history="1">
        <w:r w:rsidRPr="006A44D3">
          <w:t>https://unity.com/de/how-to/beginner-game-coding-resources</w:t>
        </w:r>
      </w:hyperlink>
      <w:r w:rsidRPr="006A44D3">
        <w:t xml:space="preserve"> Abrufdatum: 14.08.2021</w:t>
      </w:r>
    </w:p>
  </w:footnote>
  <w:footnote w:id="4">
    <w:p w14:paraId="315601F8" w14:textId="1E381961" w:rsidR="001569AB" w:rsidRPr="006A44D3" w:rsidRDefault="001569AB">
      <w:pPr>
        <w:pStyle w:val="Funotentext"/>
      </w:pPr>
      <w:r>
        <w:rPr>
          <w:rStyle w:val="Funotenzeichen"/>
        </w:rPr>
        <w:footnoteRef/>
      </w:r>
      <w:hyperlink r:id="rId2" w:history="1">
        <w:r w:rsidRPr="006A44D3">
          <w:t>https://visualstudio.microsoft.com/de/vs/</w:t>
        </w:r>
      </w:hyperlink>
      <w:r w:rsidRPr="006A44D3">
        <w:t xml:space="preserve"> Abrufdatum: </w:t>
      </w:r>
      <w:r>
        <w:t>1</w:t>
      </w:r>
      <w:r w:rsidRPr="006A44D3">
        <w:t xml:space="preserve">5.08.2021 </w:t>
      </w:r>
    </w:p>
  </w:footnote>
  <w:footnote w:id="5">
    <w:p w14:paraId="55B55C24" w14:textId="77E93212" w:rsidR="001569AB" w:rsidRPr="000C6EC3" w:rsidRDefault="001569AB">
      <w:pPr>
        <w:pStyle w:val="Funotentext"/>
      </w:pPr>
      <w:r>
        <w:rPr>
          <w:rStyle w:val="Funotenzeichen"/>
        </w:rPr>
        <w:footnoteRef/>
      </w:r>
      <w:r w:rsidRPr="000C6EC3">
        <w:t>https://gitup.uni-potsdam.de/mm_vr/vr-klassenzimmer/wikis/Standards Ab</w:t>
      </w:r>
      <w:r>
        <w:t>rufdatum: 13.08.2021</w:t>
      </w:r>
    </w:p>
  </w:footnote>
  <w:footnote w:id="6">
    <w:p w14:paraId="7E9EA858" w14:textId="77777777" w:rsidR="00DC08E8" w:rsidRPr="00E6780C" w:rsidRDefault="00DC08E8" w:rsidP="00DC08E8">
      <w:pPr>
        <w:pStyle w:val="Funotentext"/>
      </w:pPr>
      <w:r>
        <w:rPr>
          <w:rStyle w:val="Funotenzeichen"/>
        </w:rPr>
        <w:footnoteRef/>
      </w:r>
      <w:hyperlink r:id="rId3" w:history="1">
        <w:r w:rsidRPr="00E6780C">
          <w:t>https://languages.oup.com/google-dictionary-de/</w:t>
        </w:r>
      </w:hyperlink>
      <w:r w:rsidRPr="00E6780C">
        <w:t xml:space="preserve"> Ab</w:t>
      </w:r>
      <w:r>
        <w:t>rufdatum: 19.08.2021</w:t>
      </w:r>
    </w:p>
  </w:footnote>
  <w:footnote w:id="7">
    <w:p w14:paraId="41328113" w14:textId="77777777" w:rsidR="006D27C7" w:rsidRPr="004B21F4" w:rsidRDefault="006D27C7" w:rsidP="006D27C7">
      <w:pPr>
        <w:pStyle w:val="Funotentext"/>
      </w:pPr>
      <w:r>
        <w:rPr>
          <w:rStyle w:val="Funotenzeichen"/>
        </w:rPr>
        <w:footnoteRef/>
      </w:r>
      <w:hyperlink r:id="rId4" w:history="1">
        <w:r w:rsidRPr="004B21F4">
          <w:t>https://unity3d.com/de/quick-guide-to-unity-asset-store</w:t>
        </w:r>
      </w:hyperlink>
      <w:r w:rsidRPr="004B21F4">
        <w:t xml:space="preserve"> Ab</w:t>
      </w:r>
      <w:r>
        <w:t>rufdatum: 16.08.2021</w:t>
      </w:r>
    </w:p>
  </w:footnote>
  <w:footnote w:id="8">
    <w:p w14:paraId="498E8673" w14:textId="77777777" w:rsidR="006D27C7" w:rsidRPr="00463D5B" w:rsidRDefault="006D27C7" w:rsidP="006D27C7">
      <w:pPr>
        <w:pStyle w:val="Funotentext"/>
      </w:pPr>
      <w:r>
        <w:rPr>
          <w:rStyle w:val="Funotenzeichen"/>
        </w:rPr>
        <w:footnoteRef/>
      </w:r>
      <w:hyperlink r:id="rId5" w:history="1">
        <w:r w:rsidRPr="00463D5B">
          <w:t>https://gitup.uni-potsdam.de/mm_vr/vr-klassenzimmer/wikis/DeveloperEinf%C3%BChrung</w:t>
        </w:r>
      </w:hyperlink>
      <w:r w:rsidRPr="00463D5B">
        <w:t xml:space="preserve"> Abrufdatum: 16.08.2021  </w:t>
      </w:r>
    </w:p>
  </w:footnote>
  <w:footnote w:id="9">
    <w:p w14:paraId="6AE87A9B" w14:textId="44805C6D" w:rsidR="00286B86" w:rsidRPr="00286B86" w:rsidRDefault="00286B86">
      <w:pPr>
        <w:pStyle w:val="Funotentext"/>
      </w:pPr>
      <w:r>
        <w:rPr>
          <w:rStyle w:val="Funotenzeichen"/>
        </w:rPr>
        <w:footnoteRef/>
      </w:r>
      <w:r w:rsidRPr="00286B86">
        <w:t>https://docs.microsoft.com/de-de/dotnet/api/system.collections.ienumerator?view=net-5.0 Abruf</w:t>
      </w:r>
      <w:r>
        <w:t>datum: 20.08.2021</w:t>
      </w:r>
    </w:p>
  </w:footnote>
  <w:footnote w:id="10">
    <w:p w14:paraId="39A53A02" w14:textId="77777777" w:rsidR="00E02A50" w:rsidRPr="000B1886" w:rsidRDefault="00E02A50" w:rsidP="00E02A50">
      <w:pPr>
        <w:pStyle w:val="Funotentext"/>
      </w:pPr>
      <w:r>
        <w:rPr>
          <w:rStyle w:val="Funotenzeichen"/>
        </w:rPr>
        <w:footnoteRef/>
      </w:r>
      <w:r w:rsidRPr="000B1886">
        <w:t>https://docs.unity3d.com/ScriptReference/Random-value.html Ab</w:t>
      </w:r>
      <w:r>
        <w:t>rufdatum: 20.08.2021</w:t>
      </w:r>
    </w:p>
  </w:footnote>
  <w:footnote w:id="11">
    <w:p w14:paraId="06C76A44" w14:textId="77777777" w:rsidR="001569AB" w:rsidRDefault="001569AB" w:rsidP="00567A5E">
      <w:pPr>
        <w:pStyle w:val="Funotentext"/>
      </w:pPr>
      <w:r>
        <w:rPr>
          <w:rStyle w:val="Funotenzeichen"/>
        </w:rPr>
        <w:footnoteRef/>
      </w:r>
      <w:r w:rsidRPr="00B07F8A">
        <w:t>https://gitup.uni-potsdam.de/mm_vr/vr-klassenzimmer/</w:t>
      </w:r>
      <w:r>
        <w:t xml:space="preserve"> Abrufdatum: 29.06.2021</w:t>
      </w:r>
    </w:p>
  </w:footnote>
  <w:footnote w:id="12">
    <w:p w14:paraId="2B4470D2" w14:textId="77777777" w:rsidR="001569AB" w:rsidRDefault="001569AB" w:rsidP="00567A5E">
      <w:pPr>
        <w:pStyle w:val="Funotentext"/>
      </w:pPr>
      <w:r>
        <w:rPr>
          <w:rStyle w:val="Funotenzeichen"/>
        </w:rPr>
        <w:footnoteRef/>
      </w:r>
      <w:r w:rsidRPr="00D604EF">
        <w:t>https://gitup.uni-potsdam.de/mm_vr/vr-klassenzimmer/wikis/DeveloperEinf%C3%BChrung</w:t>
      </w:r>
      <w:r>
        <w:t xml:space="preserve"> Abrufdatum: 29.06.2021</w:t>
      </w:r>
    </w:p>
  </w:footnote>
  <w:footnote w:id="13">
    <w:p w14:paraId="7BA8F204" w14:textId="77777777" w:rsidR="001569AB" w:rsidRDefault="001569AB" w:rsidP="00567A5E">
      <w:pPr>
        <w:pStyle w:val="Funotentext"/>
      </w:pPr>
      <w:r>
        <w:rPr>
          <w:rStyle w:val="Funotenzeichen"/>
        </w:rPr>
        <w:footnoteRef/>
      </w:r>
      <w:r w:rsidRPr="00D604EF">
        <w:t>https://git-scm.com/</w:t>
      </w:r>
      <w:r>
        <w:t xml:space="preserve"> Abrufdatum: 29.06.2021</w:t>
      </w:r>
    </w:p>
  </w:footnote>
  <w:footnote w:id="14">
    <w:p w14:paraId="1B597978" w14:textId="77777777" w:rsidR="001569AB" w:rsidRDefault="001569AB" w:rsidP="00567A5E">
      <w:pPr>
        <w:pStyle w:val="Funotentext"/>
      </w:pPr>
      <w:r>
        <w:rPr>
          <w:rStyle w:val="Funotenzeichen"/>
        </w:rPr>
        <w:footnoteRef/>
      </w:r>
      <w:r w:rsidRPr="00A05173">
        <w:t>https://git-lfs.github.com/</w:t>
      </w:r>
      <w:r>
        <w:t xml:space="preserve"> Abrufdatum: 29.06.2021</w:t>
      </w:r>
    </w:p>
  </w:footnote>
  <w:footnote w:id="15">
    <w:p w14:paraId="5295A75E" w14:textId="77777777" w:rsidR="001569AB" w:rsidRDefault="001569AB" w:rsidP="00567A5E">
      <w:pPr>
        <w:pStyle w:val="Funotentext"/>
      </w:pPr>
      <w:r>
        <w:rPr>
          <w:rStyle w:val="Funotenzeichen"/>
        </w:rPr>
        <w:footnoteRef/>
      </w:r>
      <w:r w:rsidRPr="002A3191">
        <w:t>https://unity.com/de</w:t>
      </w:r>
      <w:r>
        <w:t xml:space="preserve"> Abrufdatum: 30.06.2021</w:t>
      </w:r>
    </w:p>
  </w:footnote>
  <w:footnote w:id="16">
    <w:p w14:paraId="52429285" w14:textId="77777777" w:rsidR="001569AB" w:rsidRDefault="001569AB" w:rsidP="00567A5E">
      <w:pPr>
        <w:pStyle w:val="Funotentext"/>
      </w:pPr>
      <w:r>
        <w:rPr>
          <w:rStyle w:val="Funotenzeichen"/>
        </w:rPr>
        <w:footnoteRef/>
      </w:r>
      <w:r w:rsidRPr="002948ED">
        <w:t>https://nodejs.org/de/</w:t>
      </w:r>
      <w:r>
        <w:t xml:space="preserve"> Abrufdatum: 01.07.2021</w:t>
      </w:r>
    </w:p>
  </w:footnote>
  <w:footnote w:id="17">
    <w:p w14:paraId="5EFBDC32" w14:textId="77777777" w:rsidR="001569AB" w:rsidRDefault="001569AB" w:rsidP="00567A5E">
      <w:pPr>
        <w:pStyle w:val="Funotentext"/>
      </w:pPr>
      <w:r>
        <w:rPr>
          <w:rStyle w:val="Funotenzeichen"/>
        </w:rPr>
        <w:footnoteRef/>
      </w:r>
      <w:r w:rsidRPr="004D4B81">
        <w:t>https://unity3d.com/de/get-unity/download</w:t>
      </w:r>
      <w:r>
        <w:t xml:space="preserve">  </w:t>
      </w:r>
    </w:p>
  </w:footnote>
  <w:footnote w:id="18">
    <w:p w14:paraId="7F3B48DF" w14:textId="77777777" w:rsidR="001569AB" w:rsidRDefault="001569AB" w:rsidP="00567A5E">
      <w:pPr>
        <w:pStyle w:val="Funotentext"/>
      </w:pPr>
      <w:r>
        <w:rPr>
          <w:rStyle w:val="Funotenzeichen"/>
        </w:rPr>
        <w:footnoteRef/>
      </w:r>
      <w:r w:rsidRPr="004D4B81">
        <w:t>https://unity3d.com/de/unity/whats-new/2021.1.5</w:t>
      </w:r>
      <w:r>
        <w:t xml:space="preserve"> Abrufdatum: 02.07.2021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C0A32" w14:textId="77777777" w:rsidR="001569AB" w:rsidRPr="007B34ED" w:rsidRDefault="001569AB" w:rsidP="004C49E2">
    <w:pPr>
      <w:pStyle w:val="Kopfzeile"/>
    </w:pPr>
    <w:r>
      <w:rPr>
        <w:noProof/>
      </w:rPr>
      <w:drawing>
        <wp:inline distT="0" distB="0" distL="0" distR="0" wp14:anchorId="2DBDA929" wp14:editId="600F5A71">
          <wp:extent cx="771525" cy="814956"/>
          <wp:effectExtent l="0" t="0" r="0" b="444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921" cy="839669"/>
                  </a:xfrm>
                  <a:prstGeom prst="rect">
                    <a:avLst/>
                  </a:prstGeom>
                  <a:noFill/>
                  <a:ln>
                    <a:noFill/>
                  </a:ln>
                </pic:spPr>
              </pic:pic>
            </a:graphicData>
          </a:graphic>
        </wp:inline>
      </w:drawing>
    </w:r>
    <w:r>
      <w:tab/>
    </w:r>
    <w:r>
      <w:tab/>
    </w:r>
    <w:r w:rsidRPr="00C00BD6">
      <w:rPr>
        <w:b/>
        <w:noProof/>
        <w:sz w:val="28"/>
        <w:szCs w:val="28"/>
      </w:rPr>
      <w:drawing>
        <wp:inline distT="0" distB="0" distL="0" distR="0" wp14:anchorId="480D8501" wp14:editId="49B45D0A">
          <wp:extent cx="2457450" cy="657225"/>
          <wp:effectExtent l="0" t="0" r="0" b="952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57450" cy="657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D280" w14:textId="77777777" w:rsidR="001569AB" w:rsidRDefault="001569AB" w:rsidP="004C49E2">
    <w:pPr>
      <w:pStyle w:val="Kopfzeile"/>
    </w:pPr>
    <w:r>
      <w:rPr>
        <w:noProof/>
      </w:rPr>
      <w:drawing>
        <wp:anchor distT="0" distB="0" distL="114300" distR="114300" simplePos="0" relativeHeight="251671552" behindDoc="0" locked="0" layoutInCell="1" allowOverlap="1" wp14:anchorId="27623521" wp14:editId="7D9D0D6C">
          <wp:simplePos x="0" y="0"/>
          <wp:positionH relativeFrom="column">
            <wp:posOffset>3457682</wp:posOffset>
          </wp:positionH>
          <wp:positionV relativeFrom="paragraph">
            <wp:posOffset>57813</wp:posOffset>
          </wp:positionV>
          <wp:extent cx="481965" cy="509278"/>
          <wp:effectExtent l="0" t="0" r="0" b="508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83" cy="5133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0BD6">
      <w:rPr>
        <w:b/>
        <w:noProof/>
        <w:sz w:val="28"/>
        <w:szCs w:val="28"/>
      </w:rPr>
      <w:drawing>
        <wp:anchor distT="0" distB="0" distL="114300" distR="114300" simplePos="0" relativeHeight="251672576" behindDoc="0" locked="0" layoutInCell="1" allowOverlap="1" wp14:anchorId="0D18F1A8" wp14:editId="10FB729B">
          <wp:simplePos x="0" y="0"/>
          <wp:positionH relativeFrom="column">
            <wp:posOffset>3987521</wp:posOffset>
          </wp:positionH>
          <wp:positionV relativeFrom="paragraph">
            <wp:posOffset>59149</wp:posOffset>
          </wp:positionV>
          <wp:extent cx="1770960" cy="473284"/>
          <wp:effectExtent l="0" t="0" r="1270" b="3175"/>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0987" cy="481309"/>
                  </a:xfrm>
                  <a:prstGeom prst="rect">
                    <a:avLst/>
                  </a:prstGeom>
                  <a:noFill/>
                  <a:ln>
                    <a:noFill/>
                  </a:ln>
                </pic:spPr>
              </pic:pic>
            </a:graphicData>
          </a:graphic>
          <wp14:sizeRelH relativeFrom="margin">
            <wp14:pctWidth>0</wp14:pctWidth>
          </wp14:sizeRelH>
          <wp14:sizeRelV relativeFrom="margin">
            <wp14:pctHeight>0</wp14:pctHeight>
          </wp14:sizeRelV>
        </wp:anchor>
      </w:drawing>
    </w:r>
    <w:r>
      <w:t>Titel der Arbeit</w:t>
    </w:r>
  </w:p>
  <w:p w14:paraId="16EA5185" w14:textId="77777777" w:rsidR="001569AB" w:rsidRPr="000A6C24" w:rsidRDefault="001569AB" w:rsidP="004C49E2">
    <w:pPr>
      <w:pStyle w:val="Kopfzeile"/>
    </w:pPr>
    <w:r>
      <w:t>Untertitel</w:t>
    </w:r>
    <w:r>
      <w:tab/>
    </w:r>
  </w:p>
  <w:p w14:paraId="364606B3" w14:textId="77777777" w:rsidR="001569AB" w:rsidRDefault="001569AB" w:rsidP="004C49E2">
    <w:pPr>
      <w:pStyle w:val="Kopfzeile"/>
    </w:pPr>
  </w:p>
  <w:p w14:paraId="377BE163" w14:textId="77777777" w:rsidR="001569AB" w:rsidRPr="00A15558" w:rsidRDefault="001569AB" w:rsidP="004C49E2">
    <w:pPr>
      <w:pStyle w:val="Kopfzeile"/>
    </w:pPr>
    <w:r>
      <w:t>Kurzzusammenfassung (Abstract)</w:t>
    </w:r>
    <w:r w:rsidRPr="00A15558">
      <w:tab/>
    </w:r>
    <w:r w:rsidRPr="00A1555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36D6" w14:textId="08C8D283" w:rsidR="001569AB" w:rsidRDefault="001569AB" w:rsidP="004C49E2">
    <w:pPr>
      <w:pStyle w:val="Kopfzeile"/>
    </w:pPr>
    <w:r w:rsidRPr="00C00BD6">
      <w:rPr>
        <w:b/>
        <w:noProof/>
        <w:sz w:val="28"/>
        <w:szCs w:val="28"/>
      </w:rPr>
      <w:drawing>
        <wp:anchor distT="0" distB="0" distL="114300" distR="114300" simplePos="0" relativeHeight="251697152" behindDoc="0" locked="0" layoutInCell="1" allowOverlap="1" wp14:anchorId="6DB889FF" wp14:editId="16DBBC62">
          <wp:simplePos x="0" y="0"/>
          <wp:positionH relativeFrom="margin">
            <wp:align>right</wp:align>
          </wp:positionH>
          <wp:positionV relativeFrom="paragraph">
            <wp:posOffset>106292</wp:posOffset>
          </wp:positionV>
          <wp:extent cx="1616558" cy="432021"/>
          <wp:effectExtent l="0" t="0" r="3175" b="635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558" cy="4320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1EDC6F67" wp14:editId="0C41CA48">
          <wp:simplePos x="0" y="0"/>
          <wp:positionH relativeFrom="column">
            <wp:posOffset>3600615</wp:posOffset>
          </wp:positionH>
          <wp:positionV relativeFrom="paragraph">
            <wp:posOffset>31115</wp:posOffset>
          </wp:positionV>
          <wp:extent cx="495691" cy="523781"/>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691" cy="523781"/>
                  </a:xfrm>
                  <a:prstGeom prst="rect">
                    <a:avLst/>
                  </a:prstGeom>
                  <a:noFill/>
                  <a:ln>
                    <a:noFill/>
                  </a:ln>
                </pic:spPr>
              </pic:pic>
            </a:graphicData>
          </a:graphic>
          <wp14:sizeRelH relativeFrom="margin">
            <wp14:pctWidth>0</wp14:pctWidth>
          </wp14:sizeRelH>
          <wp14:sizeRelV relativeFrom="margin">
            <wp14:pctHeight>0</wp14:pctHeight>
          </wp14:sizeRelV>
        </wp:anchor>
      </w:drawing>
    </w:r>
    <w:r>
      <w:t>Konzeption und Implementierung von Verhaltensmustern</w:t>
    </w:r>
  </w:p>
  <w:p w14:paraId="77EB7460" w14:textId="1E0E8608" w:rsidR="001569AB" w:rsidRPr="000A6C24" w:rsidRDefault="001569AB" w:rsidP="004C49E2">
    <w:pPr>
      <w:pStyle w:val="Kopfzeile"/>
    </w:pPr>
    <w:r>
      <w:t>für virtuelle SchülerInnen im VR-Klassenzimmer</w:t>
    </w:r>
  </w:p>
  <w:p w14:paraId="31F52D3C" w14:textId="77777777" w:rsidR="001569AB" w:rsidRDefault="001569AB" w:rsidP="004C49E2">
    <w:pPr>
      <w:pStyle w:val="Kopfzeile"/>
    </w:pPr>
    <w:r>
      <w:tab/>
    </w:r>
  </w:p>
  <w:p w14:paraId="25D519C9" w14:textId="08368B1B" w:rsidR="001569AB" w:rsidRPr="00A15558" w:rsidRDefault="001569AB" w:rsidP="00876ADB">
    <w:pPr>
      <w:pStyle w:val="Kopfzeile"/>
      <w:pBdr>
        <w:bottom w:val="single" w:sz="4" w:space="1" w:color="auto"/>
      </w:pBdr>
    </w:pPr>
    <w:r>
      <w:t>Zusammenfassung/Abstract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8EB35" w14:textId="77777777" w:rsidR="001569AB" w:rsidRDefault="001569AB" w:rsidP="004C49E2">
    <w:pPr>
      <w:pStyle w:val="Kopfzeile"/>
    </w:pPr>
    <w:r>
      <w:rPr>
        <w:noProof/>
      </w:rPr>
      <w:drawing>
        <wp:anchor distT="0" distB="0" distL="114300" distR="114300" simplePos="0" relativeHeight="251659264" behindDoc="0" locked="0" layoutInCell="1" allowOverlap="1" wp14:anchorId="10604D7C" wp14:editId="59893F93">
          <wp:simplePos x="0" y="0"/>
          <wp:positionH relativeFrom="column">
            <wp:posOffset>3457682</wp:posOffset>
          </wp:positionH>
          <wp:positionV relativeFrom="paragraph">
            <wp:posOffset>57813</wp:posOffset>
          </wp:positionV>
          <wp:extent cx="481965" cy="509278"/>
          <wp:effectExtent l="0" t="0" r="0" b="508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83" cy="5133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0BD6">
      <w:rPr>
        <w:b/>
        <w:noProof/>
        <w:sz w:val="28"/>
        <w:szCs w:val="28"/>
      </w:rPr>
      <w:drawing>
        <wp:anchor distT="0" distB="0" distL="114300" distR="114300" simplePos="0" relativeHeight="251660288" behindDoc="0" locked="0" layoutInCell="1" allowOverlap="1" wp14:anchorId="0158C6B8" wp14:editId="45CC2BED">
          <wp:simplePos x="0" y="0"/>
          <wp:positionH relativeFrom="column">
            <wp:posOffset>3987521</wp:posOffset>
          </wp:positionH>
          <wp:positionV relativeFrom="paragraph">
            <wp:posOffset>59149</wp:posOffset>
          </wp:positionV>
          <wp:extent cx="1770960" cy="473284"/>
          <wp:effectExtent l="0" t="0" r="1270" b="3175"/>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0987" cy="481309"/>
                  </a:xfrm>
                  <a:prstGeom prst="rect">
                    <a:avLst/>
                  </a:prstGeom>
                  <a:noFill/>
                  <a:ln>
                    <a:noFill/>
                  </a:ln>
                </pic:spPr>
              </pic:pic>
            </a:graphicData>
          </a:graphic>
          <wp14:sizeRelH relativeFrom="margin">
            <wp14:pctWidth>0</wp14:pctWidth>
          </wp14:sizeRelH>
          <wp14:sizeRelV relativeFrom="margin">
            <wp14:pctHeight>0</wp14:pctHeight>
          </wp14:sizeRelV>
        </wp:anchor>
      </w:drawing>
    </w:r>
    <w:r>
      <w:t>Titel der Arbeit</w:t>
    </w:r>
  </w:p>
  <w:p w14:paraId="6DC3F8F0" w14:textId="77777777" w:rsidR="001569AB" w:rsidRPr="000A6C24" w:rsidRDefault="001569AB" w:rsidP="004C49E2">
    <w:pPr>
      <w:pStyle w:val="Kopfzeile"/>
    </w:pPr>
    <w:r>
      <w:t>Untertitel</w:t>
    </w:r>
    <w:r>
      <w:tab/>
    </w:r>
  </w:p>
  <w:p w14:paraId="1232013B" w14:textId="77777777" w:rsidR="001569AB" w:rsidRDefault="001569AB" w:rsidP="004C49E2">
    <w:pPr>
      <w:pStyle w:val="Kopfzeile"/>
    </w:pPr>
  </w:p>
  <w:p w14:paraId="2365F998" w14:textId="77777777" w:rsidR="001569AB" w:rsidRPr="00A15558" w:rsidRDefault="001569AB" w:rsidP="004C49E2">
    <w:pPr>
      <w:pStyle w:val="Kopfzeile"/>
    </w:pPr>
    <w:r>
      <w:t>Inhaltsverzeichnis</w:t>
    </w:r>
    <w:r w:rsidRPr="00A15558">
      <w:tab/>
    </w:r>
    <w:r w:rsidRPr="00A15558">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42A6" w14:textId="77777777" w:rsidR="001569AB" w:rsidRDefault="001569AB" w:rsidP="00381704">
    <w:pPr>
      <w:pStyle w:val="Kopfzeile"/>
    </w:pPr>
    <w:r w:rsidRPr="00C00BD6">
      <w:rPr>
        <w:b/>
        <w:noProof/>
        <w:sz w:val="28"/>
        <w:szCs w:val="28"/>
      </w:rPr>
      <w:drawing>
        <wp:anchor distT="0" distB="0" distL="114300" distR="114300" simplePos="0" relativeHeight="251746304" behindDoc="0" locked="0" layoutInCell="1" allowOverlap="1" wp14:anchorId="55D30D12" wp14:editId="1CA9557E">
          <wp:simplePos x="0" y="0"/>
          <wp:positionH relativeFrom="margin">
            <wp:align>right</wp:align>
          </wp:positionH>
          <wp:positionV relativeFrom="paragraph">
            <wp:posOffset>106292</wp:posOffset>
          </wp:positionV>
          <wp:extent cx="1616558" cy="432021"/>
          <wp:effectExtent l="0" t="0" r="3175" b="635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558" cy="4320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5280" behindDoc="0" locked="0" layoutInCell="1" allowOverlap="1" wp14:anchorId="2741871C" wp14:editId="17E909D4">
          <wp:simplePos x="0" y="0"/>
          <wp:positionH relativeFrom="column">
            <wp:posOffset>3600615</wp:posOffset>
          </wp:positionH>
          <wp:positionV relativeFrom="paragraph">
            <wp:posOffset>31115</wp:posOffset>
          </wp:positionV>
          <wp:extent cx="495691" cy="523781"/>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691" cy="523781"/>
                  </a:xfrm>
                  <a:prstGeom prst="rect">
                    <a:avLst/>
                  </a:prstGeom>
                  <a:noFill/>
                  <a:ln>
                    <a:noFill/>
                  </a:ln>
                </pic:spPr>
              </pic:pic>
            </a:graphicData>
          </a:graphic>
          <wp14:sizeRelH relativeFrom="margin">
            <wp14:pctWidth>0</wp14:pctWidth>
          </wp14:sizeRelH>
          <wp14:sizeRelV relativeFrom="margin">
            <wp14:pctHeight>0</wp14:pctHeight>
          </wp14:sizeRelV>
        </wp:anchor>
      </w:drawing>
    </w:r>
    <w:r>
      <w:t>Konzeption und Implementierung von Verhaltensmustern</w:t>
    </w:r>
  </w:p>
  <w:p w14:paraId="136A6089" w14:textId="02ED2FA1" w:rsidR="001569AB" w:rsidRDefault="001569AB" w:rsidP="00381704">
    <w:pPr>
      <w:pStyle w:val="Kopfzeile"/>
    </w:pPr>
    <w:r>
      <w:t>für virtuelle SchülerInnen im VR-Klassenzimmer</w:t>
    </w:r>
  </w:p>
  <w:p w14:paraId="6D1F974C" w14:textId="263D2969" w:rsidR="001569AB" w:rsidRDefault="001569AB" w:rsidP="00381704">
    <w:pPr>
      <w:pStyle w:val="Kopfzeile"/>
    </w:pPr>
    <w:r>
      <w:tab/>
    </w:r>
  </w:p>
  <w:p w14:paraId="6FFC2782" w14:textId="39910849" w:rsidR="001569AB" w:rsidRPr="00A15558" w:rsidRDefault="001569AB" w:rsidP="00713071">
    <w:pPr>
      <w:pStyle w:val="Kopfzeile"/>
      <w:pBdr>
        <w:bottom w:val="single" w:sz="4" w:space="1" w:color="auto"/>
      </w:pBdr>
    </w:pPr>
    <w:r>
      <w:t>Inhaltsverzeichnis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B5DA" w14:textId="77777777" w:rsidR="001569AB" w:rsidRDefault="001569AB" w:rsidP="00523B56">
    <w:pPr>
      <w:pStyle w:val="Kopfzeile"/>
    </w:pPr>
    <w:r w:rsidRPr="00C00BD6">
      <w:rPr>
        <w:b/>
        <w:noProof/>
        <w:sz w:val="28"/>
        <w:szCs w:val="28"/>
      </w:rPr>
      <w:drawing>
        <wp:anchor distT="0" distB="0" distL="114300" distR="114300" simplePos="0" relativeHeight="251749376" behindDoc="0" locked="0" layoutInCell="1" allowOverlap="1" wp14:anchorId="3B982800" wp14:editId="57435EB1">
          <wp:simplePos x="0" y="0"/>
          <wp:positionH relativeFrom="margin">
            <wp:align>right</wp:align>
          </wp:positionH>
          <wp:positionV relativeFrom="paragraph">
            <wp:posOffset>106292</wp:posOffset>
          </wp:positionV>
          <wp:extent cx="1616558" cy="432021"/>
          <wp:effectExtent l="0" t="0" r="3175" b="635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558" cy="4320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8352" behindDoc="0" locked="0" layoutInCell="1" allowOverlap="1" wp14:anchorId="4E948C35" wp14:editId="33D3BA47">
          <wp:simplePos x="0" y="0"/>
          <wp:positionH relativeFrom="column">
            <wp:posOffset>3600615</wp:posOffset>
          </wp:positionH>
          <wp:positionV relativeFrom="paragraph">
            <wp:posOffset>31115</wp:posOffset>
          </wp:positionV>
          <wp:extent cx="495691" cy="523781"/>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691" cy="523781"/>
                  </a:xfrm>
                  <a:prstGeom prst="rect">
                    <a:avLst/>
                  </a:prstGeom>
                  <a:noFill/>
                  <a:ln>
                    <a:noFill/>
                  </a:ln>
                </pic:spPr>
              </pic:pic>
            </a:graphicData>
          </a:graphic>
          <wp14:sizeRelH relativeFrom="margin">
            <wp14:pctWidth>0</wp14:pctWidth>
          </wp14:sizeRelH>
          <wp14:sizeRelV relativeFrom="margin">
            <wp14:pctHeight>0</wp14:pctHeight>
          </wp14:sizeRelV>
        </wp:anchor>
      </w:drawing>
    </w:r>
    <w:r>
      <w:t>Konzeption und Implementierung von Verhaltensmustern</w:t>
    </w:r>
  </w:p>
  <w:p w14:paraId="75A44FD9" w14:textId="77777777" w:rsidR="001569AB" w:rsidRDefault="001569AB" w:rsidP="00523B56">
    <w:pPr>
      <w:pStyle w:val="Kopfzeile"/>
    </w:pPr>
    <w:r>
      <w:t>für virtuelle SchülerInnen im VR-Klassenzimmer</w:t>
    </w:r>
  </w:p>
  <w:p w14:paraId="59CFEFE2" w14:textId="77777777" w:rsidR="001569AB" w:rsidRDefault="001569AB" w:rsidP="004C49E2">
    <w:pPr>
      <w:pStyle w:val="Kopfzeile"/>
    </w:pPr>
    <w:r>
      <w:tab/>
    </w:r>
  </w:p>
  <w:p w14:paraId="1932871F" w14:textId="3E93E6B7" w:rsidR="001569AB" w:rsidRPr="0084416A" w:rsidRDefault="001569AB" w:rsidP="0084416A">
    <w:pPr>
      <w:pStyle w:val="Kopfzeile"/>
      <w:pBdr>
        <w:bottom w:val="single" w:sz="4" w:space="1" w:color="auto"/>
      </w:pBdr>
    </w:pPr>
    <w:r w:rsidRPr="0084416A">
      <w:t>Abbildungs- und Tabellenverzeichnis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4EBE0" w14:textId="77777777" w:rsidR="001569AB" w:rsidRDefault="001569AB" w:rsidP="00523B56">
    <w:pPr>
      <w:pStyle w:val="Kopfzeile"/>
    </w:pPr>
    <w:r w:rsidRPr="00C00BD6">
      <w:rPr>
        <w:b/>
        <w:noProof/>
        <w:sz w:val="28"/>
        <w:szCs w:val="28"/>
      </w:rPr>
      <w:drawing>
        <wp:anchor distT="0" distB="0" distL="114300" distR="114300" simplePos="0" relativeHeight="251752448" behindDoc="0" locked="0" layoutInCell="1" allowOverlap="1" wp14:anchorId="5917E180" wp14:editId="0432E184">
          <wp:simplePos x="0" y="0"/>
          <wp:positionH relativeFrom="margin">
            <wp:align>right</wp:align>
          </wp:positionH>
          <wp:positionV relativeFrom="paragraph">
            <wp:posOffset>106292</wp:posOffset>
          </wp:positionV>
          <wp:extent cx="1616558" cy="432021"/>
          <wp:effectExtent l="0" t="0" r="3175" b="635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6558" cy="4320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1424" behindDoc="0" locked="0" layoutInCell="1" allowOverlap="1" wp14:anchorId="2F023BA7" wp14:editId="03B74013">
          <wp:simplePos x="0" y="0"/>
          <wp:positionH relativeFrom="column">
            <wp:posOffset>3600615</wp:posOffset>
          </wp:positionH>
          <wp:positionV relativeFrom="paragraph">
            <wp:posOffset>31115</wp:posOffset>
          </wp:positionV>
          <wp:extent cx="495691" cy="523781"/>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691" cy="523781"/>
                  </a:xfrm>
                  <a:prstGeom prst="rect">
                    <a:avLst/>
                  </a:prstGeom>
                  <a:noFill/>
                  <a:ln>
                    <a:noFill/>
                  </a:ln>
                </pic:spPr>
              </pic:pic>
            </a:graphicData>
          </a:graphic>
          <wp14:sizeRelH relativeFrom="margin">
            <wp14:pctWidth>0</wp14:pctWidth>
          </wp14:sizeRelH>
          <wp14:sizeRelV relativeFrom="margin">
            <wp14:pctHeight>0</wp14:pctHeight>
          </wp14:sizeRelV>
        </wp:anchor>
      </w:drawing>
    </w:r>
    <w:r>
      <w:t>Konzeption und Implementierung von Verhaltensmustern</w:t>
    </w:r>
  </w:p>
  <w:p w14:paraId="0B29AE7E" w14:textId="77777777" w:rsidR="001569AB" w:rsidRDefault="001569AB" w:rsidP="00523B56">
    <w:pPr>
      <w:pStyle w:val="Kopfzeile"/>
    </w:pPr>
    <w:r>
      <w:t>für virtuelle SchülerInnen im VR-Klassenzimmer</w:t>
    </w:r>
  </w:p>
  <w:p w14:paraId="520CE550" w14:textId="77777777" w:rsidR="001569AB" w:rsidRDefault="001569AB" w:rsidP="004C49E2">
    <w:pPr>
      <w:pStyle w:val="Kopfzeile"/>
    </w:pPr>
    <w:r>
      <w:tab/>
    </w:r>
  </w:p>
  <w:p w14:paraId="53C603EE" w14:textId="44C20B06" w:rsidR="001569AB" w:rsidRPr="00A15558" w:rsidRDefault="001569AB" w:rsidP="00713071">
    <w:pPr>
      <w:pStyle w:val="Kopfzeile"/>
      <w:pBdr>
        <w:bottom w:val="single" w:sz="4" w:space="1" w:color="auto"/>
      </w:pBdr>
    </w:pPr>
    <w:r>
      <w:t>Abkürzungsverzeichnis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5FEE" w14:textId="77777777" w:rsidR="001569AB" w:rsidRDefault="001569AB" w:rsidP="00FD4C3A">
    <w:pPr>
      <w:pStyle w:val="Kopfzeile"/>
    </w:pPr>
    <w:r>
      <w:rPr>
        <w:noProof/>
      </w:rPr>
      <w:drawing>
        <wp:anchor distT="0" distB="0" distL="114300" distR="114300" simplePos="0" relativeHeight="251757568" behindDoc="0" locked="0" layoutInCell="1" allowOverlap="1" wp14:anchorId="4F1A05AF" wp14:editId="3458DB93">
          <wp:simplePos x="0" y="0"/>
          <wp:positionH relativeFrom="column">
            <wp:posOffset>3609340</wp:posOffset>
          </wp:positionH>
          <wp:positionV relativeFrom="paragraph">
            <wp:posOffset>2278</wp:posOffset>
          </wp:positionV>
          <wp:extent cx="495300" cy="523240"/>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0BD6">
      <w:rPr>
        <w:b/>
        <w:noProof/>
        <w:sz w:val="28"/>
        <w:szCs w:val="28"/>
      </w:rPr>
      <w:drawing>
        <wp:anchor distT="0" distB="0" distL="114300" distR="114300" simplePos="0" relativeHeight="251758592" behindDoc="0" locked="0" layoutInCell="1" allowOverlap="1" wp14:anchorId="4FEC5771" wp14:editId="38E35701">
          <wp:simplePos x="0" y="0"/>
          <wp:positionH relativeFrom="margin">
            <wp:align>right</wp:align>
          </wp:positionH>
          <wp:positionV relativeFrom="paragraph">
            <wp:posOffset>43292</wp:posOffset>
          </wp:positionV>
          <wp:extent cx="1616558" cy="432021"/>
          <wp:effectExtent l="0" t="0" r="3175" b="635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16558" cy="432021"/>
                  </a:xfrm>
                  <a:prstGeom prst="rect">
                    <a:avLst/>
                  </a:prstGeom>
                  <a:noFill/>
                  <a:ln>
                    <a:noFill/>
                  </a:ln>
                </pic:spPr>
              </pic:pic>
            </a:graphicData>
          </a:graphic>
          <wp14:sizeRelH relativeFrom="margin">
            <wp14:pctWidth>0</wp14:pctWidth>
          </wp14:sizeRelH>
          <wp14:sizeRelV relativeFrom="margin">
            <wp14:pctHeight>0</wp14:pctHeight>
          </wp14:sizeRelV>
        </wp:anchor>
      </w:drawing>
    </w:r>
    <w:r>
      <w:t>Konzeption und Implementierung von Verhaltensmustern</w:t>
    </w:r>
  </w:p>
  <w:p w14:paraId="1F50A283" w14:textId="77777777" w:rsidR="001569AB" w:rsidRDefault="001569AB" w:rsidP="00FD4C3A">
    <w:pPr>
      <w:pStyle w:val="Kopfzeile"/>
    </w:pPr>
    <w:r>
      <w:t>für virtuelle SchülerInnen im VR-Klassenzimmer</w:t>
    </w:r>
  </w:p>
  <w:p w14:paraId="53A4C957" w14:textId="019DD713" w:rsidR="001569AB" w:rsidRDefault="001569AB" w:rsidP="00FD4C3A">
    <w:pPr>
      <w:pStyle w:val="Kopfzeile"/>
    </w:pPr>
    <w:r>
      <w:tab/>
    </w:r>
  </w:p>
  <w:p w14:paraId="18C0EC65" w14:textId="4330B691" w:rsidR="001569AB" w:rsidRPr="00A15558" w:rsidRDefault="007B1A21" w:rsidP="00713071">
    <w:pPr>
      <w:pStyle w:val="Kopfzeile"/>
      <w:pBdr>
        <w:bottom w:val="single" w:sz="4" w:space="1" w:color="auto"/>
      </w:pBdr>
      <w:rPr>
        <w:noProof/>
      </w:rPr>
    </w:pPr>
    <w:fldSimple w:instr=" STYLEREF  &quot;Überschrift 1&quot; \n  \* MERGEFORMAT ">
      <w:r w:rsidR="000907C5">
        <w:rPr>
          <w:noProof/>
        </w:rPr>
        <w:t>3</w:t>
      </w:r>
    </w:fldSimple>
    <w:r w:rsidR="001569AB">
      <w:t xml:space="preserve"> </w:t>
    </w:r>
    <w:fldSimple w:instr=" STYLEREF  &quot;Überschrift 1&quot;  \* MERGEFORMAT ">
      <w:r w:rsidR="000907C5">
        <w:rPr>
          <w:noProof/>
        </w:rPr>
        <w:t>VR-Klassenzimmer</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44C77" w14:textId="77777777" w:rsidR="00C77462" w:rsidRDefault="00C77462" w:rsidP="00FD4C3A">
    <w:pPr>
      <w:pStyle w:val="Kopfzeile"/>
    </w:pPr>
    <w:r>
      <w:rPr>
        <w:noProof/>
      </w:rPr>
      <w:drawing>
        <wp:anchor distT="0" distB="0" distL="114300" distR="114300" simplePos="0" relativeHeight="251769856" behindDoc="0" locked="0" layoutInCell="1" allowOverlap="1" wp14:anchorId="0B469EAA" wp14:editId="2F418A2B">
          <wp:simplePos x="0" y="0"/>
          <wp:positionH relativeFrom="column">
            <wp:posOffset>3609340</wp:posOffset>
          </wp:positionH>
          <wp:positionV relativeFrom="paragraph">
            <wp:posOffset>2278</wp:posOffset>
          </wp:positionV>
          <wp:extent cx="495300" cy="523240"/>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0BD6">
      <w:rPr>
        <w:b/>
        <w:noProof/>
        <w:sz w:val="28"/>
        <w:szCs w:val="28"/>
      </w:rPr>
      <w:drawing>
        <wp:anchor distT="0" distB="0" distL="114300" distR="114300" simplePos="0" relativeHeight="251770880" behindDoc="0" locked="0" layoutInCell="1" allowOverlap="1" wp14:anchorId="005E661F" wp14:editId="40806637">
          <wp:simplePos x="0" y="0"/>
          <wp:positionH relativeFrom="margin">
            <wp:align>right</wp:align>
          </wp:positionH>
          <wp:positionV relativeFrom="paragraph">
            <wp:posOffset>43292</wp:posOffset>
          </wp:positionV>
          <wp:extent cx="1616558" cy="432021"/>
          <wp:effectExtent l="0" t="0" r="3175" b="635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16558" cy="432021"/>
                  </a:xfrm>
                  <a:prstGeom prst="rect">
                    <a:avLst/>
                  </a:prstGeom>
                  <a:noFill/>
                  <a:ln>
                    <a:noFill/>
                  </a:ln>
                </pic:spPr>
              </pic:pic>
            </a:graphicData>
          </a:graphic>
          <wp14:sizeRelH relativeFrom="margin">
            <wp14:pctWidth>0</wp14:pctWidth>
          </wp14:sizeRelH>
          <wp14:sizeRelV relativeFrom="margin">
            <wp14:pctHeight>0</wp14:pctHeight>
          </wp14:sizeRelV>
        </wp:anchor>
      </w:drawing>
    </w:r>
    <w:r>
      <w:t>Konzeption und Implementierung von Verhaltensmustern</w:t>
    </w:r>
  </w:p>
  <w:p w14:paraId="44864F57" w14:textId="77777777" w:rsidR="00C77462" w:rsidRDefault="00C77462" w:rsidP="00FD4C3A">
    <w:pPr>
      <w:pStyle w:val="Kopfzeile"/>
    </w:pPr>
    <w:r>
      <w:t>für virtuelle SchülerInnen im VR-Klassenzimmer</w:t>
    </w:r>
  </w:p>
  <w:p w14:paraId="6F9E9BD6" w14:textId="77777777" w:rsidR="00C77462" w:rsidRDefault="00C77462" w:rsidP="00FD4C3A">
    <w:pPr>
      <w:pStyle w:val="Kopfzeile"/>
    </w:pPr>
    <w:r>
      <w:tab/>
    </w:r>
  </w:p>
  <w:p w14:paraId="32CD5BC7" w14:textId="5750701E" w:rsidR="00C77462" w:rsidRPr="00A15558" w:rsidRDefault="001D56C8" w:rsidP="00713071">
    <w:pPr>
      <w:pStyle w:val="Kopfzeile"/>
      <w:pBdr>
        <w:bottom w:val="single" w:sz="4" w:space="1" w:color="auto"/>
      </w:pBdr>
      <w:rPr>
        <w:noProof/>
      </w:rPr>
    </w:pPr>
    <w:r>
      <w:fldChar w:fldCharType="begin"/>
    </w:r>
    <w:r>
      <w:instrText xml:space="preserve"> STYLEREF  "Überschrift 1" \n  \</w:instrText>
    </w:r>
    <w:r>
      <w:instrText xml:space="preserve">* MERGEFORMAT </w:instrText>
    </w:r>
    <w:r>
      <w:fldChar w:fldCharType="separate"/>
    </w:r>
    <w:r w:rsidR="000907C5">
      <w:rPr>
        <w:noProof/>
      </w:rPr>
      <w:t>11</w:t>
    </w:r>
    <w:r>
      <w:rPr>
        <w:noProof/>
      </w:rPr>
      <w:fldChar w:fldCharType="end"/>
    </w:r>
    <w:r w:rsidR="00C77462">
      <w:t xml:space="preserve"> </w:t>
    </w:r>
    <w:r>
      <w:fldChar w:fldCharType="begin"/>
    </w:r>
    <w:r>
      <w:instrText xml:space="preserve"> STYLEREF  "Überschrift 1"  \* MERGEFORMAT </w:instrText>
    </w:r>
    <w:r>
      <w:fldChar w:fldCharType="separate"/>
    </w:r>
    <w:r w:rsidR="000907C5">
      <w:rPr>
        <w:noProof/>
      </w:rPr>
      <w:t>Anhang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61914"/>
    <w:multiLevelType w:val="multilevel"/>
    <w:tmpl w:val="D5C2165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color w:val="auto"/>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38D159C2"/>
    <w:multiLevelType w:val="hybridMultilevel"/>
    <w:tmpl w:val="E75A2886"/>
    <w:lvl w:ilvl="0" w:tplc="95E2796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24A4DAC"/>
    <w:multiLevelType w:val="hybridMultilevel"/>
    <w:tmpl w:val="8E8ADF9A"/>
    <w:lvl w:ilvl="0" w:tplc="1946FD00">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C8A734B"/>
    <w:multiLevelType w:val="hybridMultilevel"/>
    <w:tmpl w:val="4C8CFBE8"/>
    <w:lvl w:ilvl="0" w:tplc="E71CC58E">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D271BD9"/>
    <w:multiLevelType w:val="hybridMultilevel"/>
    <w:tmpl w:val="2C203FE8"/>
    <w:lvl w:ilvl="0" w:tplc="0407000F">
      <w:start w:val="1"/>
      <w:numFmt w:val="decimal"/>
      <w:lvlText w:val="%1."/>
      <w:lvlJc w:val="left"/>
      <w:pPr>
        <w:ind w:left="779" w:hanging="360"/>
      </w:pPr>
    </w:lvl>
    <w:lvl w:ilvl="1" w:tplc="04070019" w:tentative="1">
      <w:start w:val="1"/>
      <w:numFmt w:val="lowerLetter"/>
      <w:lvlText w:val="%2."/>
      <w:lvlJc w:val="left"/>
      <w:pPr>
        <w:ind w:left="1499" w:hanging="360"/>
      </w:pPr>
    </w:lvl>
    <w:lvl w:ilvl="2" w:tplc="0407001B" w:tentative="1">
      <w:start w:val="1"/>
      <w:numFmt w:val="lowerRoman"/>
      <w:lvlText w:val="%3."/>
      <w:lvlJc w:val="right"/>
      <w:pPr>
        <w:ind w:left="2219" w:hanging="180"/>
      </w:pPr>
    </w:lvl>
    <w:lvl w:ilvl="3" w:tplc="0407000F" w:tentative="1">
      <w:start w:val="1"/>
      <w:numFmt w:val="decimal"/>
      <w:lvlText w:val="%4."/>
      <w:lvlJc w:val="left"/>
      <w:pPr>
        <w:ind w:left="2939" w:hanging="360"/>
      </w:pPr>
    </w:lvl>
    <w:lvl w:ilvl="4" w:tplc="04070019" w:tentative="1">
      <w:start w:val="1"/>
      <w:numFmt w:val="lowerLetter"/>
      <w:lvlText w:val="%5."/>
      <w:lvlJc w:val="left"/>
      <w:pPr>
        <w:ind w:left="3659" w:hanging="360"/>
      </w:pPr>
    </w:lvl>
    <w:lvl w:ilvl="5" w:tplc="0407001B" w:tentative="1">
      <w:start w:val="1"/>
      <w:numFmt w:val="lowerRoman"/>
      <w:lvlText w:val="%6."/>
      <w:lvlJc w:val="right"/>
      <w:pPr>
        <w:ind w:left="4379" w:hanging="180"/>
      </w:pPr>
    </w:lvl>
    <w:lvl w:ilvl="6" w:tplc="0407000F" w:tentative="1">
      <w:start w:val="1"/>
      <w:numFmt w:val="decimal"/>
      <w:lvlText w:val="%7."/>
      <w:lvlJc w:val="left"/>
      <w:pPr>
        <w:ind w:left="5099" w:hanging="360"/>
      </w:pPr>
    </w:lvl>
    <w:lvl w:ilvl="7" w:tplc="04070019" w:tentative="1">
      <w:start w:val="1"/>
      <w:numFmt w:val="lowerLetter"/>
      <w:lvlText w:val="%8."/>
      <w:lvlJc w:val="left"/>
      <w:pPr>
        <w:ind w:left="5819" w:hanging="360"/>
      </w:pPr>
    </w:lvl>
    <w:lvl w:ilvl="8" w:tplc="0407001B" w:tentative="1">
      <w:start w:val="1"/>
      <w:numFmt w:val="lowerRoman"/>
      <w:lvlText w:val="%9."/>
      <w:lvlJc w:val="right"/>
      <w:pPr>
        <w:ind w:left="6539"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07"/>
    <w:rsid w:val="00000893"/>
    <w:rsid w:val="000010DC"/>
    <w:rsid w:val="00001D2F"/>
    <w:rsid w:val="00002628"/>
    <w:rsid w:val="00002F81"/>
    <w:rsid w:val="00003DF8"/>
    <w:rsid w:val="00004192"/>
    <w:rsid w:val="000063F1"/>
    <w:rsid w:val="00006E7A"/>
    <w:rsid w:val="00006FC5"/>
    <w:rsid w:val="00007123"/>
    <w:rsid w:val="00010A67"/>
    <w:rsid w:val="00010B40"/>
    <w:rsid w:val="00010DE1"/>
    <w:rsid w:val="0001237F"/>
    <w:rsid w:val="000127C7"/>
    <w:rsid w:val="000129F8"/>
    <w:rsid w:val="000129F9"/>
    <w:rsid w:val="000130F3"/>
    <w:rsid w:val="00013A05"/>
    <w:rsid w:val="00013AF8"/>
    <w:rsid w:val="00014425"/>
    <w:rsid w:val="00014801"/>
    <w:rsid w:val="000153DD"/>
    <w:rsid w:val="000154C9"/>
    <w:rsid w:val="000163E2"/>
    <w:rsid w:val="0001643B"/>
    <w:rsid w:val="00017806"/>
    <w:rsid w:val="00017A56"/>
    <w:rsid w:val="000216D1"/>
    <w:rsid w:val="000225A8"/>
    <w:rsid w:val="00024799"/>
    <w:rsid w:val="000247F5"/>
    <w:rsid w:val="00026656"/>
    <w:rsid w:val="000270E3"/>
    <w:rsid w:val="0003044D"/>
    <w:rsid w:val="00030B15"/>
    <w:rsid w:val="00030C90"/>
    <w:rsid w:val="00031454"/>
    <w:rsid w:val="00031893"/>
    <w:rsid w:val="0003261A"/>
    <w:rsid w:val="000330E5"/>
    <w:rsid w:val="000333DC"/>
    <w:rsid w:val="000335AD"/>
    <w:rsid w:val="000339D9"/>
    <w:rsid w:val="00034390"/>
    <w:rsid w:val="00034D8E"/>
    <w:rsid w:val="00034DED"/>
    <w:rsid w:val="00034FA5"/>
    <w:rsid w:val="000350AC"/>
    <w:rsid w:val="0003541A"/>
    <w:rsid w:val="0003636C"/>
    <w:rsid w:val="00036FF8"/>
    <w:rsid w:val="00037906"/>
    <w:rsid w:val="000400C6"/>
    <w:rsid w:val="00040FB2"/>
    <w:rsid w:val="00041151"/>
    <w:rsid w:val="00041525"/>
    <w:rsid w:val="000415F6"/>
    <w:rsid w:val="0004167C"/>
    <w:rsid w:val="000417E9"/>
    <w:rsid w:val="00041D98"/>
    <w:rsid w:val="0004203B"/>
    <w:rsid w:val="00042060"/>
    <w:rsid w:val="000429CC"/>
    <w:rsid w:val="00042B7E"/>
    <w:rsid w:val="00043A2F"/>
    <w:rsid w:val="00043AFC"/>
    <w:rsid w:val="00043BD7"/>
    <w:rsid w:val="00044DA9"/>
    <w:rsid w:val="00044FD0"/>
    <w:rsid w:val="0004533F"/>
    <w:rsid w:val="00046792"/>
    <w:rsid w:val="0004734D"/>
    <w:rsid w:val="00047CEE"/>
    <w:rsid w:val="00050BD1"/>
    <w:rsid w:val="00050E37"/>
    <w:rsid w:val="00051107"/>
    <w:rsid w:val="0005125E"/>
    <w:rsid w:val="00051318"/>
    <w:rsid w:val="00051989"/>
    <w:rsid w:val="00051CD6"/>
    <w:rsid w:val="00052B72"/>
    <w:rsid w:val="00054EB6"/>
    <w:rsid w:val="00054EC7"/>
    <w:rsid w:val="00056047"/>
    <w:rsid w:val="000560C3"/>
    <w:rsid w:val="00056829"/>
    <w:rsid w:val="00057892"/>
    <w:rsid w:val="00057C5F"/>
    <w:rsid w:val="000607F9"/>
    <w:rsid w:val="00061226"/>
    <w:rsid w:val="00061D31"/>
    <w:rsid w:val="000620E3"/>
    <w:rsid w:val="00062BB3"/>
    <w:rsid w:val="00062D76"/>
    <w:rsid w:val="00064FE9"/>
    <w:rsid w:val="0006519A"/>
    <w:rsid w:val="00066173"/>
    <w:rsid w:val="000704C4"/>
    <w:rsid w:val="00071AAB"/>
    <w:rsid w:val="00071E71"/>
    <w:rsid w:val="000723A9"/>
    <w:rsid w:val="000723DE"/>
    <w:rsid w:val="00072A8D"/>
    <w:rsid w:val="00072B61"/>
    <w:rsid w:val="0007316D"/>
    <w:rsid w:val="00073BBC"/>
    <w:rsid w:val="00073DBE"/>
    <w:rsid w:val="00073E5C"/>
    <w:rsid w:val="00073FB5"/>
    <w:rsid w:val="00074103"/>
    <w:rsid w:val="00074369"/>
    <w:rsid w:val="00074744"/>
    <w:rsid w:val="00075EA1"/>
    <w:rsid w:val="00076313"/>
    <w:rsid w:val="000768F6"/>
    <w:rsid w:val="000775E3"/>
    <w:rsid w:val="0007796B"/>
    <w:rsid w:val="00077EBE"/>
    <w:rsid w:val="000800EC"/>
    <w:rsid w:val="00080CAB"/>
    <w:rsid w:val="0008103B"/>
    <w:rsid w:val="000811A1"/>
    <w:rsid w:val="000814DA"/>
    <w:rsid w:val="00082FA7"/>
    <w:rsid w:val="000831CB"/>
    <w:rsid w:val="00083389"/>
    <w:rsid w:val="000834A6"/>
    <w:rsid w:val="000850AA"/>
    <w:rsid w:val="0008519D"/>
    <w:rsid w:val="00085CC7"/>
    <w:rsid w:val="00086792"/>
    <w:rsid w:val="00086A2D"/>
    <w:rsid w:val="000878A0"/>
    <w:rsid w:val="00087E1E"/>
    <w:rsid w:val="00087F93"/>
    <w:rsid w:val="0009003D"/>
    <w:rsid w:val="000907C5"/>
    <w:rsid w:val="000920A3"/>
    <w:rsid w:val="000922BF"/>
    <w:rsid w:val="0009239A"/>
    <w:rsid w:val="000928B0"/>
    <w:rsid w:val="0009319F"/>
    <w:rsid w:val="0009348A"/>
    <w:rsid w:val="00094067"/>
    <w:rsid w:val="000943C8"/>
    <w:rsid w:val="00096223"/>
    <w:rsid w:val="000962C5"/>
    <w:rsid w:val="000964E6"/>
    <w:rsid w:val="00097097"/>
    <w:rsid w:val="00097305"/>
    <w:rsid w:val="00097B85"/>
    <w:rsid w:val="000A0485"/>
    <w:rsid w:val="000A062C"/>
    <w:rsid w:val="000A116C"/>
    <w:rsid w:val="000A24CF"/>
    <w:rsid w:val="000A2CD6"/>
    <w:rsid w:val="000A2EED"/>
    <w:rsid w:val="000A3529"/>
    <w:rsid w:val="000A36D2"/>
    <w:rsid w:val="000A464E"/>
    <w:rsid w:val="000A5AF3"/>
    <w:rsid w:val="000A6C78"/>
    <w:rsid w:val="000A7579"/>
    <w:rsid w:val="000A79C0"/>
    <w:rsid w:val="000B0657"/>
    <w:rsid w:val="000B0C55"/>
    <w:rsid w:val="000B137B"/>
    <w:rsid w:val="000B1886"/>
    <w:rsid w:val="000B3CE3"/>
    <w:rsid w:val="000B4006"/>
    <w:rsid w:val="000B4C3D"/>
    <w:rsid w:val="000B506A"/>
    <w:rsid w:val="000B5165"/>
    <w:rsid w:val="000B52E1"/>
    <w:rsid w:val="000B628E"/>
    <w:rsid w:val="000B65A1"/>
    <w:rsid w:val="000B6760"/>
    <w:rsid w:val="000B71A8"/>
    <w:rsid w:val="000C065B"/>
    <w:rsid w:val="000C2BA8"/>
    <w:rsid w:val="000C2CCC"/>
    <w:rsid w:val="000C325D"/>
    <w:rsid w:val="000C4721"/>
    <w:rsid w:val="000C4E3D"/>
    <w:rsid w:val="000C579A"/>
    <w:rsid w:val="000C5819"/>
    <w:rsid w:val="000C5FFF"/>
    <w:rsid w:val="000C64AA"/>
    <w:rsid w:val="000C6EC3"/>
    <w:rsid w:val="000C74DF"/>
    <w:rsid w:val="000C7816"/>
    <w:rsid w:val="000D0D08"/>
    <w:rsid w:val="000D189E"/>
    <w:rsid w:val="000D21FF"/>
    <w:rsid w:val="000D2FA5"/>
    <w:rsid w:val="000D4979"/>
    <w:rsid w:val="000D56DC"/>
    <w:rsid w:val="000D6710"/>
    <w:rsid w:val="000D6CC3"/>
    <w:rsid w:val="000D7135"/>
    <w:rsid w:val="000D7A17"/>
    <w:rsid w:val="000D7A1A"/>
    <w:rsid w:val="000E07F1"/>
    <w:rsid w:val="000E0B1F"/>
    <w:rsid w:val="000E0B67"/>
    <w:rsid w:val="000E1059"/>
    <w:rsid w:val="000E1677"/>
    <w:rsid w:val="000E282B"/>
    <w:rsid w:val="000E34A8"/>
    <w:rsid w:val="000E418C"/>
    <w:rsid w:val="000E5681"/>
    <w:rsid w:val="000E5A41"/>
    <w:rsid w:val="000E5F74"/>
    <w:rsid w:val="000E628E"/>
    <w:rsid w:val="000E6FE0"/>
    <w:rsid w:val="000E706B"/>
    <w:rsid w:val="000E759B"/>
    <w:rsid w:val="000F02A7"/>
    <w:rsid w:val="000F0506"/>
    <w:rsid w:val="000F092D"/>
    <w:rsid w:val="000F0B2E"/>
    <w:rsid w:val="000F0EC5"/>
    <w:rsid w:val="000F2237"/>
    <w:rsid w:val="000F23D7"/>
    <w:rsid w:val="000F3278"/>
    <w:rsid w:val="000F3636"/>
    <w:rsid w:val="000F40A7"/>
    <w:rsid w:val="000F4193"/>
    <w:rsid w:val="000F4831"/>
    <w:rsid w:val="000F4D2C"/>
    <w:rsid w:val="000F65E6"/>
    <w:rsid w:val="000F7F80"/>
    <w:rsid w:val="00100BEF"/>
    <w:rsid w:val="00100DC4"/>
    <w:rsid w:val="00102492"/>
    <w:rsid w:val="00103AB1"/>
    <w:rsid w:val="00104D92"/>
    <w:rsid w:val="001056DE"/>
    <w:rsid w:val="0010675B"/>
    <w:rsid w:val="0011059B"/>
    <w:rsid w:val="00110963"/>
    <w:rsid w:val="00110ADE"/>
    <w:rsid w:val="001114EF"/>
    <w:rsid w:val="001118A0"/>
    <w:rsid w:val="00111E71"/>
    <w:rsid w:val="00113741"/>
    <w:rsid w:val="00113DF1"/>
    <w:rsid w:val="00113F27"/>
    <w:rsid w:val="001140FA"/>
    <w:rsid w:val="00115106"/>
    <w:rsid w:val="0011606A"/>
    <w:rsid w:val="001167DE"/>
    <w:rsid w:val="0011742D"/>
    <w:rsid w:val="00121875"/>
    <w:rsid w:val="00122E8B"/>
    <w:rsid w:val="00122EB8"/>
    <w:rsid w:val="001234F4"/>
    <w:rsid w:val="0012363A"/>
    <w:rsid w:val="001236E2"/>
    <w:rsid w:val="00123ACF"/>
    <w:rsid w:val="001243E5"/>
    <w:rsid w:val="001244E5"/>
    <w:rsid w:val="0012476E"/>
    <w:rsid w:val="00124A68"/>
    <w:rsid w:val="00124D38"/>
    <w:rsid w:val="0012552D"/>
    <w:rsid w:val="0012555F"/>
    <w:rsid w:val="00125964"/>
    <w:rsid w:val="00125DC5"/>
    <w:rsid w:val="001269D4"/>
    <w:rsid w:val="001270CA"/>
    <w:rsid w:val="00127D97"/>
    <w:rsid w:val="00131083"/>
    <w:rsid w:val="001312DF"/>
    <w:rsid w:val="00132398"/>
    <w:rsid w:val="00132633"/>
    <w:rsid w:val="00132ABD"/>
    <w:rsid w:val="00132ABE"/>
    <w:rsid w:val="0013514B"/>
    <w:rsid w:val="001354E2"/>
    <w:rsid w:val="00136F9B"/>
    <w:rsid w:val="00137390"/>
    <w:rsid w:val="001405DC"/>
    <w:rsid w:val="00140E19"/>
    <w:rsid w:val="00141322"/>
    <w:rsid w:val="001414B1"/>
    <w:rsid w:val="00141769"/>
    <w:rsid w:val="00142CE6"/>
    <w:rsid w:val="00143875"/>
    <w:rsid w:val="001441F3"/>
    <w:rsid w:val="00144CEF"/>
    <w:rsid w:val="00144DF4"/>
    <w:rsid w:val="00145389"/>
    <w:rsid w:val="001454BB"/>
    <w:rsid w:val="00145770"/>
    <w:rsid w:val="00145F70"/>
    <w:rsid w:val="00146993"/>
    <w:rsid w:val="001472F2"/>
    <w:rsid w:val="0014783F"/>
    <w:rsid w:val="00147A7A"/>
    <w:rsid w:val="00150480"/>
    <w:rsid w:val="001508B2"/>
    <w:rsid w:val="00150E60"/>
    <w:rsid w:val="001511C3"/>
    <w:rsid w:val="001527F5"/>
    <w:rsid w:val="0015298B"/>
    <w:rsid w:val="00153068"/>
    <w:rsid w:val="00153575"/>
    <w:rsid w:val="00153B17"/>
    <w:rsid w:val="00153D09"/>
    <w:rsid w:val="00154CE9"/>
    <w:rsid w:val="001550E7"/>
    <w:rsid w:val="0015553C"/>
    <w:rsid w:val="0015603F"/>
    <w:rsid w:val="001569AB"/>
    <w:rsid w:val="00156D33"/>
    <w:rsid w:val="00157E7A"/>
    <w:rsid w:val="00160629"/>
    <w:rsid w:val="00160BCA"/>
    <w:rsid w:val="00162192"/>
    <w:rsid w:val="00162FFB"/>
    <w:rsid w:val="0016366D"/>
    <w:rsid w:val="00163B01"/>
    <w:rsid w:val="00163D3B"/>
    <w:rsid w:val="00165348"/>
    <w:rsid w:val="001661E4"/>
    <w:rsid w:val="00166615"/>
    <w:rsid w:val="00166AC1"/>
    <w:rsid w:val="001672F4"/>
    <w:rsid w:val="00167376"/>
    <w:rsid w:val="001676F7"/>
    <w:rsid w:val="00167DE8"/>
    <w:rsid w:val="00170943"/>
    <w:rsid w:val="001709F8"/>
    <w:rsid w:val="0017105A"/>
    <w:rsid w:val="00172381"/>
    <w:rsid w:val="0017343E"/>
    <w:rsid w:val="00174D32"/>
    <w:rsid w:val="00174ECA"/>
    <w:rsid w:val="001761C6"/>
    <w:rsid w:val="001766AC"/>
    <w:rsid w:val="00176F4E"/>
    <w:rsid w:val="00177931"/>
    <w:rsid w:val="001779A4"/>
    <w:rsid w:val="0018225E"/>
    <w:rsid w:val="001829CF"/>
    <w:rsid w:val="001839D7"/>
    <w:rsid w:val="00184A48"/>
    <w:rsid w:val="00184C89"/>
    <w:rsid w:val="00184EE0"/>
    <w:rsid w:val="00185BF8"/>
    <w:rsid w:val="001862ED"/>
    <w:rsid w:val="00187C90"/>
    <w:rsid w:val="00187ECD"/>
    <w:rsid w:val="00191216"/>
    <w:rsid w:val="00191E4A"/>
    <w:rsid w:val="00191F38"/>
    <w:rsid w:val="001922F4"/>
    <w:rsid w:val="001938C4"/>
    <w:rsid w:val="001947DC"/>
    <w:rsid w:val="00194DFF"/>
    <w:rsid w:val="00194FD1"/>
    <w:rsid w:val="00195C14"/>
    <w:rsid w:val="001964FB"/>
    <w:rsid w:val="00197118"/>
    <w:rsid w:val="001A0ED7"/>
    <w:rsid w:val="001A1A81"/>
    <w:rsid w:val="001A1FFF"/>
    <w:rsid w:val="001A2D28"/>
    <w:rsid w:val="001A2D35"/>
    <w:rsid w:val="001A2F4C"/>
    <w:rsid w:val="001A3418"/>
    <w:rsid w:val="001A3797"/>
    <w:rsid w:val="001A423D"/>
    <w:rsid w:val="001A4F4B"/>
    <w:rsid w:val="001A56D4"/>
    <w:rsid w:val="001A5B1D"/>
    <w:rsid w:val="001A6A6A"/>
    <w:rsid w:val="001B04C6"/>
    <w:rsid w:val="001B1483"/>
    <w:rsid w:val="001B24F7"/>
    <w:rsid w:val="001B261C"/>
    <w:rsid w:val="001B2F04"/>
    <w:rsid w:val="001B30BD"/>
    <w:rsid w:val="001B4655"/>
    <w:rsid w:val="001B4824"/>
    <w:rsid w:val="001B55DF"/>
    <w:rsid w:val="001B5DAC"/>
    <w:rsid w:val="001B6241"/>
    <w:rsid w:val="001B673C"/>
    <w:rsid w:val="001C053B"/>
    <w:rsid w:val="001C09C7"/>
    <w:rsid w:val="001C111F"/>
    <w:rsid w:val="001C14A3"/>
    <w:rsid w:val="001C1744"/>
    <w:rsid w:val="001C1825"/>
    <w:rsid w:val="001C1967"/>
    <w:rsid w:val="001C24BF"/>
    <w:rsid w:val="001C2C15"/>
    <w:rsid w:val="001C2C76"/>
    <w:rsid w:val="001C2DD7"/>
    <w:rsid w:val="001C361C"/>
    <w:rsid w:val="001C3CCC"/>
    <w:rsid w:val="001C4233"/>
    <w:rsid w:val="001C5B2F"/>
    <w:rsid w:val="001C5B42"/>
    <w:rsid w:val="001C5F9B"/>
    <w:rsid w:val="001C691F"/>
    <w:rsid w:val="001D01D8"/>
    <w:rsid w:val="001D05EC"/>
    <w:rsid w:val="001D09F6"/>
    <w:rsid w:val="001D0BD1"/>
    <w:rsid w:val="001D104D"/>
    <w:rsid w:val="001D1403"/>
    <w:rsid w:val="001D1411"/>
    <w:rsid w:val="001D2009"/>
    <w:rsid w:val="001D21A3"/>
    <w:rsid w:val="001D3478"/>
    <w:rsid w:val="001D36E3"/>
    <w:rsid w:val="001D40BC"/>
    <w:rsid w:val="001D413C"/>
    <w:rsid w:val="001D47CC"/>
    <w:rsid w:val="001D56C8"/>
    <w:rsid w:val="001D6AE4"/>
    <w:rsid w:val="001D6E83"/>
    <w:rsid w:val="001D7A6A"/>
    <w:rsid w:val="001D7B3C"/>
    <w:rsid w:val="001E0169"/>
    <w:rsid w:val="001E0209"/>
    <w:rsid w:val="001E03DC"/>
    <w:rsid w:val="001E18CB"/>
    <w:rsid w:val="001E1E3E"/>
    <w:rsid w:val="001E39D8"/>
    <w:rsid w:val="001E3EEC"/>
    <w:rsid w:val="001E4E0A"/>
    <w:rsid w:val="001E51D5"/>
    <w:rsid w:val="001E5A99"/>
    <w:rsid w:val="001E5BB6"/>
    <w:rsid w:val="001E6305"/>
    <w:rsid w:val="001E73B0"/>
    <w:rsid w:val="001E7891"/>
    <w:rsid w:val="001E7947"/>
    <w:rsid w:val="001E7A0F"/>
    <w:rsid w:val="001E7DAD"/>
    <w:rsid w:val="001F01C9"/>
    <w:rsid w:val="001F159D"/>
    <w:rsid w:val="001F1B26"/>
    <w:rsid w:val="001F1B9C"/>
    <w:rsid w:val="001F1FA1"/>
    <w:rsid w:val="001F1FB1"/>
    <w:rsid w:val="001F230D"/>
    <w:rsid w:val="001F264F"/>
    <w:rsid w:val="001F3D03"/>
    <w:rsid w:val="001F5468"/>
    <w:rsid w:val="001F6205"/>
    <w:rsid w:val="001F68B0"/>
    <w:rsid w:val="001F701A"/>
    <w:rsid w:val="001F716F"/>
    <w:rsid w:val="001F71C5"/>
    <w:rsid w:val="001F7516"/>
    <w:rsid w:val="001F7708"/>
    <w:rsid w:val="0020052E"/>
    <w:rsid w:val="002005BE"/>
    <w:rsid w:val="00200CF9"/>
    <w:rsid w:val="002025D3"/>
    <w:rsid w:val="002027C4"/>
    <w:rsid w:val="002027FB"/>
    <w:rsid w:val="0020280A"/>
    <w:rsid w:val="00202D72"/>
    <w:rsid w:val="002037D5"/>
    <w:rsid w:val="00203E4F"/>
    <w:rsid w:val="002046FF"/>
    <w:rsid w:val="00204C54"/>
    <w:rsid w:val="002068C5"/>
    <w:rsid w:val="00207511"/>
    <w:rsid w:val="00207695"/>
    <w:rsid w:val="00207944"/>
    <w:rsid w:val="00207C69"/>
    <w:rsid w:val="00207D7A"/>
    <w:rsid w:val="00210BB2"/>
    <w:rsid w:val="002116C0"/>
    <w:rsid w:val="00211EF5"/>
    <w:rsid w:val="00213038"/>
    <w:rsid w:val="00213C41"/>
    <w:rsid w:val="00214B2B"/>
    <w:rsid w:val="00215F79"/>
    <w:rsid w:val="0021603A"/>
    <w:rsid w:val="00216A90"/>
    <w:rsid w:val="00216D4B"/>
    <w:rsid w:val="00216FE1"/>
    <w:rsid w:val="00217877"/>
    <w:rsid w:val="00217E5C"/>
    <w:rsid w:val="002203C6"/>
    <w:rsid w:val="00220586"/>
    <w:rsid w:val="002205A1"/>
    <w:rsid w:val="00221327"/>
    <w:rsid w:val="00221C41"/>
    <w:rsid w:val="00222BE2"/>
    <w:rsid w:val="002232CA"/>
    <w:rsid w:val="0022363D"/>
    <w:rsid w:val="0022365C"/>
    <w:rsid w:val="00223F40"/>
    <w:rsid w:val="0022412C"/>
    <w:rsid w:val="002251AF"/>
    <w:rsid w:val="00225858"/>
    <w:rsid w:val="00225A5D"/>
    <w:rsid w:val="00225BC8"/>
    <w:rsid w:val="002261BB"/>
    <w:rsid w:val="00227362"/>
    <w:rsid w:val="0022779F"/>
    <w:rsid w:val="00227908"/>
    <w:rsid w:val="00227E33"/>
    <w:rsid w:val="002302FC"/>
    <w:rsid w:val="00232D67"/>
    <w:rsid w:val="00234DE9"/>
    <w:rsid w:val="00235A5F"/>
    <w:rsid w:val="00235AB4"/>
    <w:rsid w:val="00235D4B"/>
    <w:rsid w:val="002362D0"/>
    <w:rsid w:val="00236CF0"/>
    <w:rsid w:val="00237218"/>
    <w:rsid w:val="002372F9"/>
    <w:rsid w:val="00237824"/>
    <w:rsid w:val="002379C8"/>
    <w:rsid w:val="00237FA6"/>
    <w:rsid w:val="00240180"/>
    <w:rsid w:val="002408A5"/>
    <w:rsid w:val="00240B0A"/>
    <w:rsid w:val="00240CAA"/>
    <w:rsid w:val="00241894"/>
    <w:rsid w:val="00241911"/>
    <w:rsid w:val="00241994"/>
    <w:rsid w:val="00241AF2"/>
    <w:rsid w:val="002424B4"/>
    <w:rsid w:val="00242E97"/>
    <w:rsid w:val="002431B3"/>
    <w:rsid w:val="0024396F"/>
    <w:rsid w:val="00243A34"/>
    <w:rsid w:val="00244637"/>
    <w:rsid w:val="00244AA9"/>
    <w:rsid w:val="00244B8F"/>
    <w:rsid w:val="00244D16"/>
    <w:rsid w:val="0024527E"/>
    <w:rsid w:val="00245701"/>
    <w:rsid w:val="00245C0D"/>
    <w:rsid w:val="002463D9"/>
    <w:rsid w:val="002466D2"/>
    <w:rsid w:val="00246AC6"/>
    <w:rsid w:val="00246AF6"/>
    <w:rsid w:val="00247128"/>
    <w:rsid w:val="002505FF"/>
    <w:rsid w:val="00250690"/>
    <w:rsid w:val="0025103A"/>
    <w:rsid w:val="00251A79"/>
    <w:rsid w:val="00251C63"/>
    <w:rsid w:val="002522F6"/>
    <w:rsid w:val="002527BF"/>
    <w:rsid w:val="002534D4"/>
    <w:rsid w:val="0025354A"/>
    <w:rsid w:val="00253564"/>
    <w:rsid w:val="00253A56"/>
    <w:rsid w:val="00253C6A"/>
    <w:rsid w:val="00254075"/>
    <w:rsid w:val="0025430D"/>
    <w:rsid w:val="00254338"/>
    <w:rsid w:val="002544DB"/>
    <w:rsid w:val="00254923"/>
    <w:rsid w:val="00254C68"/>
    <w:rsid w:val="00255BEA"/>
    <w:rsid w:val="0025606D"/>
    <w:rsid w:val="00256ADB"/>
    <w:rsid w:val="00261160"/>
    <w:rsid w:val="0026150A"/>
    <w:rsid w:val="00261525"/>
    <w:rsid w:val="0026218A"/>
    <w:rsid w:val="00262A65"/>
    <w:rsid w:val="00262BF4"/>
    <w:rsid w:val="00263316"/>
    <w:rsid w:val="002643C7"/>
    <w:rsid w:val="00265368"/>
    <w:rsid w:val="00265DCB"/>
    <w:rsid w:val="00266558"/>
    <w:rsid w:val="002666ED"/>
    <w:rsid w:val="002668DC"/>
    <w:rsid w:val="002670C6"/>
    <w:rsid w:val="00267AD5"/>
    <w:rsid w:val="002709EB"/>
    <w:rsid w:val="002710BC"/>
    <w:rsid w:val="002748CA"/>
    <w:rsid w:val="00275B86"/>
    <w:rsid w:val="00275BEB"/>
    <w:rsid w:val="00275E28"/>
    <w:rsid w:val="0027788B"/>
    <w:rsid w:val="0027798B"/>
    <w:rsid w:val="0028065B"/>
    <w:rsid w:val="00281306"/>
    <w:rsid w:val="002819CD"/>
    <w:rsid w:val="0028234F"/>
    <w:rsid w:val="002830A8"/>
    <w:rsid w:val="00283532"/>
    <w:rsid w:val="00283789"/>
    <w:rsid w:val="00283DC9"/>
    <w:rsid w:val="00284F03"/>
    <w:rsid w:val="00286B86"/>
    <w:rsid w:val="00287BB6"/>
    <w:rsid w:val="00290415"/>
    <w:rsid w:val="00290847"/>
    <w:rsid w:val="0029188E"/>
    <w:rsid w:val="002918A9"/>
    <w:rsid w:val="00291BE1"/>
    <w:rsid w:val="002927AE"/>
    <w:rsid w:val="002930F9"/>
    <w:rsid w:val="00293766"/>
    <w:rsid w:val="00293869"/>
    <w:rsid w:val="00293FAA"/>
    <w:rsid w:val="002945B5"/>
    <w:rsid w:val="002948ED"/>
    <w:rsid w:val="00294CC9"/>
    <w:rsid w:val="00294DEF"/>
    <w:rsid w:val="00294E9C"/>
    <w:rsid w:val="00295A47"/>
    <w:rsid w:val="00295C17"/>
    <w:rsid w:val="00297662"/>
    <w:rsid w:val="002A0392"/>
    <w:rsid w:val="002A0F00"/>
    <w:rsid w:val="002A1449"/>
    <w:rsid w:val="002A1823"/>
    <w:rsid w:val="002A1E8A"/>
    <w:rsid w:val="002A2DAA"/>
    <w:rsid w:val="002A314C"/>
    <w:rsid w:val="002A3191"/>
    <w:rsid w:val="002A3CBC"/>
    <w:rsid w:val="002A3CF2"/>
    <w:rsid w:val="002A3D01"/>
    <w:rsid w:val="002A402C"/>
    <w:rsid w:val="002A4033"/>
    <w:rsid w:val="002A46ED"/>
    <w:rsid w:val="002A49E5"/>
    <w:rsid w:val="002A53C4"/>
    <w:rsid w:val="002A666E"/>
    <w:rsid w:val="002A6B00"/>
    <w:rsid w:val="002A6C3E"/>
    <w:rsid w:val="002A6F2E"/>
    <w:rsid w:val="002A77C4"/>
    <w:rsid w:val="002A7E3F"/>
    <w:rsid w:val="002B01E8"/>
    <w:rsid w:val="002B0AB8"/>
    <w:rsid w:val="002B140E"/>
    <w:rsid w:val="002B1CCD"/>
    <w:rsid w:val="002B2FBE"/>
    <w:rsid w:val="002B4823"/>
    <w:rsid w:val="002B50E5"/>
    <w:rsid w:val="002B5398"/>
    <w:rsid w:val="002B6067"/>
    <w:rsid w:val="002B6EDA"/>
    <w:rsid w:val="002B789D"/>
    <w:rsid w:val="002B790F"/>
    <w:rsid w:val="002C0184"/>
    <w:rsid w:val="002C04C1"/>
    <w:rsid w:val="002C062D"/>
    <w:rsid w:val="002C0BD7"/>
    <w:rsid w:val="002C1538"/>
    <w:rsid w:val="002C1A41"/>
    <w:rsid w:val="002C25C7"/>
    <w:rsid w:val="002C2BA1"/>
    <w:rsid w:val="002C339E"/>
    <w:rsid w:val="002C35C9"/>
    <w:rsid w:val="002C47E5"/>
    <w:rsid w:val="002C51C3"/>
    <w:rsid w:val="002C5257"/>
    <w:rsid w:val="002C5839"/>
    <w:rsid w:val="002C7B11"/>
    <w:rsid w:val="002C7F47"/>
    <w:rsid w:val="002D0475"/>
    <w:rsid w:val="002D088C"/>
    <w:rsid w:val="002D1B0B"/>
    <w:rsid w:val="002D24ED"/>
    <w:rsid w:val="002D2C8B"/>
    <w:rsid w:val="002D389C"/>
    <w:rsid w:val="002D4584"/>
    <w:rsid w:val="002D4D03"/>
    <w:rsid w:val="002D5922"/>
    <w:rsid w:val="002D5E5B"/>
    <w:rsid w:val="002D6A99"/>
    <w:rsid w:val="002D7DB8"/>
    <w:rsid w:val="002E0DC4"/>
    <w:rsid w:val="002E14E3"/>
    <w:rsid w:val="002E2168"/>
    <w:rsid w:val="002E2D8B"/>
    <w:rsid w:val="002E3BEC"/>
    <w:rsid w:val="002E44A6"/>
    <w:rsid w:val="002E5580"/>
    <w:rsid w:val="002E5A3B"/>
    <w:rsid w:val="002E607E"/>
    <w:rsid w:val="002E6088"/>
    <w:rsid w:val="002E648F"/>
    <w:rsid w:val="002E6A79"/>
    <w:rsid w:val="002E6D57"/>
    <w:rsid w:val="002E6FF2"/>
    <w:rsid w:val="002E7394"/>
    <w:rsid w:val="002E78DC"/>
    <w:rsid w:val="002F1A59"/>
    <w:rsid w:val="002F2991"/>
    <w:rsid w:val="002F35B8"/>
    <w:rsid w:val="002F4EB4"/>
    <w:rsid w:val="002F519C"/>
    <w:rsid w:val="002F79A4"/>
    <w:rsid w:val="00300015"/>
    <w:rsid w:val="0030004C"/>
    <w:rsid w:val="0030021A"/>
    <w:rsid w:val="00300D9C"/>
    <w:rsid w:val="00300FF5"/>
    <w:rsid w:val="003010F9"/>
    <w:rsid w:val="00301911"/>
    <w:rsid w:val="0030219F"/>
    <w:rsid w:val="00303389"/>
    <w:rsid w:val="00303580"/>
    <w:rsid w:val="00303633"/>
    <w:rsid w:val="00304B0F"/>
    <w:rsid w:val="003062DC"/>
    <w:rsid w:val="00310B86"/>
    <w:rsid w:val="00312ACD"/>
    <w:rsid w:val="00312B05"/>
    <w:rsid w:val="003132E9"/>
    <w:rsid w:val="003139E0"/>
    <w:rsid w:val="00315488"/>
    <w:rsid w:val="003154A2"/>
    <w:rsid w:val="00316211"/>
    <w:rsid w:val="003162AE"/>
    <w:rsid w:val="00317152"/>
    <w:rsid w:val="00317461"/>
    <w:rsid w:val="00317ED7"/>
    <w:rsid w:val="00320443"/>
    <w:rsid w:val="0032047C"/>
    <w:rsid w:val="00320A9C"/>
    <w:rsid w:val="0032177F"/>
    <w:rsid w:val="00321B92"/>
    <w:rsid w:val="003225F2"/>
    <w:rsid w:val="003232BC"/>
    <w:rsid w:val="00323BE0"/>
    <w:rsid w:val="0032472F"/>
    <w:rsid w:val="0032499A"/>
    <w:rsid w:val="003255C9"/>
    <w:rsid w:val="00325770"/>
    <w:rsid w:val="00325B33"/>
    <w:rsid w:val="00325EB2"/>
    <w:rsid w:val="00326122"/>
    <w:rsid w:val="00327026"/>
    <w:rsid w:val="00330B19"/>
    <w:rsid w:val="00330C0F"/>
    <w:rsid w:val="0033173E"/>
    <w:rsid w:val="003325FB"/>
    <w:rsid w:val="00332636"/>
    <w:rsid w:val="0033286C"/>
    <w:rsid w:val="00333044"/>
    <w:rsid w:val="003330F0"/>
    <w:rsid w:val="00334289"/>
    <w:rsid w:val="00334C17"/>
    <w:rsid w:val="003354F8"/>
    <w:rsid w:val="00335CDF"/>
    <w:rsid w:val="00336739"/>
    <w:rsid w:val="003368C2"/>
    <w:rsid w:val="00336BE2"/>
    <w:rsid w:val="0033788B"/>
    <w:rsid w:val="00337BCB"/>
    <w:rsid w:val="003413D3"/>
    <w:rsid w:val="00341FC2"/>
    <w:rsid w:val="0034304C"/>
    <w:rsid w:val="003437BC"/>
    <w:rsid w:val="00343E75"/>
    <w:rsid w:val="003446D2"/>
    <w:rsid w:val="003453A8"/>
    <w:rsid w:val="003453EA"/>
    <w:rsid w:val="00345E32"/>
    <w:rsid w:val="0034601B"/>
    <w:rsid w:val="00346B82"/>
    <w:rsid w:val="003470B6"/>
    <w:rsid w:val="00347C74"/>
    <w:rsid w:val="00347CDF"/>
    <w:rsid w:val="0035039F"/>
    <w:rsid w:val="003505DC"/>
    <w:rsid w:val="00350862"/>
    <w:rsid w:val="003509D0"/>
    <w:rsid w:val="003510C5"/>
    <w:rsid w:val="003534C3"/>
    <w:rsid w:val="0035353D"/>
    <w:rsid w:val="003536A8"/>
    <w:rsid w:val="00353777"/>
    <w:rsid w:val="00353BBF"/>
    <w:rsid w:val="00353F38"/>
    <w:rsid w:val="00353FDD"/>
    <w:rsid w:val="0035402D"/>
    <w:rsid w:val="00354A62"/>
    <w:rsid w:val="00355FBE"/>
    <w:rsid w:val="00356375"/>
    <w:rsid w:val="0035666F"/>
    <w:rsid w:val="0035718A"/>
    <w:rsid w:val="00357DA1"/>
    <w:rsid w:val="00357EBE"/>
    <w:rsid w:val="00360213"/>
    <w:rsid w:val="00360497"/>
    <w:rsid w:val="0036174D"/>
    <w:rsid w:val="00361F38"/>
    <w:rsid w:val="00362003"/>
    <w:rsid w:val="0036245C"/>
    <w:rsid w:val="00363436"/>
    <w:rsid w:val="0036371D"/>
    <w:rsid w:val="00364161"/>
    <w:rsid w:val="00364278"/>
    <w:rsid w:val="00364F1B"/>
    <w:rsid w:val="00365292"/>
    <w:rsid w:val="00366AFE"/>
    <w:rsid w:val="00367DA6"/>
    <w:rsid w:val="0037068C"/>
    <w:rsid w:val="00370B81"/>
    <w:rsid w:val="00371C57"/>
    <w:rsid w:val="003725E6"/>
    <w:rsid w:val="003753F9"/>
    <w:rsid w:val="00375972"/>
    <w:rsid w:val="00376123"/>
    <w:rsid w:val="0037631C"/>
    <w:rsid w:val="0037662C"/>
    <w:rsid w:val="00376783"/>
    <w:rsid w:val="00377596"/>
    <w:rsid w:val="003801A2"/>
    <w:rsid w:val="003808F8"/>
    <w:rsid w:val="00380B73"/>
    <w:rsid w:val="003816B3"/>
    <w:rsid w:val="00381704"/>
    <w:rsid w:val="00382639"/>
    <w:rsid w:val="00382658"/>
    <w:rsid w:val="00382D22"/>
    <w:rsid w:val="0038322B"/>
    <w:rsid w:val="003832CF"/>
    <w:rsid w:val="0038464B"/>
    <w:rsid w:val="003848F6"/>
    <w:rsid w:val="0038539A"/>
    <w:rsid w:val="00385513"/>
    <w:rsid w:val="00385DAF"/>
    <w:rsid w:val="00385E51"/>
    <w:rsid w:val="00386645"/>
    <w:rsid w:val="00386F27"/>
    <w:rsid w:val="003871E3"/>
    <w:rsid w:val="00387B77"/>
    <w:rsid w:val="00387BC7"/>
    <w:rsid w:val="003905C9"/>
    <w:rsid w:val="00391186"/>
    <w:rsid w:val="00391EF7"/>
    <w:rsid w:val="003922B4"/>
    <w:rsid w:val="00392A2D"/>
    <w:rsid w:val="003937CE"/>
    <w:rsid w:val="00394691"/>
    <w:rsid w:val="00394860"/>
    <w:rsid w:val="00394A9D"/>
    <w:rsid w:val="00395781"/>
    <w:rsid w:val="00396205"/>
    <w:rsid w:val="00396FB4"/>
    <w:rsid w:val="00396FBD"/>
    <w:rsid w:val="00397013"/>
    <w:rsid w:val="00397484"/>
    <w:rsid w:val="003974D9"/>
    <w:rsid w:val="003A00BD"/>
    <w:rsid w:val="003A1C01"/>
    <w:rsid w:val="003A31D7"/>
    <w:rsid w:val="003A42A5"/>
    <w:rsid w:val="003A467D"/>
    <w:rsid w:val="003A6E98"/>
    <w:rsid w:val="003A7063"/>
    <w:rsid w:val="003A786D"/>
    <w:rsid w:val="003B0376"/>
    <w:rsid w:val="003B05BB"/>
    <w:rsid w:val="003B0F7E"/>
    <w:rsid w:val="003B10DD"/>
    <w:rsid w:val="003B1454"/>
    <w:rsid w:val="003B23E5"/>
    <w:rsid w:val="003B3CAF"/>
    <w:rsid w:val="003B4185"/>
    <w:rsid w:val="003B4858"/>
    <w:rsid w:val="003B4B9B"/>
    <w:rsid w:val="003B4EF2"/>
    <w:rsid w:val="003B521C"/>
    <w:rsid w:val="003B5466"/>
    <w:rsid w:val="003B5F69"/>
    <w:rsid w:val="003B69DF"/>
    <w:rsid w:val="003B70C8"/>
    <w:rsid w:val="003B72CD"/>
    <w:rsid w:val="003B7964"/>
    <w:rsid w:val="003B7E76"/>
    <w:rsid w:val="003C0442"/>
    <w:rsid w:val="003C1FF5"/>
    <w:rsid w:val="003C27CD"/>
    <w:rsid w:val="003C29E9"/>
    <w:rsid w:val="003C2E23"/>
    <w:rsid w:val="003C314D"/>
    <w:rsid w:val="003C33A3"/>
    <w:rsid w:val="003C36AD"/>
    <w:rsid w:val="003C4F9E"/>
    <w:rsid w:val="003C561B"/>
    <w:rsid w:val="003C59C9"/>
    <w:rsid w:val="003C65DE"/>
    <w:rsid w:val="003C7DA9"/>
    <w:rsid w:val="003D0098"/>
    <w:rsid w:val="003D015C"/>
    <w:rsid w:val="003D1794"/>
    <w:rsid w:val="003D1E36"/>
    <w:rsid w:val="003D357E"/>
    <w:rsid w:val="003D45A4"/>
    <w:rsid w:val="003D4D35"/>
    <w:rsid w:val="003D4F60"/>
    <w:rsid w:val="003D57EC"/>
    <w:rsid w:val="003D5A78"/>
    <w:rsid w:val="003D5F68"/>
    <w:rsid w:val="003D6051"/>
    <w:rsid w:val="003D607C"/>
    <w:rsid w:val="003D6FA0"/>
    <w:rsid w:val="003E0869"/>
    <w:rsid w:val="003E1D50"/>
    <w:rsid w:val="003E218A"/>
    <w:rsid w:val="003E2567"/>
    <w:rsid w:val="003E264A"/>
    <w:rsid w:val="003E2BB8"/>
    <w:rsid w:val="003E2CA2"/>
    <w:rsid w:val="003E31AE"/>
    <w:rsid w:val="003E38A5"/>
    <w:rsid w:val="003E3C4B"/>
    <w:rsid w:val="003E3D06"/>
    <w:rsid w:val="003E3EED"/>
    <w:rsid w:val="003E4275"/>
    <w:rsid w:val="003E57C0"/>
    <w:rsid w:val="003E58BC"/>
    <w:rsid w:val="003E7D70"/>
    <w:rsid w:val="003E7F74"/>
    <w:rsid w:val="003F0182"/>
    <w:rsid w:val="003F0252"/>
    <w:rsid w:val="003F029A"/>
    <w:rsid w:val="003F030E"/>
    <w:rsid w:val="003F1579"/>
    <w:rsid w:val="003F168D"/>
    <w:rsid w:val="003F1995"/>
    <w:rsid w:val="003F3D8A"/>
    <w:rsid w:val="003F678D"/>
    <w:rsid w:val="003F67DC"/>
    <w:rsid w:val="003F7BF5"/>
    <w:rsid w:val="003F7E44"/>
    <w:rsid w:val="00400C21"/>
    <w:rsid w:val="0040101A"/>
    <w:rsid w:val="0040137B"/>
    <w:rsid w:val="00401612"/>
    <w:rsid w:val="004032D8"/>
    <w:rsid w:val="00403A4C"/>
    <w:rsid w:val="004048FA"/>
    <w:rsid w:val="004049A1"/>
    <w:rsid w:val="00404B50"/>
    <w:rsid w:val="00405606"/>
    <w:rsid w:val="00405986"/>
    <w:rsid w:val="004070B9"/>
    <w:rsid w:val="0040763D"/>
    <w:rsid w:val="00407B4A"/>
    <w:rsid w:val="00410BF8"/>
    <w:rsid w:val="00410DB4"/>
    <w:rsid w:val="00411B2B"/>
    <w:rsid w:val="00412EB1"/>
    <w:rsid w:val="004131AF"/>
    <w:rsid w:val="00413DAE"/>
    <w:rsid w:val="0041544F"/>
    <w:rsid w:val="00416BEE"/>
    <w:rsid w:val="00416EC5"/>
    <w:rsid w:val="0041733D"/>
    <w:rsid w:val="00417564"/>
    <w:rsid w:val="00417579"/>
    <w:rsid w:val="00417864"/>
    <w:rsid w:val="00417889"/>
    <w:rsid w:val="00417AD4"/>
    <w:rsid w:val="00420981"/>
    <w:rsid w:val="00420A1E"/>
    <w:rsid w:val="00421C55"/>
    <w:rsid w:val="00421F1E"/>
    <w:rsid w:val="0042291A"/>
    <w:rsid w:val="0042304D"/>
    <w:rsid w:val="004235E5"/>
    <w:rsid w:val="00423A3B"/>
    <w:rsid w:val="00423E0B"/>
    <w:rsid w:val="00424C84"/>
    <w:rsid w:val="00425107"/>
    <w:rsid w:val="0042512D"/>
    <w:rsid w:val="004256A8"/>
    <w:rsid w:val="00426052"/>
    <w:rsid w:val="004263A8"/>
    <w:rsid w:val="00426629"/>
    <w:rsid w:val="00426EAA"/>
    <w:rsid w:val="0042753E"/>
    <w:rsid w:val="0042764F"/>
    <w:rsid w:val="00430173"/>
    <w:rsid w:val="004303ED"/>
    <w:rsid w:val="00430433"/>
    <w:rsid w:val="00430458"/>
    <w:rsid w:val="00430F74"/>
    <w:rsid w:val="00431F8F"/>
    <w:rsid w:val="0043231D"/>
    <w:rsid w:val="00432D89"/>
    <w:rsid w:val="00434395"/>
    <w:rsid w:val="004344A8"/>
    <w:rsid w:val="00434ACC"/>
    <w:rsid w:val="00434E3F"/>
    <w:rsid w:val="00434E76"/>
    <w:rsid w:val="0043564D"/>
    <w:rsid w:val="00436665"/>
    <w:rsid w:val="00436957"/>
    <w:rsid w:val="00436A35"/>
    <w:rsid w:val="00436A9A"/>
    <w:rsid w:val="00437026"/>
    <w:rsid w:val="0043770C"/>
    <w:rsid w:val="00437BB1"/>
    <w:rsid w:val="00437E1E"/>
    <w:rsid w:val="004408A8"/>
    <w:rsid w:val="00440982"/>
    <w:rsid w:val="00441846"/>
    <w:rsid w:val="00441FC6"/>
    <w:rsid w:val="004428E2"/>
    <w:rsid w:val="00443B14"/>
    <w:rsid w:val="00444FB4"/>
    <w:rsid w:val="00445107"/>
    <w:rsid w:val="00445C53"/>
    <w:rsid w:val="00445D90"/>
    <w:rsid w:val="004462F3"/>
    <w:rsid w:val="0044635A"/>
    <w:rsid w:val="00446429"/>
    <w:rsid w:val="00447400"/>
    <w:rsid w:val="0045058E"/>
    <w:rsid w:val="00450702"/>
    <w:rsid w:val="00450AAB"/>
    <w:rsid w:val="00450B3F"/>
    <w:rsid w:val="00450E6B"/>
    <w:rsid w:val="00452098"/>
    <w:rsid w:val="004520AA"/>
    <w:rsid w:val="004525C6"/>
    <w:rsid w:val="00453720"/>
    <w:rsid w:val="0045435D"/>
    <w:rsid w:val="00454487"/>
    <w:rsid w:val="0045480F"/>
    <w:rsid w:val="00454BEB"/>
    <w:rsid w:val="00455320"/>
    <w:rsid w:val="00455605"/>
    <w:rsid w:val="004558A5"/>
    <w:rsid w:val="004559DB"/>
    <w:rsid w:val="00456A80"/>
    <w:rsid w:val="004607BB"/>
    <w:rsid w:val="0046089D"/>
    <w:rsid w:val="00460E31"/>
    <w:rsid w:val="00460E56"/>
    <w:rsid w:val="004613E5"/>
    <w:rsid w:val="0046317D"/>
    <w:rsid w:val="004639D0"/>
    <w:rsid w:val="00463D5B"/>
    <w:rsid w:val="00463F33"/>
    <w:rsid w:val="00464BEA"/>
    <w:rsid w:val="00465773"/>
    <w:rsid w:val="00466E89"/>
    <w:rsid w:val="00467287"/>
    <w:rsid w:val="00467B15"/>
    <w:rsid w:val="00467DBB"/>
    <w:rsid w:val="00470F54"/>
    <w:rsid w:val="004713C1"/>
    <w:rsid w:val="00471763"/>
    <w:rsid w:val="0047240A"/>
    <w:rsid w:val="0047314D"/>
    <w:rsid w:val="004731A5"/>
    <w:rsid w:val="00473364"/>
    <w:rsid w:val="00473B81"/>
    <w:rsid w:val="00473F74"/>
    <w:rsid w:val="0047407C"/>
    <w:rsid w:val="00474203"/>
    <w:rsid w:val="00474CB7"/>
    <w:rsid w:val="00476640"/>
    <w:rsid w:val="00476F9F"/>
    <w:rsid w:val="0047743B"/>
    <w:rsid w:val="004774BD"/>
    <w:rsid w:val="00477D0A"/>
    <w:rsid w:val="00477F53"/>
    <w:rsid w:val="00480294"/>
    <w:rsid w:val="004806C7"/>
    <w:rsid w:val="00480E69"/>
    <w:rsid w:val="00481618"/>
    <w:rsid w:val="00481877"/>
    <w:rsid w:val="00481DDC"/>
    <w:rsid w:val="00482346"/>
    <w:rsid w:val="00482394"/>
    <w:rsid w:val="00485FAF"/>
    <w:rsid w:val="00485FD6"/>
    <w:rsid w:val="0048609C"/>
    <w:rsid w:val="0048731D"/>
    <w:rsid w:val="00487C48"/>
    <w:rsid w:val="00490429"/>
    <w:rsid w:val="0049102A"/>
    <w:rsid w:val="00491338"/>
    <w:rsid w:val="00492FEE"/>
    <w:rsid w:val="00493378"/>
    <w:rsid w:val="004937B3"/>
    <w:rsid w:val="00493C94"/>
    <w:rsid w:val="004940D6"/>
    <w:rsid w:val="0049423C"/>
    <w:rsid w:val="0049502C"/>
    <w:rsid w:val="0049554A"/>
    <w:rsid w:val="00495BEC"/>
    <w:rsid w:val="004964AB"/>
    <w:rsid w:val="004968F4"/>
    <w:rsid w:val="004973A1"/>
    <w:rsid w:val="004A06DE"/>
    <w:rsid w:val="004A0857"/>
    <w:rsid w:val="004A19C0"/>
    <w:rsid w:val="004A28C8"/>
    <w:rsid w:val="004A3CCF"/>
    <w:rsid w:val="004A4115"/>
    <w:rsid w:val="004A51A1"/>
    <w:rsid w:val="004A5519"/>
    <w:rsid w:val="004A62BE"/>
    <w:rsid w:val="004A65C9"/>
    <w:rsid w:val="004A69B1"/>
    <w:rsid w:val="004A6F45"/>
    <w:rsid w:val="004A72B4"/>
    <w:rsid w:val="004A77C4"/>
    <w:rsid w:val="004B0319"/>
    <w:rsid w:val="004B0648"/>
    <w:rsid w:val="004B0849"/>
    <w:rsid w:val="004B21F4"/>
    <w:rsid w:val="004B24D2"/>
    <w:rsid w:val="004B3E3A"/>
    <w:rsid w:val="004B3F7E"/>
    <w:rsid w:val="004B4230"/>
    <w:rsid w:val="004B4754"/>
    <w:rsid w:val="004B69EA"/>
    <w:rsid w:val="004B7B0B"/>
    <w:rsid w:val="004C031C"/>
    <w:rsid w:val="004C11AB"/>
    <w:rsid w:val="004C1CD0"/>
    <w:rsid w:val="004C3743"/>
    <w:rsid w:val="004C3774"/>
    <w:rsid w:val="004C3AFB"/>
    <w:rsid w:val="004C3DD8"/>
    <w:rsid w:val="004C3EFE"/>
    <w:rsid w:val="004C49E2"/>
    <w:rsid w:val="004C5079"/>
    <w:rsid w:val="004C516C"/>
    <w:rsid w:val="004C6560"/>
    <w:rsid w:val="004C6757"/>
    <w:rsid w:val="004C6DDF"/>
    <w:rsid w:val="004C6EED"/>
    <w:rsid w:val="004C7546"/>
    <w:rsid w:val="004C7AA8"/>
    <w:rsid w:val="004C7AD2"/>
    <w:rsid w:val="004C7BD3"/>
    <w:rsid w:val="004D0150"/>
    <w:rsid w:val="004D036F"/>
    <w:rsid w:val="004D0CA2"/>
    <w:rsid w:val="004D1E31"/>
    <w:rsid w:val="004D20B4"/>
    <w:rsid w:val="004D3675"/>
    <w:rsid w:val="004D3C4A"/>
    <w:rsid w:val="004D4877"/>
    <w:rsid w:val="004D4B81"/>
    <w:rsid w:val="004D5588"/>
    <w:rsid w:val="004D5860"/>
    <w:rsid w:val="004D662A"/>
    <w:rsid w:val="004D6E2C"/>
    <w:rsid w:val="004D7979"/>
    <w:rsid w:val="004D7D46"/>
    <w:rsid w:val="004E1266"/>
    <w:rsid w:val="004E1786"/>
    <w:rsid w:val="004E1D83"/>
    <w:rsid w:val="004E214F"/>
    <w:rsid w:val="004E25E4"/>
    <w:rsid w:val="004E317D"/>
    <w:rsid w:val="004E3869"/>
    <w:rsid w:val="004E558E"/>
    <w:rsid w:val="004E5D3D"/>
    <w:rsid w:val="004E64FF"/>
    <w:rsid w:val="004E6B1D"/>
    <w:rsid w:val="004E6FEE"/>
    <w:rsid w:val="004E7828"/>
    <w:rsid w:val="004E7B5E"/>
    <w:rsid w:val="004F0745"/>
    <w:rsid w:val="004F10B7"/>
    <w:rsid w:val="004F1B20"/>
    <w:rsid w:val="004F1CC4"/>
    <w:rsid w:val="004F1E90"/>
    <w:rsid w:val="004F2198"/>
    <w:rsid w:val="004F243A"/>
    <w:rsid w:val="004F2C8C"/>
    <w:rsid w:val="004F2E9C"/>
    <w:rsid w:val="004F3AE5"/>
    <w:rsid w:val="004F3ED5"/>
    <w:rsid w:val="004F4020"/>
    <w:rsid w:val="004F458F"/>
    <w:rsid w:val="004F54B1"/>
    <w:rsid w:val="004F56FA"/>
    <w:rsid w:val="004F7A24"/>
    <w:rsid w:val="00502460"/>
    <w:rsid w:val="00502AE6"/>
    <w:rsid w:val="00502D05"/>
    <w:rsid w:val="005035CC"/>
    <w:rsid w:val="00503DF5"/>
    <w:rsid w:val="00504554"/>
    <w:rsid w:val="00504AB6"/>
    <w:rsid w:val="005052B7"/>
    <w:rsid w:val="00505697"/>
    <w:rsid w:val="00506AD5"/>
    <w:rsid w:val="00506F33"/>
    <w:rsid w:val="00507DAC"/>
    <w:rsid w:val="00510176"/>
    <w:rsid w:val="005106D6"/>
    <w:rsid w:val="005110DD"/>
    <w:rsid w:val="00511501"/>
    <w:rsid w:val="0051170A"/>
    <w:rsid w:val="00511C19"/>
    <w:rsid w:val="00511D55"/>
    <w:rsid w:val="00512101"/>
    <w:rsid w:val="005124C4"/>
    <w:rsid w:val="005129E9"/>
    <w:rsid w:val="0051362F"/>
    <w:rsid w:val="00515426"/>
    <w:rsid w:val="00515598"/>
    <w:rsid w:val="005155D1"/>
    <w:rsid w:val="00515912"/>
    <w:rsid w:val="00515976"/>
    <w:rsid w:val="00515A4F"/>
    <w:rsid w:val="00515B0F"/>
    <w:rsid w:val="00516459"/>
    <w:rsid w:val="005167E4"/>
    <w:rsid w:val="00516E69"/>
    <w:rsid w:val="0052091D"/>
    <w:rsid w:val="005229CA"/>
    <w:rsid w:val="00522C7B"/>
    <w:rsid w:val="00523AFD"/>
    <w:rsid w:val="00523B56"/>
    <w:rsid w:val="00523EA7"/>
    <w:rsid w:val="0052486F"/>
    <w:rsid w:val="00525799"/>
    <w:rsid w:val="005265F1"/>
    <w:rsid w:val="00526D6B"/>
    <w:rsid w:val="00526ED5"/>
    <w:rsid w:val="00527C7C"/>
    <w:rsid w:val="00530A50"/>
    <w:rsid w:val="00531493"/>
    <w:rsid w:val="00532424"/>
    <w:rsid w:val="005332C5"/>
    <w:rsid w:val="00533481"/>
    <w:rsid w:val="0053403E"/>
    <w:rsid w:val="005345D8"/>
    <w:rsid w:val="00536452"/>
    <w:rsid w:val="0053645E"/>
    <w:rsid w:val="00536E27"/>
    <w:rsid w:val="00541990"/>
    <w:rsid w:val="00542999"/>
    <w:rsid w:val="00542E6D"/>
    <w:rsid w:val="0054302C"/>
    <w:rsid w:val="0054370E"/>
    <w:rsid w:val="0054386F"/>
    <w:rsid w:val="00543F81"/>
    <w:rsid w:val="00544787"/>
    <w:rsid w:val="005452E9"/>
    <w:rsid w:val="00545565"/>
    <w:rsid w:val="005458D0"/>
    <w:rsid w:val="00547B0C"/>
    <w:rsid w:val="00547FF4"/>
    <w:rsid w:val="00550089"/>
    <w:rsid w:val="005513B0"/>
    <w:rsid w:val="00551C46"/>
    <w:rsid w:val="00551E50"/>
    <w:rsid w:val="005523B8"/>
    <w:rsid w:val="00554886"/>
    <w:rsid w:val="00554F83"/>
    <w:rsid w:val="005551E7"/>
    <w:rsid w:val="005555D7"/>
    <w:rsid w:val="00555B26"/>
    <w:rsid w:val="00556382"/>
    <w:rsid w:val="00556CDD"/>
    <w:rsid w:val="00557B25"/>
    <w:rsid w:val="0056105F"/>
    <w:rsid w:val="005616FA"/>
    <w:rsid w:val="00561EFD"/>
    <w:rsid w:val="00562C9A"/>
    <w:rsid w:val="00562F7C"/>
    <w:rsid w:val="005631DA"/>
    <w:rsid w:val="005631FC"/>
    <w:rsid w:val="005632CD"/>
    <w:rsid w:val="00563BCA"/>
    <w:rsid w:val="00564883"/>
    <w:rsid w:val="00564E6D"/>
    <w:rsid w:val="00565DEC"/>
    <w:rsid w:val="00566CBE"/>
    <w:rsid w:val="00566D14"/>
    <w:rsid w:val="00567240"/>
    <w:rsid w:val="00567313"/>
    <w:rsid w:val="00567A5E"/>
    <w:rsid w:val="00570BFE"/>
    <w:rsid w:val="0057132D"/>
    <w:rsid w:val="00571454"/>
    <w:rsid w:val="005717D9"/>
    <w:rsid w:val="005721BC"/>
    <w:rsid w:val="00572AA1"/>
    <w:rsid w:val="0057386E"/>
    <w:rsid w:val="00574639"/>
    <w:rsid w:val="00575DB5"/>
    <w:rsid w:val="0057608F"/>
    <w:rsid w:val="005768FA"/>
    <w:rsid w:val="00577BE6"/>
    <w:rsid w:val="00577C45"/>
    <w:rsid w:val="00577CCC"/>
    <w:rsid w:val="00577CD1"/>
    <w:rsid w:val="00580927"/>
    <w:rsid w:val="00580AB0"/>
    <w:rsid w:val="00580C6C"/>
    <w:rsid w:val="005819C3"/>
    <w:rsid w:val="0058200B"/>
    <w:rsid w:val="00582640"/>
    <w:rsid w:val="0058358A"/>
    <w:rsid w:val="00584976"/>
    <w:rsid w:val="005851D6"/>
    <w:rsid w:val="00585674"/>
    <w:rsid w:val="005859AF"/>
    <w:rsid w:val="00585A45"/>
    <w:rsid w:val="00585A8C"/>
    <w:rsid w:val="00586095"/>
    <w:rsid w:val="00586C6A"/>
    <w:rsid w:val="0059091F"/>
    <w:rsid w:val="00591622"/>
    <w:rsid w:val="005920BC"/>
    <w:rsid w:val="00592836"/>
    <w:rsid w:val="00593587"/>
    <w:rsid w:val="00593B5B"/>
    <w:rsid w:val="0059499F"/>
    <w:rsid w:val="00595830"/>
    <w:rsid w:val="0059599F"/>
    <w:rsid w:val="005960E0"/>
    <w:rsid w:val="00596200"/>
    <w:rsid w:val="00596282"/>
    <w:rsid w:val="005962FE"/>
    <w:rsid w:val="005964CA"/>
    <w:rsid w:val="00596EC6"/>
    <w:rsid w:val="00597082"/>
    <w:rsid w:val="005971B8"/>
    <w:rsid w:val="0059772A"/>
    <w:rsid w:val="005A0606"/>
    <w:rsid w:val="005A099C"/>
    <w:rsid w:val="005A0CBA"/>
    <w:rsid w:val="005A1041"/>
    <w:rsid w:val="005A1F75"/>
    <w:rsid w:val="005A280E"/>
    <w:rsid w:val="005A29C8"/>
    <w:rsid w:val="005A2C0D"/>
    <w:rsid w:val="005A3108"/>
    <w:rsid w:val="005A32B4"/>
    <w:rsid w:val="005A3991"/>
    <w:rsid w:val="005A471A"/>
    <w:rsid w:val="005A4FE2"/>
    <w:rsid w:val="005A51B1"/>
    <w:rsid w:val="005A5599"/>
    <w:rsid w:val="005A6205"/>
    <w:rsid w:val="005A67EF"/>
    <w:rsid w:val="005B0901"/>
    <w:rsid w:val="005B09BF"/>
    <w:rsid w:val="005B16C8"/>
    <w:rsid w:val="005B174F"/>
    <w:rsid w:val="005B192D"/>
    <w:rsid w:val="005B34DD"/>
    <w:rsid w:val="005B464E"/>
    <w:rsid w:val="005B496E"/>
    <w:rsid w:val="005B5491"/>
    <w:rsid w:val="005B54CE"/>
    <w:rsid w:val="005B688F"/>
    <w:rsid w:val="005B69C2"/>
    <w:rsid w:val="005B6B2E"/>
    <w:rsid w:val="005B774F"/>
    <w:rsid w:val="005B7A48"/>
    <w:rsid w:val="005C005E"/>
    <w:rsid w:val="005C0890"/>
    <w:rsid w:val="005C1D4E"/>
    <w:rsid w:val="005C2FCC"/>
    <w:rsid w:val="005C41E1"/>
    <w:rsid w:val="005C4232"/>
    <w:rsid w:val="005C4C61"/>
    <w:rsid w:val="005C50F3"/>
    <w:rsid w:val="005C53B1"/>
    <w:rsid w:val="005C5D93"/>
    <w:rsid w:val="005C5FB0"/>
    <w:rsid w:val="005C61B3"/>
    <w:rsid w:val="005D0E13"/>
    <w:rsid w:val="005D1A0E"/>
    <w:rsid w:val="005D1BB3"/>
    <w:rsid w:val="005D2108"/>
    <w:rsid w:val="005D2DBE"/>
    <w:rsid w:val="005D2ED1"/>
    <w:rsid w:val="005D335D"/>
    <w:rsid w:val="005D3CBB"/>
    <w:rsid w:val="005D45D3"/>
    <w:rsid w:val="005D47EC"/>
    <w:rsid w:val="005D49BA"/>
    <w:rsid w:val="005D4DAC"/>
    <w:rsid w:val="005D4F72"/>
    <w:rsid w:val="005D500C"/>
    <w:rsid w:val="005D5B62"/>
    <w:rsid w:val="005D6033"/>
    <w:rsid w:val="005D6084"/>
    <w:rsid w:val="005D6889"/>
    <w:rsid w:val="005E0776"/>
    <w:rsid w:val="005E082E"/>
    <w:rsid w:val="005E097C"/>
    <w:rsid w:val="005E0B66"/>
    <w:rsid w:val="005E0CDE"/>
    <w:rsid w:val="005E22F4"/>
    <w:rsid w:val="005E27D5"/>
    <w:rsid w:val="005E2D41"/>
    <w:rsid w:val="005E2F47"/>
    <w:rsid w:val="005E2FA0"/>
    <w:rsid w:val="005E353E"/>
    <w:rsid w:val="005E3883"/>
    <w:rsid w:val="005E4A18"/>
    <w:rsid w:val="005E5602"/>
    <w:rsid w:val="005E5780"/>
    <w:rsid w:val="005E5FED"/>
    <w:rsid w:val="005E60DC"/>
    <w:rsid w:val="005E6429"/>
    <w:rsid w:val="005E65F4"/>
    <w:rsid w:val="005E7B90"/>
    <w:rsid w:val="005F08C4"/>
    <w:rsid w:val="005F0967"/>
    <w:rsid w:val="005F0AA8"/>
    <w:rsid w:val="005F3710"/>
    <w:rsid w:val="005F449F"/>
    <w:rsid w:val="005F47D8"/>
    <w:rsid w:val="005F4A76"/>
    <w:rsid w:val="005F5883"/>
    <w:rsid w:val="005F647D"/>
    <w:rsid w:val="005F6D59"/>
    <w:rsid w:val="00601264"/>
    <w:rsid w:val="0060289C"/>
    <w:rsid w:val="006034B1"/>
    <w:rsid w:val="00603FF5"/>
    <w:rsid w:val="0060464C"/>
    <w:rsid w:val="0060487E"/>
    <w:rsid w:val="00606E70"/>
    <w:rsid w:val="006073B3"/>
    <w:rsid w:val="006075DC"/>
    <w:rsid w:val="00607BAC"/>
    <w:rsid w:val="006103FC"/>
    <w:rsid w:val="00610A1A"/>
    <w:rsid w:val="00611535"/>
    <w:rsid w:val="006126F4"/>
    <w:rsid w:val="00614C63"/>
    <w:rsid w:val="00615300"/>
    <w:rsid w:val="00615BDD"/>
    <w:rsid w:val="006167CE"/>
    <w:rsid w:val="00616882"/>
    <w:rsid w:val="00616E10"/>
    <w:rsid w:val="006175DC"/>
    <w:rsid w:val="00617953"/>
    <w:rsid w:val="00617D8A"/>
    <w:rsid w:val="006204AE"/>
    <w:rsid w:val="00621CAB"/>
    <w:rsid w:val="006222AB"/>
    <w:rsid w:val="00622A5B"/>
    <w:rsid w:val="00623A41"/>
    <w:rsid w:val="00624840"/>
    <w:rsid w:val="00624BD0"/>
    <w:rsid w:val="006251A7"/>
    <w:rsid w:val="006266D3"/>
    <w:rsid w:val="006268B2"/>
    <w:rsid w:val="00626CE3"/>
    <w:rsid w:val="006300A4"/>
    <w:rsid w:val="0063035A"/>
    <w:rsid w:val="006303C8"/>
    <w:rsid w:val="00631FF9"/>
    <w:rsid w:val="00632003"/>
    <w:rsid w:val="0063234C"/>
    <w:rsid w:val="006326B7"/>
    <w:rsid w:val="00632747"/>
    <w:rsid w:val="00632770"/>
    <w:rsid w:val="00632E03"/>
    <w:rsid w:val="006334C8"/>
    <w:rsid w:val="006337E2"/>
    <w:rsid w:val="00634035"/>
    <w:rsid w:val="00635057"/>
    <w:rsid w:val="00635335"/>
    <w:rsid w:val="006358AD"/>
    <w:rsid w:val="00635A22"/>
    <w:rsid w:val="00635C6F"/>
    <w:rsid w:val="00635D81"/>
    <w:rsid w:val="0063605E"/>
    <w:rsid w:val="006366BF"/>
    <w:rsid w:val="006369FE"/>
    <w:rsid w:val="00636CA6"/>
    <w:rsid w:val="00636F5C"/>
    <w:rsid w:val="00636FA3"/>
    <w:rsid w:val="00637257"/>
    <w:rsid w:val="00637384"/>
    <w:rsid w:val="00637F49"/>
    <w:rsid w:val="006400DB"/>
    <w:rsid w:val="00640BB9"/>
    <w:rsid w:val="00640D2F"/>
    <w:rsid w:val="00642A0A"/>
    <w:rsid w:val="006430DD"/>
    <w:rsid w:val="006449EC"/>
    <w:rsid w:val="0064521D"/>
    <w:rsid w:val="00646B77"/>
    <w:rsid w:val="00647C3A"/>
    <w:rsid w:val="006508EC"/>
    <w:rsid w:val="00650E6B"/>
    <w:rsid w:val="00651396"/>
    <w:rsid w:val="00652090"/>
    <w:rsid w:val="00652582"/>
    <w:rsid w:val="00652E92"/>
    <w:rsid w:val="0065306B"/>
    <w:rsid w:val="006531AA"/>
    <w:rsid w:val="00653B94"/>
    <w:rsid w:val="006547F5"/>
    <w:rsid w:val="00655065"/>
    <w:rsid w:val="00655650"/>
    <w:rsid w:val="00656B75"/>
    <w:rsid w:val="00656E1D"/>
    <w:rsid w:val="006576FC"/>
    <w:rsid w:val="00657771"/>
    <w:rsid w:val="00661761"/>
    <w:rsid w:val="00661B0F"/>
    <w:rsid w:val="006622FF"/>
    <w:rsid w:val="006648A7"/>
    <w:rsid w:val="00664F46"/>
    <w:rsid w:val="0066625C"/>
    <w:rsid w:val="006662C6"/>
    <w:rsid w:val="006666DF"/>
    <w:rsid w:val="0066693A"/>
    <w:rsid w:val="00667C5F"/>
    <w:rsid w:val="00670328"/>
    <w:rsid w:val="00670A33"/>
    <w:rsid w:val="00670DCB"/>
    <w:rsid w:val="00670F08"/>
    <w:rsid w:val="00671F6A"/>
    <w:rsid w:val="0067234F"/>
    <w:rsid w:val="00672D8B"/>
    <w:rsid w:val="006737C1"/>
    <w:rsid w:val="006739EE"/>
    <w:rsid w:val="00673AA5"/>
    <w:rsid w:val="00673AB3"/>
    <w:rsid w:val="0067431E"/>
    <w:rsid w:val="006747A4"/>
    <w:rsid w:val="00674906"/>
    <w:rsid w:val="006758B4"/>
    <w:rsid w:val="006759E5"/>
    <w:rsid w:val="00675FD9"/>
    <w:rsid w:val="006777A4"/>
    <w:rsid w:val="00680717"/>
    <w:rsid w:val="006814BB"/>
    <w:rsid w:val="00681817"/>
    <w:rsid w:val="00681DC8"/>
    <w:rsid w:val="00682062"/>
    <w:rsid w:val="006820DD"/>
    <w:rsid w:val="00682E52"/>
    <w:rsid w:val="006838BF"/>
    <w:rsid w:val="0068400F"/>
    <w:rsid w:val="00684CE9"/>
    <w:rsid w:val="00685671"/>
    <w:rsid w:val="00686683"/>
    <w:rsid w:val="0068683A"/>
    <w:rsid w:val="00686892"/>
    <w:rsid w:val="006870E9"/>
    <w:rsid w:val="00687F7D"/>
    <w:rsid w:val="00690041"/>
    <w:rsid w:val="00691D84"/>
    <w:rsid w:val="00693353"/>
    <w:rsid w:val="00696C50"/>
    <w:rsid w:val="00697372"/>
    <w:rsid w:val="00697902"/>
    <w:rsid w:val="006A00AE"/>
    <w:rsid w:val="006A0E40"/>
    <w:rsid w:val="006A1113"/>
    <w:rsid w:val="006A14E7"/>
    <w:rsid w:val="006A2A2F"/>
    <w:rsid w:val="006A352A"/>
    <w:rsid w:val="006A44D3"/>
    <w:rsid w:val="006A5AA9"/>
    <w:rsid w:val="006A5FD9"/>
    <w:rsid w:val="006A614E"/>
    <w:rsid w:val="006A6350"/>
    <w:rsid w:val="006A65B0"/>
    <w:rsid w:val="006A74E8"/>
    <w:rsid w:val="006A771E"/>
    <w:rsid w:val="006B00B0"/>
    <w:rsid w:val="006B00B7"/>
    <w:rsid w:val="006B1681"/>
    <w:rsid w:val="006B1A7B"/>
    <w:rsid w:val="006B204E"/>
    <w:rsid w:val="006B20D8"/>
    <w:rsid w:val="006B39C5"/>
    <w:rsid w:val="006B3A53"/>
    <w:rsid w:val="006B4754"/>
    <w:rsid w:val="006B4D08"/>
    <w:rsid w:val="006B5C07"/>
    <w:rsid w:val="006B5FB2"/>
    <w:rsid w:val="006B61C0"/>
    <w:rsid w:val="006B6DC0"/>
    <w:rsid w:val="006B71E7"/>
    <w:rsid w:val="006B7749"/>
    <w:rsid w:val="006C003A"/>
    <w:rsid w:val="006C006B"/>
    <w:rsid w:val="006C0876"/>
    <w:rsid w:val="006C0CD6"/>
    <w:rsid w:val="006C1372"/>
    <w:rsid w:val="006C1DC5"/>
    <w:rsid w:val="006C1DD6"/>
    <w:rsid w:val="006C21DE"/>
    <w:rsid w:val="006C259F"/>
    <w:rsid w:val="006C28E4"/>
    <w:rsid w:val="006C3123"/>
    <w:rsid w:val="006C3F08"/>
    <w:rsid w:val="006C3FC8"/>
    <w:rsid w:val="006C44A3"/>
    <w:rsid w:val="006C5A20"/>
    <w:rsid w:val="006C6413"/>
    <w:rsid w:val="006C673A"/>
    <w:rsid w:val="006C68F0"/>
    <w:rsid w:val="006C75E0"/>
    <w:rsid w:val="006D0494"/>
    <w:rsid w:val="006D070B"/>
    <w:rsid w:val="006D2067"/>
    <w:rsid w:val="006D2595"/>
    <w:rsid w:val="006D27C7"/>
    <w:rsid w:val="006D2AFB"/>
    <w:rsid w:val="006D2B34"/>
    <w:rsid w:val="006D39E6"/>
    <w:rsid w:val="006D3DEC"/>
    <w:rsid w:val="006D4335"/>
    <w:rsid w:val="006D44D9"/>
    <w:rsid w:val="006D44FA"/>
    <w:rsid w:val="006D569C"/>
    <w:rsid w:val="006D5730"/>
    <w:rsid w:val="006D68DC"/>
    <w:rsid w:val="006D703E"/>
    <w:rsid w:val="006D79A2"/>
    <w:rsid w:val="006D7F42"/>
    <w:rsid w:val="006E02C5"/>
    <w:rsid w:val="006E03F2"/>
    <w:rsid w:val="006E0760"/>
    <w:rsid w:val="006E13FD"/>
    <w:rsid w:val="006E145F"/>
    <w:rsid w:val="006E1C76"/>
    <w:rsid w:val="006E2133"/>
    <w:rsid w:val="006E25B6"/>
    <w:rsid w:val="006E28E2"/>
    <w:rsid w:val="006E3CB5"/>
    <w:rsid w:val="006E44E2"/>
    <w:rsid w:val="006E46B4"/>
    <w:rsid w:val="006E4BCE"/>
    <w:rsid w:val="006E4E2E"/>
    <w:rsid w:val="006E4FC5"/>
    <w:rsid w:val="006E5D53"/>
    <w:rsid w:val="006E5FFC"/>
    <w:rsid w:val="006E61CD"/>
    <w:rsid w:val="006E678A"/>
    <w:rsid w:val="006E7BAC"/>
    <w:rsid w:val="006F051A"/>
    <w:rsid w:val="006F0534"/>
    <w:rsid w:val="006F0771"/>
    <w:rsid w:val="006F1272"/>
    <w:rsid w:val="006F15E4"/>
    <w:rsid w:val="006F1DE8"/>
    <w:rsid w:val="006F1EFC"/>
    <w:rsid w:val="006F2E25"/>
    <w:rsid w:val="006F2EA2"/>
    <w:rsid w:val="006F2EF7"/>
    <w:rsid w:val="006F338E"/>
    <w:rsid w:val="006F3FB0"/>
    <w:rsid w:val="006F4843"/>
    <w:rsid w:val="006F4FB2"/>
    <w:rsid w:val="006F5841"/>
    <w:rsid w:val="006F6E2F"/>
    <w:rsid w:val="006F6E93"/>
    <w:rsid w:val="006F7E61"/>
    <w:rsid w:val="00700045"/>
    <w:rsid w:val="00700FE8"/>
    <w:rsid w:val="00701E9D"/>
    <w:rsid w:val="00702879"/>
    <w:rsid w:val="00702984"/>
    <w:rsid w:val="00703058"/>
    <w:rsid w:val="007030FD"/>
    <w:rsid w:val="00703C04"/>
    <w:rsid w:val="00704585"/>
    <w:rsid w:val="00704ACF"/>
    <w:rsid w:val="00705027"/>
    <w:rsid w:val="00706AA4"/>
    <w:rsid w:val="00707B5C"/>
    <w:rsid w:val="0071058D"/>
    <w:rsid w:val="0071136C"/>
    <w:rsid w:val="0071272A"/>
    <w:rsid w:val="00712E90"/>
    <w:rsid w:val="00713055"/>
    <w:rsid w:val="00713071"/>
    <w:rsid w:val="0071327E"/>
    <w:rsid w:val="00713EFA"/>
    <w:rsid w:val="00714372"/>
    <w:rsid w:val="00714790"/>
    <w:rsid w:val="007148B3"/>
    <w:rsid w:val="00714936"/>
    <w:rsid w:val="007154F0"/>
    <w:rsid w:val="0071584C"/>
    <w:rsid w:val="00715F12"/>
    <w:rsid w:val="007164A7"/>
    <w:rsid w:val="00716EAD"/>
    <w:rsid w:val="00716F91"/>
    <w:rsid w:val="00717E34"/>
    <w:rsid w:val="00717EF2"/>
    <w:rsid w:val="0072008A"/>
    <w:rsid w:val="00721689"/>
    <w:rsid w:val="007216BD"/>
    <w:rsid w:val="00721A26"/>
    <w:rsid w:val="00722443"/>
    <w:rsid w:val="0072270A"/>
    <w:rsid w:val="007228D8"/>
    <w:rsid w:val="0072302F"/>
    <w:rsid w:val="0072307B"/>
    <w:rsid w:val="00724253"/>
    <w:rsid w:val="00724AE3"/>
    <w:rsid w:val="00725127"/>
    <w:rsid w:val="00725684"/>
    <w:rsid w:val="00725B34"/>
    <w:rsid w:val="00725C93"/>
    <w:rsid w:val="0072669B"/>
    <w:rsid w:val="007267D8"/>
    <w:rsid w:val="00730090"/>
    <w:rsid w:val="007300B1"/>
    <w:rsid w:val="00731952"/>
    <w:rsid w:val="007319C6"/>
    <w:rsid w:val="00731C12"/>
    <w:rsid w:val="0073224D"/>
    <w:rsid w:val="00732738"/>
    <w:rsid w:val="00733213"/>
    <w:rsid w:val="00734271"/>
    <w:rsid w:val="0073433C"/>
    <w:rsid w:val="00734C53"/>
    <w:rsid w:val="00734C7D"/>
    <w:rsid w:val="0073526C"/>
    <w:rsid w:val="0073547E"/>
    <w:rsid w:val="00735534"/>
    <w:rsid w:val="007356F3"/>
    <w:rsid w:val="00735834"/>
    <w:rsid w:val="00735FAA"/>
    <w:rsid w:val="007366F3"/>
    <w:rsid w:val="007377AE"/>
    <w:rsid w:val="00737DA2"/>
    <w:rsid w:val="00740004"/>
    <w:rsid w:val="007402E3"/>
    <w:rsid w:val="00740BE5"/>
    <w:rsid w:val="007411DB"/>
    <w:rsid w:val="00741238"/>
    <w:rsid w:val="00741C49"/>
    <w:rsid w:val="007424B5"/>
    <w:rsid w:val="007430ED"/>
    <w:rsid w:val="00743557"/>
    <w:rsid w:val="0074369F"/>
    <w:rsid w:val="00744327"/>
    <w:rsid w:val="00744512"/>
    <w:rsid w:val="00744E49"/>
    <w:rsid w:val="0074545A"/>
    <w:rsid w:val="007464D6"/>
    <w:rsid w:val="007468C8"/>
    <w:rsid w:val="00747748"/>
    <w:rsid w:val="007505C9"/>
    <w:rsid w:val="0075114C"/>
    <w:rsid w:val="00751282"/>
    <w:rsid w:val="00751784"/>
    <w:rsid w:val="007518D5"/>
    <w:rsid w:val="00752815"/>
    <w:rsid w:val="0075285E"/>
    <w:rsid w:val="00752D08"/>
    <w:rsid w:val="00753D9C"/>
    <w:rsid w:val="00753DD5"/>
    <w:rsid w:val="007543BD"/>
    <w:rsid w:val="007557FB"/>
    <w:rsid w:val="007559AA"/>
    <w:rsid w:val="0075640E"/>
    <w:rsid w:val="0075687B"/>
    <w:rsid w:val="00756ABF"/>
    <w:rsid w:val="00756D32"/>
    <w:rsid w:val="007609C8"/>
    <w:rsid w:val="00760A2C"/>
    <w:rsid w:val="00761511"/>
    <w:rsid w:val="007623B8"/>
    <w:rsid w:val="007638DF"/>
    <w:rsid w:val="00765523"/>
    <w:rsid w:val="00765972"/>
    <w:rsid w:val="00766E13"/>
    <w:rsid w:val="0076767A"/>
    <w:rsid w:val="00771587"/>
    <w:rsid w:val="00772825"/>
    <w:rsid w:val="00773069"/>
    <w:rsid w:val="00774892"/>
    <w:rsid w:val="0077515D"/>
    <w:rsid w:val="00775735"/>
    <w:rsid w:val="007757B2"/>
    <w:rsid w:val="00775EEF"/>
    <w:rsid w:val="00776085"/>
    <w:rsid w:val="00776DAC"/>
    <w:rsid w:val="00777F0E"/>
    <w:rsid w:val="0078036A"/>
    <w:rsid w:val="00780449"/>
    <w:rsid w:val="007810D2"/>
    <w:rsid w:val="0078201A"/>
    <w:rsid w:val="00784933"/>
    <w:rsid w:val="00784CF1"/>
    <w:rsid w:val="007852DA"/>
    <w:rsid w:val="0078543B"/>
    <w:rsid w:val="007858AC"/>
    <w:rsid w:val="0078597E"/>
    <w:rsid w:val="00785A21"/>
    <w:rsid w:val="00785F8D"/>
    <w:rsid w:val="00786185"/>
    <w:rsid w:val="007864DC"/>
    <w:rsid w:val="007868DD"/>
    <w:rsid w:val="007870D8"/>
    <w:rsid w:val="0078747B"/>
    <w:rsid w:val="00787D2E"/>
    <w:rsid w:val="007904F9"/>
    <w:rsid w:val="00790DBC"/>
    <w:rsid w:val="007911C0"/>
    <w:rsid w:val="00791BC4"/>
    <w:rsid w:val="00792419"/>
    <w:rsid w:val="00794BCE"/>
    <w:rsid w:val="007953DA"/>
    <w:rsid w:val="00795E91"/>
    <w:rsid w:val="00797427"/>
    <w:rsid w:val="00797FE8"/>
    <w:rsid w:val="007A0893"/>
    <w:rsid w:val="007A0CB2"/>
    <w:rsid w:val="007A0D0F"/>
    <w:rsid w:val="007A0E5E"/>
    <w:rsid w:val="007A152C"/>
    <w:rsid w:val="007A2871"/>
    <w:rsid w:val="007A2B63"/>
    <w:rsid w:val="007A2E37"/>
    <w:rsid w:val="007A3B1E"/>
    <w:rsid w:val="007A3B78"/>
    <w:rsid w:val="007A45F3"/>
    <w:rsid w:val="007A4C14"/>
    <w:rsid w:val="007A52E0"/>
    <w:rsid w:val="007A5F64"/>
    <w:rsid w:val="007A6024"/>
    <w:rsid w:val="007A60CE"/>
    <w:rsid w:val="007A6A1D"/>
    <w:rsid w:val="007A6EBA"/>
    <w:rsid w:val="007B0959"/>
    <w:rsid w:val="007B09CB"/>
    <w:rsid w:val="007B1A21"/>
    <w:rsid w:val="007B1E3B"/>
    <w:rsid w:val="007B2211"/>
    <w:rsid w:val="007B28ED"/>
    <w:rsid w:val="007B34A5"/>
    <w:rsid w:val="007B34ED"/>
    <w:rsid w:val="007B3A4B"/>
    <w:rsid w:val="007B3FB4"/>
    <w:rsid w:val="007B4127"/>
    <w:rsid w:val="007B45C3"/>
    <w:rsid w:val="007B4CBF"/>
    <w:rsid w:val="007B6B58"/>
    <w:rsid w:val="007B71D5"/>
    <w:rsid w:val="007B79AC"/>
    <w:rsid w:val="007B7B19"/>
    <w:rsid w:val="007C03E8"/>
    <w:rsid w:val="007C0CF9"/>
    <w:rsid w:val="007C1708"/>
    <w:rsid w:val="007C2440"/>
    <w:rsid w:val="007C259A"/>
    <w:rsid w:val="007C2640"/>
    <w:rsid w:val="007C2F1A"/>
    <w:rsid w:val="007C40A7"/>
    <w:rsid w:val="007C4C57"/>
    <w:rsid w:val="007C4EF2"/>
    <w:rsid w:val="007C54E9"/>
    <w:rsid w:val="007C6B41"/>
    <w:rsid w:val="007C6B8F"/>
    <w:rsid w:val="007C7E63"/>
    <w:rsid w:val="007D1297"/>
    <w:rsid w:val="007D1983"/>
    <w:rsid w:val="007D1DF5"/>
    <w:rsid w:val="007D1F58"/>
    <w:rsid w:val="007D24FF"/>
    <w:rsid w:val="007D3989"/>
    <w:rsid w:val="007D52B8"/>
    <w:rsid w:val="007D6636"/>
    <w:rsid w:val="007D66DA"/>
    <w:rsid w:val="007D6C40"/>
    <w:rsid w:val="007D7500"/>
    <w:rsid w:val="007E032D"/>
    <w:rsid w:val="007E0C20"/>
    <w:rsid w:val="007E0DDE"/>
    <w:rsid w:val="007E13BA"/>
    <w:rsid w:val="007E1B8E"/>
    <w:rsid w:val="007E1BEE"/>
    <w:rsid w:val="007E30CC"/>
    <w:rsid w:val="007E55F7"/>
    <w:rsid w:val="007E58A4"/>
    <w:rsid w:val="007E619F"/>
    <w:rsid w:val="007E69F8"/>
    <w:rsid w:val="007E75A6"/>
    <w:rsid w:val="007E7817"/>
    <w:rsid w:val="007F1A50"/>
    <w:rsid w:val="007F1D25"/>
    <w:rsid w:val="007F1F75"/>
    <w:rsid w:val="007F27CD"/>
    <w:rsid w:val="007F3DE9"/>
    <w:rsid w:val="007F6FFA"/>
    <w:rsid w:val="007F7B79"/>
    <w:rsid w:val="008004DC"/>
    <w:rsid w:val="0080085C"/>
    <w:rsid w:val="0080095A"/>
    <w:rsid w:val="00800A3B"/>
    <w:rsid w:val="00801397"/>
    <w:rsid w:val="008013DA"/>
    <w:rsid w:val="008014A8"/>
    <w:rsid w:val="00801568"/>
    <w:rsid w:val="008023D5"/>
    <w:rsid w:val="008024E6"/>
    <w:rsid w:val="00802F71"/>
    <w:rsid w:val="00804884"/>
    <w:rsid w:val="00804D04"/>
    <w:rsid w:val="00805122"/>
    <w:rsid w:val="008056D4"/>
    <w:rsid w:val="008067FB"/>
    <w:rsid w:val="008072FD"/>
    <w:rsid w:val="00810BFB"/>
    <w:rsid w:val="00811DF5"/>
    <w:rsid w:val="00811F93"/>
    <w:rsid w:val="008138B5"/>
    <w:rsid w:val="0081476A"/>
    <w:rsid w:val="00814987"/>
    <w:rsid w:val="00814D8D"/>
    <w:rsid w:val="008163DE"/>
    <w:rsid w:val="00816F14"/>
    <w:rsid w:val="008176A4"/>
    <w:rsid w:val="0082161B"/>
    <w:rsid w:val="00821A7F"/>
    <w:rsid w:val="008250C6"/>
    <w:rsid w:val="008266B4"/>
    <w:rsid w:val="0082768A"/>
    <w:rsid w:val="00830784"/>
    <w:rsid w:val="00830A04"/>
    <w:rsid w:val="00830BC0"/>
    <w:rsid w:val="00831087"/>
    <w:rsid w:val="00832CC4"/>
    <w:rsid w:val="008333F5"/>
    <w:rsid w:val="0083439D"/>
    <w:rsid w:val="00834508"/>
    <w:rsid w:val="00834993"/>
    <w:rsid w:val="00834ACF"/>
    <w:rsid w:val="00834B99"/>
    <w:rsid w:val="008356F7"/>
    <w:rsid w:val="00835750"/>
    <w:rsid w:val="00835BF1"/>
    <w:rsid w:val="00835F00"/>
    <w:rsid w:val="00836663"/>
    <w:rsid w:val="00836768"/>
    <w:rsid w:val="00836C3E"/>
    <w:rsid w:val="008403E1"/>
    <w:rsid w:val="00840A09"/>
    <w:rsid w:val="00843878"/>
    <w:rsid w:val="0084405C"/>
    <w:rsid w:val="0084416A"/>
    <w:rsid w:val="0084566F"/>
    <w:rsid w:val="00845BF0"/>
    <w:rsid w:val="008461A5"/>
    <w:rsid w:val="008462ED"/>
    <w:rsid w:val="00846836"/>
    <w:rsid w:val="00850490"/>
    <w:rsid w:val="0085056E"/>
    <w:rsid w:val="0085146A"/>
    <w:rsid w:val="00852481"/>
    <w:rsid w:val="0085293C"/>
    <w:rsid w:val="008531AD"/>
    <w:rsid w:val="00854930"/>
    <w:rsid w:val="00854CCF"/>
    <w:rsid w:val="00855765"/>
    <w:rsid w:val="00856654"/>
    <w:rsid w:val="00856850"/>
    <w:rsid w:val="00856C90"/>
    <w:rsid w:val="0086011A"/>
    <w:rsid w:val="008604B8"/>
    <w:rsid w:val="00860D9B"/>
    <w:rsid w:val="008611E3"/>
    <w:rsid w:val="00862358"/>
    <w:rsid w:val="00862F33"/>
    <w:rsid w:val="0086319C"/>
    <w:rsid w:val="0086323A"/>
    <w:rsid w:val="008634B8"/>
    <w:rsid w:val="0086440F"/>
    <w:rsid w:val="00864A24"/>
    <w:rsid w:val="0086521D"/>
    <w:rsid w:val="00865267"/>
    <w:rsid w:val="00865BE6"/>
    <w:rsid w:val="00866161"/>
    <w:rsid w:val="00866676"/>
    <w:rsid w:val="00866A91"/>
    <w:rsid w:val="00867490"/>
    <w:rsid w:val="00867C95"/>
    <w:rsid w:val="00867E16"/>
    <w:rsid w:val="00867F33"/>
    <w:rsid w:val="0087089E"/>
    <w:rsid w:val="00870B86"/>
    <w:rsid w:val="00872B3A"/>
    <w:rsid w:val="00874441"/>
    <w:rsid w:val="00874FD5"/>
    <w:rsid w:val="008758C4"/>
    <w:rsid w:val="00875A37"/>
    <w:rsid w:val="00875A50"/>
    <w:rsid w:val="008760D2"/>
    <w:rsid w:val="0087637B"/>
    <w:rsid w:val="00876ADB"/>
    <w:rsid w:val="00876E0A"/>
    <w:rsid w:val="008771BF"/>
    <w:rsid w:val="008772B7"/>
    <w:rsid w:val="00877DF5"/>
    <w:rsid w:val="00880314"/>
    <w:rsid w:val="008805A9"/>
    <w:rsid w:val="00880A70"/>
    <w:rsid w:val="0088125A"/>
    <w:rsid w:val="0088134E"/>
    <w:rsid w:val="00881457"/>
    <w:rsid w:val="008817E3"/>
    <w:rsid w:val="00881995"/>
    <w:rsid w:val="00883993"/>
    <w:rsid w:val="00883B0F"/>
    <w:rsid w:val="00884BCF"/>
    <w:rsid w:val="008856C3"/>
    <w:rsid w:val="008861F5"/>
    <w:rsid w:val="0088689E"/>
    <w:rsid w:val="00886ACF"/>
    <w:rsid w:val="00890EC0"/>
    <w:rsid w:val="0089168B"/>
    <w:rsid w:val="00891E2B"/>
    <w:rsid w:val="008922B6"/>
    <w:rsid w:val="00892708"/>
    <w:rsid w:val="008927F1"/>
    <w:rsid w:val="00893283"/>
    <w:rsid w:val="0089379A"/>
    <w:rsid w:val="008947E3"/>
    <w:rsid w:val="00894E84"/>
    <w:rsid w:val="00896072"/>
    <w:rsid w:val="0089607F"/>
    <w:rsid w:val="00896D18"/>
    <w:rsid w:val="00897321"/>
    <w:rsid w:val="008978BC"/>
    <w:rsid w:val="008A0830"/>
    <w:rsid w:val="008A0C92"/>
    <w:rsid w:val="008A1510"/>
    <w:rsid w:val="008A16C4"/>
    <w:rsid w:val="008A1F0D"/>
    <w:rsid w:val="008A2F94"/>
    <w:rsid w:val="008A308B"/>
    <w:rsid w:val="008A3B16"/>
    <w:rsid w:val="008A3B60"/>
    <w:rsid w:val="008A4203"/>
    <w:rsid w:val="008A4493"/>
    <w:rsid w:val="008A5B9F"/>
    <w:rsid w:val="008A5DC6"/>
    <w:rsid w:val="008A708F"/>
    <w:rsid w:val="008A74B8"/>
    <w:rsid w:val="008B03DF"/>
    <w:rsid w:val="008B0548"/>
    <w:rsid w:val="008B08DA"/>
    <w:rsid w:val="008B142D"/>
    <w:rsid w:val="008B26FF"/>
    <w:rsid w:val="008B28A1"/>
    <w:rsid w:val="008B29CA"/>
    <w:rsid w:val="008B2E38"/>
    <w:rsid w:val="008B2E54"/>
    <w:rsid w:val="008B32BD"/>
    <w:rsid w:val="008B3BA4"/>
    <w:rsid w:val="008B3FD6"/>
    <w:rsid w:val="008B4A69"/>
    <w:rsid w:val="008B4CEF"/>
    <w:rsid w:val="008B4D84"/>
    <w:rsid w:val="008B4E6D"/>
    <w:rsid w:val="008B6570"/>
    <w:rsid w:val="008B6B79"/>
    <w:rsid w:val="008B6E38"/>
    <w:rsid w:val="008C06C8"/>
    <w:rsid w:val="008C3542"/>
    <w:rsid w:val="008C4DB9"/>
    <w:rsid w:val="008C55DA"/>
    <w:rsid w:val="008C5846"/>
    <w:rsid w:val="008D096F"/>
    <w:rsid w:val="008D0EEE"/>
    <w:rsid w:val="008D1875"/>
    <w:rsid w:val="008D2465"/>
    <w:rsid w:val="008D266C"/>
    <w:rsid w:val="008D3C25"/>
    <w:rsid w:val="008D3FEE"/>
    <w:rsid w:val="008D4B60"/>
    <w:rsid w:val="008E08B7"/>
    <w:rsid w:val="008E1070"/>
    <w:rsid w:val="008E195B"/>
    <w:rsid w:val="008E1F23"/>
    <w:rsid w:val="008E21A0"/>
    <w:rsid w:val="008E2244"/>
    <w:rsid w:val="008E2F2D"/>
    <w:rsid w:val="008E335A"/>
    <w:rsid w:val="008E3396"/>
    <w:rsid w:val="008E3A9F"/>
    <w:rsid w:val="008E44C6"/>
    <w:rsid w:val="008E4720"/>
    <w:rsid w:val="008E4A89"/>
    <w:rsid w:val="008E4B51"/>
    <w:rsid w:val="008E7431"/>
    <w:rsid w:val="008F0C1B"/>
    <w:rsid w:val="008F101C"/>
    <w:rsid w:val="008F16C3"/>
    <w:rsid w:val="008F2227"/>
    <w:rsid w:val="008F22F0"/>
    <w:rsid w:val="008F2B53"/>
    <w:rsid w:val="008F30A7"/>
    <w:rsid w:val="008F3BE3"/>
    <w:rsid w:val="008F3FF6"/>
    <w:rsid w:val="008F505F"/>
    <w:rsid w:val="008F531B"/>
    <w:rsid w:val="008F590D"/>
    <w:rsid w:val="008F591F"/>
    <w:rsid w:val="008F59C0"/>
    <w:rsid w:val="008F6F23"/>
    <w:rsid w:val="008F7B68"/>
    <w:rsid w:val="0090021B"/>
    <w:rsid w:val="009002C4"/>
    <w:rsid w:val="009003A5"/>
    <w:rsid w:val="00901777"/>
    <w:rsid w:val="00903152"/>
    <w:rsid w:val="00903D8B"/>
    <w:rsid w:val="009044EE"/>
    <w:rsid w:val="00906B0A"/>
    <w:rsid w:val="00906FD1"/>
    <w:rsid w:val="00907052"/>
    <w:rsid w:val="00910688"/>
    <w:rsid w:val="00910BE4"/>
    <w:rsid w:val="00911051"/>
    <w:rsid w:val="00911174"/>
    <w:rsid w:val="00911E70"/>
    <w:rsid w:val="009122CC"/>
    <w:rsid w:val="00912B00"/>
    <w:rsid w:val="00912C99"/>
    <w:rsid w:val="00913894"/>
    <w:rsid w:val="00914095"/>
    <w:rsid w:val="00914F3A"/>
    <w:rsid w:val="00915E2B"/>
    <w:rsid w:val="00916D64"/>
    <w:rsid w:val="00917C06"/>
    <w:rsid w:val="00920A7E"/>
    <w:rsid w:val="009211C1"/>
    <w:rsid w:val="0092164E"/>
    <w:rsid w:val="00921BAE"/>
    <w:rsid w:val="009234ED"/>
    <w:rsid w:val="009242AE"/>
    <w:rsid w:val="009244A8"/>
    <w:rsid w:val="00924ED9"/>
    <w:rsid w:val="009254EE"/>
    <w:rsid w:val="009262C5"/>
    <w:rsid w:val="00926E28"/>
    <w:rsid w:val="0092763D"/>
    <w:rsid w:val="00930C59"/>
    <w:rsid w:val="00931AF5"/>
    <w:rsid w:val="00933129"/>
    <w:rsid w:val="00933B13"/>
    <w:rsid w:val="009344DF"/>
    <w:rsid w:val="00934508"/>
    <w:rsid w:val="00935A52"/>
    <w:rsid w:val="00935DEF"/>
    <w:rsid w:val="00935F4E"/>
    <w:rsid w:val="0093651B"/>
    <w:rsid w:val="00937A24"/>
    <w:rsid w:val="00937D19"/>
    <w:rsid w:val="00940400"/>
    <w:rsid w:val="00940921"/>
    <w:rsid w:val="00941611"/>
    <w:rsid w:val="00941BA2"/>
    <w:rsid w:val="00941C6B"/>
    <w:rsid w:val="009430C8"/>
    <w:rsid w:val="00943236"/>
    <w:rsid w:val="0094485D"/>
    <w:rsid w:val="0094526A"/>
    <w:rsid w:val="00945BAF"/>
    <w:rsid w:val="009463E5"/>
    <w:rsid w:val="00946BAD"/>
    <w:rsid w:val="00946EB4"/>
    <w:rsid w:val="0094746C"/>
    <w:rsid w:val="00950516"/>
    <w:rsid w:val="00950BF3"/>
    <w:rsid w:val="00950CF7"/>
    <w:rsid w:val="00951D2C"/>
    <w:rsid w:val="009528DC"/>
    <w:rsid w:val="00953325"/>
    <w:rsid w:val="0095335A"/>
    <w:rsid w:val="00953A72"/>
    <w:rsid w:val="00954288"/>
    <w:rsid w:val="00954460"/>
    <w:rsid w:val="009546EF"/>
    <w:rsid w:val="00954CDD"/>
    <w:rsid w:val="00955C0A"/>
    <w:rsid w:val="00955F28"/>
    <w:rsid w:val="00956E55"/>
    <w:rsid w:val="00957533"/>
    <w:rsid w:val="009579C5"/>
    <w:rsid w:val="00957C43"/>
    <w:rsid w:val="00960100"/>
    <w:rsid w:val="00960136"/>
    <w:rsid w:val="0096055F"/>
    <w:rsid w:val="0096146C"/>
    <w:rsid w:val="0096164C"/>
    <w:rsid w:val="00961AD0"/>
    <w:rsid w:val="009624AF"/>
    <w:rsid w:val="00962FA9"/>
    <w:rsid w:val="00963395"/>
    <w:rsid w:val="0096468D"/>
    <w:rsid w:val="00964828"/>
    <w:rsid w:val="009650EC"/>
    <w:rsid w:val="00965483"/>
    <w:rsid w:val="00966420"/>
    <w:rsid w:val="009672E6"/>
    <w:rsid w:val="00967B02"/>
    <w:rsid w:val="00970426"/>
    <w:rsid w:val="00971772"/>
    <w:rsid w:val="00971C55"/>
    <w:rsid w:val="00971D48"/>
    <w:rsid w:val="00971F4D"/>
    <w:rsid w:val="00972582"/>
    <w:rsid w:val="00974119"/>
    <w:rsid w:val="0097430A"/>
    <w:rsid w:val="00974663"/>
    <w:rsid w:val="00976998"/>
    <w:rsid w:val="00977608"/>
    <w:rsid w:val="009778CC"/>
    <w:rsid w:val="00980349"/>
    <w:rsid w:val="0098044D"/>
    <w:rsid w:val="009809F5"/>
    <w:rsid w:val="00980A60"/>
    <w:rsid w:val="0098133A"/>
    <w:rsid w:val="009814D9"/>
    <w:rsid w:val="00981CC0"/>
    <w:rsid w:val="0098207A"/>
    <w:rsid w:val="0098315D"/>
    <w:rsid w:val="00984493"/>
    <w:rsid w:val="0098462E"/>
    <w:rsid w:val="00985249"/>
    <w:rsid w:val="00985B52"/>
    <w:rsid w:val="009860E4"/>
    <w:rsid w:val="00986EFB"/>
    <w:rsid w:val="00987307"/>
    <w:rsid w:val="0098748F"/>
    <w:rsid w:val="00987636"/>
    <w:rsid w:val="00987A6F"/>
    <w:rsid w:val="00987B2A"/>
    <w:rsid w:val="009910C0"/>
    <w:rsid w:val="00992045"/>
    <w:rsid w:val="009925E9"/>
    <w:rsid w:val="00993E97"/>
    <w:rsid w:val="00995428"/>
    <w:rsid w:val="00995656"/>
    <w:rsid w:val="009958D0"/>
    <w:rsid w:val="0099613A"/>
    <w:rsid w:val="00996FE0"/>
    <w:rsid w:val="00997C00"/>
    <w:rsid w:val="009A0523"/>
    <w:rsid w:val="009A160F"/>
    <w:rsid w:val="009A1AA4"/>
    <w:rsid w:val="009A1BC6"/>
    <w:rsid w:val="009A1BD6"/>
    <w:rsid w:val="009A2C45"/>
    <w:rsid w:val="009A3AAE"/>
    <w:rsid w:val="009A400A"/>
    <w:rsid w:val="009A4882"/>
    <w:rsid w:val="009A4C75"/>
    <w:rsid w:val="009A516D"/>
    <w:rsid w:val="009A54EA"/>
    <w:rsid w:val="009A6CBA"/>
    <w:rsid w:val="009A75A0"/>
    <w:rsid w:val="009B0704"/>
    <w:rsid w:val="009B1A43"/>
    <w:rsid w:val="009B2AAA"/>
    <w:rsid w:val="009B2AFC"/>
    <w:rsid w:val="009B2CBF"/>
    <w:rsid w:val="009B2F1A"/>
    <w:rsid w:val="009B36C9"/>
    <w:rsid w:val="009B54A7"/>
    <w:rsid w:val="009B54CD"/>
    <w:rsid w:val="009B5F15"/>
    <w:rsid w:val="009B70A1"/>
    <w:rsid w:val="009C07EB"/>
    <w:rsid w:val="009C0E38"/>
    <w:rsid w:val="009C242F"/>
    <w:rsid w:val="009C30FA"/>
    <w:rsid w:val="009C3154"/>
    <w:rsid w:val="009C36DE"/>
    <w:rsid w:val="009C4DA6"/>
    <w:rsid w:val="009C50C9"/>
    <w:rsid w:val="009C600B"/>
    <w:rsid w:val="009C70C9"/>
    <w:rsid w:val="009C7ACA"/>
    <w:rsid w:val="009C7BFB"/>
    <w:rsid w:val="009D091A"/>
    <w:rsid w:val="009D14D8"/>
    <w:rsid w:val="009D1D8A"/>
    <w:rsid w:val="009D219C"/>
    <w:rsid w:val="009D3E52"/>
    <w:rsid w:val="009D4EF0"/>
    <w:rsid w:val="009D535B"/>
    <w:rsid w:val="009D5A45"/>
    <w:rsid w:val="009D5B63"/>
    <w:rsid w:val="009D5B78"/>
    <w:rsid w:val="009D6257"/>
    <w:rsid w:val="009D67EA"/>
    <w:rsid w:val="009D6BFB"/>
    <w:rsid w:val="009D70FF"/>
    <w:rsid w:val="009E0543"/>
    <w:rsid w:val="009E08D9"/>
    <w:rsid w:val="009E1BC3"/>
    <w:rsid w:val="009E2030"/>
    <w:rsid w:val="009E273F"/>
    <w:rsid w:val="009E3534"/>
    <w:rsid w:val="009E3B94"/>
    <w:rsid w:val="009E3CE9"/>
    <w:rsid w:val="009E4984"/>
    <w:rsid w:val="009E4D18"/>
    <w:rsid w:val="009E4DD4"/>
    <w:rsid w:val="009E51FB"/>
    <w:rsid w:val="009E55B7"/>
    <w:rsid w:val="009E7D1A"/>
    <w:rsid w:val="009E7E13"/>
    <w:rsid w:val="009F04ED"/>
    <w:rsid w:val="009F1656"/>
    <w:rsid w:val="009F1837"/>
    <w:rsid w:val="009F18A3"/>
    <w:rsid w:val="009F22D7"/>
    <w:rsid w:val="009F346D"/>
    <w:rsid w:val="009F3535"/>
    <w:rsid w:val="009F4A0E"/>
    <w:rsid w:val="009F4C58"/>
    <w:rsid w:val="009F590E"/>
    <w:rsid w:val="009F5FA2"/>
    <w:rsid w:val="009F798B"/>
    <w:rsid w:val="00A0088A"/>
    <w:rsid w:val="00A01074"/>
    <w:rsid w:val="00A02312"/>
    <w:rsid w:val="00A03BC9"/>
    <w:rsid w:val="00A04AC6"/>
    <w:rsid w:val="00A04EFC"/>
    <w:rsid w:val="00A05173"/>
    <w:rsid w:val="00A0538C"/>
    <w:rsid w:val="00A05933"/>
    <w:rsid w:val="00A061BF"/>
    <w:rsid w:val="00A06F7D"/>
    <w:rsid w:val="00A106B8"/>
    <w:rsid w:val="00A117CE"/>
    <w:rsid w:val="00A119A4"/>
    <w:rsid w:val="00A1272B"/>
    <w:rsid w:val="00A12816"/>
    <w:rsid w:val="00A13394"/>
    <w:rsid w:val="00A1344B"/>
    <w:rsid w:val="00A13474"/>
    <w:rsid w:val="00A13EC4"/>
    <w:rsid w:val="00A14974"/>
    <w:rsid w:val="00A14CEC"/>
    <w:rsid w:val="00A14D17"/>
    <w:rsid w:val="00A16A76"/>
    <w:rsid w:val="00A16F2D"/>
    <w:rsid w:val="00A16FE7"/>
    <w:rsid w:val="00A17638"/>
    <w:rsid w:val="00A203A0"/>
    <w:rsid w:val="00A20414"/>
    <w:rsid w:val="00A20CB7"/>
    <w:rsid w:val="00A20E1F"/>
    <w:rsid w:val="00A21743"/>
    <w:rsid w:val="00A2189F"/>
    <w:rsid w:val="00A21BE8"/>
    <w:rsid w:val="00A225FB"/>
    <w:rsid w:val="00A233A1"/>
    <w:rsid w:val="00A247DA"/>
    <w:rsid w:val="00A248E3"/>
    <w:rsid w:val="00A266CD"/>
    <w:rsid w:val="00A268F7"/>
    <w:rsid w:val="00A2742D"/>
    <w:rsid w:val="00A302DC"/>
    <w:rsid w:val="00A3142E"/>
    <w:rsid w:val="00A31A9A"/>
    <w:rsid w:val="00A33EA3"/>
    <w:rsid w:val="00A341E9"/>
    <w:rsid w:val="00A34C6A"/>
    <w:rsid w:val="00A35718"/>
    <w:rsid w:val="00A36C58"/>
    <w:rsid w:val="00A378E3"/>
    <w:rsid w:val="00A37B27"/>
    <w:rsid w:val="00A37F6B"/>
    <w:rsid w:val="00A400F9"/>
    <w:rsid w:val="00A4036E"/>
    <w:rsid w:val="00A404C6"/>
    <w:rsid w:val="00A405E3"/>
    <w:rsid w:val="00A40959"/>
    <w:rsid w:val="00A41A4F"/>
    <w:rsid w:val="00A42128"/>
    <w:rsid w:val="00A421DD"/>
    <w:rsid w:val="00A42DE1"/>
    <w:rsid w:val="00A435DB"/>
    <w:rsid w:val="00A444B2"/>
    <w:rsid w:val="00A44701"/>
    <w:rsid w:val="00A44ECC"/>
    <w:rsid w:val="00A450D4"/>
    <w:rsid w:val="00A45346"/>
    <w:rsid w:val="00A4581A"/>
    <w:rsid w:val="00A45C37"/>
    <w:rsid w:val="00A45C5E"/>
    <w:rsid w:val="00A4653D"/>
    <w:rsid w:val="00A4753A"/>
    <w:rsid w:val="00A4795C"/>
    <w:rsid w:val="00A47993"/>
    <w:rsid w:val="00A47C14"/>
    <w:rsid w:val="00A50157"/>
    <w:rsid w:val="00A5032D"/>
    <w:rsid w:val="00A50FB8"/>
    <w:rsid w:val="00A5134D"/>
    <w:rsid w:val="00A51602"/>
    <w:rsid w:val="00A52BDF"/>
    <w:rsid w:val="00A5386F"/>
    <w:rsid w:val="00A53D53"/>
    <w:rsid w:val="00A542EB"/>
    <w:rsid w:val="00A5443C"/>
    <w:rsid w:val="00A54452"/>
    <w:rsid w:val="00A54C7F"/>
    <w:rsid w:val="00A55129"/>
    <w:rsid w:val="00A552B7"/>
    <w:rsid w:val="00A55888"/>
    <w:rsid w:val="00A564CE"/>
    <w:rsid w:val="00A565E8"/>
    <w:rsid w:val="00A56CBB"/>
    <w:rsid w:val="00A5797B"/>
    <w:rsid w:val="00A60B5F"/>
    <w:rsid w:val="00A613B3"/>
    <w:rsid w:val="00A61AC0"/>
    <w:rsid w:val="00A61C70"/>
    <w:rsid w:val="00A625BD"/>
    <w:rsid w:val="00A62C20"/>
    <w:rsid w:val="00A62ED1"/>
    <w:rsid w:val="00A630C6"/>
    <w:rsid w:val="00A63206"/>
    <w:rsid w:val="00A6445C"/>
    <w:rsid w:val="00A64604"/>
    <w:rsid w:val="00A655A7"/>
    <w:rsid w:val="00A657DB"/>
    <w:rsid w:val="00A65953"/>
    <w:rsid w:val="00A661B9"/>
    <w:rsid w:val="00A70298"/>
    <w:rsid w:val="00A70AD8"/>
    <w:rsid w:val="00A71A9D"/>
    <w:rsid w:val="00A7302F"/>
    <w:rsid w:val="00A73C3A"/>
    <w:rsid w:val="00A73C95"/>
    <w:rsid w:val="00A73E14"/>
    <w:rsid w:val="00A74877"/>
    <w:rsid w:val="00A74E7C"/>
    <w:rsid w:val="00A76770"/>
    <w:rsid w:val="00A76781"/>
    <w:rsid w:val="00A76A42"/>
    <w:rsid w:val="00A77D23"/>
    <w:rsid w:val="00A77DDB"/>
    <w:rsid w:val="00A80470"/>
    <w:rsid w:val="00A807BC"/>
    <w:rsid w:val="00A807E5"/>
    <w:rsid w:val="00A80C46"/>
    <w:rsid w:val="00A80D3D"/>
    <w:rsid w:val="00A8270E"/>
    <w:rsid w:val="00A831A1"/>
    <w:rsid w:val="00A8366E"/>
    <w:rsid w:val="00A856E9"/>
    <w:rsid w:val="00A86AD3"/>
    <w:rsid w:val="00A8768E"/>
    <w:rsid w:val="00A876B3"/>
    <w:rsid w:val="00A87790"/>
    <w:rsid w:val="00A878E1"/>
    <w:rsid w:val="00A90199"/>
    <w:rsid w:val="00A9050D"/>
    <w:rsid w:val="00A909A2"/>
    <w:rsid w:val="00A90AB0"/>
    <w:rsid w:val="00A9110D"/>
    <w:rsid w:val="00A91692"/>
    <w:rsid w:val="00A920A5"/>
    <w:rsid w:val="00A927DB"/>
    <w:rsid w:val="00A92CFC"/>
    <w:rsid w:val="00A92F0A"/>
    <w:rsid w:val="00A93501"/>
    <w:rsid w:val="00A94046"/>
    <w:rsid w:val="00A94572"/>
    <w:rsid w:val="00A948B4"/>
    <w:rsid w:val="00A94D74"/>
    <w:rsid w:val="00A960B0"/>
    <w:rsid w:val="00A96639"/>
    <w:rsid w:val="00A96B6E"/>
    <w:rsid w:val="00A96B74"/>
    <w:rsid w:val="00A96BF6"/>
    <w:rsid w:val="00A972D5"/>
    <w:rsid w:val="00A9777C"/>
    <w:rsid w:val="00AA0581"/>
    <w:rsid w:val="00AA07D2"/>
    <w:rsid w:val="00AA09E5"/>
    <w:rsid w:val="00AA1E87"/>
    <w:rsid w:val="00AA205E"/>
    <w:rsid w:val="00AA240B"/>
    <w:rsid w:val="00AA2C60"/>
    <w:rsid w:val="00AA307E"/>
    <w:rsid w:val="00AA30C6"/>
    <w:rsid w:val="00AA4FAE"/>
    <w:rsid w:val="00AA5124"/>
    <w:rsid w:val="00AA5578"/>
    <w:rsid w:val="00AA5749"/>
    <w:rsid w:val="00AA5BB1"/>
    <w:rsid w:val="00AA6274"/>
    <w:rsid w:val="00AA7150"/>
    <w:rsid w:val="00AA7750"/>
    <w:rsid w:val="00AA7A24"/>
    <w:rsid w:val="00AA7AE1"/>
    <w:rsid w:val="00AB0156"/>
    <w:rsid w:val="00AB1C48"/>
    <w:rsid w:val="00AB1D2A"/>
    <w:rsid w:val="00AB44AE"/>
    <w:rsid w:val="00AB46AB"/>
    <w:rsid w:val="00AB4ADC"/>
    <w:rsid w:val="00AB4E11"/>
    <w:rsid w:val="00AB5696"/>
    <w:rsid w:val="00AB5CEF"/>
    <w:rsid w:val="00AB6083"/>
    <w:rsid w:val="00AB6B64"/>
    <w:rsid w:val="00AB6DD8"/>
    <w:rsid w:val="00AB7986"/>
    <w:rsid w:val="00AB79A7"/>
    <w:rsid w:val="00AB79D5"/>
    <w:rsid w:val="00AC0179"/>
    <w:rsid w:val="00AC01D0"/>
    <w:rsid w:val="00AC033F"/>
    <w:rsid w:val="00AC132D"/>
    <w:rsid w:val="00AC2049"/>
    <w:rsid w:val="00AC2465"/>
    <w:rsid w:val="00AC2B10"/>
    <w:rsid w:val="00AC2CCC"/>
    <w:rsid w:val="00AC3348"/>
    <w:rsid w:val="00AC39D2"/>
    <w:rsid w:val="00AC3E86"/>
    <w:rsid w:val="00AC4FB5"/>
    <w:rsid w:val="00AC544A"/>
    <w:rsid w:val="00AC5F51"/>
    <w:rsid w:val="00AC616A"/>
    <w:rsid w:val="00AC683B"/>
    <w:rsid w:val="00AC79CC"/>
    <w:rsid w:val="00AD0090"/>
    <w:rsid w:val="00AD026E"/>
    <w:rsid w:val="00AD0E3C"/>
    <w:rsid w:val="00AD1869"/>
    <w:rsid w:val="00AD2AC9"/>
    <w:rsid w:val="00AD438A"/>
    <w:rsid w:val="00AD45C9"/>
    <w:rsid w:val="00AD4D2E"/>
    <w:rsid w:val="00AD55BE"/>
    <w:rsid w:val="00AD5C03"/>
    <w:rsid w:val="00AD7597"/>
    <w:rsid w:val="00AE045B"/>
    <w:rsid w:val="00AE0844"/>
    <w:rsid w:val="00AE0ED1"/>
    <w:rsid w:val="00AE11DA"/>
    <w:rsid w:val="00AE11DD"/>
    <w:rsid w:val="00AE2D5C"/>
    <w:rsid w:val="00AE2E99"/>
    <w:rsid w:val="00AE2ECD"/>
    <w:rsid w:val="00AE338D"/>
    <w:rsid w:val="00AE3439"/>
    <w:rsid w:val="00AE4313"/>
    <w:rsid w:val="00AE4A17"/>
    <w:rsid w:val="00AE4E0A"/>
    <w:rsid w:val="00AE608F"/>
    <w:rsid w:val="00AE6D89"/>
    <w:rsid w:val="00AE7955"/>
    <w:rsid w:val="00AF1269"/>
    <w:rsid w:val="00AF14DC"/>
    <w:rsid w:val="00AF1A30"/>
    <w:rsid w:val="00AF2805"/>
    <w:rsid w:val="00AF4E55"/>
    <w:rsid w:val="00AF519A"/>
    <w:rsid w:val="00AF56A4"/>
    <w:rsid w:val="00AF5F4B"/>
    <w:rsid w:val="00AF7A65"/>
    <w:rsid w:val="00AF7B1F"/>
    <w:rsid w:val="00AF7B98"/>
    <w:rsid w:val="00B005E4"/>
    <w:rsid w:val="00B01988"/>
    <w:rsid w:val="00B01BA5"/>
    <w:rsid w:val="00B02611"/>
    <w:rsid w:val="00B02A7C"/>
    <w:rsid w:val="00B02B06"/>
    <w:rsid w:val="00B0360C"/>
    <w:rsid w:val="00B037ED"/>
    <w:rsid w:val="00B04331"/>
    <w:rsid w:val="00B04B94"/>
    <w:rsid w:val="00B06174"/>
    <w:rsid w:val="00B07F8A"/>
    <w:rsid w:val="00B10227"/>
    <w:rsid w:val="00B1022B"/>
    <w:rsid w:val="00B10692"/>
    <w:rsid w:val="00B117FA"/>
    <w:rsid w:val="00B1188D"/>
    <w:rsid w:val="00B1192D"/>
    <w:rsid w:val="00B122C8"/>
    <w:rsid w:val="00B13A2A"/>
    <w:rsid w:val="00B14287"/>
    <w:rsid w:val="00B15964"/>
    <w:rsid w:val="00B15A61"/>
    <w:rsid w:val="00B15FAD"/>
    <w:rsid w:val="00B16605"/>
    <w:rsid w:val="00B16ED1"/>
    <w:rsid w:val="00B17484"/>
    <w:rsid w:val="00B177DA"/>
    <w:rsid w:val="00B200F3"/>
    <w:rsid w:val="00B2113E"/>
    <w:rsid w:val="00B216BF"/>
    <w:rsid w:val="00B21A94"/>
    <w:rsid w:val="00B21D7E"/>
    <w:rsid w:val="00B223BD"/>
    <w:rsid w:val="00B22800"/>
    <w:rsid w:val="00B22B9A"/>
    <w:rsid w:val="00B22F45"/>
    <w:rsid w:val="00B26C6A"/>
    <w:rsid w:val="00B27626"/>
    <w:rsid w:val="00B27B4C"/>
    <w:rsid w:val="00B27F01"/>
    <w:rsid w:val="00B304FE"/>
    <w:rsid w:val="00B306F7"/>
    <w:rsid w:val="00B30701"/>
    <w:rsid w:val="00B308CC"/>
    <w:rsid w:val="00B30951"/>
    <w:rsid w:val="00B31154"/>
    <w:rsid w:val="00B31B94"/>
    <w:rsid w:val="00B31BC3"/>
    <w:rsid w:val="00B321D5"/>
    <w:rsid w:val="00B32878"/>
    <w:rsid w:val="00B32AC1"/>
    <w:rsid w:val="00B33041"/>
    <w:rsid w:val="00B33419"/>
    <w:rsid w:val="00B3467E"/>
    <w:rsid w:val="00B34B87"/>
    <w:rsid w:val="00B34F1C"/>
    <w:rsid w:val="00B35429"/>
    <w:rsid w:val="00B35433"/>
    <w:rsid w:val="00B35D6C"/>
    <w:rsid w:val="00B36AE6"/>
    <w:rsid w:val="00B36D0B"/>
    <w:rsid w:val="00B37048"/>
    <w:rsid w:val="00B374D6"/>
    <w:rsid w:val="00B41CCD"/>
    <w:rsid w:val="00B41E83"/>
    <w:rsid w:val="00B420D4"/>
    <w:rsid w:val="00B42303"/>
    <w:rsid w:val="00B42BD3"/>
    <w:rsid w:val="00B43C45"/>
    <w:rsid w:val="00B444C3"/>
    <w:rsid w:val="00B457F2"/>
    <w:rsid w:val="00B46772"/>
    <w:rsid w:val="00B46AFB"/>
    <w:rsid w:val="00B46B02"/>
    <w:rsid w:val="00B47D57"/>
    <w:rsid w:val="00B5065D"/>
    <w:rsid w:val="00B52576"/>
    <w:rsid w:val="00B525C0"/>
    <w:rsid w:val="00B525F1"/>
    <w:rsid w:val="00B5375E"/>
    <w:rsid w:val="00B53807"/>
    <w:rsid w:val="00B54758"/>
    <w:rsid w:val="00B54C7D"/>
    <w:rsid w:val="00B5526F"/>
    <w:rsid w:val="00B55AE7"/>
    <w:rsid w:val="00B55F06"/>
    <w:rsid w:val="00B56DE6"/>
    <w:rsid w:val="00B5701F"/>
    <w:rsid w:val="00B57569"/>
    <w:rsid w:val="00B576C9"/>
    <w:rsid w:val="00B57C66"/>
    <w:rsid w:val="00B60C51"/>
    <w:rsid w:val="00B60C8F"/>
    <w:rsid w:val="00B61174"/>
    <w:rsid w:val="00B61E4D"/>
    <w:rsid w:val="00B64098"/>
    <w:rsid w:val="00B64953"/>
    <w:rsid w:val="00B64CB2"/>
    <w:rsid w:val="00B64CC3"/>
    <w:rsid w:val="00B65261"/>
    <w:rsid w:val="00B655F2"/>
    <w:rsid w:val="00B65D27"/>
    <w:rsid w:val="00B662C6"/>
    <w:rsid w:val="00B66EE9"/>
    <w:rsid w:val="00B66F2D"/>
    <w:rsid w:val="00B6712E"/>
    <w:rsid w:val="00B7123C"/>
    <w:rsid w:val="00B7130F"/>
    <w:rsid w:val="00B72C7E"/>
    <w:rsid w:val="00B72D28"/>
    <w:rsid w:val="00B73555"/>
    <w:rsid w:val="00B73564"/>
    <w:rsid w:val="00B73CF3"/>
    <w:rsid w:val="00B740D7"/>
    <w:rsid w:val="00B7479E"/>
    <w:rsid w:val="00B74B82"/>
    <w:rsid w:val="00B75090"/>
    <w:rsid w:val="00B757EC"/>
    <w:rsid w:val="00B757F8"/>
    <w:rsid w:val="00B76317"/>
    <w:rsid w:val="00B77CBE"/>
    <w:rsid w:val="00B80E27"/>
    <w:rsid w:val="00B8178A"/>
    <w:rsid w:val="00B81DDF"/>
    <w:rsid w:val="00B81E53"/>
    <w:rsid w:val="00B81EF7"/>
    <w:rsid w:val="00B82D9B"/>
    <w:rsid w:val="00B83821"/>
    <w:rsid w:val="00B83DEA"/>
    <w:rsid w:val="00B85868"/>
    <w:rsid w:val="00B85C72"/>
    <w:rsid w:val="00B8698D"/>
    <w:rsid w:val="00B86C62"/>
    <w:rsid w:val="00B86DDF"/>
    <w:rsid w:val="00B87B67"/>
    <w:rsid w:val="00B87E5C"/>
    <w:rsid w:val="00B9070E"/>
    <w:rsid w:val="00B91BEE"/>
    <w:rsid w:val="00B92E13"/>
    <w:rsid w:val="00B93153"/>
    <w:rsid w:val="00B9382A"/>
    <w:rsid w:val="00B93963"/>
    <w:rsid w:val="00B93F31"/>
    <w:rsid w:val="00B94238"/>
    <w:rsid w:val="00B94E25"/>
    <w:rsid w:val="00B94E2F"/>
    <w:rsid w:val="00B958F0"/>
    <w:rsid w:val="00B96DBA"/>
    <w:rsid w:val="00B97059"/>
    <w:rsid w:val="00B9708D"/>
    <w:rsid w:val="00B9744E"/>
    <w:rsid w:val="00B97B72"/>
    <w:rsid w:val="00BA120D"/>
    <w:rsid w:val="00BA2A8A"/>
    <w:rsid w:val="00BA2D3D"/>
    <w:rsid w:val="00BA2DA9"/>
    <w:rsid w:val="00BA32AC"/>
    <w:rsid w:val="00BA3653"/>
    <w:rsid w:val="00BA3987"/>
    <w:rsid w:val="00BA517F"/>
    <w:rsid w:val="00BA58D0"/>
    <w:rsid w:val="00BA5973"/>
    <w:rsid w:val="00BA5B59"/>
    <w:rsid w:val="00BA694A"/>
    <w:rsid w:val="00BA6A55"/>
    <w:rsid w:val="00BA7F6F"/>
    <w:rsid w:val="00BB017F"/>
    <w:rsid w:val="00BB0181"/>
    <w:rsid w:val="00BB0242"/>
    <w:rsid w:val="00BB0A2B"/>
    <w:rsid w:val="00BB13C4"/>
    <w:rsid w:val="00BB152F"/>
    <w:rsid w:val="00BB2017"/>
    <w:rsid w:val="00BB2456"/>
    <w:rsid w:val="00BB24E3"/>
    <w:rsid w:val="00BB2DAF"/>
    <w:rsid w:val="00BB2EAB"/>
    <w:rsid w:val="00BB5D39"/>
    <w:rsid w:val="00BB632B"/>
    <w:rsid w:val="00BB7374"/>
    <w:rsid w:val="00BB768A"/>
    <w:rsid w:val="00BB7C74"/>
    <w:rsid w:val="00BC0753"/>
    <w:rsid w:val="00BC1DF0"/>
    <w:rsid w:val="00BC20FD"/>
    <w:rsid w:val="00BC2197"/>
    <w:rsid w:val="00BC2900"/>
    <w:rsid w:val="00BC3B17"/>
    <w:rsid w:val="00BC3DC0"/>
    <w:rsid w:val="00BC4BBE"/>
    <w:rsid w:val="00BC4C4E"/>
    <w:rsid w:val="00BC4C74"/>
    <w:rsid w:val="00BC4C93"/>
    <w:rsid w:val="00BC59F9"/>
    <w:rsid w:val="00BC65CC"/>
    <w:rsid w:val="00BC6967"/>
    <w:rsid w:val="00BC6F94"/>
    <w:rsid w:val="00BC7A32"/>
    <w:rsid w:val="00BD0FDF"/>
    <w:rsid w:val="00BD1A50"/>
    <w:rsid w:val="00BD531A"/>
    <w:rsid w:val="00BD53E1"/>
    <w:rsid w:val="00BD5A62"/>
    <w:rsid w:val="00BD606A"/>
    <w:rsid w:val="00BD6A0C"/>
    <w:rsid w:val="00BD6EF7"/>
    <w:rsid w:val="00BD6FC1"/>
    <w:rsid w:val="00BD7DAF"/>
    <w:rsid w:val="00BE08E6"/>
    <w:rsid w:val="00BE0B72"/>
    <w:rsid w:val="00BE1BB4"/>
    <w:rsid w:val="00BE2EBE"/>
    <w:rsid w:val="00BE35A4"/>
    <w:rsid w:val="00BE3D24"/>
    <w:rsid w:val="00BE4E77"/>
    <w:rsid w:val="00BE5637"/>
    <w:rsid w:val="00BE5940"/>
    <w:rsid w:val="00BE5F0C"/>
    <w:rsid w:val="00BE5F58"/>
    <w:rsid w:val="00BE69FA"/>
    <w:rsid w:val="00BF01A3"/>
    <w:rsid w:val="00BF028C"/>
    <w:rsid w:val="00BF111B"/>
    <w:rsid w:val="00BF2142"/>
    <w:rsid w:val="00BF266A"/>
    <w:rsid w:val="00BF2868"/>
    <w:rsid w:val="00BF29CD"/>
    <w:rsid w:val="00BF2A65"/>
    <w:rsid w:val="00BF3B13"/>
    <w:rsid w:val="00BF40B4"/>
    <w:rsid w:val="00BF61BC"/>
    <w:rsid w:val="00BF6D3B"/>
    <w:rsid w:val="00BF70B8"/>
    <w:rsid w:val="00C00667"/>
    <w:rsid w:val="00C01151"/>
    <w:rsid w:val="00C01C54"/>
    <w:rsid w:val="00C023BE"/>
    <w:rsid w:val="00C02441"/>
    <w:rsid w:val="00C02622"/>
    <w:rsid w:val="00C0333B"/>
    <w:rsid w:val="00C037AC"/>
    <w:rsid w:val="00C0401B"/>
    <w:rsid w:val="00C0438B"/>
    <w:rsid w:val="00C0586C"/>
    <w:rsid w:val="00C060D5"/>
    <w:rsid w:val="00C065FD"/>
    <w:rsid w:val="00C068C9"/>
    <w:rsid w:val="00C10527"/>
    <w:rsid w:val="00C1069B"/>
    <w:rsid w:val="00C10B1C"/>
    <w:rsid w:val="00C10C99"/>
    <w:rsid w:val="00C117BB"/>
    <w:rsid w:val="00C11A96"/>
    <w:rsid w:val="00C12AC1"/>
    <w:rsid w:val="00C12E5E"/>
    <w:rsid w:val="00C14728"/>
    <w:rsid w:val="00C14AFC"/>
    <w:rsid w:val="00C14C23"/>
    <w:rsid w:val="00C15663"/>
    <w:rsid w:val="00C15A1E"/>
    <w:rsid w:val="00C16813"/>
    <w:rsid w:val="00C1757D"/>
    <w:rsid w:val="00C175A4"/>
    <w:rsid w:val="00C17A08"/>
    <w:rsid w:val="00C17C43"/>
    <w:rsid w:val="00C20030"/>
    <w:rsid w:val="00C207DD"/>
    <w:rsid w:val="00C20A24"/>
    <w:rsid w:val="00C21887"/>
    <w:rsid w:val="00C21D60"/>
    <w:rsid w:val="00C21E2A"/>
    <w:rsid w:val="00C22FB0"/>
    <w:rsid w:val="00C234E9"/>
    <w:rsid w:val="00C24631"/>
    <w:rsid w:val="00C24A77"/>
    <w:rsid w:val="00C2607A"/>
    <w:rsid w:val="00C264C9"/>
    <w:rsid w:val="00C275C6"/>
    <w:rsid w:val="00C3053C"/>
    <w:rsid w:val="00C30541"/>
    <w:rsid w:val="00C3199D"/>
    <w:rsid w:val="00C32C36"/>
    <w:rsid w:val="00C32EE6"/>
    <w:rsid w:val="00C336E7"/>
    <w:rsid w:val="00C34580"/>
    <w:rsid w:val="00C346DE"/>
    <w:rsid w:val="00C348BF"/>
    <w:rsid w:val="00C34919"/>
    <w:rsid w:val="00C354C3"/>
    <w:rsid w:val="00C3652E"/>
    <w:rsid w:val="00C36759"/>
    <w:rsid w:val="00C36C04"/>
    <w:rsid w:val="00C378DC"/>
    <w:rsid w:val="00C37D77"/>
    <w:rsid w:val="00C37E11"/>
    <w:rsid w:val="00C403D9"/>
    <w:rsid w:val="00C40ACE"/>
    <w:rsid w:val="00C41058"/>
    <w:rsid w:val="00C41A91"/>
    <w:rsid w:val="00C41D42"/>
    <w:rsid w:val="00C42CA6"/>
    <w:rsid w:val="00C43936"/>
    <w:rsid w:val="00C43AE1"/>
    <w:rsid w:val="00C45631"/>
    <w:rsid w:val="00C46824"/>
    <w:rsid w:val="00C4752D"/>
    <w:rsid w:val="00C501BD"/>
    <w:rsid w:val="00C506AA"/>
    <w:rsid w:val="00C50949"/>
    <w:rsid w:val="00C50FED"/>
    <w:rsid w:val="00C5143D"/>
    <w:rsid w:val="00C51AF4"/>
    <w:rsid w:val="00C51BA1"/>
    <w:rsid w:val="00C51E37"/>
    <w:rsid w:val="00C53495"/>
    <w:rsid w:val="00C53BCE"/>
    <w:rsid w:val="00C556B7"/>
    <w:rsid w:val="00C56DA7"/>
    <w:rsid w:val="00C56E6E"/>
    <w:rsid w:val="00C56F90"/>
    <w:rsid w:val="00C57A9F"/>
    <w:rsid w:val="00C57B6F"/>
    <w:rsid w:val="00C615F1"/>
    <w:rsid w:val="00C6211E"/>
    <w:rsid w:val="00C63121"/>
    <w:rsid w:val="00C63E53"/>
    <w:rsid w:val="00C64668"/>
    <w:rsid w:val="00C64DBE"/>
    <w:rsid w:val="00C64E5F"/>
    <w:rsid w:val="00C65963"/>
    <w:rsid w:val="00C65D60"/>
    <w:rsid w:val="00C65DB6"/>
    <w:rsid w:val="00C6617A"/>
    <w:rsid w:val="00C67107"/>
    <w:rsid w:val="00C675D6"/>
    <w:rsid w:val="00C67B6B"/>
    <w:rsid w:val="00C70EF5"/>
    <w:rsid w:val="00C71045"/>
    <w:rsid w:val="00C72078"/>
    <w:rsid w:val="00C72A41"/>
    <w:rsid w:val="00C72C93"/>
    <w:rsid w:val="00C72F55"/>
    <w:rsid w:val="00C7510C"/>
    <w:rsid w:val="00C75D2B"/>
    <w:rsid w:val="00C76180"/>
    <w:rsid w:val="00C76AAF"/>
    <w:rsid w:val="00C76B1C"/>
    <w:rsid w:val="00C77462"/>
    <w:rsid w:val="00C77940"/>
    <w:rsid w:val="00C77DFA"/>
    <w:rsid w:val="00C801BF"/>
    <w:rsid w:val="00C81170"/>
    <w:rsid w:val="00C82070"/>
    <w:rsid w:val="00C825E6"/>
    <w:rsid w:val="00C82BC3"/>
    <w:rsid w:val="00C83BDB"/>
    <w:rsid w:val="00C84107"/>
    <w:rsid w:val="00C8430C"/>
    <w:rsid w:val="00C851C1"/>
    <w:rsid w:val="00C853B3"/>
    <w:rsid w:val="00C8573A"/>
    <w:rsid w:val="00C85EC4"/>
    <w:rsid w:val="00C868CF"/>
    <w:rsid w:val="00C910A2"/>
    <w:rsid w:val="00C91BA9"/>
    <w:rsid w:val="00C9298B"/>
    <w:rsid w:val="00C92FF8"/>
    <w:rsid w:val="00C9374C"/>
    <w:rsid w:val="00C93A0B"/>
    <w:rsid w:val="00C93AFB"/>
    <w:rsid w:val="00C94C78"/>
    <w:rsid w:val="00C953E9"/>
    <w:rsid w:val="00C96530"/>
    <w:rsid w:val="00C96B21"/>
    <w:rsid w:val="00C96FB1"/>
    <w:rsid w:val="00CA0441"/>
    <w:rsid w:val="00CA0870"/>
    <w:rsid w:val="00CA0875"/>
    <w:rsid w:val="00CA0AAB"/>
    <w:rsid w:val="00CA1426"/>
    <w:rsid w:val="00CA17AA"/>
    <w:rsid w:val="00CA1C87"/>
    <w:rsid w:val="00CA1F85"/>
    <w:rsid w:val="00CA3F5E"/>
    <w:rsid w:val="00CA4555"/>
    <w:rsid w:val="00CA5291"/>
    <w:rsid w:val="00CA581F"/>
    <w:rsid w:val="00CA64FF"/>
    <w:rsid w:val="00CA66F2"/>
    <w:rsid w:val="00CA6817"/>
    <w:rsid w:val="00CA69C5"/>
    <w:rsid w:val="00CA6AD2"/>
    <w:rsid w:val="00CA6E0E"/>
    <w:rsid w:val="00CA7265"/>
    <w:rsid w:val="00CA7516"/>
    <w:rsid w:val="00CB0047"/>
    <w:rsid w:val="00CB0399"/>
    <w:rsid w:val="00CB13AB"/>
    <w:rsid w:val="00CB171D"/>
    <w:rsid w:val="00CB1A14"/>
    <w:rsid w:val="00CB2B22"/>
    <w:rsid w:val="00CB2F9D"/>
    <w:rsid w:val="00CB3909"/>
    <w:rsid w:val="00CB3CAD"/>
    <w:rsid w:val="00CB4097"/>
    <w:rsid w:val="00CB5C5A"/>
    <w:rsid w:val="00CB6711"/>
    <w:rsid w:val="00CB6A9D"/>
    <w:rsid w:val="00CB6E19"/>
    <w:rsid w:val="00CB716A"/>
    <w:rsid w:val="00CB724B"/>
    <w:rsid w:val="00CB7FF6"/>
    <w:rsid w:val="00CC0750"/>
    <w:rsid w:val="00CC1314"/>
    <w:rsid w:val="00CC177B"/>
    <w:rsid w:val="00CC1F16"/>
    <w:rsid w:val="00CC2B54"/>
    <w:rsid w:val="00CC2DA6"/>
    <w:rsid w:val="00CC4F23"/>
    <w:rsid w:val="00CC6049"/>
    <w:rsid w:val="00CC6C3A"/>
    <w:rsid w:val="00CC6CD4"/>
    <w:rsid w:val="00CC7166"/>
    <w:rsid w:val="00CD08AB"/>
    <w:rsid w:val="00CD08F0"/>
    <w:rsid w:val="00CD09D3"/>
    <w:rsid w:val="00CD0AEA"/>
    <w:rsid w:val="00CD1192"/>
    <w:rsid w:val="00CD14FC"/>
    <w:rsid w:val="00CD268C"/>
    <w:rsid w:val="00CD2871"/>
    <w:rsid w:val="00CD28C0"/>
    <w:rsid w:val="00CD2C0E"/>
    <w:rsid w:val="00CD2C1D"/>
    <w:rsid w:val="00CD3D0C"/>
    <w:rsid w:val="00CD4E69"/>
    <w:rsid w:val="00CD5226"/>
    <w:rsid w:val="00CD5CAE"/>
    <w:rsid w:val="00CD5CB1"/>
    <w:rsid w:val="00CD5EDA"/>
    <w:rsid w:val="00CD67E2"/>
    <w:rsid w:val="00CD6B49"/>
    <w:rsid w:val="00CD7243"/>
    <w:rsid w:val="00CD7F33"/>
    <w:rsid w:val="00CE0DB0"/>
    <w:rsid w:val="00CE1A9B"/>
    <w:rsid w:val="00CE1E2E"/>
    <w:rsid w:val="00CE2046"/>
    <w:rsid w:val="00CE224B"/>
    <w:rsid w:val="00CE2B09"/>
    <w:rsid w:val="00CE2FE7"/>
    <w:rsid w:val="00CE3028"/>
    <w:rsid w:val="00CE3A3B"/>
    <w:rsid w:val="00CE3B3A"/>
    <w:rsid w:val="00CE4256"/>
    <w:rsid w:val="00CE4606"/>
    <w:rsid w:val="00CE6534"/>
    <w:rsid w:val="00CE78D2"/>
    <w:rsid w:val="00CE7BA9"/>
    <w:rsid w:val="00CF0046"/>
    <w:rsid w:val="00CF0214"/>
    <w:rsid w:val="00CF059E"/>
    <w:rsid w:val="00CF07B8"/>
    <w:rsid w:val="00CF0AA6"/>
    <w:rsid w:val="00CF0D8E"/>
    <w:rsid w:val="00CF41C6"/>
    <w:rsid w:val="00CF4502"/>
    <w:rsid w:val="00CF4F88"/>
    <w:rsid w:val="00CF5229"/>
    <w:rsid w:val="00CF529E"/>
    <w:rsid w:val="00CF55F7"/>
    <w:rsid w:val="00CF6110"/>
    <w:rsid w:val="00CF6D5A"/>
    <w:rsid w:val="00D01103"/>
    <w:rsid w:val="00D01DD5"/>
    <w:rsid w:val="00D023E9"/>
    <w:rsid w:val="00D02C7B"/>
    <w:rsid w:val="00D03899"/>
    <w:rsid w:val="00D03D43"/>
    <w:rsid w:val="00D05296"/>
    <w:rsid w:val="00D052A2"/>
    <w:rsid w:val="00D05C3C"/>
    <w:rsid w:val="00D06999"/>
    <w:rsid w:val="00D07590"/>
    <w:rsid w:val="00D07CD1"/>
    <w:rsid w:val="00D101F0"/>
    <w:rsid w:val="00D101FA"/>
    <w:rsid w:val="00D1097E"/>
    <w:rsid w:val="00D10F1D"/>
    <w:rsid w:val="00D11053"/>
    <w:rsid w:val="00D1136C"/>
    <w:rsid w:val="00D11E0E"/>
    <w:rsid w:val="00D11E75"/>
    <w:rsid w:val="00D1218A"/>
    <w:rsid w:val="00D139DA"/>
    <w:rsid w:val="00D14533"/>
    <w:rsid w:val="00D15107"/>
    <w:rsid w:val="00D155AD"/>
    <w:rsid w:val="00D15816"/>
    <w:rsid w:val="00D16106"/>
    <w:rsid w:val="00D167BB"/>
    <w:rsid w:val="00D16F68"/>
    <w:rsid w:val="00D17D5A"/>
    <w:rsid w:val="00D17F64"/>
    <w:rsid w:val="00D21106"/>
    <w:rsid w:val="00D214BF"/>
    <w:rsid w:val="00D219AC"/>
    <w:rsid w:val="00D22A9F"/>
    <w:rsid w:val="00D232E8"/>
    <w:rsid w:val="00D23E91"/>
    <w:rsid w:val="00D24B59"/>
    <w:rsid w:val="00D2667E"/>
    <w:rsid w:val="00D266F4"/>
    <w:rsid w:val="00D26780"/>
    <w:rsid w:val="00D267CA"/>
    <w:rsid w:val="00D270A1"/>
    <w:rsid w:val="00D2770A"/>
    <w:rsid w:val="00D32644"/>
    <w:rsid w:val="00D326B7"/>
    <w:rsid w:val="00D333EF"/>
    <w:rsid w:val="00D33F2C"/>
    <w:rsid w:val="00D34485"/>
    <w:rsid w:val="00D3485D"/>
    <w:rsid w:val="00D349C5"/>
    <w:rsid w:val="00D34BD2"/>
    <w:rsid w:val="00D35162"/>
    <w:rsid w:val="00D354CA"/>
    <w:rsid w:val="00D3708E"/>
    <w:rsid w:val="00D4058C"/>
    <w:rsid w:val="00D431C1"/>
    <w:rsid w:val="00D43424"/>
    <w:rsid w:val="00D43775"/>
    <w:rsid w:val="00D443D6"/>
    <w:rsid w:val="00D44CB0"/>
    <w:rsid w:val="00D44DBC"/>
    <w:rsid w:val="00D453D1"/>
    <w:rsid w:val="00D46109"/>
    <w:rsid w:val="00D46EA2"/>
    <w:rsid w:val="00D47879"/>
    <w:rsid w:val="00D47DB7"/>
    <w:rsid w:val="00D50082"/>
    <w:rsid w:val="00D504E2"/>
    <w:rsid w:val="00D505F2"/>
    <w:rsid w:val="00D506F6"/>
    <w:rsid w:val="00D509BC"/>
    <w:rsid w:val="00D50DE1"/>
    <w:rsid w:val="00D5283A"/>
    <w:rsid w:val="00D52D8E"/>
    <w:rsid w:val="00D52E8B"/>
    <w:rsid w:val="00D53689"/>
    <w:rsid w:val="00D53892"/>
    <w:rsid w:val="00D54235"/>
    <w:rsid w:val="00D54F6A"/>
    <w:rsid w:val="00D54F9B"/>
    <w:rsid w:val="00D551A8"/>
    <w:rsid w:val="00D5577E"/>
    <w:rsid w:val="00D55786"/>
    <w:rsid w:val="00D55A6C"/>
    <w:rsid w:val="00D56205"/>
    <w:rsid w:val="00D565F3"/>
    <w:rsid w:val="00D57038"/>
    <w:rsid w:val="00D57B77"/>
    <w:rsid w:val="00D57E23"/>
    <w:rsid w:val="00D604EF"/>
    <w:rsid w:val="00D60FA6"/>
    <w:rsid w:val="00D6101C"/>
    <w:rsid w:val="00D612C3"/>
    <w:rsid w:val="00D61AB1"/>
    <w:rsid w:val="00D61D3B"/>
    <w:rsid w:val="00D63D0A"/>
    <w:rsid w:val="00D6432C"/>
    <w:rsid w:val="00D64BA9"/>
    <w:rsid w:val="00D64CB9"/>
    <w:rsid w:val="00D65A94"/>
    <w:rsid w:val="00D66D79"/>
    <w:rsid w:val="00D672BE"/>
    <w:rsid w:val="00D70812"/>
    <w:rsid w:val="00D70C37"/>
    <w:rsid w:val="00D70CB0"/>
    <w:rsid w:val="00D71887"/>
    <w:rsid w:val="00D719ED"/>
    <w:rsid w:val="00D72F65"/>
    <w:rsid w:val="00D74078"/>
    <w:rsid w:val="00D74B33"/>
    <w:rsid w:val="00D74F8F"/>
    <w:rsid w:val="00D7531C"/>
    <w:rsid w:val="00D757D7"/>
    <w:rsid w:val="00D75896"/>
    <w:rsid w:val="00D7593A"/>
    <w:rsid w:val="00D75AA9"/>
    <w:rsid w:val="00D77C4D"/>
    <w:rsid w:val="00D80D98"/>
    <w:rsid w:val="00D80E19"/>
    <w:rsid w:val="00D810DB"/>
    <w:rsid w:val="00D812C0"/>
    <w:rsid w:val="00D81C0B"/>
    <w:rsid w:val="00D8298E"/>
    <w:rsid w:val="00D8365F"/>
    <w:rsid w:val="00D83B1E"/>
    <w:rsid w:val="00D83E96"/>
    <w:rsid w:val="00D84BE5"/>
    <w:rsid w:val="00D84E57"/>
    <w:rsid w:val="00D8608E"/>
    <w:rsid w:val="00D863B7"/>
    <w:rsid w:val="00D868C0"/>
    <w:rsid w:val="00D86F04"/>
    <w:rsid w:val="00D8739D"/>
    <w:rsid w:val="00D87777"/>
    <w:rsid w:val="00D90747"/>
    <w:rsid w:val="00D90ACC"/>
    <w:rsid w:val="00D90B04"/>
    <w:rsid w:val="00D913E1"/>
    <w:rsid w:val="00D91F1F"/>
    <w:rsid w:val="00D923BE"/>
    <w:rsid w:val="00D9260F"/>
    <w:rsid w:val="00D92CD0"/>
    <w:rsid w:val="00D9308B"/>
    <w:rsid w:val="00D94D8F"/>
    <w:rsid w:val="00D94E67"/>
    <w:rsid w:val="00D950A4"/>
    <w:rsid w:val="00D950F0"/>
    <w:rsid w:val="00D95566"/>
    <w:rsid w:val="00D958FB"/>
    <w:rsid w:val="00D95CCA"/>
    <w:rsid w:val="00D95DC4"/>
    <w:rsid w:val="00D960E7"/>
    <w:rsid w:val="00D9656E"/>
    <w:rsid w:val="00D9660C"/>
    <w:rsid w:val="00D96C05"/>
    <w:rsid w:val="00D978F7"/>
    <w:rsid w:val="00D9790F"/>
    <w:rsid w:val="00D97B3F"/>
    <w:rsid w:val="00D97D52"/>
    <w:rsid w:val="00D97E54"/>
    <w:rsid w:val="00D97F78"/>
    <w:rsid w:val="00DA0C52"/>
    <w:rsid w:val="00DA0FC1"/>
    <w:rsid w:val="00DA0FCC"/>
    <w:rsid w:val="00DA1268"/>
    <w:rsid w:val="00DA13D9"/>
    <w:rsid w:val="00DA1694"/>
    <w:rsid w:val="00DA1B63"/>
    <w:rsid w:val="00DA29BF"/>
    <w:rsid w:val="00DA2DC1"/>
    <w:rsid w:val="00DA2F29"/>
    <w:rsid w:val="00DA3267"/>
    <w:rsid w:val="00DA3374"/>
    <w:rsid w:val="00DA43B8"/>
    <w:rsid w:val="00DA5052"/>
    <w:rsid w:val="00DA5301"/>
    <w:rsid w:val="00DA5C80"/>
    <w:rsid w:val="00DA6AA0"/>
    <w:rsid w:val="00DA730D"/>
    <w:rsid w:val="00DA73FF"/>
    <w:rsid w:val="00DA74B3"/>
    <w:rsid w:val="00DA79D5"/>
    <w:rsid w:val="00DA7EF4"/>
    <w:rsid w:val="00DB0E07"/>
    <w:rsid w:val="00DB0F86"/>
    <w:rsid w:val="00DB14BB"/>
    <w:rsid w:val="00DB1E30"/>
    <w:rsid w:val="00DB2600"/>
    <w:rsid w:val="00DB2A03"/>
    <w:rsid w:val="00DB2C22"/>
    <w:rsid w:val="00DB41B3"/>
    <w:rsid w:val="00DB49DD"/>
    <w:rsid w:val="00DB5424"/>
    <w:rsid w:val="00DB5C5C"/>
    <w:rsid w:val="00DB5F4F"/>
    <w:rsid w:val="00DB6045"/>
    <w:rsid w:val="00DB6681"/>
    <w:rsid w:val="00DB757E"/>
    <w:rsid w:val="00DB762C"/>
    <w:rsid w:val="00DB7BA7"/>
    <w:rsid w:val="00DC08E8"/>
    <w:rsid w:val="00DC09F8"/>
    <w:rsid w:val="00DC0A26"/>
    <w:rsid w:val="00DC0D7C"/>
    <w:rsid w:val="00DC191A"/>
    <w:rsid w:val="00DC1C76"/>
    <w:rsid w:val="00DC269C"/>
    <w:rsid w:val="00DC29AD"/>
    <w:rsid w:val="00DC33B4"/>
    <w:rsid w:val="00DC4665"/>
    <w:rsid w:val="00DC4698"/>
    <w:rsid w:val="00DC5063"/>
    <w:rsid w:val="00DC52C2"/>
    <w:rsid w:val="00DC5AEE"/>
    <w:rsid w:val="00DC6292"/>
    <w:rsid w:val="00DC6BFD"/>
    <w:rsid w:val="00DC7ADD"/>
    <w:rsid w:val="00DD08DF"/>
    <w:rsid w:val="00DD11D3"/>
    <w:rsid w:val="00DD14D4"/>
    <w:rsid w:val="00DD1C18"/>
    <w:rsid w:val="00DD2BA6"/>
    <w:rsid w:val="00DD3150"/>
    <w:rsid w:val="00DD47B8"/>
    <w:rsid w:val="00DD5387"/>
    <w:rsid w:val="00DD56CB"/>
    <w:rsid w:val="00DD5B22"/>
    <w:rsid w:val="00DD5D3A"/>
    <w:rsid w:val="00DD5DAB"/>
    <w:rsid w:val="00DD649C"/>
    <w:rsid w:val="00DD6E99"/>
    <w:rsid w:val="00DD7368"/>
    <w:rsid w:val="00DD7503"/>
    <w:rsid w:val="00DD76A4"/>
    <w:rsid w:val="00DD78EB"/>
    <w:rsid w:val="00DE015D"/>
    <w:rsid w:val="00DE07E0"/>
    <w:rsid w:val="00DE0E33"/>
    <w:rsid w:val="00DE13D6"/>
    <w:rsid w:val="00DE1551"/>
    <w:rsid w:val="00DE352C"/>
    <w:rsid w:val="00DE3987"/>
    <w:rsid w:val="00DE496D"/>
    <w:rsid w:val="00DE4BED"/>
    <w:rsid w:val="00DE4F24"/>
    <w:rsid w:val="00DE54B7"/>
    <w:rsid w:val="00DE6128"/>
    <w:rsid w:val="00DE727F"/>
    <w:rsid w:val="00DE766F"/>
    <w:rsid w:val="00DE78A1"/>
    <w:rsid w:val="00DE78AD"/>
    <w:rsid w:val="00DE79F5"/>
    <w:rsid w:val="00DE7BE0"/>
    <w:rsid w:val="00DF0708"/>
    <w:rsid w:val="00DF113E"/>
    <w:rsid w:val="00DF188B"/>
    <w:rsid w:val="00DF1C8D"/>
    <w:rsid w:val="00DF1FEA"/>
    <w:rsid w:val="00DF212A"/>
    <w:rsid w:val="00DF2389"/>
    <w:rsid w:val="00DF30F0"/>
    <w:rsid w:val="00DF3A5A"/>
    <w:rsid w:val="00DF4073"/>
    <w:rsid w:val="00DF4CC9"/>
    <w:rsid w:val="00DF4E24"/>
    <w:rsid w:val="00DF6482"/>
    <w:rsid w:val="00DF6F3E"/>
    <w:rsid w:val="00E0077F"/>
    <w:rsid w:val="00E00A0C"/>
    <w:rsid w:val="00E00D4F"/>
    <w:rsid w:val="00E011EA"/>
    <w:rsid w:val="00E01683"/>
    <w:rsid w:val="00E01F71"/>
    <w:rsid w:val="00E02618"/>
    <w:rsid w:val="00E02A50"/>
    <w:rsid w:val="00E02F5F"/>
    <w:rsid w:val="00E03938"/>
    <w:rsid w:val="00E04363"/>
    <w:rsid w:val="00E04CCA"/>
    <w:rsid w:val="00E06425"/>
    <w:rsid w:val="00E0647E"/>
    <w:rsid w:val="00E06FA7"/>
    <w:rsid w:val="00E1030A"/>
    <w:rsid w:val="00E11545"/>
    <w:rsid w:val="00E11C91"/>
    <w:rsid w:val="00E1242E"/>
    <w:rsid w:val="00E1399C"/>
    <w:rsid w:val="00E14105"/>
    <w:rsid w:val="00E15269"/>
    <w:rsid w:val="00E16D3B"/>
    <w:rsid w:val="00E175F1"/>
    <w:rsid w:val="00E17F41"/>
    <w:rsid w:val="00E20608"/>
    <w:rsid w:val="00E206C3"/>
    <w:rsid w:val="00E21095"/>
    <w:rsid w:val="00E2190B"/>
    <w:rsid w:val="00E25A1B"/>
    <w:rsid w:val="00E25A9E"/>
    <w:rsid w:val="00E2692E"/>
    <w:rsid w:val="00E26A32"/>
    <w:rsid w:val="00E26DF9"/>
    <w:rsid w:val="00E275F9"/>
    <w:rsid w:val="00E27EDD"/>
    <w:rsid w:val="00E30160"/>
    <w:rsid w:val="00E303C9"/>
    <w:rsid w:val="00E340DA"/>
    <w:rsid w:val="00E34311"/>
    <w:rsid w:val="00E35499"/>
    <w:rsid w:val="00E35A7B"/>
    <w:rsid w:val="00E36264"/>
    <w:rsid w:val="00E368DF"/>
    <w:rsid w:val="00E37FE7"/>
    <w:rsid w:val="00E401DF"/>
    <w:rsid w:val="00E404E0"/>
    <w:rsid w:val="00E428D7"/>
    <w:rsid w:val="00E42B7A"/>
    <w:rsid w:val="00E43308"/>
    <w:rsid w:val="00E43CCB"/>
    <w:rsid w:val="00E45061"/>
    <w:rsid w:val="00E45313"/>
    <w:rsid w:val="00E45768"/>
    <w:rsid w:val="00E45BE9"/>
    <w:rsid w:val="00E4650A"/>
    <w:rsid w:val="00E46AB4"/>
    <w:rsid w:val="00E46C7D"/>
    <w:rsid w:val="00E47AC0"/>
    <w:rsid w:val="00E50404"/>
    <w:rsid w:val="00E50801"/>
    <w:rsid w:val="00E50A22"/>
    <w:rsid w:val="00E51B2E"/>
    <w:rsid w:val="00E51DAC"/>
    <w:rsid w:val="00E51FB2"/>
    <w:rsid w:val="00E52775"/>
    <w:rsid w:val="00E53A63"/>
    <w:rsid w:val="00E54808"/>
    <w:rsid w:val="00E549F6"/>
    <w:rsid w:val="00E56737"/>
    <w:rsid w:val="00E57858"/>
    <w:rsid w:val="00E5794E"/>
    <w:rsid w:val="00E61618"/>
    <w:rsid w:val="00E62AFF"/>
    <w:rsid w:val="00E63473"/>
    <w:rsid w:val="00E637DC"/>
    <w:rsid w:val="00E64491"/>
    <w:rsid w:val="00E647F1"/>
    <w:rsid w:val="00E6561F"/>
    <w:rsid w:val="00E65EE3"/>
    <w:rsid w:val="00E66336"/>
    <w:rsid w:val="00E669BE"/>
    <w:rsid w:val="00E66B84"/>
    <w:rsid w:val="00E66C69"/>
    <w:rsid w:val="00E673B7"/>
    <w:rsid w:val="00E673F2"/>
    <w:rsid w:val="00E67479"/>
    <w:rsid w:val="00E6780C"/>
    <w:rsid w:val="00E712E4"/>
    <w:rsid w:val="00E714D8"/>
    <w:rsid w:val="00E71A6D"/>
    <w:rsid w:val="00E7204F"/>
    <w:rsid w:val="00E726B4"/>
    <w:rsid w:val="00E72AE6"/>
    <w:rsid w:val="00E73296"/>
    <w:rsid w:val="00E73C9B"/>
    <w:rsid w:val="00E73F47"/>
    <w:rsid w:val="00E743B2"/>
    <w:rsid w:val="00E74EF8"/>
    <w:rsid w:val="00E75398"/>
    <w:rsid w:val="00E76B8D"/>
    <w:rsid w:val="00E76C68"/>
    <w:rsid w:val="00E77646"/>
    <w:rsid w:val="00E7765A"/>
    <w:rsid w:val="00E818A9"/>
    <w:rsid w:val="00E8197C"/>
    <w:rsid w:val="00E82C5B"/>
    <w:rsid w:val="00E83585"/>
    <w:rsid w:val="00E838FE"/>
    <w:rsid w:val="00E85048"/>
    <w:rsid w:val="00E85374"/>
    <w:rsid w:val="00E86333"/>
    <w:rsid w:val="00E8644B"/>
    <w:rsid w:val="00E8789C"/>
    <w:rsid w:val="00E90296"/>
    <w:rsid w:val="00E902F2"/>
    <w:rsid w:val="00E91F0D"/>
    <w:rsid w:val="00E9229C"/>
    <w:rsid w:val="00E9284A"/>
    <w:rsid w:val="00E92E0D"/>
    <w:rsid w:val="00E92F75"/>
    <w:rsid w:val="00E92F88"/>
    <w:rsid w:val="00E9352E"/>
    <w:rsid w:val="00E93758"/>
    <w:rsid w:val="00E9406A"/>
    <w:rsid w:val="00E9487C"/>
    <w:rsid w:val="00E9597D"/>
    <w:rsid w:val="00E95AAA"/>
    <w:rsid w:val="00E97960"/>
    <w:rsid w:val="00E979EB"/>
    <w:rsid w:val="00EA0054"/>
    <w:rsid w:val="00EA018A"/>
    <w:rsid w:val="00EA0454"/>
    <w:rsid w:val="00EA0E16"/>
    <w:rsid w:val="00EA1CD0"/>
    <w:rsid w:val="00EA2678"/>
    <w:rsid w:val="00EA28B0"/>
    <w:rsid w:val="00EA2E1C"/>
    <w:rsid w:val="00EA3618"/>
    <w:rsid w:val="00EA3939"/>
    <w:rsid w:val="00EA3D12"/>
    <w:rsid w:val="00EA41F3"/>
    <w:rsid w:val="00EA46A4"/>
    <w:rsid w:val="00EA5205"/>
    <w:rsid w:val="00EA5B00"/>
    <w:rsid w:val="00EA5B37"/>
    <w:rsid w:val="00EB0E0C"/>
    <w:rsid w:val="00EB10E5"/>
    <w:rsid w:val="00EB1264"/>
    <w:rsid w:val="00EB22E6"/>
    <w:rsid w:val="00EB316E"/>
    <w:rsid w:val="00EB3479"/>
    <w:rsid w:val="00EB3593"/>
    <w:rsid w:val="00EB3813"/>
    <w:rsid w:val="00EB39F2"/>
    <w:rsid w:val="00EB3B49"/>
    <w:rsid w:val="00EB4EDD"/>
    <w:rsid w:val="00EB574A"/>
    <w:rsid w:val="00EB6443"/>
    <w:rsid w:val="00EB701C"/>
    <w:rsid w:val="00EB71A8"/>
    <w:rsid w:val="00EB74C3"/>
    <w:rsid w:val="00EB76C2"/>
    <w:rsid w:val="00EC001D"/>
    <w:rsid w:val="00EC0C09"/>
    <w:rsid w:val="00EC1C01"/>
    <w:rsid w:val="00EC2663"/>
    <w:rsid w:val="00EC3A7A"/>
    <w:rsid w:val="00EC4148"/>
    <w:rsid w:val="00EC42CE"/>
    <w:rsid w:val="00EC4542"/>
    <w:rsid w:val="00EC46BB"/>
    <w:rsid w:val="00EC4784"/>
    <w:rsid w:val="00EC6154"/>
    <w:rsid w:val="00EC72FF"/>
    <w:rsid w:val="00EC78E0"/>
    <w:rsid w:val="00ED000B"/>
    <w:rsid w:val="00ED008D"/>
    <w:rsid w:val="00ED0253"/>
    <w:rsid w:val="00ED02C1"/>
    <w:rsid w:val="00ED1645"/>
    <w:rsid w:val="00ED1F1D"/>
    <w:rsid w:val="00ED1F40"/>
    <w:rsid w:val="00ED2446"/>
    <w:rsid w:val="00ED2BE0"/>
    <w:rsid w:val="00ED3E03"/>
    <w:rsid w:val="00ED4239"/>
    <w:rsid w:val="00ED43AF"/>
    <w:rsid w:val="00ED4EE3"/>
    <w:rsid w:val="00ED5C86"/>
    <w:rsid w:val="00EE1D79"/>
    <w:rsid w:val="00EE2379"/>
    <w:rsid w:val="00EE290B"/>
    <w:rsid w:val="00EE3171"/>
    <w:rsid w:val="00EE3A21"/>
    <w:rsid w:val="00EE3D3D"/>
    <w:rsid w:val="00EE3E1D"/>
    <w:rsid w:val="00EE4378"/>
    <w:rsid w:val="00EE53E9"/>
    <w:rsid w:val="00EE5D0A"/>
    <w:rsid w:val="00EE66EF"/>
    <w:rsid w:val="00EE6856"/>
    <w:rsid w:val="00EF087F"/>
    <w:rsid w:val="00EF0DE6"/>
    <w:rsid w:val="00EF209A"/>
    <w:rsid w:val="00EF23DD"/>
    <w:rsid w:val="00EF28EB"/>
    <w:rsid w:val="00EF3386"/>
    <w:rsid w:val="00EF3BC8"/>
    <w:rsid w:val="00EF3D1E"/>
    <w:rsid w:val="00EF4902"/>
    <w:rsid w:val="00EF5337"/>
    <w:rsid w:val="00EF60C4"/>
    <w:rsid w:val="00EF6811"/>
    <w:rsid w:val="00EF6B92"/>
    <w:rsid w:val="00EF7B1C"/>
    <w:rsid w:val="00F00813"/>
    <w:rsid w:val="00F00F8F"/>
    <w:rsid w:val="00F02AA8"/>
    <w:rsid w:val="00F031B0"/>
    <w:rsid w:val="00F03406"/>
    <w:rsid w:val="00F035BB"/>
    <w:rsid w:val="00F03E0B"/>
    <w:rsid w:val="00F0455E"/>
    <w:rsid w:val="00F055A7"/>
    <w:rsid w:val="00F0715D"/>
    <w:rsid w:val="00F07897"/>
    <w:rsid w:val="00F07B32"/>
    <w:rsid w:val="00F10305"/>
    <w:rsid w:val="00F10422"/>
    <w:rsid w:val="00F1123C"/>
    <w:rsid w:val="00F1134B"/>
    <w:rsid w:val="00F11DBD"/>
    <w:rsid w:val="00F12088"/>
    <w:rsid w:val="00F12553"/>
    <w:rsid w:val="00F127ED"/>
    <w:rsid w:val="00F131E9"/>
    <w:rsid w:val="00F13330"/>
    <w:rsid w:val="00F1391E"/>
    <w:rsid w:val="00F13A87"/>
    <w:rsid w:val="00F13E84"/>
    <w:rsid w:val="00F15653"/>
    <w:rsid w:val="00F20173"/>
    <w:rsid w:val="00F2019E"/>
    <w:rsid w:val="00F201AD"/>
    <w:rsid w:val="00F206A0"/>
    <w:rsid w:val="00F20F93"/>
    <w:rsid w:val="00F21204"/>
    <w:rsid w:val="00F2261E"/>
    <w:rsid w:val="00F23DF9"/>
    <w:rsid w:val="00F248BD"/>
    <w:rsid w:val="00F24CEC"/>
    <w:rsid w:val="00F252C9"/>
    <w:rsid w:val="00F254C1"/>
    <w:rsid w:val="00F275E5"/>
    <w:rsid w:val="00F27884"/>
    <w:rsid w:val="00F27C76"/>
    <w:rsid w:val="00F27DC4"/>
    <w:rsid w:val="00F302E0"/>
    <w:rsid w:val="00F3068C"/>
    <w:rsid w:val="00F308BB"/>
    <w:rsid w:val="00F31150"/>
    <w:rsid w:val="00F313BC"/>
    <w:rsid w:val="00F317D4"/>
    <w:rsid w:val="00F31A59"/>
    <w:rsid w:val="00F3205A"/>
    <w:rsid w:val="00F32845"/>
    <w:rsid w:val="00F32F7E"/>
    <w:rsid w:val="00F34E3B"/>
    <w:rsid w:val="00F35439"/>
    <w:rsid w:val="00F357D5"/>
    <w:rsid w:val="00F3689D"/>
    <w:rsid w:val="00F3747D"/>
    <w:rsid w:val="00F37E67"/>
    <w:rsid w:val="00F4058A"/>
    <w:rsid w:val="00F40F1D"/>
    <w:rsid w:val="00F418C8"/>
    <w:rsid w:val="00F43B73"/>
    <w:rsid w:val="00F44959"/>
    <w:rsid w:val="00F451FD"/>
    <w:rsid w:val="00F45BBF"/>
    <w:rsid w:val="00F45E4B"/>
    <w:rsid w:val="00F4637D"/>
    <w:rsid w:val="00F465FD"/>
    <w:rsid w:val="00F4694C"/>
    <w:rsid w:val="00F4750D"/>
    <w:rsid w:val="00F47AF9"/>
    <w:rsid w:val="00F47B00"/>
    <w:rsid w:val="00F47EFB"/>
    <w:rsid w:val="00F50511"/>
    <w:rsid w:val="00F5139E"/>
    <w:rsid w:val="00F52C7E"/>
    <w:rsid w:val="00F55A9D"/>
    <w:rsid w:val="00F5623E"/>
    <w:rsid w:val="00F56F78"/>
    <w:rsid w:val="00F57FFC"/>
    <w:rsid w:val="00F60284"/>
    <w:rsid w:val="00F60487"/>
    <w:rsid w:val="00F61A6F"/>
    <w:rsid w:val="00F61AC5"/>
    <w:rsid w:val="00F62296"/>
    <w:rsid w:val="00F63441"/>
    <w:rsid w:val="00F63B83"/>
    <w:rsid w:val="00F63BDA"/>
    <w:rsid w:val="00F641E9"/>
    <w:rsid w:val="00F641F4"/>
    <w:rsid w:val="00F6486B"/>
    <w:rsid w:val="00F648BA"/>
    <w:rsid w:val="00F65076"/>
    <w:rsid w:val="00F659C2"/>
    <w:rsid w:val="00F66993"/>
    <w:rsid w:val="00F678AF"/>
    <w:rsid w:val="00F67BD4"/>
    <w:rsid w:val="00F7001A"/>
    <w:rsid w:val="00F704FB"/>
    <w:rsid w:val="00F706E3"/>
    <w:rsid w:val="00F70995"/>
    <w:rsid w:val="00F71A6C"/>
    <w:rsid w:val="00F73440"/>
    <w:rsid w:val="00F73C22"/>
    <w:rsid w:val="00F7429E"/>
    <w:rsid w:val="00F749F0"/>
    <w:rsid w:val="00F76A0F"/>
    <w:rsid w:val="00F77309"/>
    <w:rsid w:val="00F77A8C"/>
    <w:rsid w:val="00F77E0B"/>
    <w:rsid w:val="00F77F3E"/>
    <w:rsid w:val="00F77F7A"/>
    <w:rsid w:val="00F80B5D"/>
    <w:rsid w:val="00F80D7E"/>
    <w:rsid w:val="00F81740"/>
    <w:rsid w:val="00F82B05"/>
    <w:rsid w:val="00F83624"/>
    <w:rsid w:val="00F838E8"/>
    <w:rsid w:val="00F83B6C"/>
    <w:rsid w:val="00F8457C"/>
    <w:rsid w:val="00F857CA"/>
    <w:rsid w:val="00F85DCF"/>
    <w:rsid w:val="00F86EEC"/>
    <w:rsid w:val="00F901AC"/>
    <w:rsid w:val="00F90271"/>
    <w:rsid w:val="00F9099D"/>
    <w:rsid w:val="00F90BD3"/>
    <w:rsid w:val="00F914AD"/>
    <w:rsid w:val="00F91B9F"/>
    <w:rsid w:val="00F92BB2"/>
    <w:rsid w:val="00F92CD3"/>
    <w:rsid w:val="00F92DFD"/>
    <w:rsid w:val="00F93944"/>
    <w:rsid w:val="00F93DD2"/>
    <w:rsid w:val="00F9502A"/>
    <w:rsid w:val="00F9517D"/>
    <w:rsid w:val="00F9575D"/>
    <w:rsid w:val="00F9583F"/>
    <w:rsid w:val="00F9589F"/>
    <w:rsid w:val="00F95A12"/>
    <w:rsid w:val="00FA0173"/>
    <w:rsid w:val="00FA0226"/>
    <w:rsid w:val="00FA03E7"/>
    <w:rsid w:val="00FA0D5B"/>
    <w:rsid w:val="00FA0DB5"/>
    <w:rsid w:val="00FA1A93"/>
    <w:rsid w:val="00FA2C56"/>
    <w:rsid w:val="00FA35B7"/>
    <w:rsid w:val="00FA3F67"/>
    <w:rsid w:val="00FA425A"/>
    <w:rsid w:val="00FA44B5"/>
    <w:rsid w:val="00FA480B"/>
    <w:rsid w:val="00FA5017"/>
    <w:rsid w:val="00FA6466"/>
    <w:rsid w:val="00FA6AA8"/>
    <w:rsid w:val="00FA6CCD"/>
    <w:rsid w:val="00FA6F88"/>
    <w:rsid w:val="00FA760E"/>
    <w:rsid w:val="00FA7931"/>
    <w:rsid w:val="00FA7E75"/>
    <w:rsid w:val="00FB0531"/>
    <w:rsid w:val="00FB0AE9"/>
    <w:rsid w:val="00FB16B4"/>
    <w:rsid w:val="00FB17F5"/>
    <w:rsid w:val="00FB2AAE"/>
    <w:rsid w:val="00FB3582"/>
    <w:rsid w:val="00FB3A71"/>
    <w:rsid w:val="00FB3C65"/>
    <w:rsid w:val="00FB4C56"/>
    <w:rsid w:val="00FB7243"/>
    <w:rsid w:val="00FC012B"/>
    <w:rsid w:val="00FC1D75"/>
    <w:rsid w:val="00FC253A"/>
    <w:rsid w:val="00FC2C16"/>
    <w:rsid w:val="00FC3045"/>
    <w:rsid w:val="00FC3552"/>
    <w:rsid w:val="00FC434D"/>
    <w:rsid w:val="00FC46FC"/>
    <w:rsid w:val="00FC4B41"/>
    <w:rsid w:val="00FC61EA"/>
    <w:rsid w:val="00FC630C"/>
    <w:rsid w:val="00FC676A"/>
    <w:rsid w:val="00FC6AA7"/>
    <w:rsid w:val="00FC7721"/>
    <w:rsid w:val="00FC7B51"/>
    <w:rsid w:val="00FD0FC4"/>
    <w:rsid w:val="00FD1EFF"/>
    <w:rsid w:val="00FD259B"/>
    <w:rsid w:val="00FD27D9"/>
    <w:rsid w:val="00FD2E1A"/>
    <w:rsid w:val="00FD3AAD"/>
    <w:rsid w:val="00FD3C23"/>
    <w:rsid w:val="00FD413F"/>
    <w:rsid w:val="00FD4979"/>
    <w:rsid w:val="00FD4A27"/>
    <w:rsid w:val="00FD4ABF"/>
    <w:rsid w:val="00FD4C3A"/>
    <w:rsid w:val="00FD522F"/>
    <w:rsid w:val="00FD5CBE"/>
    <w:rsid w:val="00FD77D8"/>
    <w:rsid w:val="00FE05B1"/>
    <w:rsid w:val="00FE09FC"/>
    <w:rsid w:val="00FE1021"/>
    <w:rsid w:val="00FE132A"/>
    <w:rsid w:val="00FE14E5"/>
    <w:rsid w:val="00FE39FB"/>
    <w:rsid w:val="00FE3F97"/>
    <w:rsid w:val="00FE3FD2"/>
    <w:rsid w:val="00FE48B9"/>
    <w:rsid w:val="00FE5050"/>
    <w:rsid w:val="00FE570A"/>
    <w:rsid w:val="00FE5AA3"/>
    <w:rsid w:val="00FE5C24"/>
    <w:rsid w:val="00FE60D6"/>
    <w:rsid w:val="00FE7240"/>
    <w:rsid w:val="00FE753F"/>
    <w:rsid w:val="00FE7C21"/>
    <w:rsid w:val="00FF0E09"/>
    <w:rsid w:val="00FF112B"/>
    <w:rsid w:val="00FF1829"/>
    <w:rsid w:val="00FF1FE1"/>
    <w:rsid w:val="00FF48A3"/>
    <w:rsid w:val="00FF63C6"/>
    <w:rsid w:val="00FF64A5"/>
    <w:rsid w:val="00FF6DDE"/>
    <w:rsid w:val="00FF7212"/>
    <w:rsid w:val="00FF7456"/>
    <w:rsid w:val="00FF7F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9EAFF"/>
  <w15:chartTrackingRefBased/>
  <w15:docId w15:val="{B2545CCD-5A84-4EF8-9322-64CABA19B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A2C0D"/>
    <w:pPr>
      <w:spacing w:after="0" w:line="240" w:lineRule="auto"/>
      <w:jc w:val="both"/>
    </w:pPr>
    <w:rPr>
      <w:rFonts w:ascii="Times New Roman" w:hAnsi="Times New Roman"/>
      <w:sz w:val="24"/>
    </w:rPr>
  </w:style>
  <w:style w:type="paragraph" w:styleId="berschrift1">
    <w:name w:val="heading 1"/>
    <w:basedOn w:val="Standard"/>
    <w:next w:val="Standard"/>
    <w:link w:val="berschrift1Zchn"/>
    <w:autoRedefine/>
    <w:uiPriority w:val="9"/>
    <w:qFormat/>
    <w:rsid w:val="00FD4C3A"/>
    <w:pPr>
      <w:keepNext/>
      <w:keepLines/>
      <w:numPr>
        <w:numId w:val="1"/>
      </w:numPr>
      <w:spacing w:before="240"/>
      <w:outlineLvl w:val="0"/>
    </w:pPr>
    <w:rPr>
      <w:rFonts w:eastAsiaTheme="majorEastAsia" w:cstheme="majorBidi"/>
      <w:b/>
      <w:sz w:val="28"/>
      <w:szCs w:val="32"/>
      <w:u w:val="single"/>
    </w:rPr>
  </w:style>
  <w:style w:type="paragraph" w:styleId="berschrift2">
    <w:name w:val="heading 2"/>
    <w:basedOn w:val="Standard"/>
    <w:next w:val="Standard"/>
    <w:link w:val="berschrift2Zchn"/>
    <w:autoRedefine/>
    <w:uiPriority w:val="9"/>
    <w:unhideWhenUsed/>
    <w:qFormat/>
    <w:rsid w:val="006B20D8"/>
    <w:pPr>
      <w:keepNext/>
      <w:keepLines/>
      <w:numPr>
        <w:ilvl w:val="1"/>
        <w:numId w:val="1"/>
      </w:numPr>
      <w:spacing w:before="40"/>
      <w:outlineLvl w:val="1"/>
    </w:pPr>
    <w:rPr>
      <w:rFonts w:eastAsiaTheme="majorEastAsia" w:cstheme="majorBidi"/>
      <w:b/>
      <w:szCs w:val="26"/>
      <w:u w:val="single"/>
    </w:rPr>
  </w:style>
  <w:style w:type="paragraph" w:styleId="berschrift3">
    <w:name w:val="heading 3"/>
    <w:basedOn w:val="Standard"/>
    <w:next w:val="Standard"/>
    <w:link w:val="berschrift3Zchn"/>
    <w:autoRedefine/>
    <w:uiPriority w:val="9"/>
    <w:unhideWhenUsed/>
    <w:qFormat/>
    <w:rsid w:val="00BB152F"/>
    <w:pPr>
      <w:keepNext/>
      <w:keepLines/>
      <w:numPr>
        <w:ilvl w:val="2"/>
        <w:numId w:val="1"/>
      </w:numPr>
      <w:spacing w:before="40"/>
      <w:outlineLvl w:val="2"/>
    </w:pPr>
    <w:rPr>
      <w:rFonts w:eastAsiaTheme="majorEastAsia" w:cstheme="majorBidi"/>
      <w:szCs w:val="24"/>
      <w:u w:val="single"/>
    </w:rPr>
  </w:style>
  <w:style w:type="paragraph" w:styleId="berschrift4">
    <w:name w:val="heading 4"/>
    <w:basedOn w:val="Standard"/>
    <w:next w:val="Standard"/>
    <w:link w:val="berschrift4Zchn"/>
    <w:autoRedefine/>
    <w:uiPriority w:val="9"/>
    <w:semiHidden/>
    <w:unhideWhenUsed/>
    <w:qFormat/>
    <w:rsid w:val="00BB152F"/>
    <w:pPr>
      <w:keepNext/>
      <w:keepLines/>
      <w:numPr>
        <w:ilvl w:val="3"/>
        <w:numId w:val="1"/>
      </w:numPr>
      <w:spacing w:before="40"/>
      <w:outlineLvl w:val="3"/>
    </w:pPr>
    <w:rPr>
      <w:rFonts w:eastAsiaTheme="majorEastAsia" w:cstheme="majorBidi"/>
      <w:iCs/>
      <w:u w:val="single"/>
    </w:rPr>
  </w:style>
  <w:style w:type="paragraph" w:styleId="berschrift5">
    <w:name w:val="heading 5"/>
    <w:basedOn w:val="Standard"/>
    <w:next w:val="Standard"/>
    <w:link w:val="berschrift5Zchn"/>
    <w:uiPriority w:val="9"/>
    <w:semiHidden/>
    <w:unhideWhenUsed/>
    <w:qFormat/>
    <w:rsid w:val="00BB152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BB152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BB152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BB15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B15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autoRedefine/>
    <w:uiPriority w:val="10"/>
    <w:qFormat/>
    <w:rsid w:val="00A55129"/>
    <w:pPr>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5129"/>
    <w:rPr>
      <w:rFonts w:asciiTheme="majorHAnsi" w:eastAsiaTheme="majorEastAsia" w:hAnsiTheme="majorHAnsi" w:cstheme="majorBidi"/>
      <w:spacing w:val="-10"/>
      <w:kern w:val="28"/>
      <w:sz w:val="56"/>
      <w:szCs w:val="56"/>
    </w:rPr>
  </w:style>
  <w:style w:type="paragraph" w:styleId="Kopfzeile">
    <w:name w:val="header"/>
    <w:basedOn w:val="Standard"/>
    <w:link w:val="KopfzeileZchn"/>
    <w:uiPriority w:val="99"/>
    <w:unhideWhenUsed/>
    <w:rsid w:val="00BB152F"/>
    <w:pPr>
      <w:tabs>
        <w:tab w:val="center" w:pos="4536"/>
        <w:tab w:val="right" w:pos="9072"/>
      </w:tabs>
    </w:pPr>
  </w:style>
  <w:style w:type="character" w:customStyle="1" w:styleId="KopfzeileZchn">
    <w:name w:val="Kopfzeile Zchn"/>
    <w:basedOn w:val="Absatz-Standardschriftart"/>
    <w:link w:val="Kopfzeile"/>
    <w:uiPriority w:val="99"/>
    <w:rsid w:val="00BB152F"/>
  </w:style>
  <w:style w:type="paragraph" w:styleId="Fuzeile">
    <w:name w:val="footer"/>
    <w:basedOn w:val="Standard"/>
    <w:link w:val="FuzeileZchn"/>
    <w:uiPriority w:val="99"/>
    <w:unhideWhenUsed/>
    <w:rsid w:val="00BB152F"/>
    <w:pPr>
      <w:tabs>
        <w:tab w:val="center" w:pos="4536"/>
        <w:tab w:val="right" w:pos="9072"/>
      </w:tabs>
    </w:pPr>
  </w:style>
  <w:style w:type="character" w:customStyle="1" w:styleId="FuzeileZchn">
    <w:name w:val="Fußzeile Zchn"/>
    <w:basedOn w:val="Absatz-Standardschriftart"/>
    <w:link w:val="Fuzeile"/>
    <w:uiPriority w:val="99"/>
    <w:rsid w:val="00BB152F"/>
  </w:style>
  <w:style w:type="character" w:customStyle="1" w:styleId="berschrift1Zchn">
    <w:name w:val="Überschrift 1 Zchn"/>
    <w:basedOn w:val="Absatz-Standardschriftart"/>
    <w:link w:val="berschrift1"/>
    <w:uiPriority w:val="9"/>
    <w:rsid w:val="00FD4C3A"/>
    <w:rPr>
      <w:rFonts w:ascii="Times New Roman" w:eastAsiaTheme="majorEastAsia" w:hAnsi="Times New Roman" w:cstheme="majorBidi"/>
      <w:b/>
      <w:sz w:val="28"/>
      <w:szCs w:val="32"/>
      <w:u w:val="single"/>
    </w:rPr>
  </w:style>
  <w:style w:type="character" w:customStyle="1" w:styleId="berschrift2Zchn">
    <w:name w:val="Überschrift 2 Zchn"/>
    <w:basedOn w:val="Absatz-Standardschriftart"/>
    <w:link w:val="berschrift2"/>
    <w:uiPriority w:val="9"/>
    <w:rsid w:val="006B20D8"/>
    <w:rPr>
      <w:rFonts w:ascii="Times New Roman" w:eastAsiaTheme="majorEastAsia" w:hAnsi="Times New Roman" w:cstheme="majorBidi"/>
      <w:b/>
      <w:sz w:val="24"/>
      <w:szCs w:val="26"/>
      <w:u w:val="single"/>
    </w:rPr>
  </w:style>
  <w:style w:type="character" w:customStyle="1" w:styleId="berschrift3Zchn">
    <w:name w:val="Überschrift 3 Zchn"/>
    <w:basedOn w:val="Absatz-Standardschriftart"/>
    <w:link w:val="berschrift3"/>
    <w:uiPriority w:val="9"/>
    <w:rsid w:val="00BB152F"/>
    <w:rPr>
      <w:rFonts w:ascii="Times New Roman" w:eastAsiaTheme="majorEastAsia" w:hAnsi="Times New Roman" w:cstheme="majorBidi"/>
      <w:sz w:val="24"/>
      <w:szCs w:val="24"/>
      <w:u w:val="single"/>
    </w:rPr>
  </w:style>
  <w:style w:type="character" w:customStyle="1" w:styleId="berschrift4Zchn">
    <w:name w:val="Überschrift 4 Zchn"/>
    <w:basedOn w:val="Absatz-Standardschriftart"/>
    <w:link w:val="berschrift4"/>
    <w:uiPriority w:val="9"/>
    <w:semiHidden/>
    <w:rsid w:val="00BB152F"/>
    <w:rPr>
      <w:rFonts w:ascii="Times New Roman" w:eastAsiaTheme="majorEastAsia" w:hAnsi="Times New Roman" w:cstheme="majorBidi"/>
      <w:iCs/>
      <w:sz w:val="24"/>
      <w:u w:val="single"/>
    </w:rPr>
  </w:style>
  <w:style w:type="character" w:customStyle="1" w:styleId="berschrift5Zchn">
    <w:name w:val="Überschrift 5 Zchn"/>
    <w:basedOn w:val="Absatz-Standardschriftart"/>
    <w:link w:val="berschrift5"/>
    <w:uiPriority w:val="9"/>
    <w:semiHidden/>
    <w:rsid w:val="00BB152F"/>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BB152F"/>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BB152F"/>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BB152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B152F"/>
    <w:rPr>
      <w:rFonts w:asciiTheme="majorHAnsi" w:eastAsiaTheme="majorEastAsia" w:hAnsiTheme="majorHAnsi" w:cstheme="majorBidi"/>
      <w:i/>
      <w:iCs/>
      <w:color w:val="272727" w:themeColor="text1" w:themeTint="D8"/>
      <w:sz w:val="21"/>
      <w:szCs w:val="21"/>
    </w:rPr>
  </w:style>
  <w:style w:type="paragraph" w:styleId="Inhaltsverzeichnisberschrift">
    <w:name w:val="TOC Heading"/>
    <w:basedOn w:val="berschrift1"/>
    <w:next w:val="Standard"/>
    <w:uiPriority w:val="39"/>
    <w:unhideWhenUsed/>
    <w:qFormat/>
    <w:rsid w:val="00BB152F"/>
    <w:pPr>
      <w:numPr>
        <w:numId w:val="0"/>
      </w:numPr>
      <w:outlineLvl w:val="9"/>
    </w:pPr>
    <w:rPr>
      <w:rFonts w:asciiTheme="majorHAnsi" w:hAnsiTheme="majorHAnsi"/>
      <w:b w:val="0"/>
      <w:color w:val="2F5496" w:themeColor="accent1" w:themeShade="BF"/>
      <w:sz w:val="32"/>
      <w:u w:val="none"/>
      <w:lang w:eastAsia="de-DE"/>
    </w:rPr>
  </w:style>
  <w:style w:type="paragraph" w:styleId="Verzeichnis1">
    <w:name w:val="toc 1"/>
    <w:basedOn w:val="Standard"/>
    <w:next w:val="Standard"/>
    <w:autoRedefine/>
    <w:uiPriority w:val="39"/>
    <w:unhideWhenUsed/>
    <w:rsid w:val="0012476E"/>
    <w:pPr>
      <w:spacing w:before="120" w:after="120"/>
    </w:pPr>
    <w:rPr>
      <w:rFonts w:cstheme="minorHAnsi"/>
      <w:b/>
      <w:bCs/>
      <w:szCs w:val="20"/>
    </w:rPr>
  </w:style>
  <w:style w:type="paragraph" w:styleId="Verzeichnis2">
    <w:name w:val="toc 2"/>
    <w:basedOn w:val="Standard"/>
    <w:next w:val="Standard"/>
    <w:autoRedefine/>
    <w:uiPriority w:val="39"/>
    <w:unhideWhenUsed/>
    <w:rsid w:val="0012476E"/>
    <w:pPr>
      <w:tabs>
        <w:tab w:val="left" w:pos="720"/>
        <w:tab w:val="right" w:leader="dot" w:pos="9061"/>
      </w:tabs>
      <w:ind w:left="240"/>
    </w:pPr>
    <w:rPr>
      <w:rFonts w:cstheme="minorHAnsi"/>
      <w:szCs w:val="20"/>
    </w:rPr>
  </w:style>
  <w:style w:type="paragraph" w:styleId="Verzeichnis3">
    <w:name w:val="toc 3"/>
    <w:basedOn w:val="Standard"/>
    <w:next w:val="Standard"/>
    <w:autoRedefine/>
    <w:uiPriority w:val="39"/>
    <w:unhideWhenUsed/>
    <w:rsid w:val="00C21887"/>
    <w:pPr>
      <w:ind w:left="480"/>
    </w:pPr>
    <w:rPr>
      <w:rFonts w:asciiTheme="minorHAnsi" w:hAnsiTheme="minorHAnsi" w:cstheme="minorHAnsi"/>
      <w:i/>
      <w:iCs/>
      <w:szCs w:val="20"/>
    </w:rPr>
  </w:style>
  <w:style w:type="character" w:styleId="Hyperlink">
    <w:name w:val="Hyperlink"/>
    <w:basedOn w:val="Absatz-Standardschriftart"/>
    <w:uiPriority w:val="99"/>
    <w:unhideWhenUsed/>
    <w:rsid w:val="00BB152F"/>
    <w:rPr>
      <w:color w:val="0563C1" w:themeColor="hyperlink"/>
      <w:u w:val="single"/>
    </w:rPr>
  </w:style>
  <w:style w:type="paragraph" w:styleId="Verzeichnis4">
    <w:name w:val="toc 4"/>
    <w:basedOn w:val="Standard"/>
    <w:next w:val="Standard"/>
    <w:autoRedefine/>
    <w:uiPriority w:val="39"/>
    <w:unhideWhenUsed/>
    <w:rsid w:val="00BB152F"/>
    <w:pPr>
      <w:ind w:left="720"/>
    </w:pPr>
    <w:rPr>
      <w:rFonts w:asciiTheme="minorHAnsi" w:hAnsiTheme="minorHAnsi" w:cstheme="minorHAnsi"/>
      <w:sz w:val="18"/>
      <w:szCs w:val="18"/>
    </w:rPr>
  </w:style>
  <w:style w:type="paragraph" w:styleId="Verzeichnis5">
    <w:name w:val="toc 5"/>
    <w:basedOn w:val="Standard"/>
    <w:next w:val="Standard"/>
    <w:autoRedefine/>
    <w:uiPriority w:val="39"/>
    <w:unhideWhenUsed/>
    <w:rsid w:val="00BB152F"/>
    <w:pPr>
      <w:ind w:left="960"/>
    </w:pPr>
    <w:rPr>
      <w:rFonts w:asciiTheme="minorHAnsi" w:hAnsiTheme="minorHAnsi" w:cstheme="minorHAnsi"/>
      <w:sz w:val="18"/>
      <w:szCs w:val="18"/>
    </w:rPr>
  </w:style>
  <w:style w:type="paragraph" w:styleId="Verzeichnis6">
    <w:name w:val="toc 6"/>
    <w:basedOn w:val="Standard"/>
    <w:next w:val="Standard"/>
    <w:autoRedefine/>
    <w:uiPriority w:val="39"/>
    <w:unhideWhenUsed/>
    <w:rsid w:val="00BB152F"/>
    <w:pPr>
      <w:ind w:left="1200"/>
    </w:pPr>
    <w:rPr>
      <w:rFonts w:asciiTheme="minorHAnsi" w:hAnsiTheme="minorHAnsi" w:cstheme="minorHAnsi"/>
      <w:sz w:val="18"/>
      <w:szCs w:val="18"/>
    </w:rPr>
  </w:style>
  <w:style w:type="paragraph" w:styleId="Verzeichnis7">
    <w:name w:val="toc 7"/>
    <w:basedOn w:val="Standard"/>
    <w:next w:val="Standard"/>
    <w:autoRedefine/>
    <w:uiPriority w:val="39"/>
    <w:unhideWhenUsed/>
    <w:rsid w:val="00BB152F"/>
    <w:pPr>
      <w:ind w:left="1440"/>
    </w:pPr>
    <w:rPr>
      <w:rFonts w:asciiTheme="minorHAnsi" w:hAnsiTheme="minorHAnsi" w:cstheme="minorHAnsi"/>
      <w:sz w:val="18"/>
      <w:szCs w:val="18"/>
    </w:rPr>
  </w:style>
  <w:style w:type="paragraph" w:styleId="Verzeichnis8">
    <w:name w:val="toc 8"/>
    <w:basedOn w:val="Standard"/>
    <w:next w:val="Standard"/>
    <w:autoRedefine/>
    <w:uiPriority w:val="39"/>
    <w:unhideWhenUsed/>
    <w:rsid w:val="00BB152F"/>
    <w:pPr>
      <w:ind w:left="1680"/>
    </w:pPr>
    <w:rPr>
      <w:rFonts w:asciiTheme="minorHAnsi" w:hAnsiTheme="minorHAnsi" w:cstheme="minorHAnsi"/>
      <w:sz w:val="18"/>
      <w:szCs w:val="18"/>
    </w:rPr>
  </w:style>
  <w:style w:type="paragraph" w:styleId="Verzeichnis9">
    <w:name w:val="toc 9"/>
    <w:basedOn w:val="Standard"/>
    <w:next w:val="Standard"/>
    <w:autoRedefine/>
    <w:uiPriority w:val="39"/>
    <w:unhideWhenUsed/>
    <w:rsid w:val="00BB152F"/>
    <w:pPr>
      <w:ind w:left="1920"/>
    </w:pPr>
    <w:rPr>
      <w:rFonts w:asciiTheme="minorHAnsi" w:hAnsiTheme="minorHAnsi" w:cstheme="minorHAnsi"/>
      <w:sz w:val="18"/>
      <w:szCs w:val="18"/>
    </w:rPr>
  </w:style>
  <w:style w:type="paragraph" w:styleId="Funotentext">
    <w:name w:val="footnote text"/>
    <w:basedOn w:val="Standard"/>
    <w:link w:val="FunotentextZchn"/>
    <w:uiPriority w:val="99"/>
    <w:unhideWhenUsed/>
    <w:rsid w:val="00795E91"/>
    <w:rPr>
      <w:sz w:val="20"/>
      <w:szCs w:val="20"/>
    </w:rPr>
  </w:style>
  <w:style w:type="character" w:customStyle="1" w:styleId="FunotentextZchn">
    <w:name w:val="Fußnotentext Zchn"/>
    <w:basedOn w:val="Absatz-Standardschriftart"/>
    <w:link w:val="Funotentext"/>
    <w:uiPriority w:val="99"/>
    <w:rsid w:val="00795E91"/>
    <w:rPr>
      <w:rFonts w:ascii="Times New Roman" w:hAnsi="Times New Roman"/>
      <w:sz w:val="20"/>
      <w:szCs w:val="20"/>
    </w:rPr>
  </w:style>
  <w:style w:type="character" w:styleId="Funotenzeichen">
    <w:name w:val="footnote reference"/>
    <w:basedOn w:val="Absatz-Standardschriftart"/>
    <w:uiPriority w:val="99"/>
    <w:semiHidden/>
    <w:unhideWhenUsed/>
    <w:rsid w:val="00795E91"/>
    <w:rPr>
      <w:vertAlign w:val="superscript"/>
    </w:rPr>
  </w:style>
  <w:style w:type="paragraph" w:styleId="Beschriftung">
    <w:name w:val="caption"/>
    <w:basedOn w:val="Standard"/>
    <w:next w:val="Standard"/>
    <w:uiPriority w:val="35"/>
    <w:unhideWhenUsed/>
    <w:qFormat/>
    <w:rsid w:val="00795E91"/>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795E91"/>
  </w:style>
  <w:style w:type="paragraph" w:styleId="Index1">
    <w:name w:val="index 1"/>
    <w:basedOn w:val="Standard"/>
    <w:next w:val="Standard"/>
    <w:autoRedefine/>
    <w:uiPriority w:val="99"/>
    <w:unhideWhenUsed/>
    <w:rsid w:val="00F749F0"/>
    <w:pPr>
      <w:ind w:left="240" w:hanging="240"/>
    </w:pPr>
  </w:style>
  <w:style w:type="paragraph" w:styleId="Literaturverzeichnis">
    <w:name w:val="Bibliography"/>
    <w:basedOn w:val="Standard"/>
    <w:next w:val="Standard"/>
    <w:uiPriority w:val="37"/>
    <w:unhideWhenUsed/>
    <w:rsid w:val="007B0959"/>
  </w:style>
  <w:style w:type="paragraph" w:styleId="Untertitel">
    <w:name w:val="Subtitle"/>
    <w:basedOn w:val="Standard"/>
    <w:next w:val="Standard"/>
    <w:link w:val="UntertitelZchn"/>
    <w:uiPriority w:val="11"/>
    <w:qFormat/>
    <w:rsid w:val="00FC253A"/>
    <w:pPr>
      <w:numPr>
        <w:ilvl w:val="1"/>
      </w:numPr>
      <w:jc w:val="center"/>
    </w:pPr>
    <w:rPr>
      <w:rFonts w:asciiTheme="majorHAnsi" w:eastAsiaTheme="minorEastAsia" w:hAnsiTheme="majorHAnsi"/>
      <w:color w:val="5A5A5A" w:themeColor="text1" w:themeTint="A5"/>
      <w:spacing w:val="15"/>
    </w:rPr>
  </w:style>
  <w:style w:type="character" w:customStyle="1" w:styleId="UntertitelZchn">
    <w:name w:val="Untertitel Zchn"/>
    <w:basedOn w:val="Absatz-Standardschriftart"/>
    <w:link w:val="Untertitel"/>
    <w:uiPriority w:val="11"/>
    <w:rsid w:val="00FC253A"/>
    <w:rPr>
      <w:rFonts w:asciiTheme="majorHAnsi" w:eastAsiaTheme="minorEastAsia" w:hAnsiTheme="majorHAnsi"/>
      <w:color w:val="5A5A5A" w:themeColor="text1" w:themeTint="A5"/>
      <w:spacing w:val="15"/>
      <w:sz w:val="24"/>
    </w:rPr>
  </w:style>
  <w:style w:type="character" w:customStyle="1" w:styleId="wrongword">
    <w:name w:val="wrongword"/>
    <w:basedOn w:val="Absatz-Standardschriftart"/>
    <w:rsid w:val="00586095"/>
  </w:style>
  <w:style w:type="character" w:styleId="NichtaufgelsteErwhnung">
    <w:name w:val="Unresolved Mention"/>
    <w:basedOn w:val="Absatz-Standardschriftart"/>
    <w:uiPriority w:val="99"/>
    <w:semiHidden/>
    <w:unhideWhenUsed/>
    <w:rsid w:val="00D43775"/>
    <w:rPr>
      <w:color w:val="605E5C"/>
      <w:shd w:val="clear" w:color="auto" w:fill="E1DFDD"/>
    </w:rPr>
  </w:style>
  <w:style w:type="table" w:styleId="Tabellenraster">
    <w:name w:val="Table Grid"/>
    <w:basedOn w:val="NormaleTabelle"/>
    <w:uiPriority w:val="39"/>
    <w:rsid w:val="00237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B200F3"/>
    <w:rPr>
      <w:color w:val="954F72" w:themeColor="followedHyperlink"/>
      <w:u w:val="single"/>
    </w:rPr>
  </w:style>
  <w:style w:type="paragraph" w:styleId="Listenabsatz">
    <w:name w:val="List Paragraph"/>
    <w:basedOn w:val="Standard"/>
    <w:uiPriority w:val="34"/>
    <w:qFormat/>
    <w:rsid w:val="00217877"/>
    <w:pPr>
      <w:ind w:left="720"/>
      <w:contextualSpacing/>
    </w:pPr>
  </w:style>
  <w:style w:type="paragraph" w:styleId="Index2">
    <w:name w:val="index 2"/>
    <w:basedOn w:val="Standard"/>
    <w:next w:val="Standard"/>
    <w:autoRedefine/>
    <w:uiPriority w:val="99"/>
    <w:semiHidden/>
    <w:unhideWhenUsed/>
    <w:rsid w:val="00E62AFF"/>
    <w:pPr>
      <w:ind w:left="480" w:hanging="240"/>
    </w:pPr>
  </w:style>
  <w:style w:type="character" w:styleId="Kommentarzeichen">
    <w:name w:val="annotation reference"/>
    <w:basedOn w:val="Absatz-Standardschriftart"/>
    <w:uiPriority w:val="99"/>
    <w:semiHidden/>
    <w:unhideWhenUsed/>
    <w:rsid w:val="00997C00"/>
    <w:rPr>
      <w:sz w:val="16"/>
      <w:szCs w:val="16"/>
    </w:rPr>
  </w:style>
  <w:style w:type="paragraph" w:styleId="Kommentartext">
    <w:name w:val="annotation text"/>
    <w:basedOn w:val="Standard"/>
    <w:link w:val="KommentartextZchn"/>
    <w:uiPriority w:val="99"/>
    <w:semiHidden/>
    <w:unhideWhenUsed/>
    <w:rsid w:val="00997C00"/>
    <w:rPr>
      <w:sz w:val="20"/>
      <w:szCs w:val="20"/>
    </w:rPr>
  </w:style>
  <w:style w:type="character" w:customStyle="1" w:styleId="KommentartextZchn">
    <w:name w:val="Kommentartext Zchn"/>
    <w:basedOn w:val="Absatz-Standardschriftart"/>
    <w:link w:val="Kommentartext"/>
    <w:uiPriority w:val="99"/>
    <w:semiHidden/>
    <w:rsid w:val="00997C00"/>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997C00"/>
    <w:rPr>
      <w:b/>
      <w:bCs/>
    </w:rPr>
  </w:style>
  <w:style w:type="character" w:customStyle="1" w:styleId="KommentarthemaZchn">
    <w:name w:val="Kommentarthema Zchn"/>
    <w:basedOn w:val="KommentartextZchn"/>
    <w:link w:val="Kommentarthema"/>
    <w:uiPriority w:val="99"/>
    <w:semiHidden/>
    <w:rsid w:val="00997C00"/>
    <w:rPr>
      <w:rFonts w:ascii="Times New Roman" w:hAnsi="Times New Roman"/>
      <w:b/>
      <w:bCs/>
      <w:sz w:val="20"/>
      <w:szCs w:val="20"/>
    </w:rPr>
  </w:style>
  <w:style w:type="character" w:customStyle="1" w:styleId="citationref">
    <w:name w:val="citationref"/>
    <w:basedOn w:val="Absatz-Standardschriftart"/>
    <w:rsid w:val="00761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5239">
      <w:bodyDiv w:val="1"/>
      <w:marLeft w:val="0"/>
      <w:marRight w:val="0"/>
      <w:marTop w:val="0"/>
      <w:marBottom w:val="0"/>
      <w:divBdr>
        <w:top w:val="none" w:sz="0" w:space="0" w:color="auto"/>
        <w:left w:val="none" w:sz="0" w:space="0" w:color="auto"/>
        <w:bottom w:val="none" w:sz="0" w:space="0" w:color="auto"/>
        <w:right w:val="none" w:sz="0" w:space="0" w:color="auto"/>
      </w:divBdr>
    </w:div>
    <w:div w:id="12197976">
      <w:bodyDiv w:val="1"/>
      <w:marLeft w:val="0"/>
      <w:marRight w:val="0"/>
      <w:marTop w:val="0"/>
      <w:marBottom w:val="0"/>
      <w:divBdr>
        <w:top w:val="none" w:sz="0" w:space="0" w:color="auto"/>
        <w:left w:val="none" w:sz="0" w:space="0" w:color="auto"/>
        <w:bottom w:val="none" w:sz="0" w:space="0" w:color="auto"/>
        <w:right w:val="none" w:sz="0" w:space="0" w:color="auto"/>
      </w:divBdr>
    </w:div>
    <w:div w:id="16782706">
      <w:bodyDiv w:val="1"/>
      <w:marLeft w:val="0"/>
      <w:marRight w:val="0"/>
      <w:marTop w:val="0"/>
      <w:marBottom w:val="0"/>
      <w:divBdr>
        <w:top w:val="none" w:sz="0" w:space="0" w:color="auto"/>
        <w:left w:val="none" w:sz="0" w:space="0" w:color="auto"/>
        <w:bottom w:val="none" w:sz="0" w:space="0" w:color="auto"/>
        <w:right w:val="none" w:sz="0" w:space="0" w:color="auto"/>
      </w:divBdr>
    </w:div>
    <w:div w:id="20321938">
      <w:bodyDiv w:val="1"/>
      <w:marLeft w:val="0"/>
      <w:marRight w:val="0"/>
      <w:marTop w:val="0"/>
      <w:marBottom w:val="0"/>
      <w:divBdr>
        <w:top w:val="none" w:sz="0" w:space="0" w:color="auto"/>
        <w:left w:val="none" w:sz="0" w:space="0" w:color="auto"/>
        <w:bottom w:val="none" w:sz="0" w:space="0" w:color="auto"/>
        <w:right w:val="none" w:sz="0" w:space="0" w:color="auto"/>
      </w:divBdr>
    </w:div>
    <w:div w:id="20404243">
      <w:bodyDiv w:val="1"/>
      <w:marLeft w:val="0"/>
      <w:marRight w:val="0"/>
      <w:marTop w:val="0"/>
      <w:marBottom w:val="0"/>
      <w:divBdr>
        <w:top w:val="none" w:sz="0" w:space="0" w:color="auto"/>
        <w:left w:val="none" w:sz="0" w:space="0" w:color="auto"/>
        <w:bottom w:val="none" w:sz="0" w:space="0" w:color="auto"/>
        <w:right w:val="none" w:sz="0" w:space="0" w:color="auto"/>
      </w:divBdr>
    </w:div>
    <w:div w:id="23986372">
      <w:bodyDiv w:val="1"/>
      <w:marLeft w:val="0"/>
      <w:marRight w:val="0"/>
      <w:marTop w:val="0"/>
      <w:marBottom w:val="0"/>
      <w:divBdr>
        <w:top w:val="none" w:sz="0" w:space="0" w:color="auto"/>
        <w:left w:val="none" w:sz="0" w:space="0" w:color="auto"/>
        <w:bottom w:val="none" w:sz="0" w:space="0" w:color="auto"/>
        <w:right w:val="none" w:sz="0" w:space="0" w:color="auto"/>
      </w:divBdr>
    </w:div>
    <w:div w:id="24184236">
      <w:bodyDiv w:val="1"/>
      <w:marLeft w:val="0"/>
      <w:marRight w:val="0"/>
      <w:marTop w:val="0"/>
      <w:marBottom w:val="0"/>
      <w:divBdr>
        <w:top w:val="none" w:sz="0" w:space="0" w:color="auto"/>
        <w:left w:val="none" w:sz="0" w:space="0" w:color="auto"/>
        <w:bottom w:val="none" w:sz="0" w:space="0" w:color="auto"/>
        <w:right w:val="none" w:sz="0" w:space="0" w:color="auto"/>
      </w:divBdr>
    </w:div>
    <w:div w:id="28144991">
      <w:bodyDiv w:val="1"/>
      <w:marLeft w:val="0"/>
      <w:marRight w:val="0"/>
      <w:marTop w:val="0"/>
      <w:marBottom w:val="0"/>
      <w:divBdr>
        <w:top w:val="none" w:sz="0" w:space="0" w:color="auto"/>
        <w:left w:val="none" w:sz="0" w:space="0" w:color="auto"/>
        <w:bottom w:val="none" w:sz="0" w:space="0" w:color="auto"/>
        <w:right w:val="none" w:sz="0" w:space="0" w:color="auto"/>
      </w:divBdr>
    </w:div>
    <w:div w:id="51344354">
      <w:bodyDiv w:val="1"/>
      <w:marLeft w:val="0"/>
      <w:marRight w:val="0"/>
      <w:marTop w:val="0"/>
      <w:marBottom w:val="0"/>
      <w:divBdr>
        <w:top w:val="none" w:sz="0" w:space="0" w:color="auto"/>
        <w:left w:val="none" w:sz="0" w:space="0" w:color="auto"/>
        <w:bottom w:val="none" w:sz="0" w:space="0" w:color="auto"/>
        <w:right w:val="none" w:sz="0" w:space="0" w:color="auto"/>
      </w:divBdr>
    </w:div>
    <w:div w:id="53504287">
      <w:bodyDiv w:val="1"/>
      <w:marLeft w:val="0"/>
      <w:marRight w:val="0"/>
      <w:marTop w:val="0"/>
      <w:marBottom w:val="0"/>
      <w:divBdr>
        <w:top w:val="none" w:sz="0" w:space="0" w:color="auto"/>
        <w:left w:val="none" w:sz="0" w:space="0" w:color="auto"/>
        <w:bottom w:val="none" w:sz="0" w:space="0" w:color="auto"/>
        <w:right w:val="none" w:sz="0" w:space="0" w:color="auto"/>
      </w:divBdr>
    </w:div>
    <w:div w:id="57676383">
      <w:bodyDiv w:val="1"/>
      <w:marLeft w:val="0"/>
      <w:marRight w:val="0"/>
      <w:marTop w:val="0"/>
      <w:marBottom w:val="0"/>
      <w:divBdr>
        <w:top w:val="none" w:sz="0" w:space="0" w:color="auto"/>
        <w:left w:val="none" w:sz="0" w:space="0" w:color="auto"/>
        <w:bottom w:val="none" w:sz="0" w:space="0" w:color="auto"/>
        <w:right w:val="none" w:sz="0" w:space="0" w:color="auto"/>
      </w:divBdr>
    </w:div>
    <w:div w:id="60835491">
      <w:bodyDiv w:val="1"/>
      <w:marLeft w:val="0"/>
      <w:marRight w:val="0"/>
      <w:marTop w:val="0"/>
      <w:marBottom w:val="0"/>
      <w:divBdr>
        <w:top w:val="none" w:sz="0" w:space="0" w:color="auto"/>
        <w:left w:val="none" w:sz="0" w:space="0" w:color="auto"/>
        <w:bottom w:val="none" w:sz="0" w:space="0" w:color="auto"/>
        <w:right w:val="none" w:sz="0" w:space="0" w:color="auto"/>
      </w:divBdr>
    </w:div>
    <w:div w:id="61872745">
      <w:bodyDiv w:val="1"/>
      <w:marLeft w:val="0"/>
      <w:marRight w:val="0"/>
      <w:marTop w:val="0"/>
      <w:marBottom w:val="0"/>
      <w:divBdr>
        <w:top w:val="none" w:sz="0" w:space="0" w:color="auto"/>
        <w:left w:val="none" w:sz="0" w:space="0" w:color="auto"/>
        <w:bottom w:val="none" w:sz="0" w:space="0" w:color="auto"/>
        <w:right w:val="none" w:sz="0" w:space="0" w:color="auto"/>
      </w:divBdr>
    </w:div>
    <w:div w:id="73011429">
      <w:bodyDiv w:val="1"/>
      <w:marLeft w:val="0"/>
      <w:marRight w:val="0"/>
      <w:marTop w:val="0"/>
      <w:marBottom w:val="0"/>
      <w:divBdr>
        <w:top w:val="none" w:sz="0" w:space="0" w:color="auto"/>
        <w:left w:val="none" w:sz="0" w:space="0" w:color="auto"/>
        <w:bottom w:val="none" w:sz="0" w:space="0" w:color="auto"/>
        <w:right w:val="none" w:sz="0" w:space="0" w:color="auto"/>
      </w:divBdr>
    </w:div>
    <w:div w:id="75715669">
      <w:bodyDiv w:val="1"/>
      <w:marLeft w:val="0"/>
      <w:marRight w:val="0"/>
      <w:marTop w:val="0"/>
      <w:marBottom w:val="0"/>
      <w:divBdr>
        <w:top w:val="none" w:sz="0" w:space="0" w:color="auto"/>
        <w:left w:val="none" w:sz="0" w:space="0" w:color="auto"/>
        <w:bottom w:val="none" w:sz="0" w:space="0" w:color="auto"/>
        <w:right w:val="none" w:sz="0" w:space="0" w:color="auto"/>
      </w:divBdr>
    </w:div>
    <w:div w:id="84695683">
      <w:bodyDiv w:val="1"/>
      <w:marLeft w:val="0"/>
      <w:marRight w:val="0"/>
      <w:marTop w:val="0"/>
      <w:marBottom w:val="0"/>
      <w:divBdr>
        <w:top w:val="none" w:sz="0" w:space="0" w:color="auto"/>
        <w:left w:val="none" w:sz="0" w:space="0" w:color="auto"/>
        <w:bottom w:val="none" w:sz="0" w:space="0" w:color="auto"/>
        <w:right w:val="none" w:sz="0" w:space="0" w:color="auto"/>
      </w:divBdr>
    </w:div>
    <w:div w:id="85925343">
      <w:bodyDiv w:val="1"/>
      <w:marLeft w:val="0"/>
      <w:marRight w:val="0"/>
      <w:marTop w:val="0"/>
      <w:marBottom w:val="0"/>
      <w:divBdr>
        <w:top w:val="none" w:sz="0" w:space="0" w:color="auto"/>
        <w:left w:val="none" w:sz="0" w:space="0" w:color="auto"/>
        <w:bottom w:val="none" w:sz="0" w:space="0" w:color="auto"/>
        <w:right w:val="none" w:sz="0" w:space="0" w:color="auto"/>
      </w:divBdr>
    </w:div>
    <w:div w:id="98332564">
      <w:bodyDiv w:val="1"/>
      <w:marLeft w:val="0"/>
      <w:marRight w:val="0"/>
      <w:marTop w:val="0"/>
      <w:marBottom w:val="0"/>
      <w:divBdr>
        <w:top w:val="none" w:sz="0" w:space="0" w:color="auto"/>
        <w:left w:val="none" w:sz="0" w:space="0" w:color="auto"/>
        <w:bottom w:val="none" w:sz="0" w:space="0" w:color="auto"/>
        <w:right w:val="none" w:sz="0" w:space="0" w:color="auto"/>
      </w:divBdr>
    </w:div>
    <w:div w:id="101540287">
      <w:bodyDiv w:val="1"/>
      <w:marLeft w:val="0"/>
      <w:marRight w:val="0"/>
      <w:marTop w:val="0"/>
      <w:marBottom w:val="0"/>
      <w:divBdr>
        <w:top w:val="none" w:sz="0" w:space="0" w:color="auto"/>
        <w:left w:val="none" w:sz="0" w:space="0" w:color="auto"/>
        <w:bottom w:val="none" w:sz="0" w:space="0" w:color="auto"/>
        <w:right w:val="none" w:sz="0" w:space="0" w:color="auto"/>
      </w:divBdr>
    </w:div>
    <w:div w:id="104813586">
      <w:bodyDiv w:val="1"/>
      <w:marLeft w:val="0"/>
      <w:marRight w:val="0"/>
      <w:marTop w:val="0"/>
      <w:marBottom w:val="0"/>
      <w:divBdr>
        <w:top w:val="none" w:sz="0" w:space="0" w:color="auto"/>
        <w:left w:val="none" w:sz="0" w:space="0" w:color="auto"/>
        <w:bottom w:val="none" w:sz="0" w:space="0" w:color="auto"/>
        <w:right w:val="none" w:sz="0" w:space="0" w:color="auto"/>
      </w:divBdr>
    </w:div>
    <w:div w:id="105463747">
      <w:bodyDiv w:val="1"/>
      <w:marLeft w:val="0"/>
      <w:marRight w:val="0"/>
      <w:marTop w:val="0"/>
      <w:marBottom w:val="0"/>
      <w:divBdr>
        <w:top w:val="none" w:sz="0" w:space="0" w:color="auto"/>
        <w:left w:val="none" w:sz="0" w:space="0" w:color="auto"/>
        <w:bottom w:val="none" w:sz="0" w:space="0" w:color="auto"/>
        <w:right w:val="none" w:sz="0" w:space="0" w:color="auto"/>
      </w:divBdr>
    </w:div>
    <w:div w:id="110101420">
      <w:bodyDiv w:val="1"/>
      <w:marLeft w:val="0"/>
      <w:marRight w:val="0"/>
      <w:marTop w:val="0"/>
      <w:marBottom w:val="0"/>
      <w:divBdr>
        <w:top w:val="none" w:sz="0" w:space="0" w:color="auto"/>
        <w:left w:val="none" w:sz="0" w:space="0" w:color="auto"/>
        <w:bottom w:val="none" w:sz="0" w:space="0" w:color="auto"/>
        <w:right w:val="none" w:sz="0" w:space="0" w:color="auto"/>
      </w:divBdr>
    </w:div>
    <w:div w:id="110780192">
      <w:bodyDiv w:val="1"/>
      <w:marLeft w:val="0"/>
      <w:marRight w:val="0"/>
      <w:marTop w:val="0"/>
      <w:marBottom w:val="0"/>
      <w:divBdr>
        <w:top w:val="none" w:sz="0" w:space="0" w:color="auto"/>
        <w:left w:val="none" w:sz="0" w:space="0" w:color="auto"/>
        <w:bottom w:val="none" w:sz="0" w:space="0" w:color="auto"/>
        <w:right w:val="none" w:sz="0" w:space="0" w:color="auto"/>
      </w:divBdr>
    </w:div>
    <w:div w:id="111361745">
      <w:bodyDiv w:val="1"/>
      <w:marLeft w:val="0"/>
      <w:marRight w:val="0"/>
      <w:marTop w:val="0"/>
      <w:marBottom w:val="0"/>
      <w:divBdr>
        <w:top w:val="none" w:sz="0" w:space="0" w:color="auto"/>
        <w:left w:val="none" w:sz="0" w:space="0" w:color="auto"/>
        <w:bottom w:val="none" w:sz="0" w:space="0" w:color="auto"/>
        <w:right w:val="none" w:sz="0" w:space="0" w:color="auto"/>
      </w:divBdr>
    </w:div>
    <w:div w:id="116416214">
      <w:bodyDiv w:val="1"/>
      <w:marLeft w:val="0"/>
      <w:marRight w:val="0"/>
      <w:marTop w:val="0"/>
      <w:marBottom w:val="0"/>
      <w:divBdr>
        <w:top w:val="none" w:sz="0" w:space="0" w:color="auto"/>
        <w:left w:val="none" w:sz="0" w:space="0" w:color="auto"/>
        <w:bottom w:val="none" w:sz="0" w:space="0" w:color="auto"/>
        <w:right w:val="none" w:sz="0" w:space="0" w:color="auto"/>
      </w:divBdr>
    </w:div>
    <w:div w:id="122121358">
      <w:bodyDiv w:val="1"/>
      <w:marLeft w:val="0"/>
      <w:marRight w:val="0"/>
      <w:marTop w:val="0"/>
      <w:marBottom w:val="0"/>
      <w:divBdr>
        <w:top w:val="none" w:sz="0" w:space="0" w:color="auto"/>
        <w:left w:val="none" w:sz="0" w:space="0" w:color="auto"/>
        <w:bottom w:val="none" w:sz="0" w:space="0" w:color="auto"/>
        <w:right w:val="none" w:sz="0" w:space="0" w:color="auto"/>
      </w:divBdr>
    </w:div>
    <w:div w:id="125398894">
      <w:bodyDiv w:val="1"/>
      <w:marLeft w:val="0"/>
      <w:marRight w:val="0"/>
      <w:marTop w:val="0"/>
      <w:marBottom w:val="0"/>
      <w:divBdr>
        <w:top w:val="none" w:sz="0" w:space="0" w:color="auto"/>
        <w:left w:val="none" w:sz="0" w:space="0" w:color="auto"/>
        <w:bottom w:val="none" w:sz="0" w:space="0" w:color="auto"/>
        <w:right w:val="none" w:sz="0" w:space="0" w:color="auto"/>
      </w:divBdr>
    </w:div>
    <w:div w:id="129977311">
      <w:bodyDiv w:val="1"/>
      <w:marLeft w:val="0"/>
      <w:marRight w:val="0"/>
      <w:marTop w:val="0"/>
      <w:marBottom w:val="0"/>
      <w:divBdr>
        <w:top w:val="none" w:sz="0" w:space="0" w:color="auto"/>
        <w:left w:val="none" w:sz="0" w:space="0" w:color="auto"/>
        <w:bottom w:val="none" w:sz="0" w:space="0" w:color="auto"/>
        <w:right w:val="none" w:sz="0" w:space="0" w:color="auto"/>
      </w:divBdr>
    </w:div>
    <w:div w:id="136269179">
      <w:bodyDiv w:val="1"/>
      <w:marLeft w:val="0"/>
      <w:marRight w:val="0"/>
      <w:marTop w:val="0"/>
      <w:marBottom w:val="0"/>
      <w:divBdr>
        <w:top w:val="none" w:sz="0" w:space="0" w:color="auto"/>
        <w:left w:val="none" w:sz="0" w:space="0" w:color="auto"/>
        <w:bottom w:val="none" w:sz="0" w:space="0" w:color="auto"/>
        <w:right w:val="none" w:sz="0" w:space="0" w:color="auto"/>
      </w:divBdr>
    </w:div>
    <w:div w:id="136841096">
      <w:bodyDiv w:val="1"/>
      <w:marLeft w:val="0"/>
      <w:marRight w:val="0"/>
      <w:marTop w:val="0"/>
      <w:marBottom w:val="0"/>
      <w:divBdr>
        <w:top w:val="none" w:sz="0" w:space="0" w:color="auto"/>
        <w:left w:val="none" w:sz="0" w:space="0" w:color="auto"/>
        <w:bottom w:val="none" w:sz="0" w:space="0" w:color="auto"/>
        <w:right w:val="none" w:sz="0" w:space="0" w:color="auto"/>
      </w:divBdr>
    </w:div>
    <w:div w:id="138308217">
      <w:bodyDiv w:val="1"/>
      <w:marLeft w:val="0"/>
      <w:marRight w:val="0"/>
      <w:marTop w:val="0"/>
      <w:marBottom w:val="0"/>
      <w:divBdr>
        <w:top w:val="none" w:sz="0" w:space="0" w:color="auto"/>
        <w:left w:val="none" w:sz="0" w:space="0" w:color="auto"/>
        <w:bottom w:val="none" w:sz="0" w:space="0" w:color="auto"/>
        <w:right w:val="none" w:sz="0" w:space="0" w:color="auto"/>
      </w:divBdr>
    </w:div>
    <w:div w:id="148791721">
      <w:bodyDiv w:val="1"/>
      <w:marLeft w:val="0"/>
      <w:marRight w:val="0"/>
      <w:marTop w:val="0"/>
      <w:marBottom w:val="0"/>
      <w:divBdr>
        <w:top w:val="none" w:sz="0" w:space="0" w:color="auto"/>
        <w:left w:val="none" w:sz="0" w:space="0" w:color="auto"/>
        <w:bottom w:val="none" w:sz="0" w:space="0" w:color="auto"/>
        <w:right w:val="none" w:sz="0" w:space="0" w:color="auto"/>
      </w:divBdr>
    </w:div>
    <w:div w:id="156462051">
      <w:bodyDiv w:val="1"/>
      <w:marLeft w:val="0"/>
      <w:marRight w:val="0"/>
      <w:marTop w:val="0"/>
      <w:marBottom w:val="0"/>
      <w:divBdr>
        <w:top w:val="none" w:sz="0" w:space="0" w:color="auto"/>
        <w:left w:val="none" w:sz="0" w:space="0" w:color="auto"/>
        <w:bottom w:val="none" w:sz="0" w:space="0" w:color="auto"/>
        <w:right w:val="none" w:sz="0" w:space="0" w:color="auto"/>
      </w:divBdr>
    </w:div>
    <w:div w:id="160046985">
      <w:bodyDiv w:val="1"/>
      <w:marLeft w:val="0"/>
      <w:marRight w:val="0"/>
      <w:marTop w:val="0"/>
      <w:marBottom w:val="0"/>
      <w:divBdr>
        <w:top w:val="none" w:sz="0" w:space="0" w:color="auto"/>
        <w:left w:val="none" w:sz="0" w:space="0" w:color="auto"/>
        <w:bottom w:val="none" w:sz="0" w:space="0" w:color="auto"/>
        <w:right w:val="none" w:sz="0" w:space="0" w:color="auto"/>
      </w:divBdr>
    </w:div>
    <w:div w:id="168831575">
      <w:bodyDiv w:val="1"/>
      <w:marLeft w:val="0"/>
      <w:marRight w:val="0"/>
      <w:marTop w:val="0"/>
      <w:marBottom w:val="0"/>
      <w:divBdr>
        <w:top w:val="none" w:sz="0" w:space="0" w:color="auto"/>
        <w:left w:val="none" w:sz="0" w:space="0" w:color="auto"/>
        <w:bottom w:val="none" w:sz="0" w:space="0" w:color="auto"/>
        <w:right w:val="none" w:sz="0" w:space="0" w:color="auto"/>
      </w:divBdr>
    </w:div>
    <w:div w:id="171336198">
      <w:bodyDiv w:val="1"/>
      <w:marLeft w:val="0"/>
      <w:marRight w:val="0"/>
      <w:marTop w:val="0"/>
      <w:marBottom w:val="0"/>
      <w:divBdr>
        <w:top w:val="none" w:sz="0" w:space="0" w:color="auto"/>
        <w:left w:val="none" w:sz="0" w:space="0" w:color="auto"/>
        <w:bottom w:val="none" w:sz="0" w:space="0" w:color="auto"/>
        <w:right w:val="none" w:sz="0" w:space="0" w:color="auto"/>
      </w:divBdr>
    </w:div>
    <w:div w:id="171455518">
      <w:bodyDiv w:val="1"/>
      <w:marLeft w:val="0"/>
      <w:marRight w:val="0"/>
      <w:marTop w:val="0"/>
      <w:marBottom w:val="0"/>
      <w:divBdr>
        <w:top w:val="none" w:sz="0" w:space="0" w:color="auto"/>
        <w:left w:val="none" w:sz="0" w:space="0" w:color="auto"/>
        <w:bottom w:val="none" w:sz="0" w:space="0" w:color="auto"/>
        <w:right w:val="none" w:sz="0" w:space="0" w:color="auto"/>
      </w:divBdr>
    </w:div>
    <w:div w:id="182675135">
      <w:bodyDiv w:val="1"/>
      <w:marLeft w:val="0"/>
      <w:marRight w:val="0"/>
      <w:marTop w:val="0"/>
      <w:marBottom w:val="0"/>
      <w:divBdr>
        <w:top w:val="none" w:sz="0" w:space="0" w:color="auto"/>
        <w:left w:val="none" w:sz="0" w:space="0" w:color="auto"/>
        <w:bottom w:val="none" w:sz="0" w:space="0" w:color="auto"/>
        <w:right w:val="none" w:sz="0" w:space="0" w:color="auto"/>
      </w:divBdr>
    </w:div>
    <w:div w:id="183448993">
      <w:bodyDiv w:val="1"/>
      <w:marLeft w:val="0"/>
      <w:marRight w:val="0"/>
      <w:marTop w:val="0"/>
      <w:marBottom w:val="0"/>
      <w:divBdr>
        <w:top w:val="none" w:sz="0" w:space="0" w:color="auto"/>
        <w:left w:val="none" w:sz="0" w:space="0" w:color="auto"/>
        <w:bottom w:val="none" w:sz="0" w:space="0" w:color="auto"/>
        <w:right w:val="none" w:sz="0" w:space="0" w:color="auto"/>
      </w:divBdr>
    </w:div>
    <w:div w:id="184445353">
      <w:bodyDiv w:val="1"/>
      <w:marLeft w:val="0"/>
      <w:marRight w:val="0"/>
      <w:marTop w:val="0"/>
      <w:marBottom w:val="0"/>
      <w:divBdr>
        <w:top w:val="none" w:sz="0" w:space="0" w:color="auto"/>
        <w:left w:val="none" w:sz="0" w:space="0" w:color="auto"/>
        <w:bottom w:val="none" w:sz="0" w:space="0" w:color="auto"/>
        <w:right w:val="none" w:sz="0" w:space="0" w:color="auto"/>
      </w:divBdr>
    </w:div>
    <w:div w:id="185028667">
      <w:bodyDiv w:val="1"/>
      <w:marLeft w:val="0"/>
      <w:marRight w:val="0"/>
      <w:marTop w:val="0"/>
      <w:marBottom w:val="0"/>
      <w:divBdr>
        <w:top w:val="none" w:sz="0" w:space="0" w:color="auto"/>
        <w:left w:val="none" w:sz="0" w:space="0" w:color="auto"/>
        <w:bottom w:val="none" w:sz="0" w:space="0" w:color="auto"/>
        <w:right w:val="none" w:sz="0" w:space="0" w:color="auto"/>
      </w:divBdr>
    </w:div>
    <w:div w:id="192498181">
      <w:bodyDiv w:val="1"/>
      <w:marLeft w:val="0"/>
      <w:marRight w:val="0"/>
      <w:marTop w:val="0"/>
      <w:marBottom w:val="0"/>
      <w:divBdr>
        <w:top w:val="none" w:sz="0" w:space="0" w:color="auto"/>
        <w:left w:val="none" w:sz="0" w:space="0" w:color="auto"/>
        <w:bottom w:val="none" w:sz="0" w:space="0" w:color="auto"/>
        <w:right w:val="none" w:sz="0" w:space="0" w:color="auto"/>
      </w:divBdr>
    </w:div>
    <w:div w:id="195587211">
      <w:bodyDiv w:val="1"/>
      <w:marLeft w:val="0"/>
      <w:marRight w:val="0"/>
      <w:marTop w:val="0"/>
      <w:marBottom w:val="0"/>
      <w:divBdr>
        <w:top w:val="none" w:sz="0" w:space="0" w:color="auto"/>
        <w:left w:val="none" w:sz="0" w:space="0" w:color="auto"/>
        <w:bottom w:val="none" w:sz="0" w:space="0" w:color="auto"/>
        <w:right w:val="none" w:sz="0" w:space="0" w:color="auto"/>
      </w:divBdr>
    </w:div>
    <w:div w:id="205988428">
      <w:bodyDiv w:val="1"/>
      <w:marLeft w:val="0"/>
      <w:marRight w:val="0"/>
      <w:marTop w:val="0"/>
      <w:marBottom w:val="0"/>
      <w:divBdr>
        <w:top w:val="none" w:sz="0" w:space="0" w:color="auto"/>
        <w:left w:val="none" w:sz="0" w:space="0" w:color="auto"/>
        <w:bottom w:val="none" w:sz="0" w:space="0" w:color="auto"/>
        <w:right w:val="none" w:sz="0" w:space="0" w:color="auto"/>
      </w:divBdr>
    </w:div>
    <w:div w:id="213740582">
      <w:bodyDiv w:val="1"/>
      <w:marLeft w:val="0"/>
      <w:marRight w:val="0"/>
      <w:marTop w:val="0"/>
      <w:marBottom w:val="0"/>
      <w:divBdr>
        <w:top w:val="none" w:sz="0" w:space="0" w:color="auto"/>
        <w:left w:val="none" w:sz="0" w:space="0" w:color="auto"/>
        <w:bottom w:val="none" w:sz="0" w:space="0" w:color="auto"/>
        <w:right w:val="none" w:sz="0" w:space="0" w:color="auto"/>
      </w:divBdr>
    </w:div>
    <w:div w:id="223684017">
      <w:bodyDiv w:val="1"/>
      <w:marLeft w:val="0"/>
      <w:marRight w:val="0"/>
      <w:marTop w:val="0"/>
      <w:marBottom w:val="0"/>
      <w:divBdr>
        <w:top w:val="none" w:sz="0" w:space="0" w:color="auto"/>
        <w:left w:val="none" w:sz="0" w:space="0" w:color="auto"/>
        <w:bottom w:val="none" w:sz="0" w:space="0" w:color="auto"/>
        <w:right w:val="none" w:sz="0" w:space="0" w:color="auto"/>
      </w:divBdr>
    </w:div>
    <w:div w:id="230115853">
      <w:bodyDiv w:val="1"/>
      <w:marLeft w:val="0"/>
      <w:marRight w:val="0"/>
      <w:marTop w:val="0"/>
      <w:marBottom w:val="0"/>
      <w:divBdr>
        <w:top w:val="none" w:sz="0" w:space="0" w:color="auto"/>
        <w:left w:val="none" w:sz="0" w:space="0" w:color="auto"/>
        <w:bottom w:val="none" w:sz="0" w:space="0" w:color="auto"/>
        <w:right w:val="none" w:sz="0" w:space="0" w:color="auto"/>
      </w:divBdr>
    </w:div>
    <w:div w:id="239951823">
      <w:bodyDiv w:val="1"/>
      <w:marLeft w:val="0"/>
      <w:marRight w:val="0"/>
      <w:marTop w:val="0"/>
      <w:marBottom w:val="0"/>
      <w:divBdr>
        <w:top w:val="none" w:sz="0" w:space="0" w:color="auto"/>
        <w:left w:val="none" w:sz="0" w:space="0" w:color="auto"/>
        <w:bottom w:val="none" w:sz="0" w:space="0" w:color="auto"/>
        <w:right w:val="none" w:sz="0" w:space="0" w:color="auto"/>
      </w:divBdr>
    </w:div>
    <w:div w:id="241912475">
      <w:bodyDiv w:val="1"/>
      <w:marLeft w:val="0"/>
      <w:marRight w:val="0"/>
      <w:marTop w:val="0"/>
      <w:marBottom w:val="0"/>
      <w:divBdr>
        <w:top w:val="none" w:sz="0" w:space="0" w:color="auto"/>
        <w:left w:val="none" w:sz="0" w:space="0" w:color="auto"/>
        <w:bottom w:val="none" w:sz="0" w:space="0" w:color="auto"/>
        <w:right w:val="none" w:sz="0" w:space="0" w:color="auto"/>
      </w:divBdr>
    </w:div>
    <w:div w:id="248734195">
      <w:bodyDiv w:val="1"/>
      <w:marLeft w:val="0"/>
      <w:marRight w:val="0"/>
      <w:marTop w:val="0"/>
      <w:marBottom w:val="0"/>
      <w:divBdr>
        <w:top w:val="none" w:sz="0" w:space="0" w:color="auto"/>
        <w:left w:val="none" w:sz="0" w:space="0" w:color="auto"/>
        <w:bottom w:val="none" w:sz="0" w:space="0" w:color="auto"/>
        <w:right w:val="none" w:sz="0" w:space="0" w:color="auto"/>
      </w:divBdr>
    </w:div>
    <w:div w:id="255217389">
      <w:bodyDiv w:val="1"/>
      <w:marLeft w:val="0"/>
      <w:marRight w:val="0"/>
      <w:marTop w:val="0"/>
      <w:marBottom w:val="0"/>
      <w:divBdr>
        <w:top w:val="none" w:sz="0" w:space="0" w:color="auto"/>
        <w:left w:val="none" w:sz="0" w:space="0" w:color="auto"/>
        <w:bottom w:val="none" w:sz="0" w:space="0" w:color="auto"/>
        <w:right w:val="none" w:sz="0" w:space="0" w:color="auto"/>
      </w:divBdr>
    </w:div>
    <w:div w:id="255794048">
      <w:bodyDiv w:val="1"/>
      <w:marLeft w:val="0"/>
      <w:marRight w:val="0"/>
      <w:marTop w:val="0"/>
      <w:marBottom w:val="0"/>
      <w:divBdr>
        <w:top w:val="none" w:sz="0" w:space="0" w:color="auto"/>
        <w:left w:val="none" w:sz="0" w:space="0" w:color="auto"/>
        <w:bottom w:val="none" w:sz="0" w:space="0" w:color="auto"/>
        <w:right w:val="none" w:sz="0" w:space="0" w:color="auto"/>
      </w:divBdr>
    </w:div>
    <w:div w:id="257837513">
      <w:bodyDiv w:val="1"/>
      <w:marLeft w:val="0"/>
      <w:marRight w:val="0"/>
      <w:marTop w:val="0"/>
      <w:marBottom w:val="0"/>
      <w:divBdr>
        <w:top w:val="none" w:sz="0" w:space="0" w:color="auto"/>
        <w:left w:val="none" w:sz="0" w:space="0" w:color="auto"/>
        <w:bottom w:val="none" w:sz="0" w:space="0" w:color="auto"/>
        <w:right w:val="none" w:sz="0" w:space="0" w:color="auto"/>
      </w:divBdr>
    </w:div>
    <w:div w:id="259803249">
      <w:bodyDiv w:val="1"/>
      <w:marLeft w:val="0"/>
      <w:marRight w:val="0"/>
      <w:marTop w:val="0"/>
      <w:marBottom w:val="0"/>
      <w:divBdr>
        <w:top w:val="none" w:sz="0" w:space="0" w:color="auto"/>
        <w:left w:val="none" w:sz="0" w:space="0" w:color="auto"/>
        <w:bottom w:val="none" w:sz="0" w:space="0" w:color="auto"/>
        <w:right w:val="none" w:sz="0" w:space="0" w:color="auto"/>
      </w:divBdr>
    </w:div>
    <w:div w:id="268969009">
      <w:bodyDiv w:val="1"/>
      <w:marLeft w:val="0"/>
      <w:marRight w:val="0"/>
      <w:marTop w:val="0"/>
      <w:marBottom w:val="0"/>
      <w:divBdr>
        <w:top w:val="none" w:sz="0" w:space="0" w:color="auto"/>
        <w:left w:val="none" w:sz="0" w:space="0" w:color="auto"/>
        <w:bottom w:val="none" w:sz="0" w:space="0" w:color="auto"/>
        <w:right w:val="none" w:sz="0" w:space="0" w:color="auto"/>
      </w:divBdr>
    </w:div>
    <w:div w:id="269119913">
      <w:bodyDiv w:val="1"/>
      <w:marLeft w:val="0"/>
      <w:marRight w:val="0"/>
      <w:marTop w:val="0"/>
      <w:marBottom w:val="0"/>
      <w:divBdr>
        <w:top w:val="none" w:sz="0" w:space="0" w:color="auto"/>
        <w:left w:val="none" w:sz="0" w:space="0" w:color="auto"/>
        <w:bottom w:val="none" w:sz="0" w:space="0" w:color="auto"/>
        <w:right w:val="none" w:sz="0" w:space="0" w:color="auto"/>
      </w:divBdr>
    </w:div>
    <w:div w:id="286085582">
      <w:bodyDiv w:val="1"/>
      <w:marLeft w:val="0"/>
      <w:marRight w:val="0"/>
      <w:marTop w:val="0"/>
      <w:marBottom w:val="0"/>
      <w:divBdr>
        <w:top w:val="none" w:sz="0" w:space="0" w:color="auto"/>
        <w:left w:val="none" w:sz="0" w:space="0" w:color="auto"/>
        <w:bottom w:val="none" w:sz="0" w:space="0" w:color="auto"/>
        <w:right w:val="none" w:sz="0" w:space="0" w:color="auto"/>
      </w:divBdr>
    </w:div>
    <w:div w:id="287975651">
      <w:bodyDiv w:val="1"/>
      <w:marLeft w:val="0"/>
      <w:marRight w:val="0"/>
      <w:marTop w:val="0"/>
      <w:marBottom w:val="0"/>
      <w:divBdr>
        <w:top w:val="none" w:sz="0" w:space="0" w:color="auto"/>
        <w:left w:val="none" w:sz="0" w:space="0" w:color="auto"/>
        <w:bottom w:val="none" w:sz="0" w:space="0" w:color="auto"/>
        <w:right w:val="none" w:sz="0" w:space="0" w:color="auto"/>
      </w:divBdr>
    </w:div>
    <w:div w:id="288056280">
      <w:bodyDiv w:val="1"/>
      <w:marLeft w:val="0"/>
      <w:marRight w:val="0"/>
      <w:marTop w:val="0"/>
      <w:marBottom w:val="0"/>
      <w:divBdr>
        <w:top w:val="none" w:sz="0" w:space="0" w:color="auto"/>
        <w:left w:val="none" w:sz="0" w:space="0" w:color="auto"/>
        <w:bottom w:val="none" w:sz="0" w:space="0" w:color="auto"/>
        <w:right w:val="none" w:sz="0" w:space="0" w:color="auto"/>
      </w:divBdr>
    </w:div>
    <w:div w:id="291248769">
      <w:bodyDiv w:val="1"/>
      <w:marLeft w:val="0"/>
      <w:marRight w:val="0"/>
      <w:marTop w:val="0"/>
      <w:marBottom w:val="0"/>
      <w:divBdr>
        <w:top w:val="none" w:sz="0" w:space="0" w:color="auto"/>
        <w:left w:val="none" w:sz="0" w:space="0" w:color="auto"/>
        <w:bottom w:val="none" w:sz="0" w:space="0" w:color="auto"/>
        <w:right w:val="none" w:sz="0" w:space="0" w:color="auto"/>
      </w:divBdr>
    </w:div>
    <w:div w:id="299500115">
      <w:bodyDiv w:val="1"/>
      <w:marLeft w:val="0"/>
      <w:marRight w:val="0"/>
      <w:marTop w:val="0"/>
      <w:marBottom w:val="0"/>
      <w:divBdr>
        <w:top w:val="none" w:sz="0" w:space="0" w:color="auto"/>
        <w:left w:val="none" w:sz="0" w:space="0" w:color="auto"/>
        <w:bottom w:val="none" w:sz="0" w:space="0" w:color="auto"/>
        <w:right w:val="none" w:sz="0" w:space="0" w:color="auto"/>
      </w:divBdr>
    </w:div>
    <w:div w:id="302277922">
      <w:bodyDiv w:val="1"/>
      <w:marLeft w:val="0"/>
      <w:marRight w:val="0"/>
      <w:marTop w:val="0"/>
      <w:marBottom w:val="0"/>
      <w:divBdr>
        <w:top w:val="none" w:sz="0" w:space="0" w:color="auto"/>
        <w:left w:val="none" w:sz="0" w:space="0" w:color="auto"/>
        <w:bottom w:val="none" w:sz="0" w:space="0" w:color="auto"/>
        <w:right w:val="none" w:sz="0" w:space="0" w:color="auto"/>
      </w:divBdr>
    </w:div>
    <w:div w:id="303893325">
      <w:bodyDiv w:val="1"/>
      <w:marLeft w:val="0"/>
      <w:marRight w:val="0"/>
      <w:marTop w:val="0"/>
      <w:marBottom w:val="0"/>
      <w:divBdr>
        <w:top w:val="none" w:sz="0" w:space="0" w:color="auto"/>
        <w:left w:val="none" w:sz="0" w:space="0" w:color="auto"/>
        <w:bottom w:val="none" w:sz="0" w:space="0" w:color="auto"/>
        <w:right w:val="none" w:sz="0" w:space="0" w:color="auto"/>
      </w:divBdr>
    </w:div>
    <w:div w:id="308444560">
      <w:bodyDiv w:val="1"/>
      <w:marLeft w:val="0"/>
      <w:marRight w:val="0"/>
      <w:marTop w:val="0"/>
      <w:marBottom w:val="0"/>
      <w:divBdr>
        <w:top w:val="none" w:sz="0" w:space="0" w:color="auto"/>
        <w:left w:val="none" w:sz="0" w:space="0" w:color="auto"/>
        <w:bottom w:val="none" w:sz="0" w:space="0" w:color="auto"/>
        <w:right w:val="none" w:sz="0" w:space="0" w:color="auto"/>
      </w:divBdr>
    </w:div>
    <w:div w:id="311762088">
      <w:bodyDiv w:val="1"/>
      <w:marLeft w:val="0"/>
      <w:marRight w:val="0"/>
      <w:marTop w:val="0"/>
      <w:marBottom w:val="0"/>
      <w:divBdr>
        <w:top w:val="none" w:sz="0" w:space="0" w:color="auto"/>
        <w:left w:val="none" w:sz="0" w:space="0" w:color="auto"/>
        <w:bottom w:val="none" w:sz="0" w:space="0" w:color="auto"/>
        <w:right w:val="none" w:sz="0" w:space="0" w:color="auto"/>
      </w:divBdr>
    </w:div>
    <w:div w:id="314841299">
      <w:bodyDiv w:val="1"/>
      <w:marLeft w:val="0"/>
      <w:marRight w:val="0"/>
      <w:marTop w:val="0"/>
      <w:marBottom w:val="0"/>
      <w:divBdr>
        <w:top w:val="none" w:sz="0" w:space="0" w:color="auto"/>
        <w:left w:val="none" w:sz="0" w:space="0" w:color="auto"/>
        <w:bottom w:val="none" w:sz="0" w:space="0" w:color="auto"/>
        <w:right w:val="none" w:sz="0" w:space="0" w:color="auto"/>
      </w:divBdr>
    </w:div>
    <w:div w:id="316887135">
      <w:bodyDiv w:val="1"/>
      <w:marLeft w:val="0"/>
      <w:marRight w:val="0"/>
      <w:marTop w:val="0"/>
      <w:marBottom w:val="0"/>
      <w:divBdr>
        <w:top w:val="none" w:sz="0" w:space="0" w:color="auto"/>
        <w:left w:val="none" w:sz="0" w:space="0" w:color="auto"/>
        <w:bottom w:val="none" w:sz="0" w:space="0" w:color="auto"/>
        <w:right w:val="none" w:sz="0" w:space="0" w:color="auto"/>
      </w:divBdr>
    </w:div>
    <w:div w:id="319626446">
      <w:bodyDiv w:val="1"/>
      <w:marLeft w:val="0"/>
      <w:marRight w:val="0"/>
      <w:marTop w:val="0"/>
      <w:marBottom w:val="0"/>
      <w:divBdr>
        <w:top w:val="none" w:sz="0" w:space="0" w:color="auto"/>
        <w:left w:val="none" w:sz="0" w:space="0" w:color="auto"/>
        <w:bottom w:val="none" w:sz="0" w:space="0" w:color="auto"/>
        <w:right w:val="none" w:sz="0" w:space="0" w:color="auto"/>
      </w:divBdr>
    </w:div>
    <w:div w:id="321005289">
      <w:bodyDiv w:val="1"/>
      <w:marLeft w:val="0"/>
      <w:marRight w:val="0"/>
      <w:marTop w:val="0"/>
      <w:marBottom w:val="0"/>
      <w:divBdr>
        <w:top w:val="none" w:sz="0" w:space="0" w:color="auto"/>
        <w:left w:val="none" w:sz="0" w:space="0" w:color="auto"/>
        <w:bottom w:val="none" w:sz="0" w:space="0" w:color="auto"/>
        <w:right w:val="none" w:sz="0" w:space="0" w:color="auto"/>
      </w:divBdr>
    </w:div>
    <w:div w:id="322243925">
      <w:bodyDiv w:val="1"/>
      <w:marLeft w:val="0"/>
      <w:marRight w:val="0"/>
      <w:marTop w:val="0"/>
      <w:marBottom w:val="0"/>
      <w:divBdr>
        <w:top w:val="none" w:sz="0" w:space="0" w:color="auto"/>
        <w:left w:val="none" w:sz="0" w:space="0" w:color="auto"/>
        <w:bottom w:val="none" w:sz="0" w:space="0" w:color="auto"/>
        <w:right w:val="none" w:sz="0" w:space="0" w:color="auto"/>
      </w:divBdr>
    </w:div>
    <w:div w:id="322852915">
      <w:bodyDiv w:val="1"/>
      <w:marLeft w:val="0"/>
      <w:marRight w:val="0"/>
      <w:marTop w:val="0"/>
      <w:marBottom w:val="0"/>
      <w:divBdr>
        <w:top w:val="none" w:sz="0" w:space="0" w:color="auto"/>
        <w:left w:val="none" w:sz="0" w:space="0" w:color="auto"/>
        <w:bottom w:val="none" w:sz="0" w:space="0" w:color="auto"/>
        <w:right w:val="none" w:sz="0" w:space="0" w:color="auto"/>
      </w:divBdr>
    </w:div>
    <w:div w:id="337660293">
      <w:bodyDiv w:val="1"/>
      <w:marLeft w:val="0"/>
      <w:marRight w:val="0"/>
      <w:marTop w:val="0"/>
      <w:marBottom w:val="0"/>
      <w:divBdr>
        <w:top w:val="none" w:sz="0" w:space="0" w:color="auto"/>
        <w:left w:val="none" w:sz="0" w:space="0" w:color="auto"/>
        <w:bottom w:val="none" w:sz="0" w:space="0" w:color="auto"/>
        <w:right w:val="none" w:sz="0" w:space="0" w:color="auto"/>
      </w:divBdr>
    </w:div>
    <w:div w:id="343941599">
      <w:bodyDiv w:val="1"/>
      <w:marLeft w:val="0"/>
      <w:marRight w:val="0"/>
      <w:marTop w:val="0"/>
      <w:marBottom w:val="0"/>
      <w:divBdr>
        <w:top w:val="none" w:sz="0" w:space="0" w:color="auto"/>
        <w:left w:val="none" w:sz="0" w:space="0" w:color="auto"/>
        <w:bottom w:val="none" w:sz="0" w:space="0" w:color="auto"/>
        <w:right w:val="none" w:sz="0" w:space="0" w:color="auto"/>
      </w:divBdr>
      <w:divsChild>
        <w:div w:id="1899975967">
          <w:marLeft w:val="0"/>
          <w:marRight w:val="0"/>
          <w:marTop w:val="0"/>
          <w:marBottom w:val="0"/>
          <w:divBdr>
            <w:top w:val="none" w:sz="0" w:space="0" w:color="auto"/>
            <w:left w:val="none" w:sz="0" w:space="0" w:color="auto"/>
            <w:bottom w:val="none" w:sz="0" w:space="0" w:color="auto"/>
            <w:right w:val="none" w:sz="0" w:space="0" w:color="auto"/>
          </w:divBdr>
        </w:div>
      </w:divsChild>
    </w:div>
    <w:div w:id="344984482">
      <w:bodyDiv w:val="1"/>
      <w:marLeft w:val="0"/>
      <w:marRight w:val="0"/>
      <w:marTop w:val="0"/>
      <w:marBottom w:val="0"/>
      <w:divBdr>
        <w:top w:val="none" w:sz="0" w:space="0" w:color="auto"/>
        <w:left w:val="none" w:sz="0" w:space="0" w:color="auto"/>
        <w:bottom w:val="none" w:sz="0" w:space="0" w:color="auto"/>
        <w:right w:val="none" w:sz="0" w:space="0" w:color="auto"/>
      </w:divBdr>
    </w:div>
    <w:div w:id="348020540">
      <w:bodyDiv w:val="1"/>
      <w:marLeft w:val="0"/>
      <w:marRight w:val="0"/>
      <w:marTop w:val="0"/>
      <w:marBottom w:val="0"/>
      <w:divBdr>
        <w:top w:val="none" w:sz="0" w:space="0" w:color="auto"/>
        <w:left w:val="none" w:sz="0" w:space="0" w:color="auto"/>
        <w:bottom w:val="none" w:sz="0" w:space="0" w:color="auto"/>
        <w:right w:val="none" w:sz="0" w:space="0" w:color="auto"/>
      </w:divBdr>
    </w:div>
    <w:div w:id="352271546">
      <w:bodyDiv w:val="1"/>
      <w:marLeft w:val="0"/>
      <w:marRight w:val="0"/>
      <w:marTop w:val="0"/>
      <w:marBottom w:val="0"/>
      <w:divBdr>
        <w:top w:val="none" w:sz="0" w:space="0" w:color="auto"/>
        <w:left w:val="none" w:sz="0" w:space="0" w:color="auto"/>
        <w:bottom w:val="none" w:sz="0" w:space="0" w:color="auto"/>
        <w:right w:val="none" w:sz="0" w:space="0" w:color="auto"/>
      </w:divBdr>
    </w:div>
    <w:div w:id="358170362">
      <w:bodyDiv w:val="1"/>
      <w:marLeft w:val="0"/>
      <w:marRight w:val="0"/>
      <w:marTop w:val="0"/>
      <w:marBottom w:val="0"/>
      <w:divBdr>
        <w:top w:val="none" w:sz="0" w:space="0" w:color="auto"/>
        <w:left w:val="none" w:sz="0" w:space="0" w:color="auto"/>
        <w:bottom w:val="none" w:sz="0" w:space="0" w:color="auto"/>
        <w:right w:val="none" w:sz="0" w:space="0" w:color="auto"/>
      </w:divBdr>
    </w:div>
    <w:div w:id="363989233">
      <w:bodyDiv w:val="1"/>
      <w:marLeft w:val="0"/>
      <w:marRight w:val="0"/>
      <w:marTop w:val="0"/>
      <w:marBottom w:val="0"/>
      <w:divBdr>
        <w:top w:val="none" w:sz="0" w:space="0" w:color="auto"/>
        <w:left w:val="none" w:sz="0" w:space="0" w:color="auto"/>
        <w:bottom w:val="none" w:sz="0" w:space="0" w:color="auto"/>
        <w:right w:val="none" w:sz="0" w:space="0" w:color="auto"/>
      </w:divBdr>
    </w:div>
    <w:div w:id="367027859">
      <w:bodyDiv w:val="1"/>
      <w:marLeft w:val="0"/>
      <w:marRight w:val="0"/>
      <w:marTop w:val="0"/>
      <w:marBottom w:val="0"/>
      <w:divBdr>
        <w:top w:val="none" w:sz="0" w:space="0" w:color="auto"/>
        <w:left w:val="none" w:sz="0" w:space="0" w:color="auto"/>
        <w:bottom w:val="none" w:sz="0" w:space="0" w:color="auto"/>
        <w:right w:val="none" w:sz="0" w:space="0" w:color="auto"/>
      </w:divBdr>
    </w:div>
    <w:div w:id="368842788">
      <w:bodyDiv w:val="1"/>
      <w:marLeft w:val="0"/>
      <w:marRight w:val="0"/>
      <w:marTop w:val="0"/>
      <w:marBottom w:val="0"/>
      <w:divBdr>
        <w:top w:val="none" w:sz="0" w:space="0" w:color="auto"/>
        <w:left w:val="none" w:sz="0" w:space="0" w:color="auto"/>
        <w:bottom w:val="none" w:sz="0" w:space="0" w:color="auto"/>
        <w:right w:val="none" w:sz="0" w:space="0" w:color="auto"/>
      </w:divBdr>
    </w:div>
    <w:div w:id="376470231">
      <w:bodyDiv w:val="1"/>
      <w:marLeft w:val="0"/>
      <w:marRight w:val="0"/>
      <w:marTop w:val="0"/>
      <w:marBottom w:val="0"/>
      <w:divBdr>
        <w:top w:val="none" w:sz="0" w:space="0" w:color="auto"/>
        <w:left w:val="none" w:sz="0" w:space="0" w:color="auto"/>
        <w:bottom w:val="none" w:sz="0" w:space="0" w:color="auto"/>
        <w:right w:val="none" w:sz="0" w:space="0" w:color="auto"/>
      </w:divBdr>
    </w:div>
    <w:div w:id="377899218">
      <w:bodyDiv w:val="1"/>
      <w:marLeft w:val="0"/>
      <w:marRight w:val="0"/>
      <w:marTop w:val="0"/>
      <w:marBottom w:val="0"/>
      <w:divBdr>
        <w:top w:val="none" w:sz="0" w:space="0" w:color="auto"/>
        <w:left w:val="none" w:sz="0" w:space="0" w:color="auto"/>
        <w:bottom w:val="none" w:sz="0" w:space="0" w:color="auto"/>
        <w:right w:val="none" w:sz="0" w:space="0" w:color="auto"/>
      </w:divBdr>
    </w:div>
    <w:div w:id="379014816">
      <w:bodyDiv w:val="1"/>
      <w:marLeft w:val="0"/>
      <w:marRight w:val="0"/>
      <w:marTop w:val="0"/>
      <w:marBottom w:val="0"/>
      <w:divBdr>
        <w:top w:val="none" w:sz="0" w:space="0" w:color="auto"/>
        <w:left w:val="none" w:sz="0" w:space="0" w:color="auto"/>
        <w:bottom w:val="none" w:sz="0" w:space="0" w:color="auto"/>
        <w:right w:val="none" w:sz="0" w:space="0" w:color="auto"/>
      </w:divBdr>
    </w:div>
    <w:div w:id="397244544">
      <w:bodyDiv w:val="1"/>
      <w:marLeft w:val="0"/>
      <w:marRight w:val="0"/>
      <w:marTop w:val="0"/>
      <w:marBottom w:val="0"/>
      <w:divBdr>
        <w:top w:val="none" w:sz="0" w:space="0" w:color="auto"/>
        <w:left w:val="none" w:sz="0" w:space="0" w:color="auto"/>
        <w:bottom w:val="none" w:sz="0" w:space="0" w:color="auto"/>
        <w:right w:val="none" w:sz="0" w:space="0" w:color="auto"/>
      </w:divBdr>
      <w:divsChild>
        <w:div w:id="1847859479">
          <w:marLeft w:val="0"/>
          <w:marRight w:val="0"/>
          <w:marTop w:val="0"/>
          <w:marBottom w:val="0"/>
          <w:divBdr>
            <w:top w:val="none" w:sz="0" w:space="0" w:color="auto"/>
            <w:left w:val="none" w:sz="0" w:space="0" w:color="auto"/>
            <w:bottom w:val="none" w:sz="0" w:space="0" w:color="auto"/>
            <w:right w:val="none" w:sz="0" w:space="0" w:color="auto"/>
          </w:divBdr>
        </w:div>
      </w:divsChild>
    </w:div>
    <w:div w:id="397560165">
      <w:bodyDiv w:val="1"/>
      <w:marLeft w:val="0"/>
      <w:marRight w:val="0"/>
      <w:marTop w:val="0"/>
      <w:marBottom w:val="0"/>
      <w:divBdr>
        <w:top w:val="none" w:sz="0" w:space="0" w:color="auto"/>
        <w:left w:val="none" w:sz="0" w:space="0" w:color="auto"/>
        <w:bottom w:val="none" w:sz="0" w:space="0" w:color="auto"/>
        <w:right w:val="none" w:sz="0" w:space="0" w:color="auto"/>
      </w:divBdr>
    </w:div>
    <w:div w:id="404645673">
      <w:bodyDiv w:val="1"/>
      <w:marLeft w:val="0"/>
      <w:marRight w:val="0"/>
      <w:marTop w:val="0"/>
      <w:marBottom w:val="0"/>
      <w:divBdr>
        <w:top w:val="none" w:sz="0" w:space="0" w:color="auto"/>
        <w:left w:val="none" w:sz="0" w:space="0" w:color="auto"/>
        <w:bottom w:val="none" w:sz="0" w:space="0" w:color="auto"/>
        <w:right w:val="none" w:sz="0" w:space="0" w:color="auto"/>
      </w:divBdr>
    </w:div>
    <w:div w:id="416635430">
      <w:bodyDiv w:val="1"/>
      <w:marLeft w:val="0"/>
      <w:marRight w:val="0"/>
      <w:marTop w:val="0"/>
      <w:marBottom w:val="0"/>
      <w:divBdr>
        <w:top w:val="none" w:sz="0" w:space="0" w:color="auto"/>
        <w:left w:val="none" w:sz="0" w:space="0" w:color="auto"/>
        <w:bottom w:val="none" w:sz="0" w:space="0" w:color="auto"/>
        <w:right w:val="none" w:sz="0" w:space="0" w:color="auto"/>
      </w:divBdr>
    </w:div>
    <w:div w:id="430201005">
      <w:bodyDiv w:val="1"/>
      <w:marLeft w:val="0"/>
      <w:marRight w:val="0"/>
      <w:marTop w:val="0"/>
      <w:marBottom w:val="0"/>
      <w:divBdr>
        <w:top w:val="none" w:sz="0" w:space="0" w:color="auto"/>
        <w:left w:val="none" w:sz="0" w:space="0" w:color="auto"/>
        <w:bottom w:val="none" w:sz="0" w:space="0" w:color="auto"/>
        <w:right w:val="none" w:sz="0" w:space="0" w:color="auto"/>
      </w:divBdr>
    </w:div>
    <w:div w:id="431125807">
      <w:bodyDiv w:val="1"/>
      <w:marLeft w:val="0"/>
      <w:marRight w:val="0"/>
      <w:marTop w:val="0"/>
      <w:marBottom w:val="0"/>
      <w:divBdr>
        <w:top w:val="none" w:sz="0" w:space="0" w:color="auto"/>
        <w:left w:val="none" w:sz="0" w:space="0" w:color="auto"/>
        <w:bottom w:val="none" w:sz="0" w:space="0" w:color="auto"/>
        <w:right w:val="none" w:sz="0" w:space="0" w:color="auto"/>
      </w:divBdr>
    </w:div>
    <w:div w:id="433669436">
      <w:bodyDiv w:val="1"/>
      <w:marLeft w:val="0"/>
      <w:marRight w:val="0"/>
      <w:marTop w:val="0"/>
      <w:marBottom w:val="0"/>
      <w:divBdr>
        <w:top w:val="none" w:sz="0" w:space="0" w:color="auto"/>
        <w:left w:val="none" w:sz="0" w:space="0" w:color="auto"/>
        <w:bottom w:val="none" w:sz="0" w:space="0" w:color="auto"/>
        <w:right w:val="none" w:sz="0" w:space="0" w:color="auto"/>
      </w:divBdr>
    </w:div>
    <w:div w:id="437720690">
      <w:bodyDiv w:val="1"/>
      <w:marLeft w:val="0"/>
      <w:marRight w:val="0"/>
      <w:marTop w:val="0"/>
      <w:marBottom w:val="0"/>
      <w:divBdr>
        <w:top w:val="none" w:sz="0" w:space="0" w:color="auto"/>
        <w:left w:val="none" w:sz="0" w:space="0" w:color="auto"/>
        <w:bottom w:val="none" w:sz="0" w:space="0" w:color="auto"/>
        <w:right w:val="none" w:sz="0" w:space="0" w:color="auto"/>
      </w:divBdr>
    </w:div>
    <w:div w:id="437992218">
      <w:bodyDiv w:val="1"/>
      <w:marLeft w:val="0"/>
      <w:marRight w:val="0"/>
      <w:marTop w:val="0"/>
      <w:marBottom w:val="0"/>
      <w:divBdr>
        <w:top w:val="none" w:sz="0" w:space="0" w:color="auto"/>
        <w:left w:val="none" w:sz="0" w:space="0" w:color="auto"/>
        <w:bottom w:val="none" w:sz="0" w:space="0" w:color="auto"/>
        <w:right w:val="none" w:sz="0" w:space="0" w:color="auto"/>
      </w:divBdr>
    </w:div>
    <w:div w:id="460274112">
      <w:bodyDiv w:val="1"/>
      <w:marLeft w:val="0"/>
      <w:marRight w:val="0"/>
      <w:marTop w:val="0"/>
      <w:marBottom w:val="0"/>
      <w:divBdr>
        <w:top w:val="none" w:sz="0" w:space="0" w:color="auto"/>
        <w:left w:val="none" w:sz="0" w:space="0" w:color="auto"/>
        <w:bottom w:val="none" w:sz="0" w:space="0" w:color="auto"/>
        <w:right w:val="none" w:sz="0" w:space="0" w:color="auto"/>
      </w:divBdr>
    </w:div>
    <w:div w:id="467627032">
      <w:bodyDiv w:val="1"/>
      <w:marLeft w:val="0"/>
      <w:marRight w:val="0"/>
      <w:marTop w:val="0"/>
      <w:marBottom w:val="0"/>
      <w:divBdr>
        <w:top w:val="none" w:sz="0" w:space="0" w:color="auto"/>
        <w:left w:val="none" w:sz="0" w:space="0" w:color="auto"/>
        <w:bottom w:val="none" w:sz="0" w:space="0" w:color="auto"/>
        <w:right w:val="none" w:sz="0" w:space="0" w:color="auto"/>
      </w:divBdr>
    </w:div>
    <w:div w:id="478888781">
      <w:bodyDiv w:val="1"/>
      <w:marLeft w:val="0"/>
      <w:marRight w:val="0"/>
      <w:marTop w:val="0"/>
      <w:marBottom w:val="0"/>
      <w:divBdr>
        <w:top w:val="none" w:sz="0" w:space="0" w:color="auto"/>
        <w:left w:val="none" w:sz="0" w:space="0" w:color="auto"/>
        <w:bottom w:val="none" w:sz="0" w:space="0" w:color="auto"/>
        <w:right w:val="none" w:sz="0" w:space="0" w:color="auto"/>
      </w:divBdr>
    </w:div>
    <w:div w:id="480197692">
      <w:bodyDiv w:val="1"/>
      <w:marLeft w:val="0"/>
      <w:marRight w:val="0"/>
      <w:marTop w:val="0"/>
      <w:marBottom w:val="0"/>
      <w:divBdr>
        <w:top w:val="none" w:sz="0" w:space="0" w:color="auto"/>
        <w:left w:val="none" w:sz="0" w:space="0" w:color="auto"/>
        <w:bottom w:val="none" w:sz="0" w:space="0" w:color="auto"/>
        <w:right w:val="none" w:sz="0" w:space="0" w:color="auto"/>
      </w:divBdr>
    </w:div>
    <w:div w:id="488062017">
      <w:bodyDiv w:val="1"/>
      <w:marLeft w:val="0"/>
      <w:marRight w:val="0"/>
      <w:marTop w:val="0"/>
      <w:marBottom w:val="0"/>
      <w:divBdr>
        <w:top w:val="none" w:sz="0" w:space="0" w:color="auto"/>
        <w:left w:val="none" w:sz="0" w:space="0" w:color="auto"/>
        <w:bottom w:val="none" w:sz="0" w:space="0" w:color="auto"/>
        <w:right w:val="none" w:sz="0" w:space="0" w:color="auto"/>
      </w:divBdr>
    </w:div>
    <w:div w:id="492533057">
      <w:bodyDiv w:val="1"/>
      <w:marLeft w:val="0"/>
      <w:marRight w:val="0"/>
      <w:marTop w:val="0"/>
      <w:marBottom w:val="0"/>
      <w:divBdr>
        <w:top w:val="none" w:sz="0" w:space="0" w:color="auto"/>
        <w:left w:val="none" w:sz="0" w:space="0" w:color="auto"/>
        <w:bottom w:val="none" w:sz="0" w:space="0" w:color="auto"/>
        <w:right w:val="none" w:sz="0" w:space="0" w:color="auto"/>
      </w:divBdr>
    </w:div>
    <w:div w:id="493037387">
      <w:bodyDiv w:val="1"/>
      <w:marLeft w:val="0"/>
      <w:marRight w:val="0"/>
      <w:marTop w:val="0"/>
      <w:marBottom w:val="0"/>
      <w:divBdr>
        <w:top w:val="none" w:sz="0" w:space="0" w:color="auto"/>
        <w:left w:val="none" w:sz="0" w:space="0" w:color="auto"/>
        <w:bottom w:val="none" w:sz="0" w:space="0" w:color="auto"/>
        <w:right w:val="none" w:sz="0" w:space="0" w:color="auto"/>
      </w:divBdr>
    </w:div>
    <w:div w:id="498547243">
      <w:bodyDiv w:val="1"/>
      <w:marLeft w:val="0"/>
      <w:marRight w:val="0"/>
      <w:marTop w:val="0"/>
      <w:marBottom w:val="0"/>
      <w:divBdr>
        <w:top w:val="none" w:sz="0" w:space="0" w:color="auto"/>
        <w:left w:val="none" w:sz="0" w:space="0" w:color="auto"/>
        <w:bottom w:val="none" w:sz="0" w:space="0" w:color="auto"/>
        <w:right w:val="none" w:sz="0" w:space="0" w:color="auto"/>
      </w:divBdr>
    </w:div>
    <w:div w:id="504635246">
      <w:bodyDiv w:val="1"/>
      <w:marLeft w:val="0"/>
      <w:marRight w:val="0"/>
      <w:marTop w:val="0"/>
      <w:marBottom w:val="0"/>
      <w:divBdr>
        <w:top w:val="none" w:sz="0" w:space="0" w:color="auto"/>
        <w:left w:val="none" w:sz="0" w:space="0" w:color="auto"/>
        <w:bottom w:val="none" w:sz="0" w:space="0" w:color="auto"/>
        <w:right w:val="none" w:sz="0" w:space="0" w:color="auto"/>
      </w:divBdr>
    </w:div>
    <w:div w:id="508108193">
      <w:bodyDiv w:val="1"/>
      <w:marLeft w:val="0"/>
      <w:marRight w:val="0"/>
      <w:marTop w:val="0"/>
      <w:marBottom w:val="0"/>
      <w:divBdr>
        <w:top w:val="none" w:sz="0" w:space="0" w:color="auto"/>
        <w:left w:val="none" w:sz="0" w:space="0" w:color="auto"/>
        <w:bottom w:val="none" w:sz="0" w:space="0" w:color="auto"/>
        <w:right w:val="none" w:sz="0" w:space="0" w:color="auto"/>
      </w:divBdr>
    </w:div>
    <w:div w:id="513693783">
      <w:bodyDiv w:val="1"/>
      <w:marLeft w:val="0"/>
      <w:marRight w:val="0"/>
      <w:marTop w:val="0"/>
      <w:marBottom w:val="0"/>
      <w:divBdr>
        <w:top w:val="none" w:sz="0" w:space="0" w:color="auto"/>
        <w:left w:val="none" w:sz="0" w:space="0" w:color="auto"/>
        <w:bottom w:val="none" w:sz="0" w:space="0" w:color="auto"/>
        <w:right w:val="none" w:sz="0" w:space="0" w:color="auto"/>
      </w:divBdr>
    </w:div>
    <w:div w:id="521745948">
      <w:bodyDiv w:val="1"/>
      <w:marLeft w:val="0"/>
      <w:marRight w:val="0"/>
      <w:marTop w:val="0"/>
      <w:marBottom w:val="0"/>
      <w:divBdr>
        <w:top w:val="none" w:sz="0" w:space="0" w:color="auto"/>
        <w:left w:val="none" w:sz="0" w:space="0" w:color="auto"/>
        <w:bottom w:val="none" w:sz="0" w:space="0" w:color="auto"/>
        <w:right w:val="none" w:sz="0" w:space="0" w:color="auto"/>
      </w:divBdr>
    </w:div>
    <w:div w:id="522012667">
      <w:bodyDiv w:val="1"/>
      <w:marLeft w:val="0"/>
      <w:marRight w:val="0"/>
      <w:marTop w:val="0"/>
      <w:marBottom w:val="0"/>
      <w:divBdr>
        <w:top w:val="none" w:sz="0" w:space="0" w:color="auto"/>
        <w:left w:val="none" w:sz="0" w:space="0" w:color="auto"/>
        <w:bottom w:val="none" w:sz="0" w:space="0" w:color="auto"/>
        <w:right w:val="none" w:sz="0" w:space="0" w:color="auto"/>
      </w:divBdr>
    </w:div>
    <w:div w:id="530654360">
      <w:bodyDiv w:val="1"/>
      <w:marLeft w:val="0"/>
      <w:marRight w:val="0"/>
      <w:marTop w:val="0"/>
      <w:marBottom w:val="0"/>
      <w:divBdr>
        <w:top w:val="none" w:sz="0" w:space="0" w:color="auto"/>
        <w:left w:val="none" w:sz="0" w:space="0" w:color="auto"/>
        <w:bottom w:val="none" w:sz="0" w:space="0" w:color="auto"/>
        <w:right w:val="none" w:sz="0" w:space="0" w:color="auto"/>
      </w:divBdr>
    </w:div>
    <w:div w:id="541866803">
      <w:bodyDiv w:val="1"/>
      <w:marLeft w:val="0"/>
      <w:marRight w:val="0"/>
      <w:marTop w:val="0"/>
      <w:marBottom w:val="0"/>
      <w:divBdr>
        <w:top w:val="none" w:sz="0" w:space="0" w:color="auto"/>
        <w:left w:val="none" w:sz="0" w:space="0" w:color="auto"/>
        <w:bottom w:val="none" w:sz="0" w:space="0" w:color="auto"/>
        <w:right w:val="none" w:sz="0" w:space="0" w:color="auto"/>
      </w:divBdr>
    </w:div>
    <w:div w:id="541868724">
      <w:bodyDiv w:val="1"/>
      <w:marLeft w:val="0"/>
      <w:marRight w:val="0"/>
      <w:marTop w:val="0"/>
      <w:marBottom w:val="0"/>
      <w:divBdr>
        <w:top w:val="none" w:sz="0" w:space="0" w:color="auto"/>
        <w:left w:val="none" w:sz="0" w:space="0" w:color="auto"/>
        <w:bottom w:val="none" w:sz="0" w:space="0" w:color="auto"/>
        <w:right w:val="none" w:sz="0" w:space="0" w:color="auto"/>
      </w:divBdr>
    </w:div>
    <w:div w:id="549263320">
      <w:bodyDiv w:val="1"/>
      <w:marLeft w:val="0"/>
      <w:marRight w:val="0"/>
      <w:marTop w:val="0"/>
      <w:marBottom w:val="0"/>
      <w:divBdr>
        <w:top w:val="none" w:sz="0" w:space="0" w:color="auto"/>
        <w:left w:val="none" w:sz="0" w:space="0" w:color="auto"/>
        <w:bottom w:val="none" w:sz="0" w:space="0" w:color="auto"/>
        <w:right w:val="none" w:sz="0" w:space="0" w:color="auto"/>
      </w:divBdr>
    </w:div>
    <w:div w:id="551648453">
      <w:bodyDiv w:val="1"/>
      <w:marLeft w:val="0"/>
      <w:marRight w:val="0"/>
      <w:marTop w:val="0"/>
      <w:marBottom w:val="0"/>
      <w:divBdr>
        <w:top w:val="none" w:sz="0" w:space="0" w:color="auto"/>
        <w:left w:val="none" w:sz="0" w:space="0" w:color="auto"/>
        <w:bottom w:val="none" w:sz="0" w:space="0" w:color="auto"/>
        <w:right w:val="none" w:sz="0" w:space="0" w:color="auto"/>
      </w:divBdr>
    </w:div>
    <w:div w:id="561866510">
      <w:bodyDiv w:val="1"/>
      <w:marLeft w:val="0"/>
      <w:marRight w:val="0"/>
      <w:marTop w:val="0"/>
      <w:marBottom w:val="0"/>
      <w:divBdr>
        <w:top w:val="none" w:sz="0" w:space="0" w:color="auto"/>
        <w:left w:val="none" w:sz="0" w:space="0" w:color="auto"/>
        <w:bottom w:val="none" w:sz="0" w:space="0" w:color="auto"/>
        <w:right w:val="none" w:sz="0" w:space="0" w:color="auto"/>
      </w:divBdr>
    </w:div>
    <w:div w:id="572812651">
      <w:bodyDiv w:val="1"/>
      <w:marLeft w:val="0"/>
      <w:marRight w:val="0"/>
      <w:marTop w:val="0"/>
      <w:marBottom w:val="0"/>
      <w:divBdr>
        <w:top w:val="none" w:sz="0" w:space="0" w:color="auto"/>
        <w:left w:val="none" w:sz="0" w:space="0" w:color="auto"/>
        <w:bottom w:val="none" w:sz="0" w:space="0" w:color="auto"/>
        <w:right w:val="none" w:sz="0" w:space="0" w:color="auto"/>
      </w:divBdr>
    </w:div>
    <w:div w:id="573971324">
      <w:bodyDiv w:val="1"/>
      <w:marLeft w:val="0"/>
      <w:marRight w:val="0"/>
      <w:marTop w:val="0"/>
      <w:marBottom w:val="0"/>
      <w:divBdr>
        <w:top w:val="none" w:sz="0" w:space="0" w:color="auto"/>
        <w:left w:val="none" w:sz="0" w:space="0" w:color="auto"/>
        <w:bottom w:val="none" w:sz="0" w:space="0" w:color="auto"/>
        <w:right w:val="none" w:sz="0" w:space="0" w:color="auto"/>
      </w:divBdr>
    </w:div>
    <w:div w:id="575094818">
      <w:bodyDiv w:val="1"/>
      <w:marLeft w:val="0"/>
      <w:marRight w:val="0"/>
      <w:marTop w:val="0"/>
      <w:marBottom w:val="0"/>
      <w:divBdr>
        <w:top w:val="none" w:sz="0" w:space="0" w:color="auto"/>
        <w:left w:val="none" w:sz="0" w:space="0" w:color="auto"/>
        <w:bottom w:val="none" w:sz="0" w:space="0" w:color="auto"/>
        <w:right w:val="none" w:sz="0" w:space="0" w:color="auto"/>
      </w:divBdr>
    </w:div>
    <w:div w:id="575549757">
      <w:bodyDiv w:val="1"/>
      <w:marLeft w:val="0"/>
      <w:marRight w:val="0"/>
      <w:marTop w:val="0"/>
      <w:marBottom w:val="0"/>
      <w:divBdr>
        <w:top w:val="none" w:sz="0" w:space="0" w:color="auto"/>
        <w:left w:val="none" w:sz="0" w:space="0" w:color="auto"/>
        <w:bottom w:val="none" w:sz="0" w:space="0" w:color="auto"/>
        <w:right w:val="none" w:sz="0" w:space="0" w:color="auto"/>
      </w:divBdr>
    </w:div>
    <w:div w:id="577399695">
      <w:bodyDiv w:val="1"/>
      <w:marLeft w:val="0"/>
      <w:marRight w:val="0"/>
      <w:marTop w:val="0"/>
      <w:marBottom w:val="0"/>
      <w:divBdr>
        <w:top w:val="none" w:sz="0" w:space="0" w:color="auto"/>
        <w:left w:val="none" w:sz="0" w:space="0" w:color="auto"/>
        <w:bottom w:val="none" w:sz="0" w:space="0" w:color="auto"/>
        <w:right w:val="none" w:sz="0" w:space="0" w:color="auto"/>
      </w:divBdr>
    </w:div>
    <w:div w:id="583144673">
      <w:bodyDiv w:val="1"/>
      <w:marLeft w:val="0"/>
      <w:marRight w:val="0"/>
      <w:marTop w:val="0"/>
      <w:marBottom w:val="0"/>
      <w:divBdr>
        <w:top w:val="none" w:sz="0" w:space="0" w:color="auto"/>
        <w:left w:val="none" w:sz="0" w:space="0" w:color="auto"/>
        <w:bottom w:val="none" w:sz="0" w:space="0" w:color="auto"/>
        <w:right w:val="none" w:sz="0" w:space="0" w:color="auto"/>
      </w:divBdr>
    </w:div>
    <w:div w:id="584844082">
      <w:bodyDiv w:val="1"/>
      <w:marLeft w:val="0"/>
      <w:marRight w:val="0"/>
      <w:marTop w:val="0"/>
      <w:marBottom w:val="0"/>
      <w:divBdr>
        <w:top w:val="none" w:sz="0" w:space="0" w:color="auto"/>
        <w:left w:val="none" w:sz="0" w:space="0" w:color="auto"/>
        <w:bottom w:val="none" w:sz="0" w:space="0" w:color="auto"/>
        <w:right w:val="none" w:sz="0" w:space="0" w:color="auto"/>
      </w:divBdr>
    </w:div>
    <w:div w:id="587156080">
      <w:bodyDiv w:val="1"/>
      <w:marLeft w:val="0"/>
      <w:marRight w:val="0"/>
      <w:marTop w:val="0"/>
      <w:marBottom w:val="0"/>
      <w:divBdr>
        <w:top w:val="none" w:sz="0" w:space="0" w:color="auto"/>
        <w:left w:val="none" w:sz="0" w:space="0" w:color="auto"/>
        <w:bottom w:val="none" w:sz="0" w:space="0" w:color="auto"/>
        <w:right w:val="none" w:sz="0" w:space="0" w:color="auto"/>
      </w:divBdr>
    </w:div>
    <w:div w:id="596135270">
      <w:bodyDiv w:val="1"/>
      <w:marLeft w:val="0"/>
      <w:marRight w:val="0"/>
      <w:marTop w:val="0"/>
      <w:marBottom w:val="0"/>
      <w:divBdr>
        <w:top w:val="none" w:sz="0" w:space="0" w:color="auto"/>
        <w:left w:val="none" w:sz="0" w:space="0" w:color="auto"/>
        <w:bottom w:val="none" w:sz="0" w:space="0" w:color="auto"/>
        <w:right w:val="none" w:sz="0" w:space="0" w:color="auto"/>
      </w:divBdr>
    </w:div>
    <w:div w:id="603457544">
      <w:bodyDiv w:val="1"/>
      <w:marLeft w:val="0"/>
      <w:marRight w:val="0"/>
      <w:marTop w:val="0"/>
      <w:marBottom w:val="0"/>
      <w:divBdr>
        <w:top w:val="none" w:sz="0" w:space="0" w:color="auto"/>
        <w:left w:val="none" w:sz="0" w:space="0" w:color="auto"/>
        <w:bottom w:val="none" w:sz="0" w:space="0" w:color="auto"/>
        <w:right w:val="none" w:sz="0" w:space="0" w:color="auto"/>
      </w:divBdr>
    </w:div>
    <w:div w:id="604313546">
      <w:bodyDiv w:val="1"/>
      <w:marLeft w:val="0"/>
      <w:marRight w:val="0"/>
      <w:marTop w:val="0"/>
      <w:marBottom w:val="0"/>
      <w:divBdr>
        <w:top w:val="none" w:sz="0" w:space="0" w:color="auto"/>
        <w:left w:val="none" w:sz="0" w:space="0" w:color="auto"/>
        <w:bottom w:val="none" w:sz="0" w:space="0" w:color="auto"/>
        <w:right w:val="none" w:sz="0" w:space="0" w:color="auto"/>
      </w:divBdr>
    </w:div>
    <w:div w:id="611086526">
      <w:bodyDiv w:val="1"/>
      <w:marLeft w:val="0"/>
      <w:marRight w:val="0"/>
      <w:marTop w:val="0"/>
      <w:marBottom w:val="0"/>
      <w:divBdr>
        <w:top w:val="none" w:sz="0" w:space="0" w:color="auto"/>
        <w:left w:val="none" w:sz="0" w:space="0" w:color="auto"/>
        <w:bottom w:val="none" w:sz="0" w:space="0" w:color="auto"/>
        <w:right w:val="none" w:sz="0" w:space="0" w:color="auto"/>
      </w:divBdr>
    </w:div>
    <w:div w:id="611667959">
      <w:bodyDiv w:val="1"/>
      <w:marLeft w:val="0"/>
      <w:marRight w:val="0"/>
      <w:marTop w:val="0"/>
      <w:marBottom w:val="0"/>
      <w:divBdr>
        <w:top w:val="none" w:sz="0" w:space="0" w:color="auto"/>
        <w:left w:val="none" w:sz="0" w:space="0" w:color="auto"/>
        <w:bottom w:val="none" w:sz="0" w:space="0" w:color="auto"/>
        <w:right w:val="none" w:sz="0" w:space="0" w:color="auto"/>
      </w:divBdr>
    </w:div>
    <w:div w:id="616375013">
      <w:bodyDiv w:val="1"/>
      <w:marLeft w:val="0"/>
      <w:marRight w:val="0"/>
      <w:marTop w:val="0"/>
      <w:marBottom w:val="0"/>
      <w:divBdr>
        <w:top w:val="none" w:sz="0" w:space="0" w:color="auto"/>
        <w:left w:val="none" w:sz="0" w:space="0" w:color="auto"/>
        <w:bottom w:val="none" w:sz="0" w:space="0" w:color="auto"/>
        <w:right w:val="none" w:sz="0" w:space="0" w:color="auto"/>
      </w:divBdr>
    </w:div>
    <w:div w:id="6247757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
    <w:div w:id="633412574">
      <w:bodyDiv w:val="1"/>
      <w:marLeft w:val="0"/>
      <w:marRight w:val="0"/>
      <w:marTop w:val="0"/>
      <w:marBottom w:val="0"/>
      <w:divBdr>
        <w:top w:val="none" w:sz="0" w:space="0" w:color="auto"/>
        <w:left w:val="none" w:sz="0" w:space="0" w:color="auto"/>
        <w:bottom w:val="none" w:sz="0" w:space="0" w:color="auto"/>
        <w:right w:val="none" w:sz="0" w:space="0" w:color="auto"/>
      </w:divBdr>
    </w:div>
    <w:div w:id="638458500">
      <w:bodyDiv w:val="1"/>
      <w:marLeft w:val="0"/>
      <w:marRight w:val="0"/>
      <w:marTop w:val="0"/>
      <w:marBottom w:val="0"/>
      <w:divBdr>
        <w:top w:val="none" w:sz="0" w:space="0" w:color="auto"/>
        <w:left w:val="none" w:sz="0" w:space="0" w:color="auto"/>
        <w:bottom w:val="none" w:sz="0" w:space="0" w:color="auto"/>
        <w:right w:val="none" w:sz="0" w:space="0" w:color="auto"/>
      </w:divBdr>
    </w:div>
    <w:div w:id="644238324">
      <w:bodyDiv w:val="1"/>
      <w:marLeft w:val="0"/>
      <w:marRight w:val="0"/>
      <w:marTop w:val="0"/>
      <w:marBottom w:val="0"/>
      <w:divBdr>
        <w:top w:val="none" w:sz="0" w:space="0" w:color="auto"/>
        <w:left w:val="none" w:sz="0" w:space="0" w:color="auto"/>
        <w:bottom w:val="none" w:sz="0" w:space="0" w:color="auto"/>
        <w:right w:val="none" w:sz="0" w:space="0" w:color="auto"/>
      </w:divBdr>
    </w:div>
    <w:div w:id="647365287">
      <w:bodyDiv w:val="1"/>
      <w:marLeft w:val="0"/>
      <w:marRight w:val="0"/>
      <w:marTop w:val="0"/>
      <w:marBottom w:val="0"/>
      <w:divBdr>
        <w:top w:val="none" w:sz="0" w:space="0" w:color="auto"/>
        <w:left w:val="none" w:sz="0" w:space="0" w:color="auto"/>
        <w:bottom w:val="none" w:sz="0" w:space="0" w:color="auto"/>
        <w:right w:val="none" w:sz="0" w:space="0" w:color="auto"/>
      </w:divBdr>
    </w:div>
    <w:div w:id="652877478">
      <w:bodyDiv w:val="1"/>
      <w:marLeft w:val="0"/>
      <w:marRight w:val="0"/>
      <w:marTop w:val="0"/>
      <w:marBottom w:val="0"/>
      <w:divBdr>
        <w:top w:val="none" w:sz="0" w:space="0" w:color="auto"/>
        <w:left w:val="none" w:sz="0" w:space="0" w:color="auto"/>
        <w:bottom w:val="none" w:sz="0" w:space="0" w:color="auto"/>
        <w:right w:val="none" w:sz="0" w:space="0" w:color="auto"/>
      </w:divBdr>
    </w:div>
    <w:div w:id="656107047">
      <w:bodyDiv w:val="1"/>
      <w:marLeft w:val="0"/>
      <w:marRight w:val="0"/>
      <w:marTop w:val="0"/>
      <w:marBottom w:val="0"/>
      <w:divBdr>
        <w:top w:val="none" w:sz="0" w:space="0" w:color="auto"/>
        <w:left w:val="none" w:sz="0" w:space="0" w:color="auto"/>
        <w:bottom w:val="none" w:sz="0" w:space="0" w:color="auto"/>
        <w:right w:val="none" w:sz="0" w:space="0" w:color="auto"/>
      </w:divBdr>
    </w:div>
    <w:div w:id="659624212">
      <w:bodyDiv w:val="1"/>
      <w:marLeft w:val="0"/>
      <w:marRight w:val="0"/>
      <w:marTop w:val="0"/>
      <w:marBottom w:val="0"/>
      <w:divBdr>
        <w:top w:val="none" w:sz="0" w:space="0" w:color="auto"/>
        <w:left w:val="none" w:sz="0" w:space="0" w:color="auto"/>
        <w:bottom w:val="none" w:sz="0" w:space="0" w:color="auto"/>
        <w:right w:val="none" w:sz="0" w:space="0" w:color="auto"/>
      </w:divBdr>
    </w:div>
    <w:div w:id="660233401">
      <w:bodyDiv w:val="1"/>
      <w:marLeft w:val="0"/>
      <w:marRight w:val="0"/>
      <w:marTop w:val="0"/>
      <w:marBottom w:val="0"/>
      <w:divBdr>
        <w:top w:val="none" w:sz="0" w:space="0" w:color="auto"/>
        <w:left w:val="none" w:sz="0" w:space="0" w:color="auto"/>
        <w:bottom w:val="none" w:sz="0" w:space="0" w:color="auto"/>
        <w:right w:val="none" w:sz="0" w:space="0" w:color="auto"/>
      </w:divBdr>
    </w:div>
    <w:div w:id="661128593">
      <w:bodyDiv w:val="1"/>
      <w:marLeft w:val="0"/>
      <w:marRight w:val="0"/>
      <w:marTop w:val="0"/>
      <w:marBottom w:val="0"/>
      <w:divBdr>
        <w:top w:val="none" w:sz="0" w:space="0" w:color="auto"/>
        <w:left w:val="none" w:sz="0" w:space="0" w:color="auto"/>
        <w:bottom w:val="none" w:sz="0" w:space="0" w:color="auto"/>
        <w:right w:val="none" w:sz="0" w:space="0" w:color="auto"/>
      </w:divBdr>
    </w:div>
    <w:div w:id="661353454">
      <w:bodyDiv w:val="1"/>
      <w:marLeft w:val="0"/>
      <w:marRight w:val="0"/>
      <w:marTop w:val="0"/>
      <w:marBottom w:val="0"/>
      <w:divBdr>
        <w:top w:val="none" w:sz="0" w:space="0" w:color="auto"/>
        <w:left w:val="none" w:sz="0" w:space="0" w:color="auto"/>
        <w:bottom w:val="none" w:sz="0" w:space="0" w:color="auto"/>
        <w:right w:val="none" w:sz="0" w:space="0" w:color="auto"/>
      </w:divBdr>
    </w:div>
    <w:div w:id="677926243">
      <w:bodyDiv w:val="1"/>
      <w:marLeft w:val="0"/>
      <w:marRight w:val="0"/>
      <w:marTop w:val="0"/>
      <w:marBottom w:val="0"/>
      <w:divBdr>
        <w:top w:val="none" w:sz="0" w:space="0" w:color="auto"/>
        <w:left w:val="none" w:sz="0" w:space="0" w:color="auto"/>
        <w:bottom w:val="none" w:sz="0" w:space="0" w:color="auto"/>
        <w:right w:val="none" w:sz="0" w:space="0" w:color="auto"/>
      </w:divBdr>
    </w:div>
    <w:div w:id="688797993">
      <w:bodyDiv w:val="1"/>
      <w:marLeft w:val="0"/>
      <w:marRight w:val="0"/>
      <w:marTop w:val="0"/>
      <w:marBottom w:val="0"/>
      <w:divBdr>
        <w:top w:val="none" w:sz="0" w:space="0" w:color="auto"/>
        <w:left w:val="none" w:sz="0" w:space="0" w:color="auto"/>
        <w:bottom w:val="none" w:sz="0" w:space="0" w:color="auto"/>
        <w:right w:val="none" w:sz="0" w:space="0" w:color="auto"/>
      </w:divBdr>
    </w:div>
    <w:div w:id="689722106">
      <w:bodyDiv w:val="1"/>
      <w:marLeft w:val="0"/>
      <w:marRight w:val="0"/>
      <w:marTop w:val="0"/>
      <w:marBottom w:val="0"/>
      <w:divBdr>
        <w:top w:val="none" w:sz="0" w:space="0" w:color="auto"/>
        <w:left w:val="none" w:sz="0" w:space="0" w:color="auto"/>
        <w:bottom w:val="none" w:sz="0" w:space="0" w:color="auto"/>
        <w:right w:val="none" w:sz="0" w:space="0" w:color="auto"/>
      </w:divBdr>
    </w:div>
    <w:div w:id="692996757">
      <w:bodyDiv w:val="1"/>
      <w:marLeft w:val="0"/>
      <w:marRight w:val="0"/>
      <w:marTop w:val="0"/>
      <w:marBottom w:val="0"/>
      <w:divBdr>
        <w:top w:val="none" w:sz="0" w:space="0" w:color="auto"/>
        <w:left w:val="none" w:sz="0" w:space="0" w:color="auto"/>
        <w:bottom w:val="none" w:sz="0" w:space="0" w:color="auto"/>
        <w:right w:val="none" w:sz="0" w:space="0" w:color="auto"/>
      </w:divBdr>
    </w:div>
    <w:div w:id="696779090">
      <w:bodyDiv w:val="1"/>
      <w:marLeft w:val="0"/>
      <w:marRight w:val="0"/>
      <w:marTop w:val="0"/>
      <w:marBottom w:val="0"/>
      <w:divBdr>
        <w:top w:val="none" w:sz="0" w:space="0" w:color="auto"/>
        <w:left w:val="none" w:sz="0" w:space="0" w:color="auto"/>
        <w:bottom w:val="none" w:sz="0" w:space="0" w:color="auto"/>
        <w:right w:val="none" w:sz="0" w:space="0" w:color="auto"/>
      </w:divBdr>
    </w:div>
    <w:div w:id="714741828">
      <w:bodyDiv w:val="1"/>
      <w:marLeft w:val="0"/>
      <w:marRight w:val="0"/>
      <w:marTop w:val="0"/>
      <w:marBottom w:val="0"/>
      <w:divBdr>
        <w:top w:val="none" w:sz="0" w:space="0" w:color="auto"/>
        <w:left w:val="none" w:sz="0" w:space="0" w:color="auto"/>
        <w:bottom w:val="none" w:sz="0" w:space="0" w:color="auto"/>
        <w:right w:val="none" w:sz="0" w:space="0" w:color="auto"/>
      </w:divBdr>
    </w:div>
    <w:div w:id="724256592">
      <w:bodyDiv w:val="1"/>
      <w:marLeft w:val="0"/>
      <w:marRight w:val="0"/>
      <w:marTop w:val="0"/>
      <w:marBottom w:val="0"/>
      <w:divBdr>
        <w:top w:val="none" w:sz="0" w:space="0" w:color="auto"/>
        <w:left w:val="none" w:sz="0" w:space="0" w:color="auto"/>
        <w:bottom w:val="none" w:sz="0" w:space="0" w:color="auto"/>
        <w:right w:val="none" w:sz="0" w:space="0" w:color="auto"/>
      </w:divBdr>
    </w:div>
    <w:div w:id="731193515">
      <w:bodyDiv w:val="1"/>
      <w:marLeft w:val="0"/>
      <w:marRight w:val="0"/>
      <w:marTop w:val="0"/>
      <w:marBottom w:val="0"/>
      <w:divBdr>
        <w:top w:val="none" w:sz="0" w:space="0" w:color="auto"/>
        <w:left w:val="none" w:sz="0" w:space="0" w:color="auto"/>
        <w:bottom w:val="none" w:sz="0" w:space="0" w:color="auto"/>
        <w:right w:val="none" w:sz="0" w:space="0" w:color="auto"/>
      </w:divBdr>
    </w:div>
    <w:div w:id="732889696">
      <w:bodyDiv w:val="1"/>
      <w:marLeft w:val="0"/>
      <w:marRight w:val="0"/>
      <w:marTop w:val="0"/>
      <w:marBottom w:val="0"/>
      <w:divBdr>
        <w:top w:val="none" w:sz="0" w:space="0" w:color="auto"/>
        <w:left w:val="none" w:sz="0" w:space="0" w:color="auto"/>
        <w:bottom w:val="none" w:sz="0" w:space="0" w:color="auto"/>
        <w:right w:val="none" w:sz="0" w:space="0" w:color="auto"/>
      </w:divBdr>
    </w:div>
    <w:div w:id="735201957">
      <w:bodyDiv w:val="1"/>
      <w:marLeft w:val="0"/>
      <w:marRight w:val="0"/>
      <w:marTop w:val="0"/>
      <w:marBottom w:val="0"/>
      <w:divBdr>
        <w:top w:val="none" w:sz="0" w:space="0" w:color="auto"/>
        <w:left w:val="none" w:sz="0" w:space="0" w:color="auto"/>
        <w:bottom w:val="none" w:sz="0" w:space="0" w:color="auto"/>
        <w:right w:val="none" w:sz="0" w:space="0" w:color="auto"/>
      </w:divBdr>
    </w:div>
    <w:div w:id="736317972">
      <w:bodyDiv w:val="1"/>
      <w:marLeft w:val="0"/>
      <w:marRight w:val="0"/>
      <w:marTop w:val="0"/>
      <w:marBottom w:val="0"/>
      <w:divBdr>
        <w:top w:val="none" w:sz="0" w:space="0" w:color="auto"/>
        <w:left w:val="none" w:sz="0" w:space="0" w:color="auto"/>
        <w:bottom w:val="none" w:sz="0" w:space="0" w:color="auto"/>
        <w:right w:val="none" w:sz="0" w:space="0" w:color="auto"/>
      </w:divBdr>
    </w:div>
    <w:div w:id="736514461">
      <w:bodyDiv w:val="1"/>
      <w:marLeft w:val="0"/>
      <w:marRight w:val="0"/>
      <w:marTop w:val="0"/>
      <w:marBottom w:val="0"/>
      <w:divBdr>
        <w:top w:val="none" w:sz="0" w:space="0" w:color="auto"/>
        <w:left w:val="none" w:sz="0" w:space="0" w:color="auto"/>
        <w:bottom w:val="none" w:sz="0" w:space="0" w:color="auto"/>
        <w:right w:val="none" w:sz="0" w:space="0" w:color="auto"/>
      </w:divBdr>
    </w:div>
    <w:div w:id="742143168">
      <w:bodyDiv w:val="1"/>
      <w:marLeft w:val="0"/>
      <w:marRight w:val="0"/>
      <w:marTop w:val="0"/>
      <w:marBottom w:val="0"/>
      <w:divBdr>
        <w:top w:val="none" w:sz="0" w:space="0" w:color="auto"/>
        <w:left w:val="none" w:sz="0" w:space="0" w:color="auto"/>
        <w:bottom w:val="none" w:sz="0" w:space="0" w:color="auto"/>
        <w:right w:val="none" w:sz="0" w:space="0" w:color="auto"/>
      </w:divBdr>
    </w:div>
    <w:div w:id="742918548">
      <w:bodyDiv w:val="1"/>
      <w:marLeft w:val="0"/>
      <w:marRight w:val="0"/>
      <w:marTop w:val="0"/>
      <w:marBottom w:val="0"/>
      <w:divBdr>
        <w:top w:val="none" w:sz="0" w:space="0" w:color="auto"/>
        <w:left w:val="none" w:sz="0" w:space="0" w:color="auto"/>
        <w:bottom w:val="none" w:sz="0" w:space="0" w:color="auto"/>
        <w:right w:val="none" w:sz="0" w:space="0" w:color="auto"/>
      </w:divBdr>
    </w:div>
    <w:div w:id="746802750">
      <w:bodyDiv w:val="1"/>
      <w:marLeft w:val="0"/>
      <w:marRight w:val="0"/>
      <w:marTop w:val="0"/>
      <w:marBottom w:val="0"/>
      <w:divBdr>
        <w:top w:val="none" w:sz="0" w:space="0" w:color="auto"/>
        <w:left w:val="none" w:sz="0" w:space="0" w:color="auto"/>
        <w:bottom w:val="none" w:sz="0" w:space="0" w:color="auto"/>
        <w:right w:val="none" w:sz="0" w:space="0" w:color="auto"/>
      </w:divBdr>
    </w:div>
    <w:div w:id="747310159">
      <w:bodyDiv w:val="1"/>
      <w:marLeft w:val="0"/>
      <w:marRight w:val="0"/>
      <w:marTop w:val="0"/>
      <w:marBottom w:val="0"/>
      <w:divBdr>
        <w:top w:val="none" w:sz="0" w:space="0" w:color="auto"/>
        <w:left w:val="none" w:sz="0" w:space="0" w:color="auto"/>
        <w:bottom w:val="none" w:sz="0" w:space="0" w:color="auto"/>
        <w:right w:val="none" w:sz="0" w:space="0" w:color="auto"/>
      </w:divBdr>
    </w:div>
    <w:div w:id="748236662">
      <w:bodyDiv w:val="1"/>
      <w:marLeft w:val="0"/>
      <w:marRight w:val="0"/>
      <w:marTop w:val="0"/>
      <w:marBottom w:val="0"/>
      <w:divBdr>
        <w:top w:val="none" w:sz="0" w:space="0" w:color="auto"/>
        <w:left w:val="none" w:sz="0" w:space="0" w:color="auto"/>
        <w:bottom w:val="none" w:sz="0" w:space="0" w:color="auto"/>
        <w:right w:val="none" w:sz="0" w:space="0" w:color="auto"/>
      </w:divBdr>
    </w:div>
    <w:div w:id="749734803">
      <w:bodyDiv w:val="1"/>
      <w:marLeft w:val="0"/>
      <w:marRight w:val="0"/>
      <w:marTop w:val="0"/>
      <w:marBottom w:val="0"/>
      <w:divBdr>
        <w:top w:val="none" w:sz="0" w:space="0" w:color="auto"/>
        <w:left w:val="none" w:sz="0" w:space="0" w:color="auto"/>
        <w:bottom w:val="none" w:sz="0" w:space="0" w:color="auto"/>
        <w:right w:val="none" w:sz="0" w:space="0" w:color="auto"/>
      </w:divBdr>
    </w:div>
    <w:div w:id="754548717">
      <w:bodyDiv w:val="1"/>
      <w:marLeft w:val="0"/>
      <w:marRight w:val="0"/>
      <w:marTop w:val="0"/>
      <w:marBottom w:val="0"/>
      <w:divBdr>
        <w:top w:val="none" w:sz="0" w:space="0" w:color="auto"/>
        <w:left w:val="none" w:sz="0" w:space="0" w:color="auto"/>
        <w:bottom w:val="none" w:sz="0" w:space="0" w:color="auto"/>
        <w:right w:val="none" w:sz="0" w:space="0" w:color="auto"/>
      </w:divBdr>
    </w:div>
    <w:div w:id="766583933">
      <w:bodyDiv w:val="1"/>
      <w:marLeft w:val="0"/>
      <w:marRight w:val="0"/>
      <w:marTop w:val="0"/>
      <w:marBottom w:val="0"/>
      <w:divBdr>
        <w:top w:val="none" w:sz="0" w:space="0" w:color="auto"/>
        <w:left w:val="none" w:sz="0" w:space="0" w:color="auto"/>
        <w:bottom w:val="none" w:sz="0" w:space="0" w:color="auto"/>
        <w:right w:val="none" w:sz="0" w:space="0" w:color="auto"/>
      </w:divBdr>
    </w:div>
    <w:div w:id="767695609">
      <w:bodyDiv w:val="1"/>
      <w:marLeft w:val="0"/>
      <w:marRight w:val="0"/>
      <w:marTop w:val="0"/>
      <w:marBottom w:val="0"/>
      <w:divBdr>
        <w:top w:val="none" w:sz="0" w:space="0" w:color="auto"/>
        <w:left w:val="none" w:sz="0" w:space="0" w:color="auto"/>
        <w:bottom w:val="none" w:sz="0" w:space="0" w:color="auto"/>
        <w:right w:val="none" w:sz="0" w:space="0" w:color="auto"/>
      </w:divBdr>
    </w:div>
    <w:div w:id="767852143">
      <w:bodyDiv w:val="1"/>
      <w:marLeft w:val="0"/>
      <w:marRight w:val="0"/>
      <w:marTop w:val="0"/>
      <w:marBottom w:val="0"/>
      <w:divBdr>
        <w:top w:val="none" w:sz="0" w:space="0" w:color="auto"/>
        <w:left w:val="none" w:sz="0" w:space="0" w:color="auto"/>
        <w:bottom w:val="none" w:sz="0" w:space="0" w:color="auto"/>
        <w:right w:val="none" w:sz="0" w:space="0" w:color="auto"/>
      </w:divBdr>
    </w:div>
    <w:div w:id="772432590">
      <w:bodyDiv w:val="1"/>
      <w:marLeft w:val="0"/>
      <w:marRight w:val="0"/>
      <w:marTop w:val="0"/>
      <w:marBottom w:val="0"/>
      <w:divBdr>
        <w:top w:val="none" w:sz="0" w:space="0" w:color="auto"/>
        <w:left w:val="none" w:sz="0" w:space="0" w:color="auto"/>
        <w:bottom w:val="none" w:sz="0" w:space="0" w:color="auto"/>
        <w:right w:val="none" w:sz="0" w:space="0" w:color="auto"/>
      </w:divBdr>
    </w:div>
    <w:div w:id="773591860">
      <w:bodyDiv w:val="1"/>
      <w:marLeft w:val="0"/>
      <w:marRight w:val="0"/>
      <w:marTop w:val="0"/>
      <w:marBottom w:val="0"/>
      <w:divBdr>
        <w:top w:val="none" w:sz="0" w:space="0" w:color="auto"/>
        <w:left w:val="none" w:sz="0" w:space="0" w:color="auto"/>
        <w:bottom w:val="none" w:sz="0" w:space="0" w:color="auto"/>
        <w:right w:val="none" w:sz="0" w:space="0" w:color="auto"/>
      </w:divBdr>
    </w:div>
    <w:div w:id="774253252">
      <w:bodyDiv w:val="1"/>
      <w:marLeft w:val="0"/>
      <w:marRight w:val="0"/>
      <w:marTop w:val="0"/>
      <w:marBottom w:val="0"/>
      <w:divBdr>
        <w:top w:val="none" w:sz="0" w:space="0" w:color="auto"/>
        <w:left w:val="none" w:sz="0" w:space="0" w:color="auto"/>
        <w:bottom w:val="none" w:sz="0" w:space="0" w:color="auto"/>
        <w:right w:val="none" w:sz="0" w:space="0" w:color="auto"/>
      </w:divBdr>
    </w:div>
    <w:div w:id="789393875">
      <w:bodyDiv w:val="1"/>
      <w:marLeft w:val="0"/>
      <w:marRight w:val="0"/>
      <w:marTop w:val="0"/>
      <w:marBottom w:val="0"/>
      <w:divBdr>
        <w:top w:val="none" w:sz="0" w:space="0" w:color="auto"/>
        <w:left w:val="none" w:sz="0" w:space="0" w:color="auto"/>
        <w:bottom w:val="none" w:sz="0" w:space="0" w:color="auto"/>
        <w:right w:val="none" w:sz="0" w:space="0" w:color="auto"/>
      </w:divBdr>
    </w:div>
    <w:div w:id="797915483">
      <w:bodyDiv w:val="1"/>
      <w:marLeft w:val="0"/>
      <w:marRight w:val="0"/>
      <w:marTop w:val="0"/>
      <w:marBottom w:val="0"/>
      <w:divBdr>
        <w:top w:val="none" w:sz="0" w:space="0" w:color="auto"/>
        <w:left w:val="none" w:sz="0" w:space="0" w:color="auto"/>
        <w:bottom w:val="none" w:sz="0" w:space="0" w:color="auto"/>
        <w:right w:val="none" w:sz="0" w:space="0" w:color="auto"/>
      </w:divBdr>
    </w:div>
    <w:div w:id="804355968">
      <w:bodyDiv w:val="1"/>
      <w:marLeft w:val="0"/>
      <w:marRight w:val="0"/>
      <w:marTop w:val="0"/>
      <w:marBottom w:val="0"/>
      <w:divBdr>
        <w:top w:val="none" w:sz="0" w:space="0" w:color="auto"/>
        <w:left w:val="none" w:sz="0" w:space="0" w:color="auto"/>
        <w:bottom w:val="none" w:sz="0" w:space="0" w:color="auto"/>
        <w:right w:val="none" w:sz="0" w:space="0" w:color="auto"/>
      </w:divBdr>
    </w:div>
    <w:div w:id="806437042">
      <w:bodyDiv w:val="1"/>
      <w:marLeft w:val="0"/>
      <w:marRight w:val="0"/>
      <w:marTop w:val="0"/>
      <w:marBottom w:val="0"/>
      <w:divBdr>
        <w:top w:val="none" w:sz="0" w:space="0" w:color="auto"/>
        <w:left w:val="none" w:sz="0" w:space="0" w:color="auto"/>
        <w:bottom w:val="none" w:sz="0" w:space="0" w:color="auto"/>
        <w:right w:val="none" w:sz="0" w:space="0" w:color="auto"/>
      </w:divBdr>
    </w:div>
    <w:div w:id="807893784">
      <w:bodyDiv w:val="1"/>
      <w:marLeft w:val="0"/>
      <w:marRight w:val="0"/>
      <w:marTop w:val="0"/>
      <w:marBottom w:val="0"/>
      <w:divBdr>
        <w:top w:val="none" w:sz="0" w:space="0" w:color="auto"/>
        <w:left w:val="none" w:sz="0" w:space="0" w:color="auto"/>
        <w:bottom w:val="none" w:sz="0" w:space="0" w:color="auto"/>
        <w:right w:val="none" w:sz="0" w:space="0" w:color="auto"/>
      </w:divBdr>
    </w:div>
    <w:div w:id="819659876">
      <w:bodyDiv w:val="1"/>
      <w:marLeft w:val="0"/>
      <w:marRight w:val="0"/>
      <w:marTop w:val="0"/>
      <w:marBottom w:val="0"/>
      <w:divBdr>
        <w:top w:val="none" w:sz="0" w:space="0" w:color="auto"/>
        <w:left w:val="none" w:sz="0" w:space="0" w:color="auto"/>
        <w:bottom w:val="none" w:sz="0" w:space="0" w:color="auto"/>
        <w:right w:val="none" w:sz="0" w:space="0" w:color="auto"/>
      </w:divBdr>
    </w:div>
    <w:div w:id="820776446">
      <w:bodyDiv w:val="1"/>
      <w:marLeft w:val="0"/>
      <w:marRight w:val="0"/>
      <w:marTop w:val="0"/>
      <w:marBottom w:val="0"/>
      <w:divBdr>
        <w:top w:val="none" w:sz="0" w:space="0" w:color="auto"/>
        <w:left w:val="none" w:sz="0" w:space="0" w:color="auto"/>
        <w:bottom w:val="none" w:sz="0" w:space="0" w:color="auto"/>
        <w:right w:val="none" w:sz="0" w:space="0" w:color="auto"/>
      </w:divBdr>
    </w:div>
    <w:div w:id="828252155">
      <w:bodyDiv w:val="1"/>
      <w:marLeft w:val="0"/>
      <w:marRight w:val="0"/>
      <w:marTop w:val="0"/>
      <w:marBottom w:val="0"/>
      <w:divBdr>
        <w:top w:val="none" w:sz="0" w:space="0" w:color="auto"/>
        <w:left w:val="none" w:sz="0" w:space="0" w:color="auto"/>
        <w:bottom w:val="none" w:sz="0" w:space="0" w:color="auto"/>
        <w:right w:val="none" w:sz="0" w:space="0" w:color="auto"/>
      </w:divBdr>
    </w:div>
    <w:div w:id="828864000">
      <w:bodyDiv w:val="1"/>
      <w:marLeft w:val="0"/>
      <w:marRight w:val="0"/>
      <w:marTop w:val="0"/>
      <w:marBottom w:val="0"/>
      <w:divBdr>
        <w:top w:val="none" w:sz="0" w:space="0" w:color="auto"/>
        <w:left w:val="none" w:sz="0" w:space="0" w:color="auto"/>
        <w:bottom w:val="none" w:sz="0" w:space="0" w:color="auto"/>
        <w:right w:val="none" w:sz="0" w:space="0" w:color="auto"/>
      </w:divBdr>
    </w:div>
    <w:div w:id="837621429">
      <w:bodyDiv w:val="1"/>
      <w:marLeft w:val="0"/>
      <w:marRight w:val="0"/>
      <w:marTop w:val="0"/>
      <w:marBottom w:val="0"/>
      <w:divBdr>
        <w:top w:val="none" w:sz="0" w:space="0" w:color="auto"/>
        <w:left w:val="none" w:sz="0" w:space="0" w:color="auto"/>
        <w:bottom w:val="none" w:sz="0" w:space="0" w:color="auto"/>
        <w:right w:val="none" w:sz="0" w:space="0" w:color="auto"/>
      </w:divBdr>
    </w:div>
    <w:div w:id="840047022">
      <w:bodyDiv w:val="1"/>
      <w:marLeft w:val="0"/>
      <w:marRight w:val="0"/>
      <w:marTop w:val="0"/>
      <w:marBottom w:val="0"/>
      <w:divBdr>
        <w:top w:val="none" w:sz="0" w:space="0" w:color="auto"/>
        <w:left w:val="none" w:sz="0" w:space="0" w:color="auto"/>
        <w:bottom w:val="none" w:sz="0" w:space="0" w:color="auto"/>
        <w:right w:val="none" w:sz="0" w:space="0" w:color="auto"/>
      </w:divBdr>
    </w:div>
    <w:div w:id="854000841">
      <w:bodyDiv w:val="1"/>
      <w:marLeft w:val="0"/>
      <w:marRight w:val="0"/>
      <w:marTop w:val="0"/>
      <w:marBottom w:val="0"/>
      <w:divBdr>
        <w:top w:val="none" w:sz="0" w:space="0" w:color="auto"/>
        <w:left w:val="none" w:sz="0" w:space="0" w:color="auto"/>
        <w:bottom w:val="none" w:sz="0" w:space="0" w:color="auto"/>
        <w:right w:val="none" w:sz="0" w:space="0" w:color="auto"/>
      </w:divBdr>
    </w:div>
    <w:div w:id="856432383">
      <w:bodyDiv w:val="1"/>
      <w:marLeft w:val="0"/>
      <w:marRight w:val="0"/>
      <w:marTop w:val="0"/>
      <w:marBottom w:val="0"/>
      <w:divBdr>
        <w:top w:val="none" w:sz="0" w:space="0" w:color="auto"/>
        <w:left w:val="none" w:sz="0" w:space="0" w:color="auto"/>
        <w:bottom w:val="none" w:sz="0" w:space="0" w:color="auto"/>
        <w:right w:val="none" w:sz="0" w:space="0" w:color="auto"/>
      </w:divBdr>
    </w:div>
    <w:div w:id="875502328">
      <w:bodyDiv w:val="1"/>
      <w:marLeft w:val="0"/>
      <w:marRight w:val="0"/>
      <w:marTop w:val="0"/>
      <w:marBottom w:val="0"/>
      <w:divBdr>
        <w:top w:val="none" w:sz="0" w:space="0" w:color="auto"/>
        <w:left w:val="none" w:sz="0" w:space="0" w:color="auto"/>
        <w:bottom w:val="none" w:sz="0" w:space="0" w:color="auto"/>
        <w:right w:val="none" w:sz="0" w:space="0" w:color="auto"/>
      </w:divBdr>
    </w:div>
    <w:div w:id="880746883">
      <w:bodyDiv w:val="1"/>
      <w:marLeft w:val="0"/>
      <w:marRight w:val="0"/>
      <w:marTop w:val="0"/>
      <w:marBottom w:val="0"/>
      <w:divBdr>
        <w:top w:val="none" w:sz="0" w:space="0" w:color="auto"/>
        <w:left w:val="none" w:sz="0" w:space="0" w:color="auto"/>
        <w:bottom w:val="none" w:sz="0" w:space="0" w:color="auto"/>
        <w:right w:val="none" w:sz="0" w:space="0" w:color="auto"/>
      </w:divBdr>
    </w:div>
    <w:div w:id="884223352">
      <w:bodyDiv w:val="1"/>
      <w:marLeft w:val="0"/>
      <w:marRight w:val="0"/>
      <w:marTop w:val="0"/>
      <w:marBottom w:val="0"/>
      <w:divBdr>
        <w:top w:val="none" w:sz="0" w:space="0" w:color="auto"/>
        <w:left w:val="none" w:sz="0" w:space="0" w:color="auto"/>
        <w:bottom w:val="none" w:sz="0" w:space="0" w:color="auto"/>
        <w:right w:val="none" w:sz="0" w:space="0" w:color="auto"/>
      </w:divBdr>
    </w:div>
    <w:div w:id="886064828">
      <w:bodyDiv w:val="1"/>
      <w:marLeft w:val="0"/>
      <w:marRight w:val="0"/>
      <w:marTop w:val="0"/>
      <w:marBottom w:val="0"/>
      <w:divBdr>
        <w:top w:val="none" w:sz="0" w:space="0" w:color="auto"/>
        <w:left w:val="none" w:sz="0" w:space="0" w:color="auto"/>
        <w:bottom w:val="none" w:sz="0" w:space="0" w:color="auto"/>
        <w:right w:val="none" w:sz="0" w:space="0" w:color="auto"/>
      </w:divBdr>
    </w:div>
    <w:div w:id="887298592">
      <w:bodyDiv w:val="1"/>
      <w:marLeft w:val="0"/>
      <w:marRight w:val="0"/>
      <w:marTop w:val="0"/>
      <w:marBottom w:val="0"/>
      <w:divBdr>
        <w:top w:val="none" w:sz="0" w:space="0" w:color="auto"/>
        <w:left w:val="none" w:sz="0" w:space="0" w:color="auto"/>
        <w:bottom w:val="none" w:sz="0" w:space="0" w:color="auto"/>
        <w:right w:val="none" w:sz="0" w:space="0" w:color="auto"/>
      </w:divBdr>
    </w:div>
    <w:div w:id="894239239">
      <w:bodyDiv w:val="1"/>
      <w:marLeft w:val="0"/>
      <w:marRight w:val="0"/>
      <w:marTop w:val="0"/>
      <w:marBottom w:val="0"/>
      <w:divBdr>
        <w:top w:val="none" w:sz="0" w:space="0" w:color="auto"/>
        <w:left w:val="none" w:sz="0" w:space="0" w:color="auto"/>
        <w:bottom w:val="none" w:sz="0" w:space="0" w:color="auto"/>
        <w:right w:val="none" w:sz="0" w:space="0" w:color="auto"/>
      </w:divBdr>
    </w:div>
    <w:div w:id="915943847">
      <w:bodyDiv w:val="1"/>
      <w:marLeft w:val="0"/>
      <w:marRight w:val="0"/>
      <w:marTop w:val="0"/>
      <w:marBottom w:val="0"/>
      <w:divBdr>
        <w:top w:val="none" w:sz="0" w:space="0" w:color="auto"/>
        <w:left w:val="none" w:sz="0" w:space="0" w:color="auto"/>
        <w:bottom w:val="none" w:sz="0" w:space="0" w:color="auto"/>
        <w:right w:val="none" w:sz="0" w:space="0" w:color="auto"/>
      </w:divBdr>
    </w:div>
    <w:div w:id="920141371">
      <w:bodyDiv w:val="1"/>
      <w:marLeft w:val="0"/>
      <w:marRight w:val="0"/>
      <w:marTop w:val="0"/>
      <w:marBottom w:val="0"/>
      <w:divBdr>
        <w:top w:val="none" w:sz="0" w:space="0" w:color="auto"/>
        <w:left w:val="none" w:sz="0" w:space="0" w:color="auto"/>
        <w:bottom w:val="none" w:sz="0" w:space="0" w:color="auto"/>
        <w:right w:val="none" w:sz="0" w:space="0" w:color="auto"/>
      </w:divBdr>
    </w:div>
    <w:div w:id="923029437">
      <w:bodyDiv w:val="1"/>
      <w:marLeft w:val="0"/>
      <w:marRight w:val="0"/>
      <w:marTop w:val="0"/>
      <w:marBottom w:val="0"/>
      <w:divBdr>
        <w:top w:val="none" w:sz="0" w:space="0" w:color="auto"/>
        <w:left w:val="none" w:sz="0" w:space="0" w:color="auto"/>
        <w:bottom w:val="none" w:sz="0" w:space="0" w:color="auto"/>
        <w:right w:val="none" w:sz="0" w:space="0" w:color="auto"/>
      </w:divBdr>
    </w:div>
    <w:div w:id="923533662">
      <w:bodyDiv w:val="1"/>
      <w:marLeft w:val="0"/>
      <w:marRight w:val="0"/>
      <w:marTop w:val="0"/>
      <w:marBottom w:val="0"/>
      <w:divBdr>
        <w:top w:val="none" w:sz="0" w:space="0" w:color="auto"/>
        <w:left w:val="none" w:sz="0" w:space="0" w:color="auto"/>
        <w:bottom w:val="none" w:sz="0" w:space="0" w:color="auto"/>
        <w:right w:val="none" w:sz="0" w:space="0" w:color="auto"/>
      </w:divBdr>
    </w:div>
    <w:div w:id="924923386">
      <w:bodyDiv w:val="1"/>
      <w:marLeft w:val="0"/>
      <w:marRight w:val="0"/>
      <w:marTop w:val="0"/>
      <w:marBottom w:val="0"/>
      <w:divBdr>
        <w:top w:val="none" w:sz="0" w:space="0" w:color="auto"/>
        <w:left w:val="none" w:sz="0" w:space="0" w:color="auto"/>
        <w:bottom w:val="none" w:sz="0" w:space="0" w:color="auto"/>
        <w:right w:val="none" w:sz="0" w:space="0" w:color="auto"/>
      </w:divBdr>
    </w:div>
    <w:div w:id="932514562">
      <w:bodyDiv w:val="1"/>
      <w:marLeft w:val="0"/>
      <w:marRight w:val="0"/>
      <w:marTop w:val="0"/>
      <w:marBottom w:val="0"/>
      <w:divBdr>
        <w:top w:val="none" w:sz="0" w:space="0" w:color="auto"/>
        <w:left w:val="none" w:sz="0" w:space="0" w:color="auto"/>
        <w:bottom w:val="none" w:sz="0" w:space="0" w:color="auto"/>
        <w:right w:val="none" w:sz="0" w:space="0" w:color="auto"/>
      </w:divBdr>
    </w:div>
    <w:div w:id="938290418">
      <w:bodyDiv w:val="1"/>
      <w:marLeft w:val="0"/>
      <w:marRight w:val="0"/>
      <w:marTop w:val="0"/>
      <w:marBottom w:val="0"/>
      <w:divBdr>
        <w:top w:val="none" w:sz="0" w:space="0" w:color="auto"/>
        <w:left w:val="none" w:sz="0" w:space="0" w:color="auto"/>
        <w:bottom w:val="none" w:sz="0" w:space="0" w:color="auto"/>
        <w:right w:val="none" w:sz="0" w:space="0" w:color="auto"/>
      </w:divBdr>
    </w:div>
    <w:div w:id="939726506">
      <w:bodyDiv w:val="1"/>
      <w:marLeft w:val="0"/>
      <w:marRight w:val="0"/>
      <w:marTop w:val="0"/>
      <w:marBottom w:val="0"/>
      <w:divBdr>
        <w:top w:val="none" w:sz="0" w:space="0" w:color="auto"/>
        <w:left w:val="none" w:sz="0" w:space="0" w:color="auto"/>
        <w:bottom w:val="none" w:sz="0" w:space="0" w:color="auto"/>
        <w:right w:val="none" w:sz="0" w:space="0" w:color="auto"/>
      </w:divBdr>
    </w:div>
    <w:div w:id="942037457">
      <w:bodyDiv w:val="1"/>
      <w:marLeft w:val="0"/>
      <w:marRight w:val="0"/>
      <w:marTop w:val="0"/>
      <w:marBottom w:val="0"/>
      <w:divBdr>
        <w:top w:val="none" w:sz="0" w:space="0" w:color="auto"/>
        <w:left w:val="none" w:sz="0" w:space="0" w:color="auto"/>
        <w:bottom w:val="none" w:sz="0" w:space="0" w:color="auto"/>
        <w:right w:val="none" w:sz="0" w:space="0" w:color="auto"/>
      </w:divBdr>
    </w:div>
    <w:div w:id="946811562">
      <w:bodyDiv w:val="1"/>
      <w:marLeft w:val="0"/>
      <w:marRight w:val="0"/>
      <w:marTop w:val="0"/>
      <w:marBottom w:val="0"/>
      <w:divBdr>
        <w:top w:val="none" w:sz="0" w:space="0" w:color="auto"/>
        <w:left w:val="none" w:sz="0" w:space="0" w:color="auto"/>
        <w:bottom w:val="none" w:sz="0" w:space="0" w:color="auto"/>
        <w:right w:val="none" w:sz="0" w:space="0" w:color="auto"/>
      </w:divBdr>
    </w:div>
    <w:div w:id="947857395">
      <w:bodyDiv w:val="1"/>
      <w:marLeft w:val="0"/>
      <w:marRight w:val="0"/>
      <w:marTop w:val="0"/>
      <w:marBottom w:val="0"/>
      <w:divBdr>
        <w:top w:val="none" w:sz="0" w:space="0" w:color="auto"/>
        <w:left w:val="none" w:sz="0" w:space="0" w:color="auto"/>
        <w:bottom w:val="none" w:sz="0" w:space="0" w:color="auto"/>
        <w:right w:val="none" w:sz="0" w:space="0" w:color="auto"/>
      </w:divBdr>
    </w:div>
    <w:div w:id="971599899">
      <w:bodyDiv w:val="1"/>
      <w:marLeft w:val="0"/>
      <w:marRight w:val="0"/>
      <w:marTop w:val="0"/>
      <w:marBottom w:val="0"/>
      <w:divBdr>
        <w:top w:val="none" w:sz="0" w:space="0" w:color="auto"/>
        <w:left w:val="none" w:sz="0" w:space="0" w:color="auto"/>
        <w:bottom w:val="none" w:sz="0" w:space="0" w:color="auto"/>
        <w:right w:val="none" w:sz="0" w:space="0" w:color="auto"/>
      </w:divBdr>
    </w:div>
    <w:div w:id="973144530">
      <w:bodyDiv w:val="1"/>
      <w:marLeft w:val="0"/>
      <w:marRight w:val="0"/>
      <w:marTop w:val="0"/>
      <w:marBottom w:val="0"/>
      <w:divBdr>
        <w:top w:val="none" w:sz="0" w:space="0" w:color="auto"/>
        <w:left w:val="none" w:sz="0" w:space="0" w:color="auto"/>
        <w:bottom w:val="none" w:sz="0" w:space="0" w:color="auto"/>
        <w:right w:val="none" w:sz="0" w:space="0" w:color="auto"/>
      </w:divBdr>
    </w:div>
    <w:div w:id="976302221">
      <w:bodyDiv w:val="1"/>
      <w:marLeft w:val="0"/>
      <w:marRight w:val="0"/>
      <w:marTop w:val="0"/>
      <w:marBottom w:val="0"/>
      <w:divBdr>
        <w:top w:val="none" w:sz="0" w:space="0" w:color="auto"/>
        <w:left w:val="none" w:sz="0" w:space="0" w:color="auto"/>
        <w:bottom w:val="none" w:sz="0" w:space="0" w:color="auto"/>
        <w:right w:val="none" w:sz="0" w:space="0" w:color="auto"/>
      </w:divBdr>
    </w:div>
    <w:div w:id="987200668">
      <w:bodyDiv w:val="1"/>
      <w:marLeft w:val="0"/>
      <w:marRight w:val="0"/>
      <w:marTop w:val="0"/>
      <w:marBottom w:val="0"/>
      <w:divBdr>
        <w:top w:val="none" w:sz="0" w:space="0" w:color="auto"/>
        <w:left w:val="none" w:sz="0" w:space="0" w:color="auto"/>
        <w:bottom w:val="none" w:sz="0" w:space="0" w:color="auto"/>
        <w:right w:val="none" w:sz="0" w:space="0" w:color="auto"/>
      </w:divBdr>
    </w:div>
    <w:div w:id="987782554">
      <w:bodyDiv w:val="1"/>
      <w:marLeft w:val="0"/>
      <w:marRight w:val="0"/>
      <w:marTop w:val="0"/>
      <w:marBottom w:val="0"/>
      <w:divBdr>
        <w:top w:val="none" w:sz="0" w:space="0" w:color="auto"/>
        <w:left w:val="none" w:sz="0" w:space="0" w:color="auto"/>
        <w:bottom w:val="none" w:sz="0" w:space="0" w:color="auto"/>
        <w:right w:val="none" w:sz="0" w:space="0" w:color="auto"/>
      </w:divBdr>
    </w:div>
    <w:div w:id="990019356">
      <w:bodyDiv w:val="1"/>
      <w:marLeft w:val="0"/>
      <w:marRight w:val="0"/>
      <w:marTop w:val="0"/>
      <w:marBottom w:val="0"/>
      <w:divBdr>
        <w:top w:val="none" w:sz="0" w:space="0" w:color="auto"/>
        <w:left w:val="none" w:sz="0" w:space="0" w:color="auto"/>
        <w:bottom w:val="none" w:sz="0" w:space="0" w:color="auto"/>
        <w:right w:val="none" w:sz="0" w:space="0" w:color="auto"/>
      </w:divBdr>
    </w:div>
    <w:div w:id="991062578">
      <w:bodyDiv w:val="1"/>
      <w:marLeft w:val="0"/>
      <w:marRight w:val="0"/>
      <w:marTop w:val="0"/>
      <w:marBottom w:val="0"/>
      <w:divBdr>
        <w:top w:val="none" w:sz="0" w:space="0" w:color="auto"/>
        <w:left w:val="none" w:sz="0" w:space="0" w:color="auto"/>
        <w:bottom w:val="none" w:sz="0" w:space="0" w:color="auto"/>
        <w:right w:val="none" w:sz="0" w:space="0" w:color="auto"/>
      </w:divBdr>
    </w:div>
    <w:div w:id="991104875">
      <w:bodyDiv w:val="1"/>
      <w:marLeft w:val="0"/>
      <w:marRight w:val="0"/>
      <w:marTop w:val="0"/>
      <w:marBottom w:val="0"/>
      <w:divBdr>
        <w:top w:val="none" w:sz="0" w:space="0" w:color="auto"/>
        <w:left w:val="none" w:sz="0" w:space="0" w:color="auto"/>
        <w:bottom w:val="none" w:sz="0" w:space="0" w:color="auto"/>
        <w:right w:val="none" w:sz="0" w:space="0" w:color="auto"/>
      </w:divBdr>
    </w:div>
    <w:div w:id="992218597">
      <w:bodyDiv w:val="1"/>
      <w:marLeft w:val="0"/>
      <w:marRight w:val="0"/>
      <w:marTop w:val="0"/>
      <w:marBottom w:val="0"/>
      <w:divBdr>
        <w:top w:val="none" w:sz="0" w:space="0" w:color="auto"/>
        <w:left w:val="none" w:sz="0" w:space="0" w:color="auto"/>
        <w:bottom w:val="none" w:sz="0" w:space="0" w:color="auto"/>
        <w:right w:val="none" w:sz="0" w:space="0" w:color="auto"/>
      </w:divBdr>
    </w:div>
    <w:div w:id="1000422873">
      <w:bodyDiv w:val="1"/>
      <w:marLeft w:val="0"/>
      <w:marRight w:val="0"/>
      <w:marTop w:val="0"/>
      <w:marBottom w:val="0"/>
      <w:divBdr>
        <w:top w:val="none" w:sz="0" w:space="0" w:color="auto"/>
        <w:left w:val="none" w:sz="0" w:space="0" w:color="auto"/>
        <w:bottom w:val="none" w:sz="0" w:space="0" w:color="auto"/>
        <w:right w:val="none" w:sz="0" w:space="0" w:color="auto"/>
      </w:divBdr>
    </w:div>
    <w:div w:id="1005012349">
      <w:bodyDiv w:val="1"/>
      <w:marLeft w:val="0"/>
      <w:marRight w:val="0"/>
      <w:marTop w:val="0"/>
      <w:marBottom w:val="0"/>
      <w:divBdr>
        <w:top w:val="none" w:sz="0" w:space="0" w:color="auto"/>
        <w:left w:val="none" w:sz="0" w:space="0" w:color="auto"/>
        <w:bottom w:val="none" w:sz="0" w:space="0" w:color="auto"/>
        <w:right w:val="none" w:sz="0" w:space="0" w:color="auto"/>
      </w:divBdr>
    </w:div>
    <w:div w:id="1008142634">
      <w:bodyDiv w:val="1"/>
      <w:marLeft w:val="0"/>
      <w:marRight w:val="0"/>
      <w:marTop w:val="0"/>
      <w:marBottom w:val="0"/>
      <w:divBdr>
        <w:top w:val="none" w:sz="0" w:space="0" w:color="auto"/>
        <w:left w:val="none" w:sz="0" w:space="0" w:color="auto"/>
        <w:bottom w:val="none" w:sz="0" w:space="0" w:color="auto"/>
        <w:right w:val="none" w:sz="0" w:space="0" w:color="auto"/>
      </w:divBdr>
    </w:div>
    <w:div w:id="1016075563">
      <w:bodyDiv w:val="1"/>
      <w:marLeft w:val="0"/>
      <w:marRight w:val="0"/>
      <w:marTop w:val="0"/>
      <w:marBottom w:val="0"/>
      <w:divBdr>
        <w:top w:val="none" w:sz="0" w:space="0" w:color="auto"/>
        <w:left w:val="none" w:sz="0" w:space="0" w:color="auto"/>
        <w:bottom w:val="none" w:sz="0" w:space="0" w:color="auto"/>
        <w:right w:val="none" w:sz="0" w:space="0" w:color="auto"/>
      </w:divBdr>
    </w:div>
    <w:div w:id="1033463730">
      <w:bodyDiv w:val="1"/>
      <w:marLeft w:val="0"/>
      <w:marRight w:val="0"/>
      <w:marTop w:val="0"/>
      <w:marBottom w:val="0"/>
      <w:divBdr>
        <w:top w:val="none" w:sz="0" w:space="0" w:color="auto"/>
        <w:left w:val="none" w:sz="0" w:space="0" w:color="auto"/>
        <w:bottom w:val="none" w:sz="0" w:space="0" w:color="auto"/>
        <w:right w:val="none" w:sz="0" w:space="0" w:color="auto"/>
      </w:divBdr>
    </w:div>
    <w:div w:id="1042174721">
      <w:bodyDiv w:val="1"/>
      <w:marLeft w:val="0"/>
      <w:marRight w:val="0"/>
      <w:marTop w:val="0"/>
      <w:marBottom w:val="0"/>
      <w:divBdr>
        <w:top w:val="none" w:sz="0" w:space="0" w:color="auto"/>
        <w:left w:val="none" w:sz="0" w:space="0" w:color="auto"/>
        <w:bottom w:val="none" w:sz="0" w:space="0" w:color="auto"/>
        <w:right w:val="none" w:sz="0" w:space="0" w:color="auto"/>
      </w:divBdr>
    </w:div>
    <w:div w:id="1045638652">
      <w:bodyDiv w:val="1"/>
      <w:marLeft w:val="0"/>
      <w:marRight w:val="0"/>
      <w:marTop w:val="0"/>
      <w:marBottom w:val="0"/>
      <w:divBdr>
        <w:top w:val="none" w:sz="0" w:space="0" w:color="auto"/>
        <w:left w:val="none" w:sz="0" w:space="0" w:color="auto"/>
        <w:bottom w:val="none" w:sz="0" w:space="0" w:color="auto"/>
        <w:right w:val="none" w:sz="0" w:space="0" w:color="auto"/>
      </w:divBdr>
      <w:divsChild>
        <w:div w:id="822625216">
          <w:marLeft w:val="0"/>
          <w:marRight w:val="0"/>
          <w:marTop w:val="0"/>
          <w:marBottom w:val="0"/>
          <w:divBdr>
            <w:top w:val="none" w:sz="0" w:space="0" w:color="auto"/>
            <w:left w:val="none" w:sz="0" w:space="0" w:color="auto"/>
            <w:bottom w:val="none" w:sz="0" w:space="0" w:color="auto"/>
            <w:right w:val="none" w:sz="0" w:space="0" w:color="auto"/>
          </w:divBdr>
        </w:div>
      </w:divsChild>
    </w:div>
    <w:div w:id="1047726619">
      <w:bodyDiv w:val="1"/>
      <w:marLeft w:val="0"/>
      <w:marRight w:val="0"/>
      <w:marTop w:val="0"/>
      <w:marBottom w:val="0"/>
      <w:divBdr>
        <w:top w:val="none" w:sz="0" w:space="0" w:color="auto"/>
        <w:left w:val="none" w:sz="0" w:space="0" w:color="auto"/>
        <w:bottom w:val="none" w:sz="0" w:space="0" w:color="auto"/>
        <w:right w:val="none" w:sz="0" w:space="0" w:color="auto"/>
      </w:divBdr>
    </w:div>
    <w:div w:id="1048803181">
      <w:bodyDiv w:val="1"/>
      <w:marLeft w:val="0"/>
      <w:marRight w:val="0"/>
      <w:marTop w:val="0"/>
      <w:marBottom w:val="0"/>
      <w:divBdr>
        <w:top w:val="none" w:sz="0" w:space="0" w:color="auto"/>
        <w:left w:val="none" w:sz="0" w:space="0" w:color="auto"/>
        <w:bottom w:val="none" w:sz="0" w:space="0" w:color="auto"/>
        <w:right w:val="none" w:sz="0" w:space="0" w:color="auto"/>
      </w:divBdr>
    </w:div>
    <w:div w:id="1049577345">
      <w:bodyDiv w:val="1"/>
      <w:marLeft w:val="0"/>
      <w:marRight w:val="0"/>
      <w:marTop w:val="0"/>
      <w:marBottom w:val="0"/>
      <w:divBdr>
        <w:top w:val="none" w:sz="0" w:space="0" w:color="auto"/>
        <w:left w:val="none" w:sz="0" w:space="0" w:color="auto"/>
        <w:bottom w:val="none" w:sz="0" w:space="0" w:color="auto"/>
        <w:right w:val="none" w:sz="0" w:space="0" w:color="auto"/>
      </w:divBdr>
    </w:div>
    <w:div w:id="1054237752">
      <w:bodyDiv w:val="1"/>
      <w:marLeft w:val="0"/>
      <w:marRight w:val="0"/>
      <w:marTop w:val="0"/>
      <w:marBottom w:val="0"/>
      <w:divBdr>
        <w:top w:val="none" w:sz="0" w:space="0" w:color="auto"/>
        <w:left w:val="none" w:sz="0" w:space="0" w:color="auto"/>
        <w:bottom w:val="none" w:sz="0" w:space="0" w:color="auto"/>
        <w:right w:val="none" w:sz="0" w:space="0" w:color="auto"/>
      </w:divBdr>
    </w:div>
    <w:div w:id="1054812354">
      <w:bodyDiv w:val="1"/>
      <w:marLeft w:val="0"/>
      <w:marRight w:val="0"/>
      <w:marTop w:val="0"/>
      <w:marBottom w:val="0"/>
      <w:divBdr>
        <w:top w:val="none" w:sz="0" w:space="0" w:color="auto"/>
        <w:left w:val="none" w:sz="0" w:space="0" w:color="auto"/>
        <w:bottom w:val="none" w:sz="0" w:space="0" w:color="auto"/>
        <w:right w:val="none" w:sz="0" w:space="0" w:color="auto"/>
      </w:divBdr>
    </w:div>
    <w:div w:id="1056050448">
      <w:bodyDiv w:val="1"/>
      <w:marLeft w:val="0"/>
      <w:marRight w:val="0"/>
      <w:marTop w:val="0"/>
      <w:marBottom w:val="0"/>
      <w:divBdr>
        <w:top w:val="none" w:sz="0" w:space="0" w:color="auto"/>
        <w:left w:val="none" w:sz="0" w:space="0" w:color="auto"/>
        <w:bottom w:val="none" w:sz="0" w:space="0" w:color="auto"/>
        <w:right w:val="none" w:sz="0" w:space="0" w:color="auto"/>
      </w:divBdr>
    </w:div>
    <w:div w:id="1057163016">
      <w:bodyDiv w:val="1"/>
      <w:marLeft w:val="0"/>
      <w:marRight w:val="0"/>
      <w:marTop w:val="0"/>
      <w:marBottom w:val="0"/>
      <w:divBdr>
        <w:top w:val="none" w:sz="0" w:space="0" w:color="auto"/>
        <w:left w:val="none" w:sz="0" w:space="0" w:color="auto"/>
        <w:bottom w:val="none" w:sz="0" w:space="0" w:color="auto"/>
        <w:right w:val="none" w:sz="0" w:space="0" w:color="auto"/>
      </w:divBdr>
    </w:div>
    <w:div w:id="1058212153">
      <w:bodyDiv w:val="1"/>
      <w:marLeft w:val="0"/>
      <w:marRight w:val="0"/>
      <w:marTop w:val="0"/>
      <w:marBottom w:val="0"/>
      <w:divBdr>
        <w:top w:val="none" w:sz="0" w:space="0" w:color="auto"/>
        <w:left w:val="none" w:sz="0" w:space="0" w:color="auto"/>
        <w:bottom w:val="none" w:sz="0" w:space="0" w:color="auto"/>
        <w:right w:val="none" w:sz="0" w:space="0" w:color="auto"/>
      </w:divBdr>
    </w:div>
    <w:div w:id="1063874893">
      <w:bodyDiv w:val="1"/>
      <w:marLeft w:val="0"/>
      <w:marRight w:val="0"/>
      <w:marTop w:val="0"/>
      <w:marBottom w:val="0"/>
      <w:divBdr>
        <w:top w:val="none" w:sz="0" w:space="0" w:color="auto"/>
        <w:left w:val="none" w:sz="0" w:space="0" w:color="auto"/>
        <w:bottom w:val="none" w:sz="0" w:space="0" w:color="auto"/>
        <w:right w:val="none" w:sz="0" w:space="0" w:color="auto"/>
      </w:divBdr>
    </w:div>
    <w:div w:id="1072846799">
      <w:bodyDiv w:val="1"/>
      <w:marLeft w:val="0"/>
      <w:marRight w:val="0"/>
      <w:marTop w:val="0"/>
      <w:marBottom w:val="0"/>
      <w:divBdr>
        <w:top w:val="none" w:sz="0" w:space="0" w:color="auto"/>
        <w:left w:val="none" w:sz="0" w:space="0" w:color="auto"/>
        <w:bottom w:val="none" w:sz="0" w:space="0" w:color="auto"/>
        <w:right w:val="none" w:sz="0" w:space="0" w:color="auto"/>
      </w:divBdr>
    </w:div>
    <w:div w:id="1081290130">
      <w:bodyDiv w:val="1"/>
      <w:marLeft w:val="0"/>
      <w:marRight w:val="0"/>
      <w:marTop w:val="0"/>
      <w:marBottom w:val="0"/>
      <w:divBdr>
        <w:top w:val="none" w:sz="0" w:space="0" w:color="auto"/>
        <w:left w:val="none" w:sz="0" w:space="0" w:color="auto"/>
        <w:bottom w:val="none" w:sz="0" w:space="0" w:color="auto"/>
        <w:right w:val="none" w:sz="0" w:space="0" w:color="auto"/>
      </w:divBdr>
    </w:div>
    <w:div w:id="1088691904">
      <w:bodyDiv w:val="1"/>
      <w:marLeft w:val="0"/>
      <w:marRight w:val="0"/>
      <w:marTop w:val="0"/>
      <w:marBottom w:val="0"/>
      <w:divBdr>
        <w:top w:val="none" w:sz="0" w:space="0" w:color="auto"/>
        <w:left w:val="none" w:sz="0" w:space="0" w:color="auto"/>
        <w:bottom w:val="none" w:sz="0" w:space="0" w:color="auto"/>
        <w:right w:val="none" w:sz="0" w:space="0" w:color="auto"/>
      </w:divBdr>
    </w:div>
    <w:div w:id="1095512161">
      <w:bodyDiv w:val="1"/>
      <w:marLeft w:val="0"/>
      <w:marRight w:val="0"/>
      <w:marTop w:val="0"/>
      <w:marBottom w:val="0"/>
      <w:divBdr>
        <w:top w:val="none" w:sz="0" w:space="0" w:color="auto"/>
        <w:left w:val="none" w:sz="0" w:space="0" w:color="auto"/>
        <w:bottom w:val="none" w:sz="0" w:space="0" w:color="auto"/>
        <w:right w:val="none" w:sz="0" w:space="0" w:color="auto"/>
      </w:divBdr>
    </w:div>
    <w:div w:id="1101335508">
      <w:bodyDiv w:val="1"/>
      <w:marLeft w:val="0"/>
      <w:marRight w:val="0"/>
      <w:marTop w:val="0"/>
      <w:marBottom w:val="0"/>
      <w:divBdr>
        <w:top w:val="none" w:sz="0" w:space="0" w:color="auto"/>
        <w:left w:val="none" w:sz="0" w:space="0" w:color="auto"/>
        <w:bottom w:val="none" w:sz="0" w:space="0" w:color="auto"/>
        <w:right w:val="none" w:sz="0" w:space="0" w:color="auto"/>
      </w:divBdr>
    </w:div>
    <w:div w:id="1103914484">
      <w:bodyDiv w:val="1"/>
      <w:marLeft w:val="0"/>
      <w:marRight w:val="0"/>
      <w:marTop w:val="0"/>
      <w:marBottom w:val="0"/>
      <w:divBdr>
        <w:top w:val="none" w:sz="0" w:space="0" w:color="auto"/>
        <w:left w:val="none" w:sz="0" w:space="0" w:color="auto"/>
        <w:bottom w:val="none" w:sz="0" w:space="0" w:color="auto"/>
        <w:right w:val="none" w:sz="0" w:space="0" w:color="auto"/>
      </w:divBdr>
    </w:div>
    <w:div w:id="1108279621">
      <w:bodyDiv w:val="1"/>
      <w:marLeft w:val="0"/>
      <w:marRight w:val="0"/>
      <w:marTop w:val="0"/>
      <w:marBottom w:val="0"/>
      <w:divBdr>
        <w:top w:val="none" w:sz="0" w:space="0" w:color="auto"/>
        <w:left w:val="none" w:sz="0" w:space="0" w:color="auto"/>
        <w:bottom w:val="none" w:sz="0" w:space="0" w:color="auto"/>
        <w:right w:val="none" w:sz="0" w:space="0" w:color="auto"/>
      </w:divBdr>
    </w:div>
    <w:div w:id="1110472521">
      <w:bodyDiv w:val="1"/>
      <w:marLeft w:val="0"/>
      <w:marRight w:val="0"/>
      <w:marTop w:val="0"/>
      <w:marBottom w:val="0"/>
      <w:divBdr>
        <w:top w:val="none" w:sz="0" w:space="0" w:color="auto"/>
        <w:left w:val="none" w:sz="0" w:space="0" w:color="auto"/>
        <w:bottom w:val="none" w:sz="0" w:space="0" w:color="auto"/>
        <w:right w:val="none" w:sz="0" w:space="0" w:color="auto"/>
      </w:divBdr>
    </w:div>
    <w:div w:id="1114207404">
      <w:bodyDiv w:val="1"/>
      <w:marLeft w:val="0"/>
      <w:marRight w:val="0"/>
      <w:marTop w:val="0"/>
      <w:marBottom w:val="0"/>
      <w:divBdr>
        <w:top w:val="none" w:sz="0" w:space="0" w:color="auto"/>
        <w:left w:val="none" w:sz="0" w:space="0" w:color="auto"/>
        <w:bottom w:val="none" w:sz="0" w:space="0" w:color="auto"/>
        <w:right w:val="none" w:sz="0" w:space="0" w:color="auto"/>
      </w:divBdr>
    </w:div>
    <w:div w:id="1125781482">
      <w:bodyDiv w:val="1"/>
      <w:marLeft w:val="0"/>
      <w:marRight w:val="0"/>
      <w:marTop w:val="0"/>
      <w:marBottom w:val="0"/>
      <w:divBdr>
        <w:top w:val="none" w:sz="0" w:space="0" w:color="auto"/>
        <w:left w:val="none" w:sz="0" w:space="0" w:color="auto"/>
        <w:bottom w:val="none" w:sz="0" w:space="0" w:color="auto"/>
        <w:right w:val="none" w:sz="0" w:space="0" w:color="auto"/>
      </w:divBdr>
    </w:div>
    <w:div w:id="1129009280">
      <w:bodyDiv w:val="1"/>
      <w:marLeft w:val="0"/>
      <w:marRight w:val="0"/>
      <w:marTop w:val="0"/>
      <w:marBottom w:val="0"/>
      <w:divBdr>
        <w:top w:val="none" w:sz="0" w:space="0" w:color="auto"/>
        <w:left w:val="none" w:sz="0" w:space="0" w:color="auto"/>
        <w:bottom w:val="none" w:sz="0" w:space="0" w:color="auto"/>
        <w:right w:val="none" w:sz="0" w:space="0" w:color="auto"/>
      </w:divBdr>
    </w:div>
    <w:div w:id="1140268070">
      <w:bodyDiv w:val="1"/>
      <w:marLeft w:val="0"/>
      <w:marRight w:val="0"/>
      <w:marTop w:val="0"/>
      <w:marBottom w:val="0"/>
      <w:divBdr>
        <w:top w:val="none" w:sz="0" w:space="0" w:color="auto"/>
        <w:left w:val="none" w:sz="0" w:space="0" w:color="auto"/>
        <w:bottom w:val="none" w:sz="0" w:space="0" w:color="auto"/>
        <w:right w:val="none" w:sz="0" w:space="0" w:color="auto"/>
      </w:divBdr>
    </w:div>
    <w:div w:id="1143617412">
      <w:bodyDiv w:val="1"/>
      <w:marLeft w:val="0"/>
      <w:marRight w:val="0"/>
      <w:marTop w:val="0"/>
      <w:marBottom w:val="0"/>
      <w:divBdr>
        <w:top w:val="none" w:sz="0" w:space="0" w:color="auto"/>
        <w:left w:val="none" w:sz="0" w:space="0" w:color="auto"/>
        <w:bottom w:val="none" w:sz="0" w:space="0" w:color="auto"/>
        <w:right w:val="none" w:sz="0" w:space="0" w:color="auto"/>
      </w:divBdr>
    </w:div>
    <w:div w:id="1148397041">
      <w:bodyDiv w:val="1"/>
      <w:marLeft w:val="0"/>
      <w:marRight w:val="0"/>
      <w:marTop w:val="0"/>
      <w:marBottom w:val="0"/>
      <w:divBdr>
        <w:top w:val="none" w:sz="0" w:space="0" w:color="auto"/>
        <w:left w:val="none" w:sz="0" w:space="0" w:color="auto"/>
        <w:bottom w:val="none" w:sz="0" w:space="0" w:color="auto"/>
        <w:right w:val="none" w:sz="0" w:space="0" w:color="auto"/>
      </w:divBdr>
    </w:div>
    <w:div w:id="1156654364">
      <w:bodyDiv w:val="1"/>
      <w:marLeft w:val="0"/>
      <w:marRight w:val="0"/>
      <w:marTop w:val="0"/>
      <w:marBottom w:val="0"/>
      <w:divBdr>
        <w:top w:val="none" w:sz="0" w:space="0" w:color="auto"/>
        <w:left w:val="none" w:sz="0" w:space="0" w:color="auto"/>
        <w:bottom w:val="none" w:sz="0" w:space="0" w:color="auto"/>
        <w:right w:val="none" w:sz="0" w:space="0" w:color="auto"/>
      </w:divBdr>
    </w:div>
    <w:div w:id="1158496694">
      <w:bodyDiv w:val="1"/>
      <w:marLeft w:val="0"/>
      <w:marRight w:val="0"/>
      <w:marTop w:val="0"/>
      <w:marBottom w:val="0"/>
      <w:divBdr>
        <w:top w:val="none" w:sz="0" w:space="0" w:color="auto"/>
        <w:left w:val="none" w:sz="0" w:space="0" w:color="auto"/>
        <w:bottom w:val="none" w:sz="0" w:space="0" w:color="auto"/>
        <w:right w:val="none" w:sz="0" w:space="0" w:color="auto"/>
      </w:divBdr>
    </w:div>
    <w:div w:id="1159619335">
      <w:bodyDiv w:val="1"/>
      <w:marLeft w:val="0"/>
      <w:marRight w:val="0"/>
      <w:marTop w:val="0"/>
      <w:marBottom w:val="0"/>
      <w:divBdr>
        <w:top w:val="none" w:sz="0" w:space="0" w:color="auto"/>
        <w:left w:val="none" w:sz="0" w:space="0" w:color="auto"/>
        <w:bottom w:val="none" w:sz="0" w:space="0" w:color="auto"/>
        <w:right w:val="none" w:sz="0" w:space="0" w:color="auto"/>
      </w:divBdr>
    </w:div>
    <w:div w:id="1161505706">
      <w:bodyDiv w:val="1"/>
      <w:marLeft w:val="0"/>
      <w:marRight w:val="0"/>
      <w:marTop w:val="0"/>
      <w:marBottom w:val="0"/>
      <w:divBdr>
        <w:top w:val="none" w:sz="0" w:space="0" w:color="auto"/>
        <w:left w:val="none" w:sz="0" w:space="0" w:color="auto"/>
        <w:bottom w:val="none" w:sz="0" w:space="0" w:color="auto"/>
        <w:right w:val="none" w:sz="0" w:space="0" w:color="auto"/>
      </w:divBdr>
    </w:div>
    <w:div w:id="1172137633">
      <w:bodyDiv w:val="1"/>
      <w:marLeft w:val="0"/>
      <w:marRight w:val="0"/>
      <w:marTop w:val="0"/>
      <w:marBottom w:val="0"/>
      <w:divBdr>
        <w:top w:val="none" w:sz="0" w:space="0" w:color="auto"/>
        <w:left w:val="none" w:sz="0" w:space="0" w:color="auto"/>
        <w:bottom w:val="none" w:sz="0" w:space="0" w:color="auto"/>
        <w:right w:val="none" w:sz="0" w:space="0" w:color="auto"/>
      </w:divBdr>
    </w:div>
    <w:div w:id="1199203895">
      <w:bodyDiv w:val="1"/>
      <w:marLeft w:val="0"/>
      <w:marRight w:val="0"/>
      <w:marTop w:val="0"/>
      <w:marBottom w:val="0"/>
      <w:divBdr>
        <w:top w:val="none" w:sz="0" w:space="0" w:color="auto"/>
        <w:left w:val="none" w:sz="0" w:space="0" w:color="auto"/>
        <w:bottom w:val="none" w:sz="0" w:space="0" w:color="auto"/>
        <w:right w:val="none" w:sz="0" w:space="0" w:color="auto"/>
      </w:divBdr>
    </w:div>
    <w:div w:id="1200973681">
      <w:bodyDiv w:val="1"/>
      <w:marLeft w:val="0"/>
      <w:marRight w:val="0"/>
      <w:marTop w:val="0"/>
      <w:marBottom w:val="0"/>
      <w:divBdr>
        <w:top w:val="none" w:sz="0" w:space="0" w:color="auto"/>
        <w:left w:val="none" w:sz="0" w:space="0" w:color="auto"/>
        <w:bottom w:val="none" w:sz="0" w:space="0" w:color="auto"/>
        <w:right w:val="none" w:sz="0" w:space="0" w:color="auto"/>
      </w:divBdr>
    </w:div>
    <w:div w:id="1202279335">
      <w:bodyDiv w:val="1"/>
      <w:marLeft w:val="0"/>
      <w:marRight w:val="0"/>
      <w:marTop w:val="0"/>
      <w:marBottom w:val="0"/>
      <w:divBdr>
        <w:top w:val="none" w:sz="0" w:space="0" w:color="auto"/>
        <w:left w:val="none" w:sz="0" w:space="0" w:color="auto"/>
        <w:bottom w:val="none" w:sz="0" w:space="0" w:color="auto"/>
        <w:right w:val="none" w:sz="0" w:space="0" w:color="auto"/>
      </w:divBdr>
    </w:div>
    <w:div w:id="1208298426">
      <w:bodyDiv w:val="1"/>
      <w:marLeft w:val="0"/>
      <w:marRight w:val="0"/>
      <w:marTop w:val="0"/>
      <w:marBottom w:val="0"/>
      <w:divBdr>
        <w:top w:val="none" w:sz="0" w:space="0" w:color="auto"/>
        <w:left w:val="none" w:sz="0" w:space="0" w:color="auto"/>
        <w:bottom w:val="none" w:sz="0" w:space="0" w:color="auto"/>
        <w:right w:val="none" w:sz="0" w:space="0" w:color="auto"/>
      </w:divBdr>
    </w:div>
    <w:div w:id="1214776911">
      <w:bodyDiv w:val="1"/>
      <w:marLeft w:val="0"/>
      <w:marRight w:val="0"/>
      <w:marTop w:val="0"/>
      <w:marBottom w:val="0"/>
      <w:divBdr>
        <w:top w:val="none" w:sz="0" w:space="0" w:color="auto"/>
        <w:left w:val="none" w:sz="0" w:space="0" w:color="auto"/>
        <w:bottom w:val="none" w:sz="0" w:space="0" w:color="auto"/>
        <w:right w:val="none" w:sz="0" w:space="0" w:color="auto"/>
      </w:divBdr>
    </w:div>
    <w:div w:id="1216046188">
      <w:bodyDiv w:val="1"/>
      <w:marLeft w:val="0"/>
      <w:marRight w:val="0"/>
      <w:marTop w:val="0"/>
      <w:marBottom w:val="0"/>
      <w:divBdr>
        <w:top w:val="none" w:sz="0" w:space="0" w:color="auto"/>
        <w:left w:val="none" w:sz="0" w:space="0" w:color="auto"/>
        <w:bottom w:val="none" w:sz="0" w:space="0" w:color="auto"/>
        <w:right w:val="none" w:sz="0" w:space="0" w:color="auto"/>
      </w:divBdr>
    </w:div>
    <w:div w:id="1217276580">
      <w:bodyDiv w:val="1"/>
      <w:marLeft w:val="0"/>
      <w:marRight w:val="0"/>
      <w:marTop w:val="0"/>
      <w:marBottom w:val="0"/>
      <w:divBdr>
        <w:top w:val="none" w:sz="0" w:space="0" w:color="auto"/>
        <w:left w:val="none" w:sz="0" w:space="0" w:color="auto"/>
        <w:bottom w:val="none" w:sz="0" w:space="0" w:color="auto"/>
        <w:right w:val="none" w:sz="0" w:space="0" w:color="auto"/>
      </w:divBdr>
    </w:div>
    <w:div w:id="1231958819">
      <w:bodyDiv w:val="1"/>
      <w:marLeft w:val="0"/>
      <w:marRight w:val="0"/>
      <w:marTop w:val="0"/>
      <w:marBottom w:val="0"/>
      <w:divBdr>
        <w:top w:val="none" w:sz="0" w:space="0" w:color="auto"/>
        <w:left w:val="none" w:sz="0" w:space="0" w:color="auto"/>
        <w:bottom w:val="none" w:sz="0" w:space="0" w:color="auto"/>
        <w:right w:val="none" w:sz="0" w:space="0" w:color="auto"/>
      </w:divBdr>
    </w:div>
    <w:div w:id="1234586788">
      <w:bodyDiv w:val="1"/>
      <w:marLeft w:val="0"/>
      <w:marRight w:val="0"/>
      <w:marTop w:val="0"/>
      <w:marBottom w:val="0"/>
      <w:divBdr>
        <w:top w:val="none" w:sz="0" w:space="0" w:color="auto"/>
        <w:left w:val="none" w:sz="0" w:space="0" w:color="auto"/>
        <w:bottom w:val="none" w:sz="0" w:space="0" w:color="auto"/>
        <w:right w:val="none" w:sz="0" w:space="0" w:color="auto"/>
      </w:divBdr>
    </w:div>
    <w:div w:id="1234925739">
      <w:bodyDiv w:val="1"/>
      <w:marLeft w:val="0"/>
      <w:marRight w:val="0"/>
      <w:marTop w:val="0"/>
      <w:marBottom w:val="0"/>
      <w:divBdr>
        <w:top w:val="none" w:sz="0" w:space="0" w:color="auto"/>
        <w:left w:val="none" w:sz="0" w:space="0" w:color="auto"/>
        <w:bottom w:val="none" w:sz="0" w:space="0" w:color="auto"/>
        <w:right w:val="none" w:sz="0" w:space="0" w:color="auto"/>
      </w:divBdr>
    </w:div>
    <w:div w:id="1241669902">
      <w:bodyDiv w:val="1"/>
      <w:marLeft w:val="0"/>
      <w:marRight w:val="0"/>
      <w:marTop w:val="0"/>
      <w:marBottom w:val="0"/>
      <w:divBdr>
        <w:top w:val="none" w:sz="0" w:space="0" w:color="auto"/>
        <w:left w:val="none" w:sz="0" w:space="0" w:color="auto"/>
        <w:bottom w:val="none" w:sz="0" w:space="0" w:color="auto"/>
        <w:right w:val="none" w:sz="0" w:space="0" w:color="auto"/>
      </w:divBdr>
    </w:div>
    <w:div w:id="1242760979">
      <w:bodyDiv w:val="1"/>
      <w:marLeft w:val="0"/>
      <w:marRight w:val="0"/>
      <w:marTop w:val="0"/>
      <w:marBottom w:val="0"/>
      <w:divBdr>
        <w:top w:val="none" w:sz="0" w:space="0" w:color="auto"/>
        <w:left w:val="none" w:sz="0" w:space="0" w:color="auto"/>
        <w:bottom w:val="none" w:sz="0" w:space="0" w:color="auto"/>
        <w:right w:val="none" w:sz="0" w:space="0" w:color="auto"/>
      </w:divBdr>
    </w:div>
    <w:div w:id="1249344031">
      <w:bodyDiv w:val="1"/>
      <w:marLeft w:val="0"/>
      <w:marRight w:val="0"/>
      <w:marTop w:val="0"/>
      <w:marBottom w:val="0"/>
      <w:divBdr>
        <w:top w:val="none" w:sz="0" w:space="0" w:color="auto"/>
        <w:left w:val="none" w:sz="0" w:space="0" w:color="auto"/>
        <w:bottom w:val="none" w:sz="0" w:space="0" w:color="auto"/>
        <w:right w:val="none" w:sz="0" w:space="0" w:color="auto"/>
      </w:divBdr>
    </w:div>
    <w:div w:id="1256786563">
      <w:bodyDiv w:val="1"/>
      <w:marLeft w:val="0"/>
      <w:marRight w:val="0"/>
      <w:marTop w:val="0"/>
      <w:marBottom w:val="0"/>
      <w:divBdr>
        <w:top w:val="none" w:sz="0" w:space="0" w:color="auto"/>
        <w:left w:val="none" w:sz="0" w:space="0" w:color="auto"/>
        <w:bottom w:val="none" w:sz="0" w:space="0" w:color="auto"/>
        <w:right w:val="none" w:sz="0" w:space="0" w:color="auto"/>
      </w:divBdr>
    </w:div>
    <w:div w:id="1264730434">
      <w:bodyDiv w:val="1"/>
      <w:marLeft w:val="0"/>
      <w:marRight w:val="0"/>
      <w:marTop w:val="0"/>
      <w:marBottom w:val="0"/>
      <w:divBdr>
        <w:top w:val="none" w:sz="0" w:space="0" w:color="auto"/>
        <w:left w:val="none" w:sz="0" w:space="0" w:color="auto"/>
        <w:bottom w:val="none" w:sz="0" w:space="0" w:color="auto"/>
        <w:right w:val="none" w:sz="0" w:space="0" w:color="auto"/>
      </w:divBdr>
    </w:div>
    <w:div w:id="1270550984">
      <w:bodyDiv w:val="1"/>
      <w:marLeft w:val="0"/>
      <w:marRight w:val="0"/>
      <w:marTop w:val="0"/>
      <w:marBottom w:val="0"/>
      <w:divBdr>
        <w:top w:val="none" w:sz="0" w:space="0" w:color="auto"/>
        <w:left w:val="none" w:sz="0" w:space="0" w:color="auto"/>
        <w:bottom w:val="none" w:sz="0" w:space="0" w:color="auto"/>
        <w:right w:val="none" w:sz="0" w:space="0" w:color="auto"/>
      </w:divBdr>
    </w:div>
    <w:div w:id="1275943518">
      <w:bodyDiv w:val="1"/>
      <w:marLeft w:val="0"/>
      <w:marRight w:val="0"/>
      <w:marTop w:val="0"/>
      <w:marBottom w:val="0"/>
      <w:divBdr>
        <w:top w:val="none" w:sz="0" w:space="0" w:color="auto"/>
        <w:left w:val="none" w:sz="0" w:space="0" w:color="auto"/>
        <w:bottom w:val="none" w:sz="0" w:space="0" w:color="auto"/>
        <w:right w:val="none" w:sz="0" w:space="0" w:color="auto"/>
      </w:divBdr>
    </w:div>
    <w:div w:id="1276981196">
      <w:bodyDiv w:val="1"/>
      <w:marLeft w:val="0"/>
      <w:marRight w:val="0"/>
      <w:marTop w:val="0"/>
      <w:marBottom w:val="0"/>
      <w:divBdr>
        <w:top w:val="none" w:sz="0" w:space="0" w:color="auto"/>
        <w:left w:val="none" w:sz="0" w:space="0" w:color="auto"/>
        <w:bottom w:val="none" w:sz="0" w:space="0" w:color="auto"/>
        <w:right w:val="none" w:sz="0" w:space="0" w:color="auto"/>
      </w:divBdr>
    </w:div>
    <w:div w:id="1282956430">
      <w:bodyDiv w:val="1"/>
      <w:marLeft w:val="0"/>
      <w:marRight w:val="0"/>
      <w:marTop w:val="0"/>
      <w:marBottom w:val="0"/>
      <w:divBdr>
        <w:top w:val="none" w:sz="0" w:space="0" w:color="auto"/>
        <w:left w:val="none" w:sz="0" w:space="0" w:color="auto"/>
        <w:bottom w:val="none" w:sz="0" w:space="0" w:color="auto"/>
        <w:right w:val="none" w:sz="0" w:space="0" w:color="auto"/>
      </w:divBdr>
    </w:div>
    <w:div w:id="1283489514">
      <w:bodyDiv w:val="1"/>
      <w:marLeft w:val="0"/>
      <w:marRight w:val="0"/>
      <w:marTop w:val="0"/>
      <w:marBottom w:val="0"/>
      <w:divBdr>
        <w:top w:val="none" w:sz="0" w:space="0" w:color="auto"/>
        <w:left w:val="none" w:sz="0" w:space="0" w:color="auto"/>
        <w:bottom w:val="none" w:sz="0" w:space="0" w:color="auto"/>
        <w:right w:val="none" w:sz="0" w:space="0" w:color="auto"/>
      </w:divBdr>
    </w:div>
    <w:div w:id="1302465438">
      <w:bodyDiv w:val="1"/>
      <w:marLeft w:val="0"/>
      <w:marRight w:val="0"/>
      <w:marTop w:val="0"/>
      <w:marBottom w:val="0"/>
      <w:divBdr>
        <w:top w:val="none" w:sz="0" w:space="0" w:color="auto"/>
        <w:left w:val="none" w:sz="0" w:space="0" w:color="auto"/>
        <w:bottom w:val="none" w:sz="0" w:space="0" w:color="auto"/>
        <w:right w:val="none" w:sz="0" w:space="0" w:color="auto"/>
      </w:divBdr>
    </w:div>
    <w:div w:id="1311715476">
      <w:bodyDiv w:val="1"/>
      <w:marLeft w:val="0"/>
      <w:marRight w:val="0"/>
      <w:marTop w:val="0"/>
      <w:marBottom w:val="0"/>
      <w:divBdr>
        <w:top w:val="none" w:sz="0" w:space="0" w:color="auto"/>
        <w:left w:val="none" w:sz="0" w:space="0" w:color="auto"/>
        <w:bottom w:val="none" w:sz="0" w:space="0" w:color="auto"/>
        <w:right w:val="none" w:sz="0" w:space="0" w:color="auto"/>
      </w:divBdr>
    </w:div>
    <w:div w:id="1312639895">
      <w:bodyDiv w:val="1"/>
      <w:marLeft w:val="0"/>
      <w:marRight w:val="0"/>
      <w:marTop w:val="0"/>
      <w:marBottom w:val="0"/>
      <w:divBdr>
        <w:top w:val="none" w:sz="0" w:space="0" w:color="auto"/>
        <w:left w:val="none" w:sz="0" w:space="0" w:color="auto"/>
        <w:bottom w:val="none" w:sz="0" w:space="0" w:color="auto"/>
        <w:right w:val="none" w:sz="0" w:space="0" w:color="auto"/>
      </w:divBdr>
    </w:div>
    <w:div w:id="1316059221">
      <w:bodyDiv w:val="1"/>
      <w:marLeft w:val="0"/>
      <w:marRight w:val="0"/>
      <w:marTop w:val="0"/>
      <w:marBottom w:val="0"/>
      <w:divBdr>
        <w:top w:val="none" w:sz="0" w:space="0" w:color="auto"/>
        <w:left w:val="none" w:sz="0" w:space="0" w:color="auto"/>
        <w:bottom w:val="none" w:sz="0" w:space="0" w:color="auto"/>
        <w:right w:val="none" w:sz="0" w:space="0" w:color="auto"/>
      </w:divBdr>
    </w:div>
    <w:div w:id="1318995527">
      <w:bodyDiv w:val="1"/>
      <w:marLeft w:val="0"/>
      <w:marRight w:val="0"/>
      <w:marTop w:val="0"/>
      <w:marBottom w:val="0"/>
      <w:divBdr>
        <w:top w:val="none" w:sz="0" w:space="0" w:color="auto"/>
        <w:left w:val="none" w:sz="0" w:space="0" w:color="auto"/>
        <w:bottom w:val="none" w:sz="0" w:space="0" w:color="auto"/>
        <w:right w:val="none" w:sz="0" w:space="0" w:color="auto"/>
      </w:divBdr>
    </w:div>
    <w:div w:id="1322200976">
      <w:bodyDiv w:val="1"/>
      <w:marLeft w:val="0"/>
      <w:marRight w:val="0"/>
      <w:marTop w:val="0"/>
      <w:marBottom w:val="0"/>
      <w:divBdr>
        <w:top w:val="none" w:sz="0" w:space="0" w:color="auto"/>
        <w:left w:val="none" w:sz="0" w:space="0" w:color="auto"/>
        <w:bottom w:val="none" w:sz="0" w:space="0" w:color="auto"/>
        <w:right w:val="none" w:sz="0" w:space="0" w:color="auto"/>
      </w:divBdr>
    </w:div>
    <w:div w:id="1324580166">
      <w:bodyDiv w:val="1"/>
      <w:marLeft w:val="0"/>
      <w:marRight w:val="0"/>
      <w:marTop w:val="0"/>
      <w:marBottom w:val="0"/>
      <w:divBdr>
        <w:top w:val="none" w:sz="0" w:space="0" w:color="auto"/>
        <w:left w:val="none" w:sz="0" w:space="0" w:color="auto"/>
        <w:bottom w:val="none" w:sz="0" w:space="0" w:color="auto"/>
        <w:right w:val="none" w:sz="0" w:space="0" w:color="auto"/>
      </w:divBdr>
    </w:div>
    <w:div w:id="1325476992">
      <w:bodyDiv w:val="1"/>
      <w:marLeft w:val="0"/>
      <w:marRight w:val="0"/>
      <w:marTop w:val="0"/>
      <w:marBottom w:val="0"/>
      <w:divBdr>
        <w:top w:val="none" w:sz="0" w:space="0" w:color="auto"/>
        <w:left w:val="none" w:sz="0" w:space="0" w:color="auto"/>
        <w:bottom w:val="none" w:sz="0" w:space="0" w:color="auto"/>
        <w:right w:val="none" w:sz="0" w:space="0" w:color="auto"/>
      </w:divBdr>
    </w:div>
    <w:div w:id="1326980200">
      <w:bodyDiv w:val="1"/>
      <w:marLeft w:val="0"/>
      <w:marRight w:val="0"/>
      <w:marTop w:val="0"/>
      <w:marBottom w:val="0"/>
      <w:divBdr>
        <w:top w:val="none" w:sz="0" w:space="0" w:color="auto"/>
        <w:left w:val="none" w:sz="0" w:space="0" w:color="auto"/>
        <w:bottom w:val="none" w:sz="0" w:space="0" w:color="auto"/>
        <w:right w:val="none" w:sz="0" w:space="0" w:color="auto"/>
      </w:divBdr>
    </w:div>
    <w:div w:id="1337347009">
      <w:bodyDiv w:val="1"/>
      <w:marLeft w:val="0"/>
      <w:marRight w:val="0"/>
      <w:marTop w:val="0"/>
      <w:marBottom w:val="0"/>
      <w:divBdr>
        <w:top w:val="none" w:sz="0" w:space="0" w:color="auto"/>
        <w:left w:val="none" w:sz="0" w:space="0" w:color="auto"/>
        <w:bottom w:val="none" w:sz="0" w:space="0" w:color="auto"/>
        <w:right w:val="none" w:sz="0" w:space="0" w:color="auto"/>
      </w:divBdr>
    </w:div>
    <w:div w:id="1338314974">
      <w:bodyDiv w:val="1"/>
      <w:marLeft w:val="0"/>
      <w:marRight w:val="0"/>
      <w:marTop w:val="0"/>
      <w:marBottom w:val="0"/>
      <w:divBdr>
        <w:top w:val="none" w:sz="0" w:space="0" w:color="auto"/>
        <w:left w:val="none" w:sz="0" w:space="0" w:color="auto"/>
        <w:bottom w:val="none" w:sz="0" w:space="0" w:color="auto"/>
        <w:right w:val="none" w:sz="0" w:space="0" w:color="auto"/>
      </w:divBdr>
    </w:div>
    <w:div w:id="1345938902">
      <w:bodyDiv w:val="1"/>
      <w:marLeft w:val="0"/>
      <w:marRight w:val="0"/>
      <w:marTop w:val="0"/>
      <w:marBottom w:val="0"/>
      <w:divBdr>
        <w:top w:val="none" w:sz="0" w:space="0" w:color="auto"/>
        <w:left w:val="none" w:sz="0" w:space="0" w:color="auto"/>
        <w:bottom w:val="none" w:sz="0" w:space="0" w:color="auto"/>
        <w:right w:val="none" w:sz="0" w:space="0" w:color="auto"/>
      </w:divBdr>
    </w:div>
    <w:div w:id="1348483671">
      <w:bodyDiv w:val="1"/>
      <w:marLeft w:val="0"/>
      <w:marRight w:val="0"/>
      <w:marTop w:val="0"/>
      <w:marBottom w:val="0"/>
      <w:divBdr>
        <w:top w:val="none" w:sz="0" w:space="0" w:color="auto"/>
        <w:left w:val="none" w:sz="0" w:space="0" w:color="auto"/>
        <w:bottom w:val="none" w:sz="0" w:space="0" w:color="auto"/>
        <w:right w:val="none" w:sz="0" w:space="0" w:color="auto"/>
      </w:divBdr>
    </w:div>
    <w:div w:id="1350838176">
      <w:bodyDiv w:val="1"/>
      <w:marLeft w:val="0"/>
      <w:marRight w:val="0"/>
      <w:marTop w:val="0"/>
      <w:marBottom w:val="0"/>
      <w:divBdr>
        <w:top w:val="none" w:sz="0" w:space="0" w:color="auto"/>
        <w:left w:val="none" w:sz="0" w:space="0" w:color="auto"/>
        <w:bottom w:val="none" w:sz="0" w:space="0" w:color="auto"/>
        <w:right w:val="none" w:sz="0" w:space="0" w:color="auto"/>
      </w:divBdr>
    </w:div>
    <w:div w:id="1376394980">
      <w:bodyDiv w:val="1"/>
      <w:marLeft w:val="0"/>
      <w:marRight w:val="0"/>
      <w:marTop w:val="0"/>
      <w:marBottom w:val="0"/>
      <w:divBdr>
        <w:top w:val="none" w:sz="0" w:space="0" w:color="auto"/>
        <w:left w:val="none" w:sz="0" w:space="0" w:color="auto"/>
        <w:bottom w:val="none" w:sz="0" w:space="0" w:color="auto"/>
        <w:right w:val="none" w:sz="0" w:space="0" w:color="auto"/>
      </w:divBdr>
    </w:div>
    <w:div w:id="1396002907">
      <w:bodyDiv w:val="1"/>
      <w:marLeft w:val="0"/>
      <w:marRight w:val="0"/>
      <w:marTop w:val="0"/>
      <w:marBottom w:val="0"/>
      <w:divBdr>
        <w:top w:val="none" w:sz="0" w:space="0" w:color="auto"/>
        <w:left w:val="none" w:sz="0" w:space="0" w:color="auto"/>
        <w:bottom w:val="none" w:sz="0" w:space="0" w:color="auto"/>
        <w:right w:val="none" w:sz="0" w:space="0" w:color="auto"/>
      </w:divBdr>
    </w:div>
    <w:div w:id="1402867357">
      <w:bodyDiv w:val="1"/>
      <w:marLeft w:val="0"/>
      <w:marRight w:val="0"/>
      <w:marTop w:val="0"/>
      <w:marBottom w:val="0"/>
      <w:divBdr>
        <w:top w:val="none" w:sz="0" w:space="0" w:color="auto"/>
        <w:left w:val="none" w:sz="0" w:space="0" w:color="auto"/>
        <w:bottom w:val="none" w:sz="0" w:space="0" w:color="auto"/>
        <w:right w:val="none" w:sz="0" w:space="0" w:color="auto"/>
      </w:divBdr>
    </w:div>
    <w:div w:id="1403289390">
      <w:bodyDiv w:val="1"/>
      <w:marLeft w:val="0"/>
      <w:marRight w:val="0"/>
      <w:marTop w:val="0"/>
      <w:marBottom w:val="0"/>
      <w:divBdr>
        <w:top w:val="none" w:sz="0" w:space="0" w:color="auto"/>
        <w:left w:val="none" w:sz="0" w:space="0" w:color="auto"/>
        <w:bottom w:val="none" w:sz="0" w:space="0" w:color="auto"/>
        <w:right w:val="none" w:sz="0" w:space="0" w:color="auto"/>
      </w:divBdr>
    </w:div>
    <w:div w:id="1405030948">
      <w:bodyDiv w:val="1"/>
      <w:marLeft w:val="0"/>
      <w:marRight w:val="0"/>
      <w:marTop w:val="0"/>
      <w:marBottom w:val="0"/>
      <w:divBdr>
        <w:top w:val="none" w:sz="0" w:space="0" w:color="auto"/>
        <w:left w:val="none" w:sz="0" w:space="0" w:color="auto"/>
        <w:bottom w:val="none" w:sz="0" w:space="0" w:color="auto"/>
        <w:right w:val="none" w:sz="0" w:space="0" w:color="auto"/>
      </w:divBdr>
    </w:div>
    <w:div w:id="1405375448">
      <w:bodyDiv w:val="1"/>
      <w:marLeft w:val="0"/>
      <w:marRight w:val="0"/>
      <w:marTop w:val="0"/>
      <w:marBottom w:val="0"/>
      <w:divBdr>
        <w:top w:val="none" w:sz="0" w:space="0" w:color="auto"/>
        <w:left w:val="none" w:sz="0" w:space="0" w:color="auto"/>
        <w:bottom w:val="none" w:sz="0" w:space="0" w:color="auto"/>
        <w:right w:val="none" w:sz="0" w:space="0" w:color="auto"/>
      </w:divBdr>
    </w:div>
    <w:div w:id="1409694006">
      <w:bodyDiv w:val="1"/>
      <w:marLeft w:val="0"/>
      <w:marRight w:val="0"/>
      <w:marTop w:val="0"/>
      <w:marBottom w:val="0"/>
      <w:divBdr>
        <w:top w:val="none" w:sz="0" w:space="0" w:color="auto"/>
        <w:left w:val="none" w:sz="0" w:space="0" w:color="auto"/>
        <w:bottom w:val="none" w:sz="0" w:space="0" w:color="auto"/>
        <w:right w:val="none" w:sz="0" w:space="0" w:color="auto"/>
      </w:divBdr>
    </w:div>
    <w:div w:id="1418862466">
      <w:bodyDiv w:val="1"/>
      <w:marLeft w:val="0"/>
      <w:marRight w:val="0"/>
      <w:marTop w:val="0"/>
      <w:marBottom w:val="0"/>
      <w:divBdr>
        <w:top w:val="none" w:sz="0" w:space="0" w:color="auto"/>
        <w:left w:val="none" w:sz="0" w:space="0" w:color="auto"/>
        <w:bottom w:val="none" w:sz="0" w:space="0" w:color="auto"/>
        <w:right w:val="none" w:sz="0" w:space="0" w:color="auto"/>
      </w:divBdr>
    </w:div>
    <w:div w:id="1419592916">
      <w:bodyDiv w:val="1"/>
      <w:marLeft w:val="0"/>
      <w:marRight w:val="0"/>
      <w:marTop w:val="0"/>
      <w:marBottom w:val="0"/>
      <w:divBdr>
        <w:top w:val="none" w:sz="0" w:space="0" w:color="auto"/>
        <w:left w:val="none" w:sz="0" w:space="0" w:color="auto"/>
        <w:bottom w:val="none" w:sz="0" w:space="0" w:color="auto"/>
        <w:right w:val="none" w:sz="0" w:space="0" w:color="auto"/>
      </w:divBdr>
    </w:div>
    <w:div w:id="1430200671">
      <w:bodyDiv w:val="1"/>
      <w:marLeft w:val="0"/>
      <w:marRight w:val="0"/>
      <w:marTop w:val="0"/>
      <w:marBottom w:val="0"/>
      <w:divBdr>
        <w:top w:val="none" w:sz="0" w:space="0" w:color="auto"/>
        <w:left w:val="none" w:sz="0" w:space="0" w:color="auto"/>
        <w:bottom w:val="none" w:sz="0" w:space="0" w:color="auto"/>
        <w:right w:val="none" w:sz="0" w:space="0" w:color="auto"/>
      </w:divBdr>
    </w:div>
    <w:div w:id="1431703680">
      <w:bodyDiv w:val="1"/>
      <w:marLeft w:val="0"/>
      <w:marRight w:val="0"/>
      <w:marTop w:val="0"/>
      <w:marBottom w:val="0"/>
      <w:divBdr>
        <w:top w:val="none" w:sz="0" w:space="0" w:color="auto"/>
        <w:left w:val="none" w:sz="0" w:space="0" w:color="auto"/>
        <w:bottom w:val="none" w:sz="0" w:space="0" w:color="auto"/>
        <w:right w:val="none" w:sz="0" w:space="0" w:color="auto"/>
      </w:divBdr>
    </w:div>
    <w:div w:id="1431925206">
      <w:bodyDiv w:val="1"/>
      <w:marLeft w:val="0"/>
      <w:marRight w:val="0"/>
      <w:marTop w:val="0"/>
      <w:marBottom w:val="0"/>
      <w:divBdr>
        <w:top w:val="none" w:sz="0" w:space="0" w:color="auto"/>
        <w:left w:val="none" w:sz="0" w:space="0" w:color="auto"/>
        <w:bottom w:val="none" w:sz="0" w:space="0" w:color="auto"/>
        <w:right w:val="none" w:sz="0" w:space="0" w:color="auto"/>
      </w:divBdr>
    </w:div>
    <w:div w:id="1435052785">
      <w:bodyDiv w:val="1"/>
      <w:marLeft w:val="0"/>
      <w:marRight w:val="0"/>
      <w:marTop w:val="0"/>
      <w:marBottom w:val="0"/>
      <w:divBdr>
        <w:top w:val="none" w:sz="0" w:space="0" w:color="auto"/>
        <w:left w:val="none" w:sz="0" w:space="0" w:color="auto"/>
        <w:bottom w:val="none" w:sz="0" w:space="0" w:color="auto"/>
        <w:right w:val="none" w:sz="0" w:space="0" w:color="auto"/>
      </w:divBdr>
    </w:div>
    <w:div w:id="1437018549">
      <w:bodyDiv w:val="1"/>
      <w:marLeft w:val="0"/>
      <w:marRight w:val="0"/>
      <w:marTop w:val="0"/>
      <w:marBottom w:val="0"/>
      <w:divBdr>
        <w:top w:val="none" w:sz="0" w:space="0" w:color="auto"/>
        <w:left w:val="none" w:sz="0" w:space="0" w:color="auto"/>
        <w:bottom w:val="none" w:sz="0" w:space="0" w:color="auto"/>
        <w:right w:val="none" w:sz="0" w:space="0" w:color="auto"/>
      </w:divBdr>
    </w:div>
    <w:div w:id="1447776129">
      <w:bodyDiv w:val="1"/>
      <w:marLeft w:val="0"/>
      <w:marRight w:val="0"/>
      <w:marTop w:val="0"/>
      <w:marBottom w:val="0"/>
      <w:divBdr>
        <w:top w:val="none" w:sz="0" w:space="0" w:color="auto"/>
        <w:left w:val="none" w:sz="0" w:space="0" w:color="auto"/>
        <w:bottom w:val="none" w:sz="0" w:space="0" w:color="auto"/>
        <w:right w:val="none" w:sz="0" w:space="0" w:color="auto"/>
      </w:divBdr>
    </w:div>
    <w:div w:id="1451825961">
      <w:bodyDiv w:val="1"/>
      <w:marLeft w:val="0"/>
      <w:marRight w:val="0"/>
      <w:marTop w:val="0"/>
      <w:marBottom w:val="0"/>
      <w:divBdr>
        <w:top w:val="none" w:sz="0" w:space="0" w:color="auto"/>
        <w:left w:val="none" w:sz="0" w:space="0" w:color="auto"/>
        <w:bottom w:val="none" w:sz="0" w:space="0" w:color="auto"/>
        <w:right w:val="none" w:sz="0" w:space="0" w:color="auto"/>
      </w:divBdr>
    </w:div>
    <w:div w:id="1454865917">
      <w:bodyDiv w:val="1"/>
      <w:marLeft w:val="0"/>
      <w:marRight w:val="0"/>
      <w:marTop w:val="0"/>
      <w:marBottom w:val="0"/>
      <w:divBdr>
        <w:top w:val="none" w:sz="0" w:space="0" w:color="auto"/>
        <w:left w:val="none" w:sz="0" w:space="0" w:color="auto"/>
        <w:bottom w:val="none" w:sz="0" w:space="0" w:color="auto"/>
        <w:right w:val="none" w:sz="0" w:space="0" w:color="auto"/>
      </w:divBdr>
    </w:div>
    <w:div w:id="1460147738">
      <w:bodyDiv w:val="1"/>
      <w:marLeft w:val="0"/>
      <w:marRight w:val="0"/>
      <w:marTop w:val="0"/>
      <w:marBottom w:val="0"/>
      <w:divBdr>
        <w:top w:val="none" w:sz="0" w:space="0" w:color="auto"/>
        <w:left w:val="none" w:sz="0" w:space="0" w:color="auto"/>
        <w:bottom w:val="none" w:sz="0" w:space="0" w:color="auto"/>
        <w:right w:val="none" w:sz="0" w:space="0" w:color="auto"/>
      </w:divBdr>
    </w:div>
    <w:div w:id="1468083184">
      <w:bodyDiv w:val="1"/>
      <w:marLeft w:val="0"/>
      <w:marRight w:val="0"/>
      <w:marTop w:val="0"/>
      <w:marBottom w:val="0"/>
      <w:divBdr>
        <w:top w:val="none" w:sz="0" w:space="0" w:color="auto"/>
        <w:left w:val="none" w:sz="0" w:space="0" w:color="auto"/>
        <w:bottom w:val="none" w:sz="0" w:space="0" w:color="auto"/>
        <w:right w:val="none" w:sz="0" w:space="0" w:color="auto"/>
      </w:divBdr>
    </w:div>
    <w:div w:id="1469006716">
      <w:bodyDiv w:val="1"/>
      <w:marLeft w:val="0"/>
      <w:marRight w:val="0"/>
      <w:marTop w:val="0"/>
      <w:marBottom w:val="0"/>
      <w:divBdr>
        <w:top w:val="none" w:sz="0" w:space="0" w:color="auto"/>
        <w:left w:val="none" w:sz="0" w:space="0" w:color="auto"/>
        <w:bottom w:val="none" w:sz="0" w:space="0" w:color="auto"/>
        <w:right w:val="none" w:sz="0" w:space="0" w:color="auto"/>
      </w:divBdr>
    </w:div>
    <w:div w:id="1472403448">
      <w:bodyDiv w:val="1"/>
      <w:marLeft w:val="0"/>
      <w:marRight w:val="0"/>
      <w:marTop w:val="0"/>
      <w:marBottom w:val="0"/>
      <w:divBdr>
        <w:top w:val="none" w:sz="0" w:space="0" w:color="auto"/>
        <w:left w:val="none" w:sz="0" w:space="0" w:color="auto"/>
        <w:bottom w:val="none" w:sz="0" w:space="0" w:color="auto"/>
        <w:right w:val="none" w:sz="0" w:space="0" w:color="auto"/>
      </w:divBdr>
    </w:div>
    <w:div w:id="1472476918">
      <w:bodyDiv w:val="1"/>
      <w:marLeft w:val="0"/>
      <w:marRight w:val="0"/>
      <w:marTop w:val="0"/>
      <w:marBottom w:val="0"/>
      <w:divBdr>
        <w:top w:val="none" w:sz="0" w:space="0" w:color="auto"/>
        <w:left w:val="none" w:sz="0" w:space="0" w:color="auto"/>
        <w:bottom w:val="none" w:sz="0" w:space="0" w:color="auto"/>
        <w:right w:val="none" w:sz="0" w:space="0" w:color="auto"/>
      </w:divBdr>
    </w:div>
    <w:div w:id="1476068863">
      <w:bodyDiv w:val="1"/>
      <w:marLeft w:val="0"/>
      <w:marRight w:val="0"/>
      <w:marTop w:val="0"/>
      <w:marBottom w:val="0"/>
      <w:divBdr>
        <w:top w:val="none" w:sz="0" w:space="0" w:color="auto"/>
        <w:left w:val="none" w:sz="0" w:space="0" w:color="auto"/>
        <w:bottom w:val="none" w:sz="0" w:space="0" w:color="auto"/>
        <w:right w:val="none" w:sz="0" w:space="0" w:color="auto"/>
      </w:divBdr>
    </w:div>
    <w:div w:id="1480801067">
      <w:bodyDiv w:val="1"/>
      <w:marLeft w:val="0"/>
      <w:marRight w:val="0"/>
      <w:marTop w:val="0"/>
      <w:marBottom w:val="0"/>
      <w:divBdr>
        <w:top w:val="none" w:sz="0" w:space="0" w:color="auto"/>
        <w:left w:val="none" w:sz="0" w:space="0" w:color="auto"/>
        <w:bottom w:val="none" w:sz="0" w:space="0" w:color="auto"/>
        <w:right w:val="none" w:sz="0" w:space="0" w:color="auto"/>
      </w:divBdr>
    </w:div>
    <w:div w:id="1490056263">
      <w:bodyDiv w:val="1"/>
      <w:marLeft w:val="0"/>
      <w:marRight w:val="0"/>
      <w:marTop w:val="0"/>
      <w:marBottom w:val="0"/>
      <w:divBdr>
        <w:top w:val="none" w:sz="0" w:space="0" w:color="auto"/>
        <w:left w:val="none" w:sz="0" w:space="0" w:color="auto"/>
        <w:bottom w:val="none" w:sz="0" w:space="0" w:color="auto"/>
        <w:right w:val="none" w:sz="0" w:space="0" w:color="auto"/>
      </w:divBdr>
    </w:div>
    <w:div w:id="1490095833">
      <w:bodyDiv w:val="1"/>
      <w:marLeft w:val="0"/>
      <w:marRight w:val="0"/>
      <w:marTop w:val="0"/>
      <w:marBottom w:val="0"/>
      <w:divBdr>
        <w:top w:val="none" w:sz="0" w:space="0" w:color="auto"/>
        <w:left w:val="none" w:sz="0" w:space="0" w:color="auto"/>
        <w:bottom w:val="none" w:sz="0" w:space="0" w:color="auto"/>
        <w:right w:val="none" w:sz="0" w:space="0" w:color="auto"/>
      </w:divBdr>
    </w:div>
    <w:div w:id="1497572032">
      <w:bodyDiv w:val="1"/>
      <w:marLeft w:val="0"/>
      <w:marRight w:val="0"/>
      <w:marTop w:val="0"/>
      <w:marBottom w:val="0"/>
      <w:divBdr>
        <w:top w:val="none" w:sz="0" w:space="0" w:color="auto"/>
        <w:left w:val="none" w:sz="0" w:space="0" w:color="auto"/>
        <w:bottom w:val="none" w:sz="0" w:space="0" w:color="auto"/>
        <w:right w:val="none" w:sz="0" w:space="0" w:color="auto"/>
      </w:divBdr>
    </w:div>
    <w:div w:id="1505974076">
      <w:bodyDiv w:val="1"/>
      <w:marLeft w:val="0"/>
      <w:marRight w:val="0"/>
      <w:marTop w:val="0"/>
      <w:marBottom w:val="0"/>
      <w:divBdr>
        <w:top w:val="none" w:sz="0" w:space="0" w:color="auto"/>
        <w:left w:val="none" w:sz="0" w:space="0" w:color="auto"/>
        <w:bottom w:val="none" w:sz="0" w:space="0" w:color="auto"/>
        <w:right w:val="none" w:sz="0" w:space="0" w:color="auto"/>
      </w:divBdr>
    </w:div>
    <w:div w:id="1508248387">
      <w:bodyDiv w:val="1"/>
      <w:marLeft w:val="0"/>
      <w:marRight w:val="0"/>
      <w:marTop w:val="0"/>
      <w:marBottom w:val="0"/>
      <w:divBdr>
        <w:top w:val="none" w:sz="0" w:space="0" w:color="auto"/>
        <w:left w:val="none" w:sz="0" w:space="0" w:color="auto"/>
        <w:bottom w:val="none" w:sz="0" w:space="0" w:color="auto"/>
        <w:right w:val="none" w:sz="0" w:space="0" w:color="auto"/>
      </w:divBdr>
    </w:div>
    <w:div w:id="1511288411">
      <w:bodyDiv w:val="1"/>
      <w:marLeft w:val="0"/>
      <w:marRight w:val="0"/>
      <w:marTop w:val="0"/>
      <w:marBottom w:val="0"/>
      <w:divBdr>
        <w:top w:val="none" w:sz="0" w:space="0" w:color="auto"/>
        <w:left w:val="none" w:sz="0" w:space="0" w:color="auto"/>
        <w:bottom w:val="none" w:sz="0" w:space="0" w:color="auto"/>
        <w:right w:val="none" w:sz="0" w:space="0" w:color="auto"/>
      </w:divBdr>
    </w:div>
    <w:div w:id="1516923360">
      <w:bodyDiv w:val="1"/>
      <w:marLeft w:val="0"/>
      <w:marRight w:val="0"/>
      <w:marTop w:val="0"/>
      <w:marBottom w:val="0"/>
      <w:divBdr>
        <w:top w:val="none" w:sz="0" w:space="0" w:color="auto"/>
        <w:left w:val="none" w:sz="0" w:space="0" w:color="auto"/>
        <w:bottom w:val="none" w:sz="0" w:space="0" w:color="auto"/>
        <w:right w:val="none" w:sz="0" w:space="0" w:color="auto"/>
      </w:divBdr>
    </w:div>
    <w:div w:id="1519661180">
      <w:bodyDiv w:val="1"/>
      <w:marLeft w:val="0"/>
      <w:marRight w:val="0"/>
      <w:marTop w:val="0"/>
      <w:marBottom w:val="0"/>
      <w:divBdr>
        <w:top w:val="none" w:sz="0" w:space="0" w:color="auto"/>
        <w:left w:val="none" w:sz="0" w:space="0" w:color="auto"/>
        <w:bottom w:val="none" w:sz="0" w:space="0" w:color="auto"/>
        <w:right w:val="none" w:sz="0" w:space="0" w:color="auto"/>
      </w:divBdr>
    </w:div>
    <w:div w:id="1524703866">
      <w:bodyDiv w:val="1"/>
      <w:marLeft w:val="0"/>
      <w:marRight w:val="0"/>
      <w:marTop w:val="0"/>
      <w:marBottom w:val="0"/>
      <w:divBdr>
        <w:top w:val="none" w:sz="0" w:space="0" w:color="auto"/>
        <w:left w:val="none" w:sz="0" w:space="0" w:color="auto"/>
        <w:bottom w:val="none" w:sz="0" w:space="0" w:color="auto"/>
        <w:right w:val="none" w:sz="0" w:space="0" w:color="auto"/>
      </w:divBdr>
    </w:div>
    <w:div w:id="1527937481">
      <w:bodyDiv w:val="1"/>
      <w:marLeft w:val="0"/>
      <w:marRight w:val="0"/>
      <w:marTop w:val="0"/>
      <w:marBottom w:val="0"/>
      <w:divBdr>
        <w:top w:val="none" w:sz="0" w:space="0" w:color="auto"/>
        <w:left w:val="none" w:sz="0" w:space="0" w:color="auto"/>
        <w:bottom w:val="none" w:sz="0" w:space="0" w:color="auto"/>
        <w:right w:val="none" w:sz="0" w:space="0" w:color="auto"/>
      </w:divBdr>
    </w:div>
    <w:div w:id="1532187444">
      <w:bodyDiv w:val="1"/>
      <w:marLeft w:val="0"/>
      <w:marRight w:val="0"/>
      <w:marTop w:val="0"/>
      <w:marBottom w:val="0"/>
      <w:divBdr>
        <w:top w:val="none" w:sz="0" w:space="0" w:color="auto"/>
        <w:left w:val="none" w:sz="0" w:space="0" w:color="auto"/>
        <w:bottom w:val="none" w:sz="0" w:space="0" w:color="auto"/>
        <w:right w:val="none" w:sz="0" w:space="0" w:color="auto"/>
      </w:divBdr>
    </w:div>
    <w:div w:id="1536428522">
      <w:bodyDiv w:val="1"/>
      <w:marLeft w:val="0"/>
      <w:marRight w:val="0"/>
      <w:marTop w:val="0"/>
      <w:marBottom w:val="0"/>
      <w:divBdr>
        <w:top w:val="none" w:sz="0" w:space="0" w:color="auto"/>
        <w:left w:val="none" w:sz="0" w:space="0" w:color="auto"/>
        <w:bottom w:val="none" w:sz="0" w:space="0" w:color="auto"/>
        <w:right w:val="none" w:sz="0" w:space="0" w:color="auto"/>
      </w:divBdr>
    </w:div>
    <w:div w:id="1542787706">
      <w:bodyDiv w:val="1"/>
      <w:marLeft w:val="0"/>
      <w:marRight w:val="0"/>
      <w:marTop w:val="0"/>
      <w:marBottom w:val="0"/>
      <w:divBdr>
        <w:top w:val="none" w:sz="0" w:space="0" w:color="auto"/>
        <w:left w:val="none" w:sz="0" w:space="0" w:color="auto"/>
        <w:bottom w:val="none" w:sz="0" w:space="0" w:color="auto"/>
        <w:right w:val="none" w:sz="0" w:space="0" w:color="auto"/>
      </w:divBdr>
    </w:div>
    <w:div w:id="1545678076">
      <w:bodyDiv w:val="1"/>
      <w:marLeft w:val="0"/>
      <w:marRight w:val="0"/>
      <w:marTop w:val="0"/>
      <w:marBottom w:val="0"/>
      <w:divBdr>
        <w:top w:val="none" w:sz="0" w:space="0" w:color="auto"/>
        <w:left w:val="none" w:sz="0" w:space="0" w:color="auto"/>
        <w:bottom w:val="none" w:sz="0" w:space="0" w:color="auto"/>
        <w:right w:val="none" w:sz="0" w:space="0" w:color="auto"/>
      </w:divBdr>
    </w:div>
    <w:div w:id="1555392280">
      <w:bodyDiv w:val="1"/>
      <w:marLeft w:val="0"/>
      <w:marRight w:val="0"/>
      <w:marTop w:val="0"/>
      <w:marBottom w:val="0"/>
      <w:divBdr>
        <w:top w:val="none" w:sz="0" w:space="0" w:color="auto"/>
        <w:left w:val="none" w:sz="0" w:space="0" w:color="auto"/>
        <w:bottom w:val="none" w:sz="0" w:space="0" w:color="auto"/>
        <w:right w:val="none" w:sz="0" w:space="0" w:color="auto"/>
      </w:divBdr>
    </w:div>
    <w:div w:id="1556819183">
      <w:bodyDiv w:val="1"/>
      <w:marLeft w:val="0"/>
      <w:marRight w:val="0"/>
      <w:marTop w:val="0"/>
      <w:marBottom w:val="0"/>
      <w:divBdr>
        <w:top w:val="none" w:sz="0" w:space="0" w:color="auto"/>
        <w:left w:val="none" w:sz="0" w:space="0" w:color="auto"/>
        <w:bottom w:val="none" w:sz="0" w:space="0" w:color="auto"/>
        <w:right w:val="none" w:sz="0" w:space="0" w:color="auto"/>
      </w:divBdr>
    </w:div>
    <w:div w:id="1557930491">
      <w:bodyDiv w:val="1"/>
      <w:marLeft w:val="0"/>
      <w:marRight w:val="0"/>
      <w:marTop w:val="0"/>
      <w:marBottom w:val="0"/>
      <w:divBdr>
        <w:top w:val="none" w:sz="0" w:space="0" w:color="auto"/>
        <w:left w:val="none" w:sz="0" w:space="0" w:color="auto"/>
        <w:bottom w:val="none" w:sz="0" w:space="0" w:color="auto"/>
        <w:right w:val="none" w:sz="0" w:space="0" w:color="auto"/>
      </w:divBdr>
    </w:div>
    <w:div w:id="1558973348">
      <w:bodyDiv w:val="1"/>
      <w:marLeft w:val="0"/>
      <w:marRight w:val="0"/>
      <w:marTop w:val="0"/>
      <w:marBottom w:val="0"/>
      <w:divBdr>
        <w:top w:val="none" w:sz="0" w:space="0" w:color="auto"/>
        <w:left w:val="none" w:sz="0" w:space="0" w:color="auto"/>
        <w:bottom w:val="none" w:sz="0" w:space="0" w:color="auto"/>
        <w:right w:val="none" w:sz="0" w:space="0" w:color="auto"/>
      </w:divBdr>
    </w:div>
    <w:div w:id="1563171759">
      <w:bodyDiv w:val="1"/>
      <w:marLeft w:val="0"/>
      <w:marRight w:val="0"/>
      <w:marTop w:val="0"/>
      <w:marBottom w:val="0"/>
      <w:divBdr>
        <w:top w:val="none" w:sz="0" w:space="0" w:color="auto"/>
        <w:left w:val="none" w:sz="0" w:space="0" w:color="auto"/>
        <w:bottom w:val="none" w:sz="0" w:space="0" w:color="auto"/>
        <w:right w:val="none" w:sz="0" w:space="0" w:color="auto"/>
      </w:divBdr>
    </w:div>
    <w:div w:id="1564103772">
      <w:bodyDiv w:val="1"/>
      <w:marLeft w:val="0"/>
      <w:marRight w:val="0"/>
      <w:marTop w:val="0"/>
      <w:marBottom w:val="0"/>
      <w:divBdr>
        <w:top w:val="none" w:sz="0" w:space="0" w:color="auto"/>
        <w:left w:val="none" w:sz="0" w:space="0" w:color="auto"/>
        <w:bottom w:val="none" w:sz="0" w:space="0" w:color="auto"/>
        <w:right w:val="none" w:sz="0" w:space="0" w:color="auto"/>
      </w:divBdr>
    </w:div>
    <w:div w:id="1570072777">
      <w:bodyDiv w:val="1"/>
      <w:marLeft w:val="0"/>
      <w:marRight w:val="0"/>
      <w:marTop w:val="0"/>
      <w:marBottom w:val="0"/>
      <w:divBdr>
        <w:top w:val="none" w:sz="0" w:space="0" w:color="auto"/>
        <w:left w:val="none" w:sz="0" w:space="0" w:color="auto"/>
        <w:bottom w:val="none" w:sz="0" w:space="0" w:color="auto"/>
        <w:right w:val="none" w:sz="0" w:space="0" w:color="auto"/>
      </w:divBdr>
    </w:div>
    <w:div w:id="1571621321">
      <w:bodyDiv w:val="1"/>
      <w:marLeft w:val="0"/>
      <w:marRight w:val="0"/>
      <w:marTop w:val="0"/>
      <w:marBottom w:val="0"/>
      <w:divBdr>
        <w:top w:val="none" w:sz="0" w:space="0" w:color="auto"/>
        <w:left w:val="none" w:sz="0" w:space="0" w:color="auto"/>
        <w:bottom w:val="none" w:sz="0" w:space="0" w:color="auto"/>
        <w:right w:val="none" w:sz="0" w:space="0" w:color="auto"/>
      </w:divBdr>
    </w:div>
    <w:div w:id="1572739695">
      <w:bodyDiv w:val="1"/>
      <w:marLeft w:val="0"/>
      <w:marRight w:val="0"/>
      <w:marTop w:val="0"/>
      <w:marBottom w:val="0"/>
      <w:divBdr>
        <w:top w:val="none" w:sz="0" w:space="0" w:color="auto"/>
        <w:left w:val="none" w:sz="0" w:space="0" w:color="auto"/>
        <w:bottom w:val="none" w:sz="0" w:space="0" w:color="auto"/>
        <w:right w:val="none" w:sz="0" w:space="0" w:color="auto"/>
      </w:divBdr>
    </w:div>
    <w:div w:id="1574314672">
      <w:bodyDiv w:val="1"/>
      <w:marLeft w:val="0"/>
      <w:marRight w:val="0"/>
      <w:marTop w:val="0"/>
      <w:marBottom w:val="0"/>
      <w:divBdr>
        <w:top w:val="none" w:sz="0" w:space="0" w:color="auto"/>
        <w:left w:val="none" w:sz="0" w:space="0" w:color="auto"/>
        <w:bottom w:val="none" w:sz="0" w:space="0" w:color="auto"/>
        <w:right w:val="none" w:sz="0" w:space="0" w:color="auto"/>
      </w:divBdr>
    </w:div>
    <w:div w:id="1579368798">
      <w:bodyDiv w:val="1"/>
      <w:marLeft w:val="0"/>
      <w:marRight w:val="0"/>
      <w:marTop w:val="0"/>
      <w:marBottom w:val="0"/>
      <w:divBdr>
        <w:top w:val="none" w:sz="0" w:space="0" w:color="auto"/>
        <w:left w:val="none" w:sz="0" w:space="0" w:color="auto"/>
        <w:bottom w:val="none" w:sz="0" w:space="0" w:color="auto"/>
        <w:right w:val="none" w:sz="0" w:space="0" w:color="auto"/>
      </w:divBdr>
    </w:div>
    <w:div w:id="1579942577">
      <w:bodyDiv w:val="1"/>
      <w:marLeft w:val="0"/>
      <w:marRight w:val="0"/>
      <w:marTop w:val="0"/>
      <w:marBottom w:val="0"/>
      <w:divBdr>
        <w:top w:val="none" w:sz="0" w:space="0" w:color="auto"/>
        <w:left w:val="none" w:sz="0" w:space="0" w:color="auto"/>
        <w:bottom w:val="none" w:sz="0" w:space="0" w:color="auto"/>
        <w:right w:val="none" w:sz="0" w:space="0" w:color="auto"/>
      </w:divBdr>
    </w:div>
    <w:div w:id="1582569270">
      <w:bodyDiv w:val="1"/>
      <w:marLeft w:val="0"/>
      <w:marRight w:val="0"/>
      <w:marTop w:val="0"/>
      <w:marBottom w:val="0"/>
      <w:divBdr>
        <w:top w:val="none" w:sz="0" w:space="0" w:color="auto"/>
        <w:left w:val="none" w:sz="0" w:space="0" w:color="auto"/>
        <w:bottom w:val="none" w:sz="0" w:space="0" w:color="auto"/>
        <w:right w:val="none" w:sz="0" w:space="0" w:color="auto"/>
      </w:divBdr>
    </w:div>
    <w:div w:id="1587417909">
      <w:bodyDiv w:val="1"/>
      <w:marLeft w:val="0"/>
      <w:marRight w:val="0"/>
      <w:marTop w:val="0"/>
      <w:marBottom w:val="0"/>
      <w:divBdr>
        <w:top w:val="none" w:sz="0" w:space="0" w:color="auto"/>
        <w:left w:val="none" w:sz="0" w:space="0" w:color="auto"/>
        <w:bottom w:val="none" w:sz="0" w:space="0" w:color="auto"/>
        <w:right w:val="none" w:sz="0" w:space="0" w:color="auto"/>
      </w:divBdr>
    </w:div>
    <w:div w:id="1588688339">
      <w:bodyDiv w:val="1"/>
      <w:marLeft w:val="0"/>
      <w:marRight w:val="0"/>
      <w:marTop w:val="0"/>
      <w:marBottom w:val="0"/>
      <w:divBdr>
        <w:top w:val="none" w:sz="0" w:space="0" w:color="auto"/>
        <w:left w:val="none" w:sz="0" w:space="0" w:color="auto"/>
        <w:bottom w:val="none" w:sz="0" w:space="0" w:color="auto"/>
        <w:right w:val="none" w:sz="0" w:space="0" w:color="auto"/>
      </w:divBdr>
    </w:div>
    <w:div w:id="1589075324">
      <w:bodyDiv w:val="1"/>
      <w:marLeft w:val="0"/>
      <w:marRight w:val="0"/>
      <w:marTop w:val="0"/>
      <w:marBottom w:val="0"/>
      <w:divBdr>
        <w:top w:val="none" w:sz="0" w:space="0" w:color="auto"/>
        <w:left w:val="none" w:sz="0" w:space="0" w:color="auto"/>
        <w:bottom w:val="none" w:sz="0" w:space="0" w:color="auto"/>
        <w:right w:val="none" w:sz="0" w:space="0" w:color="auto"/>
      </w:divBdr>
    </w:div>
    <w:div w:id="1591498914">
      <w:bodyDiv w:val="1"/>
      <w:marLeft w:val="0"/>
      <w:marRight w:val="0"/>
      <w:marTop w:val="0"/>
      <w:marBottom w:val="0"/>
      <w:divBdr>
        <w:top w:val="none" w:sz="0" w:space="0" w:color="auto"/>
        <w:left w:val="none" w:sz="0" w:space="0" w:color="auto"/>
        <w:bottom w:val="none" w:sz="0" w:space="0" w:color="auto"/>
        <w:right w:val="none" w:sz="0" w:space="0" w:color="auto"/>
      </w:divBdr>
    </w:div>
    <w:div w:id="1593200433">
      <w:bodyDiv w:val="1"/>
      <w:marLeft w:val="0"/>
      <w:marRight w:val="0"/>
      <w:marTop w:val="0"/>
      <w:marBottom w:val="0"/>
      <w:divBdr>
        <w:top w:val="none" w:sz="0" w:space="0" w:color="auto"/>
        <w:left w:val="none" w:sz="0" w:space="0" w:color="auto"/>
        <w:bottom w:val="none" w:sz="0" w:space="0" w:color="auto"/>
        <w:right w:val="none" w:sz="0" w:space="0" w:color="auto"/>
      </w:divBdr>
    </w:div>
    <w:div w:id="1594705715">
      <w:bodyDiv w:val="1"/>
      <w:marLeft w:val="0"/>
      <w:marRight w:val="0"/>
      <w:marTop w:val="0"/>
      <w:marBottom w:val="0"/>
      <w:divBdr>
        <w:top w:val="none" w:sz="0" w:space="0" w:color="auto"/>
        <w:left w:val="none" w:sz="0" w:space="0" w:color="auto"/>
        <w:bottom w:val="none" w:sz="0" w:space="0" w:color="auto"/>
        <w:right w:val="none" w:sz="0" w:space="0" w:color="auto"/>
      </w:divBdr>
    </w:div>
    <w:div w:id="1597908725">
      <w:bodyDiv w:val="1"/>
      <w:marLeft w:val="0"/>
      <w:marRight w:val="0"/>
      <w:marTop w:val="0"/>
      <w:marBottom w:val="0"/>
      <w:divBdr>
        <w:top w:val="none" w:sz="0" w:space="0" w:color="auto"/>
        <w:left w:val="none" w:sz="0" w:space="0" w:color="auto"/>
        <w:bottom w:val="none" w:sz="0" w:space="0" w:color="auto"/>
        <w:right w:val="none" w:sz="0" w:space="0" w:color="auto"/>
      </w:divBdr>
    </w:div>
    <w:div w:id="1598829242">
      <w:bodyDiv w:val="1"/>
      <w:marLeft w:val="0"/>
      <w:marRight w:val="0"/>
      <w:marTop w:val="0"/>
      <w:marBottom w:val="0"/>
      <w:divBdr>
        <w:top w:val="none" w:sz="0" w:space="0" w:color="auto"/>
        <w:left w:val="none" w:sz="0" w:space="0" w:color="auto"/>
        <w:bottom w:val="none" w:sz="0" w:space="0" w:color="auto"/>
        <w:right w:val="none" w:sz="0" w:space="0" w:color="auto"/>
      </w:divBdr>
    </w:div>
    <w:div w:id="1611470009">
      <w:bodyDiv w:val="1"/>
      <w:marLeft w:val="0"/>
      <w:marRight w:val="0"/>
      <w:marTop w:val="0"/>
      <w:marBottom w:val="0"/>
      <w:divBdr>
        <w:top w:val="none" w:sz="0" w:space="0" w:color="auto"/>
        <w:left w:val="none" w:sz="0" w:space="0" w:color="auto"/>
        <w:bottom w:val="none" w:sz="0" w:space="0" w:color="auto"/>
        <w:right w:val="none" w:sz="0" w:space="0" w:color="auto"/>
      </w:divBdr>
    </w:div>
    <w:div w:id="1620646745">
      <w:bodyDiv w:val="1"/>
      <w:marLeft w:val="0"/>
      <w:marRight w:val="0"/>
      <w:marTop w:val="0"/>
      <w:marBottom w:val="0"/>
      <w:divBdr>
        <w:top w:val="none" w:sz="0" w:space="0" w:color="auto"/>
        <w:left w:val="none" w:sz="0" w:space="0" w:color="auto"/>
        <w:bottom w:val="none" w:sz="0" w:space="0" w:color="auto"/>
        <w:right w:val="none" w:sz="0" w:space="0" w:color="auto"/>
      </w:divBdr>
    </w:div>
    <w:div w:id="1638493516">
      <w:bodyDiv w:val="1"/>
      <w:marLeft w:val="0"/>
      <w:marRight w:val="0"/>
      <w:marTop w:val="0"/>
      <w:marBottom w:val="0"/>
      <w:divBdr>
        <w:top w:val="none" w:sz="0" w:space="0" w:color="auto"/>
        <w:left w:val="none" w:sz="0" w:space="0" w:color="auto"/>
        <w:bottom w:val="none" w:sz="0" w:space="0" w:color="auto"/>
        <w:right w:val="none" w:sz="0" w:space="0" w:color="auto"/>
      </w:divBdr>
    </w:div>
    <w:div w:id="1639651780">
      <w:bodyDiv w:val="1"/>
      <w:marLeft w:val="0"/>
      <w:marRight w:val="0"/>
      <w:marTop w:val="0"/>
      <w:marBottom w:val="0"/>
      <w:divBdr>
        <w:top w:val="none" w:sz="0" w:space="0" w:color="auto"/>
        <w:left w:val="none" w:sz="0" w:space="0" w:color="auto"/>
        <w:bottom w:val="none" w:sz="0" w:space="0" w:color="auto"/>
        <w:right w:val="none" w:sz="0" w:space="0" w:color="auto"/>
      </w:divBdr>
    </w:div>
    <w:div w:id="1642727881">
      <w:bodyDiv w:val="1"/>
      <w:marLeft w:val="0"/>
      <w:marRight w:val="0"/>
      <w:marTop w:val="0"/>
      <w:marBottom w:val="0"/>
      <w:divBdr>
        <w:top w:val="none" w:sz="0" w:space="0" w:color="auto"/>
        <w:left w:val="none" w:sz="0" w:space="0" w:color="auto"/>
        <w:bottom w:val="none" w:sz="0" w:space="0" w:color="auto"/>
        <w:right w:val="none" w:sz="0" w:space="0" w:color="auto"/>
      </w:divBdr>
    </w:div>
    <w:div w:id="1680542549">
      <w:bodyDiv w:val="1"/>
      <w:marLeft w:val="0"/>
      <w:marRight w:val="0"/>
      <w:marTop w:val="0"/>
      <w:marBottom w:val="0"/>
      <w:divBdr>
        <w:top w:val="none" w:sz="0" w:space="0" w:color="auto"/>
        <w:left w:val="none" w:sz="0" w:space="0" w:color="auto"/>
        <w:bottom w:val="none" w:sz="0" w:space="0" w:color="auto"/>
        <w:right w:val="none" w:sz="0" w:space="0" w:color="auto"/>
      </w:divBdr>
    </w:div>
    <w:div w:id="1684897051">
      <w:bodyDiv w:val="1"/>
      <w:marLeft w:val="0"/>
      <w:marRight w:val="0"/>
      <w:marTop w:val="0"/>
      <w:marBottom w:val="0"/>
      <w:divBdr>
        <w:top w:val="none" w:sz="0" w:space="0" w:color="auto"/>
        <w:left w:val="none" w:sz="0" w:space="0" w:color="auto"/>
        <w:bottom w:val="none" w:sz="0" w:space="0" w:color="auto"/>
        <w:right w:val="none" w:sz="0" w:space="0" w:color="auto"/>
      </w:divBdr>
    </w:div>
    <w:div w:id="1685671989">
      <w:bodyDiv w:val="1"/>
      <w:marLeft w:val="0"/>
      <w:marRight w:val="0"/>
      <w:marTop w:val="0"/>
      <w:marBottom w:val="0"/>
      <w:divBdr>
        <w:top w:val="none" w:sz="0" w:space="0" w:color="auto"/>
        <w:left w:val="none" w:sz="0" w:space="0" w:color="auto"/>
        <w:bottom w:val="none" w:sz="0" w:space="0" w:color="auto"/>
        <w:right w:val="none" w:sz="0" w:space="0" w:color="auto"/>
      </w:divBdr>
    </w:div>
    <w:div w:id="1687248808">
      <w:bodyDiv w:val="1"/>
      <w:marLeft w:val="0"/>
      <w:marRight w:val="0"/>
      <w:marTop w:val="0"/>
      <w:marBottom w:val="0"/>
      <w:divBdr>
        <w:top w:val="none" w:sz="0" w:space="0" w:color="auto"/>
        <w:left w:val="none" w:sz="0" w:space="0" w:color="auto"/>
        <w:bottom w:val="none" w:sz="0" w:space="0" w:color="auto"/>
        <w:right w:val="none" w:sz="0" w:space="0" w:color="auto"/>
      </w:divBdr>
    </w:div>
    <w:div w:id="1695154361">
      <w:bodyDiv w:val="1"/>
      <w:marLeft w:val="0"/>
      <w:marRight w:val="0"/>
      <w:marTop w:val="0"/>
      <w:marBottom w:val="0"/>
      <w:divBdr>
        <w:top w:val="none" w:sz="0" w:space="0" w:color="auto"/>
        <w:left w:val="none" w:sz="0" w:space="0" w:color="auto"/>
        <w:bottom w:val="none" w:sz="0" w:space="0" w:color="auto"/>
        <w:right w:val="none" w:sz="0" w:space="0" w:color="auto"/>
      </w:divBdr>
    </w:div>
    <w:div w:id="1700354216">
      <w:bodyDiv w:val="1"/>
      <w:marLeft w:val="0"/>
      <w:marRight w:val="0"/>
      <w:marTop w:val="0"/>
      <w:marBottom w:val="0"/>
      <w:divBdr>
        <w:top w:val="none" w:sz="0" w:space="0" w:color="auto"/>
        <w:left w:val="none" w:sz="0" w:space="0" w:color="auto"/>
        <w:bottom w:val="none" w:sz="0" w:space="0" w:color="auto"/>
        <w:right w:val="none" w:sz="0" w:space="0" w:color="auto"/>
      </w:divBdr>
    </w:div>
    <w:div w:id="1702050991">
      <w:bodyDiv w:val="1"/>
      <w:marLeft w:val="0"/>
      <w:marRight w:val="0"/>
      <w:marTop w:val="0"/>
      <w:marBottom w:val="0"/>
      <w:divBdr>
        <w:top w:val="none" w:sz="0" w:space="0" w:color="auto"/>
        <w:left w:val="none" w:sz="0" w:space="0" w:color="auto"/>
        <w:bottom w:val="none" w:sz="0" w:space="0" w:color="auto"/>
        <w:right w:val="none" w:sz="0" w:space="0" w:color="auto"/>
      </w:divBdr>
    </w:div>
    <w:div w:id="1704356643">
      <w:bodyDiv w:val="1"/>
      <w:marLeft w:val="0"/>
      <w:marRight w:val="0"/>
      <w:marTop w:val="0"/>
      <w:marBottom w:val="0"/>
      <w:divBdr>
        <w:top w:val="none" w:sz="0" w:space="0" w:color="auto"/>
        <w:left w:val="none" w:sz="0" w:space="0" w:color="auto"/>
        <w:bottom w:val="none" w:sz="0" w:space="0" w:color="auto"/>
        <w:right w:val="none" w:sz="0" w:space="0" w:color="auto"/>
      </w:divBdr>
    </w:div>
    <w:div w:id="1712072075">
      <w:bodyDiv w:val="1"/>
      <w:marLeft w:val="0"/>
      <w:marRight w:val="0"/>
      <w:marTop w:val="0"/>
      <w:marBottom w:val="0"/>
      <w:divBdr>
        <w:top w:val="none" w:sz="0" w:space="0" w:color="auto"/>
        <w:left w:val="none" w:sz="0" w:space="0" w:color="auto"/>
        <w:bottom w:val="none" w:sz="0" w:space="0" w:color="auto"/>
        <w:right w:val="none" w:sz="0" w:space="0" w:color="auto"/>
      </w:divBdr>
    </w:div>
    <w:div w:id="1713076359">
      <w:bodyDiv w:val="1"/>
      <w:marLeft w:val="0"/>
      <w:marRight w:val="0"/>
      <w:marTop w:val="0"/>
      <w:marBottom w:val="0"/>
      <w:divBdr>
        <w:top w:val="none" w:sz="0" w:space="0" w:color="auto"/>
        <w:left w:val="none" w:sz="0" w:space="0" w:color="auto"/>
        <w:bottom w:val="none" w:sz="0" w:space="0" w:color="auto"/>
        <w:right w:val="none" w:sz="0" w:space="0" w:color="auto"/>
      </w:divBdr>
    </w:div>
    <w:div w:id="1713726020">
      <w:bodyDiv w:val="1"/>
      <w:marLeft w:val="0"/>
      <w:marRight w:val="0"/>
      <w:marTop w:val="0"/>
      <w:marBottom w:val="0"/>
      <w:divBdr>
        <w:top w:val="none" w:sz="0" w:space="0" w:color="auto"/>
        <w:left w:val="none" w:sz="0" w:space="0" w:color="auto"/>
        <w:bottom w:val="none" w:sz="0" w:space="0" w:color="auto"/>
        <w:right w:val="none" w:sz="0" w:space="0" w:color="auto"/>
      </w:divBdr>
    </w:div>
    <w:div w:id="1717729695">
      <w:bodyDiv w:val="1"/>
      <w:marLeft w:val="0"/>
      <w:marRight w:val="0"/>
      <w:marTop w:val="0"/>
      <w:marBottom w:val="0"/>
      <w:divBdr>
        <w:top w:val="none" w:sz="0" w:space="0" w:color="auto"/>
        <w:left w:val="none" w:sz="0" w:space="0" w:color="auto"/>
        <w:bottom w:val="none" w:sz="0" w:space="0" w:color="auto"/>
        <w:right w:val="none" w:sz="0" w:space="0" w:color="auto"/>
      </w:divBdr>
    </w:div>
    <w:div w:id="1729836739">
      <w:bodyDiv w:val="1"/>
      <w:marLeft w:val="0"/>
      <w:marRight w:val="0"/>
      <w:marTop w:val="0"/>
      <w:marBottom w:val="0"/>
      <w:divBdr>
        <w:top w:val="none" w:sz="0" w:space="0" w:color="auto"/>
        <w:left w:val="none" w:sz="0" w:space="0" w:color="auto"/>
        <w:bottom w:val="none" w:sz="0" w:space="0" w:color="auto"/>
        <w:right w:val="none" w:sz="0" w:space="0" w:color="auto"/>
      </w:divBdr>
    </w:div>
    <w:div w:id="1730110424">
      <w:bodyDiv w:val="1"/>
      <w:marLeft w:val="0"/>
      <w:marRight w:val="0"/>
      <w:marTop w:val="0"/>
      <w:marBottom w:val="0"/>
      <w:divBdr>
        <w:top w:val="none" w:sz="0" w:space="0" w:color="auto"/>
        <w:left w:val="none" w:sz="0" w:space="0" w:color="auto"/>
        <w:bottom w:val="none" w:sz="0" w:space="0" w:color="auto"/>
        <w:right w:val="none" w:sz="0" w:space="0" w:color="auto"/>
      </w:divBdr>
    </w:div>
    <w:div w:id="1735616821">
      <w:bodyDiv w:val="1"/>
      <w:marLeft w:val="0"/>
      <w:marRight w:val="0"/>
      <w:marTop w:val="0"/>
      <w:marBottom w:val="0"/>
      <w:divBdr>
        <w:top w:val="none" w:sz="0" w:space="0" w:color="auto"/>
        <w:left w:val="none" w:sz="0" w:space="0" w:color="auto"/>
        <w:bottom w:val="none" w:sz="0" w:space="0" w:color="auto"/>
        <w:right w:val="none" w:sz="0" w:space="0" w:color="auto"/>
      </w:divBdr>
    </w:div>
    <w:div w:id="1747724124">
      <w:bodyDiv w:val="1"/>
      <w:marLeft w:val="0"/>
      <w:marRight w:val="0"/>
      <w:marTop w:val="0"/>
      <w:marBottom w:val="0"/>
      <w:divBdr>
        <w:top w:val="none" w:sz="0" w:space="0" w:color="auto"/>
        <w:left w:val="none" w:sz="0" w:space="0" w:color="auto"/>
        <w:bottom w:val="none" w:sz="0" w:space="0" w:color="auto"/>
        <w:right w:val="none" w:sz="0" w:space="0" w:color="auto"/>
      </w:divBdr>
    </w:div>
    <w:div w:id="1752966204">
      <w:bodyDiv w:val="1"/>
      <w:marLeft w:val="0"/>
      <w:marRight w:val="0"/>
      <w:marTop w:val="0"/>
      <w:marBottom w:val="0"/>
      <w:divBdr>
        <w:top w:val="none" w:sz="0" w:space="0" w:color="auto"/>
        <w:left w:val="none" w:sz="0" w:space="0" w:color="auto"/>
        <w:bottom w:val="none" w:sz="0" w:space="0" w:color="auto"/>
        <w:right w:val="none" w:sz="0" w:space="0" w:color="auto"/>
      </w:divBdr>
    </w:div>
    <w:div w:id="1753817803">
      <w:bodyDiv w:val="1"/>
      <w:marLeft w:val="0"/>
      <w:marRight w:val="0"/>
      <w:marTop w:val="0"/>
      <w:marBottom w:val="0"/>
      <w:divBdr>
        <w:top w:val="none" w:sz="0" w:space="0" w:color="auto"/>
        <w:left w:val="none" w:sz="0" w:space="0" w:color="auto"/>
        <w:bottom w:val="none" w:sz="0" w:space="0" w:color="auto"/>
        <w:right w:val="none" w:sz="0" w:space="0" w:color="auto"/>
      </w:divBdr>
    </w:div>
    <w:div w:id="1754161768">
      <w:bodyDiv w:val="1"/>
      <w:marLeft w:val="0"/>
      <w:marRight w:val="0"/>
      <w:marTop w:val="0"/>
      <w:marBottom w:val="0"/>
      <w:divBdr>
        <w:top w:val="none" w:sz="0" w:space="0" w:color="auto"/>
        <w:left w:val="none" w:sz="0" w:space="0" w:color="auto"/>
        <w:bottom w:val="none" w:sz="0" w:space="0" w:color="auto"/>
        <w:right w:val="none" w:sz="0" w:space="0" w:color="auto"/>
      </w:divBdr>
    </w:div>
    <w:div w:id="1758087169">
      <w:bodyDiv w:val="1"/>
      <w:marLeft w:val="0"/>
      <w:marRight w:val="0"/>
      <w:marTop w:val="0"/>
      <w:marBottom w:val="0"/>
      <w:divBdr>
        <w:top w:val="none" w:sz="0" w:space="0" w:color="auto"/>
        <w:left w:val="none" w:sz="0" w:space="0" w:color="auto"/>
        <w:bottom w:val="none" w:sz="0" w:space="0" w:color="auto"/>
        <w:right w:val="none" w:sz="0" w:space="0" w:color="auto"/>
      </w:divBdr>
    </w:div>
    <w:div w:id="1758479116">
      <w:bodyDiv w:val="1"/>
      <w:marLeft w:val="0"/>
      <w:marRight w:val="0"/>
      <w:marTop w:val="0"/>
      <w:marBottom w:val="0"/>
      <w:divBdr>
        <w:top w:val="none" w:sz="0" w:space="0" w:color="auto"/>
        <w:left w:val="none" w:sz="0" w:space="0" w:color="auto"/>
        <w:bottom w:val="none" w:sz="0" w:space="0" w:color="auto"/>
        <w:right w:val="none" w:sz="0" w:space="0" w:color="auto"/>
      </w:divBdr>
    </w:div>
    <w:div w:id="1758550952">
      <w:bodyDiv w:val="1"/>
      <w:marLeft w:val="0"/>
      <w:marRight w:val="0"/>
      <w:marTop w:val="0"/>
      <w:marBottom w:val="0"/>
      <w:divBdr>
        <w:top w:val="none" w:sz="0" w:space="0" w:color="auto"/>
        <w:left w:val="none" w:sz="0" w:space="0" w:color="auto"/>
        <w:bottom w:val="none" w:sz="0" w:space="0" w:color="auto"/>
        <w:right w:val="none" w:sz="0" w:space="0" w:color="auto"/>
      </w:divBdr>
    </w:div>
    <w:div w:id="1763337040">
      <w:bodyDiv w:val="1"/>
      <w:marLeft w:val="0"/>
      <w:marRight w:val="0"/>
      <w:marTop w:val="0"/>
      <w:marBottom w:val="0"/>
      <w:divBdr>
        <w:top w:val="none" w:sz="0" w:space="0" w:color="auto"/>
        <w:left w:val="none" w:sz="0" w:space="0" w:color="auto"/>
        <w:bottom w:val="none" w:sz="0" w:space="0" w:color="auto"/>
        <w:right w:val="none" w:sz="0" w:space="0" w:color="auto"/>
      </w:divBdr>
    </w:div>
    <w:div w:id="1763449351">
      <w:bodyDiv w:val="1"/>
      <w:marLeft w:val="0"/>
      <w:marRight w:val="0"/>
      <w:marTop w:val="0"/>
      <w:marBottom w:val="0"/>
      <w:divBdr>
        <w:top w:val="none" w:sz="0" w:space="0" w:color="auto"/>
        <w:left w:val="none" w:sz="0" w:space="0" w:color="auto"/>
        <w:bottom w:val="none" w:sz="0" w:space="0" w:color="auto"/>
        <w:right w:val="none" w:sz="0" w:space="0" w:color="auto"/>
      </w:divBdr>
    </w:div>
    <w:div w:id="1766534269">
      <w:bodyDiv w:val="1"/>
      <w:marLeft w:val="0"/>
      <w:marRight w:val="0"/>
      <w:marTop w:val="0"/>
      <w:marBottom w:val="0"/>
      <w:divBdr>
        <w:top w:val="none" w:sz="0" w:space="0" w:color="auto"/>
        <w:left w:val="none" w:sz="0" w:space="0" w:color="auto"/>
        <w:bottom w:val="none" w:sz="0" w:space="0" w:color="auto"/>
        <w:right w:val="none" w:sz="0" w:space="0" w:color="auto"/>
      </w:divBdr>
    </w:div>
    <w:div w:id="1768966562">
      <w:bodyDiv w:val="1"/>
      <w:marLeft w:val="0"/>
      <w:marRight w:val="0"/>
      <w:marTop w:val="0"/>
      <w:marBottom w:val="0"/>
      <w:divBdr>
        <w:top w:val="none" w:sz="0" w:space="0" w:color="auto"/>
        <w:left w:val="none" w:sz="0" w:space="0" w:color="auto"/>
        <w:bottom w:val="none" w:sz="0" w:space="0" w:color="auto"/>
        <w:right w:val="none" w:sz="0" w:space="0" w:color="auto"/>
      </w:divBdr>
    </w:div>
    <w:div w:id="1778720053">
      <w:bodyDiv w:val="1"/>
      <w:marLeft w:val="0"/>
      <w:marRight w:val="0"/>
      <w:marTop w:val="0"/>
      <w:marBottom w:val="0"/>
      <w:divBdr>
        <w:top w:val="none" w:sz="0" w:space="0" w:color="auto"/>
        <w:left w:val="none" w:sz="0" w:space="0" w:color="auto"/>
        <w:bottom w:val="none" w:sz="0" w:space="0" w:color="auto"/>
        <w:right w:val="none" w:sz="0" w:space="0" w:color="auto"/>
      </w:divBdr>
      <w:divsChild>
        <w:div w:id="1852724339">
          <w:marLeft w:val="0"/>
          <w:marRight w:val="0"/>
          <w:marTop w:val="0"/>
          <w:marBottom w:val="0"/>
          <w:divBdr>
            <w:top w:val="none" w:sz="0" w:space="0" w:color="auto"/>
            <w:left w:val="none" w:sz="0" w:space="0" w:color="auto"/>
            <w:bottom w:val="none" w:sz="0" w:space="0" w:color="auto"/>
            <w:right w:val="none" w:sz="0" w:space="0" w:color="auto"/>
          </w:divBdr>
        </w:div>
      </w:divsChild>
    </w:div>
    <w:div w:id="1780224288">
      <w:bodyDiv w:val="1"/>
      <w:marLeft w:val="0"/>
      <w:marRight w:val="0"/>
      <w:marTop w:val="0"/>
      <w:marBottom w:val="0"/>
      <w:divBdr>
        <w:top w:val="none" w:sz="0" w:space="0" w:color="auto"/>
        <w:left w:val="none" w:sz="0" w:space="0" w:color="auto"/>
        <w:bottom w:val="none" w:sz="0" w:space="0" w:color="auto"/>
        <w:right w:val="none" w:sz="0" w:space="0" w:color="auto"/>
      </w:divBdr>
    </w:div>
    <w:div w:id="1785340497">
      <w:bodyDiv w:val="1"/>
      <w:marLeft w:val="0"/>
      <w:marRight w:val="0"/>
      <w:marTop w:val="0"/>
      <w:marBottom w:val="0"/>
      <w:divBdr>
        <w:top w:val="none" w:sz="0" w:space="0" w:color="auto"/>
        <w:left w:val="none" w:sz="0" w:space="0" w:color="auto"/>
        <w:bottom w:val="none" w:sz="0" w:space="0" w:color="auto"/>
        <w:right w:val="none" w:sz="0" w:space="0" w:color="auto"/>
      </w:divBdr>
    </w:div>
    <w:div w:id="1796289527">
      <w:bodyDiv w:val="1"/>
      <w:marLeft w:val="0"/>
      <w:marRight w:val="0"/>
      <w:marTop w:val="0"/>
      <w:marBottom w:val="0"/>
      <w:divBdr>
        <w:top w:val="none" w:sz="0" w:space="0" w:color="auto"/>
        <w:left w:val="none" w:sz="0" w:space="0" w:color="auto"/>
        <w:bottom w:val="none" w:sz="0" w:space="0" w:color="auto"/>
        <w:right w:val="none" w:sz="0" w:space="0" w:color="auto"/>
      </w:divBdr>
    </w:div>
    <w:div w:id="1810171493">
      <w:bodyDiv w:val="1"/>
      <w:marLeft w:val="0"/>
      <w:marRight w:val="0"/>
      <w:marTop w:val="0"/>
      <w:marBottom w:val="0"/>
      <w:divBdr>
        <w:top w:val="none" w:sz="0" w:space="0" w:color="auto"/>
        <w:left w:val="none" w:sz="0" w:space="0" w:color="auto"/>
        <w:bottom w:val="none" w:sz="0" w:space="0" w:color="auto"/>
        <w:right w:val="none" w:sz="0" w:space="0" w:color="auto"/>
      </w:divBdr>
    </w:div>
    <w:div w:id="1829831184">
      <w:bodyDiv w:val="1"/>
      <w:marLeft w:val="0"/>
      <w:marRight w:val="0"/>
      <w:marTop w:val="0"/>
      <w:marBottom w:val="0"/>
      <w:divBdr>
        <w:top w:val="none" w:sz="0" w:space="0" w:color="auto"/>
        <w:left w:val="none" w:sz="0" w:space="0" w:color="auto"/>
        <w:bottom w:val="none" w:sz="0" w:space="0" w:color="auto"/>
        <w:right w:val="none" w:sz="0" w:space="0" w:color="auto"/>
      </w:divBdr>
    </w:div>
    <w:div w:id="1834491890">
      <w:bodyDiv w:val="1"/>
      <w:marLeft w:val="0"/>
      <w:marRight w:val="0"/>
      <w:marTop w:val="0"/>
      <w:marBottom w:val="0"/>
      <w:divBdr>
        <w:top w:val="none" w:sz="0" w:space="0" w:color="auto"/>
        <w:left w:val="none" w:sz="0" w:space="0" w:color="auto"/>
        <w:bottom w:val="none" w:sz="0" w:space="0" w:color="auto"/>
        <w:right w:val="none" w:sz="0" w:space="0" w:color="auto"/>
      </w:divBdr>
    </w:div>
    <w:div w:id="1837186445">
      <w:bodyDiv w:val="1"/>
      <w:marLeft w:val="0"/>
      <w:marRight w:val="0"/>
      <w:marTop w:val="0"/>
      <w:marBottom w:val="0"/>
      <w:divBdr>
        <w:top w:val="none" w:sz="0" w:space="0" w:color="auto"/>
        <w:left w:val="none" w:sz="0" w:space="0" w:color="auto"/>
        <w:bottom w:val="none" w:sz="0" w:space="0" w:color="auto"/>
        <w:right w:val="none" w:sz="0" w:space="0" w:color="auto"/>
      </w:divBdr>
    </w:div>
    <w:div w:id="1848130688">
      <w:bodyDiv w:val="1"/>
      <w:marLeft w:val="0"/>
      <w:marRight w:val="0"/>
      <w:marTop w:val="0"/>
      <w:marBottom w:val="0"/>
      <w:divBdr>
        <w:top w:val="none" w:sz="0" w:space="0" w:color="auto"/>
        <w:left w:val="none" w:sz="0" w:space="0" w:color="auto"/>
        <w:bottom w:val="none" w:sz="0" w:space="0" w:color="auto"/>
        <w:right w:val="none" w:sz="0" w:space="0" w:color="auto"/>
      </w:divBdr>
    </w:div>
    <w:div w:id="1850368464">
      <w:bodyDiv w:val="1"/>
      <w:marLeft w:val="0"/>
      <w:marRight w:val="0"/>
      <w:marTop w:val="0"/>
      <w:marBottom w:val="0"/>
      <w:divBdr>
        <w:top w:val="none" w:sz="0" w:space="0" w:color="auto"/>
        <w:left w:val="none" w:sz="0" w:space="0" w:color="auto"/>
        <w:bottom w:val="none" w:sz="0" w:space="0" w:color="auto"/>
        <w:right w:val="none" w:sz="0" w:space="0" w:color="auto"/>
      </w:divBdr>
    </w:div>
    <w:div w:id="1850755103">
      <w:bodyDiv w:val="1"/>
      <w:marLeft w:val="0"/>
      <w:marRight w:val="0"/>
      <w:marTop w:val="0"/>
      <w:marBottom w:val="0"/>
      <w:divBdr>
        <w:top w:val="none" w:sz="0" w:space="0" w:color="auto"/>
        <w:left w:val="none" w:sz="0" w:space="0" w:color="auto"/>
        <w:bottom w:val="none" w:sz="0" w:space="0" w:color="auto"/>
        <w:right w:val="none" w:sz="0" w:space="0" w:color="auto"/>
      </w:divBdr>
    </w:div>
    <w:div w:id="1850827903">
      <w:bodyDiv w:val="1"/>
      <w:marLeft w:val="0"/>
      <w:marRight w:val="0"/>
      <w:marTop w:val="0"/>
      <w:marBottom w:val="0"/>
      <w:divBdr>
        <w:top w:val="none" w:sz="0" w:space="0" w:color="auto"/>
        <w:left w:val="none" w:sz="0" w:space="0" w:color="auto"/>
        <w:bottom w:val="none" w:sz="0" w:space="0" w:color="auto"/>
        <w:right w:val="none" w:sz="0" w:space="0" w:color="auto"/>
      </w:divBdr>
    </w:div>
    <w:div w:id="1855919760">
      <w:bodyDiv w:val="1"/>
      <w:marLeft w:val="0"/>
      <w:marRight w:val="0"/>
      <w:marTop w:val="0"/>
      <w:marBottom w:val="0"/>
      <w:divBdr>
        <w:top w:val="none" w:sz="0" w:space="0" w:color="auto"/>
        <w:left w:val="none" w:sz="0" w:space="0" w:color="auto"/>
        <w:bottom w:val="none" w:sz="0" w:space="0" w:color="auto"/>
        <w:right w:val="none" w:sz="0" w:space="0" w:color="auto"/>
      </w:divBdr>
    </w:div>
    <w:div w:id="1856117436">
      <w:bodyDiv w:val="1"/>
      <w:marLeft w:val="0"/>
      <w:marRight w:val="0"/>
      <w:marTop w:val="0"/>
      <w:marBottom w:val="0"/>
      <w:divBdr>
        <w:top w:val="none" w:sz="0" w:space="0" w:color="auto"/>
        <w:left w:val="none" w:sz="0" w:space="0" w:color="auto"/>
        <w:bottom w:val="none" w:sz="0" w:space="0" w:color="auto"/>
        <w:right w:val="none" w:sz="0" w:space="0" w:color="auto"/>
      </w:divBdr>
    </w:div>
    <w:div w:id="1858041523">
      <w:bodyDiv w:val="1"/>
      <w:marLeft w:val="0"/>
      <w:marRight w:val="0"/>
      <w:marTop w:val="0"/>
      <w:marBottom w:val="0"/>
      <w:divBdr>
        <w:top w:val="none" w:sz="0" w:space="0" w:color="auto"/>
        <w:left w:val="none" w:sz="0" w:space="0" w:color="auto"/>
        <w:bottom w:val="none" w:sz="0" w:space="0" w:color="auto"/>
        <w:right w:val="none" w:sz="0" w:space="0" w:color="auto"/>
      </w:divBdr>
    </w:div>
    <w:div w:id="1861503886">
      <w:bodyDiv w:val="1"/>
      <w:marLeft w:val="0"/>
      <w:marRight w:val="0"/>
      <w:marTop w:val="0"/>
      <w:marBottom w:val="0"/>
      <w:divBdr>
        <w:top w:val="none" w:sz="0" w:space="0" w:color="auto"/>
        <w:left w:val="none" w:sz="0" w:space="0" w:color="auto"/>
        <w:bottom w:val="none" w:sz="0" w:space="0" w:color="auto"/>
        <w:right w:val="none" w:sz="0" w:space="0" w:color="auto"/>
      </w:divBdr>
    </w:div>
    <w:div w:id="1874925205">
      <w:bodyDiv w:val="1"/>
      <w:marLeft w:val="0"/>
      <w:marRight w:val="0"/>
      <w:marTop w:val="0"/>
      <w:marBottom w:val="0"/>
      <w:divBdr>
        <w:top w:val="none" w:sz="0" w:space="0" w:color="auto"/>
        <w:left w:val="none" w:sz="0" w:space="0" w:color="auto"/>
        <w:bottom w:val="none" w:sz="0" w:space="0" w:color="auto"/>
        <w:right w:val="none" w:sz="0" w:space="0" w:color="auto"/>
      </w:divBdr>
    </w:div>
    <w:div w:id="1876500650">
      <w:bodyDiv w:val="1"/>
      <w:marLeft w:val="0"/>
      <w:marRight w:val="0"/>
      <w:marTop w:val="0"/>
      <w:marBottom w:val="0"/>
      <w:divBdr>
        <w:top w:val="none" w:sz="0" w:space="0" w:color="auto"/>
        <w:left w:val="none" w:sz="0" w:space="0" w:color="auto"/>
        <w:bottom w:val="none" w:sz="0" w:space="0" w:color="auto"/>
        <w:right w:val="none" w:sz="0" w:space="0" w:color="auto"/>
      </w:divBdr>
    </w:div>
    <w:div w:id="1878278420">
      <w:bodyDiv w:val="1"/>
      <w:marLeft w:val="0"/>
      <w:marRight w:val="0"/>
      <w:marTop w:val="0"/>
      <w:marBottom w:val="0"/>
      <w:divBdr>
        <w:top w:val="none" w:sz="0" w:space="0" w:color="auto"/>
        <w:left w:val="none" w:sz="0" w:space="0" w:color="auto"/>
        <w:bottom w:val="none" w:sz="0" w:space="0" w:color="auto"/>
        <w:right w:val="none" w:sz="0" w:space="0" w:color="auto"/>
      </w:divBdr>
    </w:div>
    <w:div w:id="1881090933">
      <w:bodyDiv w:val="1"/>
      <w:marLeft w:val="0"/>
      <w:marRight w:val="0"/>
      <w:marTop w:val="0"/>
      <w:marBottom w:val="0"/>
      <w:divBdr>
        <w:top w:val="none" w:sz="0" w:space="0" w:color="auto"/>
        <w:left w:val="none" w:sz="0" w:space="0" w:color="auto"/>
        <w:bottom w:val="none" w:sz="0" w:space="0" w:color="auto"/>
        <w:right w:val="none" w:sz="0" w:space="0" w:color="auto"/>
      </w:divBdr>
    </w:div>
    <w:div w:id="1881237357">
      <w:bodyDiv w:val="1"/>
      <w:marLeft w:val="0"/>
      <w:marRight w:val="0"/>
      <w:marTop w:val="0"/>
      <w:marBottom w:val="0"/>
      <w:divBdr>
        <w:top w:val="none" w:sz="0" w:space="0" w:color="auto"/>
        <w:left w:val="none" w:sz="0" w:space="0" w:color="auto"/>
        <w:bottom w:val="none" w:sz="0" w:space="0" w:color="auto"/>
        <w:right w:val="none" w:sz="0" w:space="0" w:color="auto"/>
      </w:divBdr>
    </w:div>
    <w:div w:id="1881552460">
      <w:bodyDiv w:val="1"/>
      <w:marLeft w:val="0"/>
      <w:marRight w:val="0"/>
      <w:marTop w:val="0"/>
      <w:marBottom w:val="0"/>
      <w:divBdr>
        <w:top w:val="none" w:sz="0" w:space="0" w:color="auto"/>
        <w:left w:val="none" w:sz="0" w:space="0" w:color="auto"/>
        <w:bottom w:val="none" w:sz="0" w:space="0" w:color="auto"/>
        <w:right w:val="none" w:sz="0" w:space="0" w:color="auto"/>
      </w:divBdr>
    </w:div>
    <w:div w:id="1881670462">
      <w:bodyDiv w:val="1"/>
      <w:marLeft w:val="0"/>
      <w:marRight w:val="0"/>
      <w:marTop w:val="0"/>
      <w:marBottom w:val="0"/>
      <w:divBdr>
        <w:top w:val="none" w:sz="0" w:space="0" w:color="auto"/>
        <w:left w:val="none" w:sz="0" w:space="0" w:color="auto"/>
        <w:bottom w:val="none" w:sz="0" w:space="0" w:color="auto"/>
        <w:right w:val="none" w:sz="0" w:space="0" w:color="auto"/>
      </w:divBdr>
    </w:div>
    <w:div w:id="1890415731">
      <w:bodyDiv w:val="1"/>
      <w:marLeft w:val="0"/>
      <w:marRight w:val="0"/>
      <w:marTop w:val="0"/>
      <w:marBottom w:val="0"/>
      <w:divBdr>
        <w:top w:val="none" w:sz="0" w:space="0" w:color="auto"/>
        <w:left w:val="none" w:sz="0" w:space="0" w:color="auto"/>
        <w:bottom w:val="none" w:sz="0" w:space="0" w:color="auto"/>
        <w:right w:val="none" w:sz="0" w:space="0" w:color="auto"/>
      </w:divBdr>
    </w:div>
    <w:div w:id="1893076465">
      <w:bodyDiv w:val="1"/>
      <w:marLeft w:val="0"/>
      <w:marRight w:val="0"/>
      <w:marTop w:val="0"/>
      <w:marBottom w:val="0"/>
      <w:divBdr>
        <w:top w:val="none" w:sz="0" w:space="0" w:color="auto"/>
        <w:left w:val="none" w:sz="0" w:space="0" w:color="auto"/>
        <w:bottom w:val="none" w:sz="0" w:space="0" w:color="auto"/>
        <w:right w:val="none" w:sz="0" w:space="0" w:color="auto"/>
      </w:divBdr>
    </w:div>
    <w:div w:id="1898781545">
      <w:bodyDiv w:val="1"/>
      <w:marLeft w:val="0"/>
      <w:marRight w:val="0"/>
      <w:marTop w:val="0"/>
      <w:marBottom w:val="0"/>
      <w:divBdr>
        <w:top w:val="none" w:sz="0" w:space="0" w:color="auto"/>
        <w:left w:val="none" w:sz="0" w:space="0" w:color="auto"/>
        <w:bottom w:val="none" w:sz="0" w:space="0" w:color="auto"/>
        <w:right w:val="none" w:sz="0" w:space="0" w:color="auto"/>
      </w:divBdr>
    </w:div>
    <w:div w:id="1904946098">
      <w:bodyDiv w:val="1"/>
      <w:marLeft w:val="0"/>
      <w:marRight w:val="0"/>
      <w:marTop w:val="0"/>
      <w:marBottom w:val="0"/>
      <w:divBdr>
        <w:top w:val="none" w:sz="0" w:space="0" w:color="auto"/>
        <w:left w:val="none" w:sz="0" w:space="0" w:color="auto"/>
        <w:bottom w:val="none" w:sz="0" w:space="0" w:color="auto"/>
        <w:right w:val="none" w:sz="0" w:space="0" w:color="auto"/>
      </w:divBdr>
    </w:div>
    <w:div w:id="1905488314">
      <w:bodyDiv w:val="1"/>
      <w:marLeft w:val="0"/>
      <w:marRight w:val="0"/>
      <w:marTop w:val="0"/>
      <w:marBottom w:val="0"/>
      <w:divBdr>
        <w:top w:val="none" w:sz="0" w:space="0" w:color="auto"/>
        <w:left w:val="none" w:sz="0" w:space="0" w:color="auto"/>
        <w:bottom w:val="none" w:sz="0" w:space="0" w:color="auto"/>
        <w:right w:val="none" w:sz="0" w:space="0" w:color="auto"/>
      </w:divBdr>
    </w:div>
    <w:div w:id="1907181506">
      <w:bodyDiv w:val="1"/>
      <w:marLeft w:val="0"/>
      <w:marRight w:val="0"/>
      <w:marTop w:val="0"/>
      <w:marBottom w:val="0"/>
      <w:divBdr>
        <w:top w:val="none" w:sz="0" w:space="0" w:color="auto"/>
        <w:left w:val="none" w:sz="0" w:space="0" w:color="auto"/>
        <w:bottom w:val="none" w:sz="0" w:space="0" w:color="auto"/>
        <w:right w:val="none" w:sz="0" w:space="0" w:color="auto"/>
      </w:divBdr>
    </w:div>
    <w:div w:id="1922064613">
      <w:bodyDiv w:val="1"/>
      <w:marLeft w:val="0"/>
      <w:marRight w:val="0"/>
      <w:marTop w:val="0"/>
      <w:marBottom w:val="0"/>
      <w:divBdr>
        <w:top w:val="none" w:sz="0" w:space="0" w:color="auto"/>
        <w:left w:val="none" w:sz="0" w:space="0" w:color="auto"/>
        <w:bottom w:val="none" w:sz="0" w:space="0" w:color="auto"/>
        <w:right w:val="none" w:sz="0" w:space="0" w:color="auto"/>
      </w:divBdr>
    </w:div>
    <w:div w:id="1923098101">
      <w:bodyDiv w:val="1"/>
      <w:marLeft w:val="0"/>
      <w:marRight w:val="0"/>
      <w:marTop w:val="0"/>
      <w:marBottom w:val="0"/>
      <w:divBdr>
        <w:top w:val="none" w:sz="0" w:space="0" w:color="auto"/>
        <w:left w:val="none" w:sz="0" w:space="0" w:color="auto"/>
        <w:bottom w:val="none" w:sz="0" w:space="0" w:color="auto"/>
        <w:right w:val="none" w:sz="0" w:space="0" w:color="auto"/>
      </w:divBdr>
    </w:div>
    <w:div w:id="1927496705">
      <w:bodyDiv w:val="1"/>
      <w:marLeft w:val="0"/>
      <w:marRight w:val="0"/>
      <w:marTop w:val="0"/>
      <w:marBottom w:val="0"/>
      <w:divBdr>
        <w:top w:val="none" w:sz="0" w:space="0" w:color="auto"/>
        <w:left w:val="none" w:sz="0" w:space="0" w:color="auto"/>
        <w:bottom w:val="none" w:sz="0" w:space="0" w:color="auto"/>
        <w:right w:val="none" w:sz="0" w:space="0" w:color="auto"/>
      </w:divBdr>
    </w:div>
    <w:div w:id="1942637424">
      <w:bodyDiv w:val="1"/>
      <w:marLeft w:val="0"/>
      <w:marRight w:val="0"/>
      <w:marTop w:val="0"/>
      <w:marBottom w:val="0"/>
      <w:divBdr>
        <w:top w:val="none" w:sz="0" w:space="0" w:color="auto"/>
        <w:left w:val="none" w:sz="0" w:space="0" w:color="auto"/>
        <w:bottom w:val="none" w:sz="0" w:space="0" w:color="auto"/>
        <w:right w:val="none" w:sz="0" w:space="0" w:color="auto"/>
      </w:divBdr>
    </w:div>
    <w:div w:id="1942757230">
      <w:bodyDiv w:val="1"/>
      <w:marLeft w:val="0"/>
      <w:marRight w:val="0"/>
      <w:marTop w:val="0"/>
      <w:marBottom w:val="0"/>
      <w:divBdr>
        <w:top w:val="none" w:sz="0" w:space="0" w:color="auto"/>
        <w:left w:val="none" w:sz="0" w:space="0" w:color="auto"/>
        <w:bottom w:val="none" w:sz="0" w:space="0" w:color="auto"/>
        <w:right w:val="none" w:sz="0" w:space="0" w:color="auto"/>
      </w:divBdr>
    </w:div>
    <w:div w:id="1943757303">
      <w:bodyDiv w:val="1"/>
      <w:marLeft w:val="0"/>
      <w:marRight w:val="0"/>
      <w:marTop w:val="0"/>
      <w:marBottom w:val="0"/>
      <w:divBdr>
        <w:top w:val="none" w:sz="0" w:space="0" w:color="auto"/>
        <w:left w:val="none" w:sz="0" w:space="0" w:color="auto"/>
        <w:bottom w:val="none" w:sz="0" w:space="0" w:color="auto"/>
        <w:right w:val="none" w:sz="0" w:space="0" w:color="auto"/>
      </w:divBdr>
    </w:div>
    <w:div w:id="1950353780">
      <w:bodyDiv w:val="1"/>
      <w:marLeft w:val="0"/>
      <w:marRight w:val="0"/>
      <w:marTop w:val="0"/>
      <w:marBottom w:val="0"/>
      <w:divBdr>
        <w:top w:val="none" w:sz="0" w:space="0" w:color="auto"/>
        <w:left w:val="none" w:sz="0" w:space="0" w:color="auto"/>
        <w:bottom w:val="none" w:sz="0" w:space="0" w:color="auto"/>
        <w:right w:val="none" w:sz="0" w:space="0" w:color="auto"/>
      </w:divBdr>
    </w:div>
    <w:div w:id="1950508019">
      <w:bodyDiv w:val="1"/>
      <w:marLeft w:val="0"/>
      <w:marRight w:val="0"/>
      <w:marTop w:val="0"/>
      <w:marBottom w:val="0"/>
      <w:divBdr>
        <w:top w:val="none" w:sz="0" w:space="0" w:color="auto"/>
        <w:left w:val="none" w:sz="0" w:space="0" w:color="auto"/>
        <w:bottom w:val="none" w:sz="0" w:space="0" w:color="auto"/>
        <w:right w:val="none" w:sz="0" w:space="0" w:color="auto"/>
      </w:divBdr>
    </w:div>
    <w:div w:id="1957180692">
      <w:bodyDiv w:val="1"/>
      <w:marLeft w:val="0"/>
      <w:marRight w:val="0"/>
      <w:marTop w:val="0"/>
      <w:marBottom w:val="0"/>
      <w:divBdr>
        <w:top w:val="none" w:sz="0" w:space="0" w:color="auto"/>
        <w:left w:val="none" w:sz="0" w:space="0" w:color="auto"/>
        <w:bottom w:val="none" w:sz="0" w:space="0" w:color="auto"/>
        <w:right w:val="none" w:sz="0" w:space="0" w:color="auto"/>
      </w:divBdr>
    </w:div>
    <w:div w:id="1960992154">
      <w:bodyDiv w:val="1"/>
      <w:marLeft w:val="0"/>
      <w:marRight w:val="0"/>
      <w:marTop w:val="0"/>
      <w:marBottom w:val="0"/>
      <w:divBdr>
        <w:top w:val="none" w:sz="0" w:space="0" w:color="auto"/>
        <w:left w:val="none" w:sz="0" w:space="0" w:color="auto"/>
        <w:bottom w:val="none" w:sz="0" w:space="0" w:color="auto"/>
        <w:right w:val="none" w:sz="0" w:space="0" w:color="auto"/>
      </w:divBdr>
    </w:div>
    <w:div w:id="1963612163">
      <w:bodyDiv w:val="1"/>
      <w:marLeft w:val="0"/>
      <w:marRight w:val="0"/>
      <w:marTop w:val="0"/>
      <w:marBottom w:val="0"/>
      <w:divBdr>
        <w:top w:val="none" w:sz="0" w:space="0" w:color="auto"/>
        <w:left w:val="none" w:sz="0" w:space="0" w:color="auto"/>
        <w:bottom w:val="none" w:sz="0" w:space="0" w:color="auto"/>
        <w:right w:val="none" w:sz="0" w:space="0" w:color="auto"/>
      </w:divBdr>
    </w:div>
    <w:div w:id="1969579393">
      <w:bodyDiv w:val="1"/>
      <w:marLeft w:val="0"/>
      <w:marRight w:val="0"/>
      <w:marTop w:val="0"/>
      <w:marBottom w:val="0"/>
      <w:divBdr>
        <w:top w:val="none" w:sz="0" w:space="0" w:color="auto"/>
        <w:left w:val="none" w:sz="0" w:space="0" w:color="auto"/>
        <w:bottom w:val="none" w:sz="0" w:space="0" w:color="auto"/>
        <w:right w:val="none" w:sz="0" w:space="0" w:color="auto"/>
      </w:divBdr>
    </w:div>
    <w:div w:id="1981039078">
      <w:bodyDiv w:val="1"/>
      <w:marLeft w:val="0"/>
      <w:marRight w:val="0"/>
      <w:marTop w:val="0"/>
      <w:marBottom w:val="0"/>
      <w:divBdr>
        <w:top w:val="none" w:sz="0" w:space="0" w:color="auto"/>
        <w:left w:val="none" w:sz="0" w:space="0" w:color="auto"/>
        <w:bottom w:val="none" w:sz="0" w:space="0" w:color="auto"/>
        <w:right w:val="none" w:sz="0" w:space="0" w:color="auto"/>
      </w:divBdr>
    </w:div>
    <w:div w:id="1986080612">
      <w:bodyDiv w:val="1"/>
      <w:marLeft w:val="0"/>
      <w:marRight w:val="0"/>
      <w:marTop w:val="0"/>
      <w:marBottom w:val="0"/>
      <w:divBdr>
        <w:top w:val="none" w:sz="0" w:space="0" w:color="auto"/>
        <w:left w:val="none" w:sz="0" w:space="0" w:color="auto"/>
        <w:bottom w:val="none" w:sz="0" w:space="0" w:color="auto"/>
        <w:right w:val="none" w:sz="0" w:space="0" w:color="auto"/>
      </w:divBdr>
    </w:div>
    <w:div w:id="1987316798">
      <w:bodyDiv w:val="1"/>
      <w:marLeft w:val="0"/>
      <w:marRight w:val="0"/>
      <w:marTop w:val="0"/>
      <w:marBottom w:val="0"/>
      <w:divBdr>
        <w:top w:val="none" w:sz="0" w:space="0" w:color="auto"/>
        <w:left w:val="none" w:sz="0" w:space="0" w:color="auto"/>
        <w:bottom w:val="none" w:sz="0" w:space="0" w:color="auto"/>
        <w:right w:val="none" w:sz="0" w:space="0" w:color="auto"/>
      </w:divBdr>
    </w:div>
    <w:div w:id="1988197020">
      <w:bodyDiv w:val="1"/>
      <w:marLeft w:val="0"/>
      <w:marRight w:val="0"/>
      <w:marTop w:val="0"/>
      <w:marBottom w:val="0"/>
      <w:divBdr>
        <w:top w:val="none" w:sz="0" w:space="0" w:color="auto"/>
        <w:left w:val="none" w:sz="0" w:space="0" w:color="auto"/>
        <w:bottom w:val="none" w:sz="0" w:space="0" w:color="auto"/>
        <w:right w:val="none" w:sz="0" w:space="0" w:color="auto"/>
      </w:divBdr>
    </w:div>
    <w:div w:id="1997341662">
      <w:bodyDiv w:val="1"/>
      <w:marLeft w:val="0"/>
      <w:marRight w:val="0"/>
      <w:marTop w:val="0"/>
      <w:marBottom w:val="0"/>
      <w:divBdr>
        <w:top w:val="none" w:sz="0" w:space="0" w:color="auto"/>
        <w:left w:val="none" w:sz="0" w:space="0" w:color="auto"/>
        <w:bottom w:val="none" w:sz="0" w:space="0" w:color="auto"/>
        <w:right w:val="none" w:sz="0" w:space="0" w:color="auto"/>
      </w:divBdr>
    </w:div>
    <w:div w:id="2018799068">
      <w:bodyDiv w:val="1"/>
      <w:marLeft w:val="0"/>
      <w:marRight w:val="0"/>
      <w:marTop w:val="0"/>
      <w:marBottom w:val="0"/>
      <w:divBdr>
        <w:top w:val="none" w:sz="0" w:space="0" w:color="auto"/>
        <w:left w:val="none" w:sz="0" w:space="0" w:color="auto"/>
        <w:bottom w:val="none" w:sz="0" w:space="0" w:color="auto"/>
        <w:right w:val="none" w:sz="0" w:space="0" w:color="auto"/>
      </w:divBdr>
    </w:div>
    <w:div w:id="2019842865">
      <w:bodyDiv w:val="1"/>
      <w:marLeft w:val="0"/>
      <w:marRight w:val="0"/>
      <w:marTop w:val="0"/>
      <w:marBottom w:val="0"/>
      <w:divBdr>
        <w:top w:val="none" w:sz="0" w:space="0" w:color="auto"/>
        <w:left w:val="none" w:sz="0" w:space="0" w:color="auto"/>
        <w:bottom w:val="none" w:sz="0" w:space="0" w:color="auto"/>
        <w:right w:val="none" w:sz="0" w:space="0" w:color="auto"/>
      </w:divBdr>
    </w:div>
    <w:div w:id="2028362692">
      <w:bodyDiv w:val="1"/>
      <w:marLeft w:val="0"/>
      <w:marRight w:val="0"/>
      <w:marTop w:val="0"/>
      <w:marBottom w:val="0"/>
      <w:divBdr>
        <w:top w:val="none" w:sz="0" w:space="0" w:color="auto"/>
        <w:left w:val="none" w:sz="0" w:space="0" w:color="auto"/>
        <w:bottom w:val="none" w:sz="0" w:space="0" w:color="auto"/>
        <w:right w:val="none" w:sz="0" w:space="0" w:color="auto"/>
      </w:divBdr>
    </w:div>
    <w:div w:id="2034650774">
      <w:bodyDiv w:val="1"/>
      <w:marLeft w:val="0"/>
      <w:marRight w:val="0"/>
      <w:marTop w:val="0"/>
      <w:marBottom w:val="0"/>
      <w:divBdr>
        <w:top w:val="none" w:sz="0" w:space="0" w:color="auto"/>
        <w:left w:val="none" w:sz="0" w:space="0" w:color="auto"/>
        <w:bottom w:val="none" w:sz="0" w:space="0" w:color="auto"/>
        <w:right w:val="none" w:sz="0" w:space="0" w:color="auto"/>
      </w:divBdr>
    </w:div>
    <w:div w:id="2035841761">
      <w:bodyDiv w:val="1"/>
      <w:marLeft w:val="0"/>
      <w:marRight w:val="0"/>
      <w:marTop w:val="0"/>
      <w:marBottom w:val="0"/>
      <w:divBdr>
        <w:top w:val="none" w:sz="0" w:space="0" w:color="auto"/>
        <w:left w:val="none" w:sz="0" w:space="0" w:color="auto"/>
        <w:bottom w:val="none" w:sz="0" w:space="0" w:color="auto"/>
        <w:right w:val="none" w:sz="0" w:space="0" w:color="auto"/>
      </w:divBdr>
    </w:div>
    <w:div w:id="2041860937">
      <w:bodyDiv w:val="1"/>
      <w:marLeft w:val="0"/>
      <w:marRight w:val="0"/>
      <w:marTop w:val="0"/>
      <w:marBottom w:val="0"/>
      <w:divBdr>
        <w:top w:val="none" w:sz="0" w:space="0" w:color="auto"/>
        <w:left w:val="none" w:sz="0" w:space="0" w:color="auto"/>
        <w:bottom w:val="none" w:sz="0" w:space="0" w:color="auto"/>
        <w:right w:val="none" w:sz="0" w:space="0" w:color="auto"/>
      </w:divBdr>
    </w:div>
    <w:div w:id="2043165028">
      <w:bodyDiv w:val="1"/>
      <w:marLeft w:val="0"/>
      <w:marRight w:val="0"/>
      <w:marTop w:val="0"/>
      <w:marBottom w:val="0"/>
      <w:divBdr>
        <w:top w:val="none" w:sz="0" w:space="0" w:color="auto"/>
        <w:left w:val="none" w:sz="0" w:space="0" w:color="auto"/>
        <w:bottom w:val="none" w:sz="0" w:space="0" w:color="auto"/>
        <w:right w:val="none" w:sz="0" w:space="0" w:color="auto"/>
      </w:divBdr>
    </w:div>
    <w:div w:id="2046054722">
      <w:bodyDiv w:val="1"/>
      <w:marLeft w:val="0"/>
      <w:marRight w:val="0"/>
      <w:marTop w:val="0"/>
      <w:marBottom w:val="0"/>
      <w:divBdr>
        <w:top w:val="none" w:sz="0" w:space="0" w:color="auto"/>
        <w:left w:val="none" w:sz="0" w:space="0" w:color="auto"/>
        <w:bottom w:val="none" w:sz="0" w:space="0" w:color="auto"/>
        <w:right w:val="none" w:sz="0" w:space="0" w:color="auto"/>
      </w:divBdr>
    </w:div>
    <w:div w:id="2049066094">
      <w:bodyDiv w:val="1"/>
      <w:marLeft w:val="0"/>
      <w:marRight w:val="0"/>
      <w:marTop w:val="0"/>
      <w:marBottom w:val="0"/>
      <w:divBdr>
        <w:top w:val="none" w:sz="0" w:space="0" w:color="auto"/>
        <w:left w:val="none" w:sz="0" w:space="0" w:color="auto"/>
        <w:bottom w:val="none" w:sz="0" w:space="0" w:color="auto"/>
        <w:right w:val="none" w:sz="0" w:space="0" w:color="auto"/>
      </w:divBdr>
    </w:div>
    <w:div w:id="2049524851">
      <w:bodyDiv w:val="1"/>
      <w:marLeft w:val="0"/>
      <w:marRight w:val="0"/>
      <w:marTop w:val="0"/>
      <w:marBottom w:val="0"/>
      <w:divBdr>
        <w:top w:val="none" w:sz="0" w:space="0" w:color="auto"/>
        <w:left w:val="none" w:sz="0" w:space="0" w:color="auto"/>
        <w:bottom w:val="none" w:sz="0" w:space="0" w:color="auto"/>
        <w:right w:val="none" w:sz="0" w:space="0" w:color="auto"/>
      </w:divBdr>
    </w:div>
    <w:div w:id="2056460775">
      <w:bodyDiv w:val="1"/>
      <w:marLeft w:val="0"/>
      <w:marRight w:val="0"/>
      <w:marTop w:val="0"/>
      <w:marBottom w:val="0"/>
      <w:divBdr>
        <w:top w:val="none" w:sz="0" w:space="0" w:color="auto"/>
        <w:left w:val="none" w:sz="0" w:space="0" w:color="auto"/>
        <w:bottom w:val="none" w:sz="0" w:space="0" w:color="auto"/>
        <w:right w:val="none" w:sz="0" w:space="0" w:color="auto"/>
      </w:divBdr>
    </w:div>
    <w:div w:id="2057116460">
      <w:bodyDiv w:val="1"/>
      <w:marLeft w:val="0"/>
      <w:marRight w:val="0"/>
      <w:marTop w:val="0"/>
      <w:marBottom w:val="0"/>
      <w:divBdr>
        <w:top w:val="none" w:sz="0" w:space="0" w:color="auto"/>
        <w:left w:val="none" w:sz="0" w:space="0" w:color="auto"/>
        <w:bottom w:val="none" w:sz="0" w:space="0" w:color="auto"/>
        <w:right w:val="none" w:sz="0" w:space="0" w:color="auto"/>
      </w:divBdr>
    </w:div>
    <w:div w:id="2058626304">
      <w:bodyDiv w:val="1"/>
      <w:marLeft w:val="0"/>
      <w:marRight w:val="0"/>
      <w:marTop w:val="0"/>
      <w:marBottom w:val="0"/>
      <w:divBdr>
        <w:top w:val="none" w:sz="0" w:space="0" w:color="auto"/>
        <w:left w:val="none" w:sz="0" w:space="0" w:color="auto"/>
        <w:bottom w:val="none" w:sz="0" w:space="0" w:color="auto"/>
        <w:right w:val="none" w:sz="0" w:space="0" w:color="auto"/>
      </w:divBdr>
    </w:div>
    <w:div w:id="2063746851">
      <w:bodyDiv w:val="1"/>
      <w:marLeft w:val="0"/>
      <w:marRight w:val="0"/>
      <w:marTop w:val="0"/>
      <w:marBottom w:val="0"/>
      <w:divBdr>
        <w:top w:val="none" w:sz="0" w:space="0" w:color="auto"/>
        <w:left w:val="none" w:sz="0" w:space="0" w:color="auto"/>
        <w:bottom w:val="none" w:sz="0" w:space="0" w:color="auto"/>
        <w:right w:val="none" w:sz="0" w:space="0" w:color="auto"/>
      </w:divBdr>
    </w:div>
    <w:div w:id="2064137192">
      <w:bodyDiv w:val="1"/>
      <w:marLeft w:val="0"/>
      <w:marRight w:val="0"/>
      <w:marTop w:val="0"/>
      <w:marBottom w:val="0"/>
      <w:divBdr>
        <w:top w:val="none" w:sz="0" w:space="0" w:color="auto"/>
        <w:left w:val="none" w:sz="0" w:space="0" w:color="auto"/>
        <w:bottom w:val="none" w:sz="0" w:space="0" w:color="auto"/>
        <w:right w:val="none" w:sz="0" w:space="0" w:color="auto"/>
      </w:divBdr>
    </w:div>
    <w:div w:id="2067752215">
      <w:bodyDiv w:val="1"/>
      <w:marLeft w:val="0"/>
      <w:marRight w:val="0"/>
      <w:marTop w:val="0"/>
      <w:marBottom w:val="0"/>
      <w:divBdr>
        <w:top w:val="none" w:sz="0" w:space="0" w:color="auto"/>
        <w:left w:val="none" w:sz="0" w:space="0" w:color="auto"/>
        <w:bottom w:val="none" w:sz="0" w:space="0" w:color="auto"/>
        <w:right w:val="none" w:sz="0" w:space="0" w:color="auto"/>
      </w:divBdr>
    </w:div>
    <w:div w:id="2071996311">
      <w:bodyDiv w:val="1"/>
      <w:marLeft w:val="0"/>
      <w:marRight w:val="0"/>
      <w:marTop w:val="0"/>
      <w:marBottom w:val="0"/>
      <w:divBdr>
        <w:top w:val="none" w:sz="0" w:space="0" w:color="auto"/>
        <w:left w:val="none" w:sz="0" w:space="0" w:color="auto"/>
        <w:bottom w:val="none" w:sz="0" w:space="0" w:color="auto"/>
        <w:right w:val="none" w:sz="0" w:space="0" w:color="auto"/>
      </w:divBdr>
    </w:div>
    <w:div w:id="2072272154">
      <w:bodyDiv w:val="1"/>
      <w:marLeft w:val="0"/>
      <w:marRight w:val="0"/>
      <w:marTop w:val="0"/>
      <w:marBottom w:val="0"/>
      <w:divBdr>
        <w:top w:val="none" w:sz="0" w:space="0" w:color="auto"/>
        <w:left w:val="none" w:sz="0" w:space="0" w:color="auto"/>
        <w:bottom w:val="none" w:sz="0" w:space="0" w:color="auto"/>
        <w:right w:val="none" w:sz="0" w:space="0" w:color="auto"/>
      </w:divBdr>
    </w:div>
    <w:div w:id="2080712258">
      <w:bodyDiv w:val="1"/>
      <w:marLeft w:val="0"/>
      <w:marRight w:val="0"/>
      <w:marTop w:val="0"/>
      <w:marBottom w:val="0"/>
      <w:divBdr>
        <w:top w:val="none" w:sz="0" w:space="0" w:color="auto"/>
        <w:left w:val="none" w:sz="0" w:space="0" w:color="auto"/>
        <w:bottom w:val="none" w:sz="0" w:space="0" w:color="auto"/>
        <w:right w:val="none" w:sz="0" w:space="0" w:color="auto"/>
      </w:divBdr>
    </w:div>
    <w:div w:id="2080863150">
      <w:bodyDiv w:val="1"/>
      <w:marLeft w:val="0"/>
      <w:marRight w:val="0"/>
      <w:marTop w:val="0"/>
      <w:marBottom w:val="0"/>
      <w:divBdr>
        <w:top w:val="none" w:sz="0" w:space="0" w:color="auto"/>
        <w:left w:val="none" w:sz="0" w:space="0" w:color="auto"/>
        <w:bottom w:val="none" w:sz="0" w:space="0" w:color="auto"/>
        <w:right w:val="none" w:sz="0" w:space="0" w:color="auto"/>
      </w:divBdr>
    </w:div>
    <w:div w:id="2083525533">
      <w:bodyDiv w:val="1"/>
      <w:marLeft w:val="0"/>
      <w:marRight w:val="0"/>
      <w:marTop w:val="0"/>
      <w:marBottom w:val="0"/>
      <w:divBdr>
        <w:top w:val="none" w:sz="0" w:space="0" w:color="auto"/>
        <w:left w:val="none" w:sz="0" w:space="0" w:color="auto"/>
        <w:bottom w:val="none" w:sz="0" w:space="0" w:color="auto"/>
        <w:right w:val="none" w:sz="0" w:space="0" w:color="auto"/>
      </w:divBdr>
    </w:div>
    <w:div w:id="2095470835">
      <w:bodyDiv w:val="1"/>
      <w:marLeft w:val="0"/>
      <w:marRight w:val="0"/>
      <w:marTop w:val="0"/>
      <w:marBottom w:val="0"/>
      <w:divBdr>
        <w:top w:val="none" w:sz="0" w:space="0" w:color="auto"/>
        <w:left w:val="none" w:sz="0" w:space="0" w:color="auto"/>
        <w:bottom w:val="none" w:sz="0" w:space="0" w:color="auto"/>
        <w:right w:val="none" w:sz="0" w:space="0" w:color="auto"/>
      </w:divBdr>
    </w:div>
    <w:div w:id="2102144906">
      <w:bodyDiv w:val="1"/>
      <w:marLeft w:val="0"/>
      <w:marRight w:val="0"/>
      <w:marTop w:val="0"/>
      <w:marBottom w:val="0"/>
      <w:divBdr>
        <w:top w:val="none" w:sz="0" w:space="0" w:color="auto"/>
        <w:left w:val="none" w:sz="0" w:space="0" w:color="auto"/>
        <w:bottom w:val="none" w:sz="0" w:space="0" w:color="auto"/>
        <w:right w:val="none" w:sz="0" w:space="0" w:color="auto"/>
      </w:divBdr>
    </w:div>
    <w:div w:id="2102413814">
      <w:bodyDiv w:val="1"/>
      <w:marLeft w:val="0"/>
      <w:marRight w:val="0"/>
      <w:marTop w:val="0"/>
      <w:marBottom w:val="0"/>
      <w:divBdr>
        <w:top w:val="none" w:sz="0" w:space="0" w:color="auto"/>
        <w:left w:val="none" w:sz="0" w:space="0" w:color="auto"/>
        <w:bottom w:val="none" w:sz="0" w:space="0" w:color="auto"/>
        <w:right w:val="none" w:sz="0" w:space="0" w:color="auto"/>
      </w:divBdr>
    </w:div>
    <w:div w:id="2108186523">
      <w:bodyDiv w:val="1"/>
      <w:marLeft w:val="0"/>
      <w:marRight w:val="0"/>
      <w:marTop w:val="0"/>
      <w:marBottom w:val="0"/>
      <w:divBdr>
        <w:top w:val="none" w:sz="0" w:space="0" w:color="auto"/>
        <w:left w:val="none" w:sz="0" w:space="0" w:color="auto"/>
        <w:bottom w:val="none" w:sz="0" w:space="0" w:color="auto"/>
        <w:right w:val="none" w:sz="0" w:space="0" w:color="auto"/>
      </w:divBdr>
    </w:div>
    <w:div w:id="2109811317">
      <w:bodyDiv w:val="1"/>
      <w:marLeft w:val="0"/>
      <w:marRight w:val="0"/>
      <w:marTop w:val="0"/>
      <w:marBottom w:val="0"/>
      <w:divBdr>
        <w:top w:val="none" w:sz="0" w:space="0" w:color="auto"/>
        <w:left w:val="none" w:sz="0" w:space="0" w:color="auto"/>
        <w:bottom w:val="none" w:sz="0" w:space="0" w:color="auto"/>
        <w:right w:val="none" w:sz="0" w:space="0" w:color="auto"/>
      </w:divBdr>
    </w:div>
    <w:div w:id="2114475262">
      <w:bodyDiv w:val="1"/>
      <w:marLeft w:val="0"/>
      <w:marRight w:val="0"/>
      <w:marTop w:val="0"/>
      <w:marBottom w:val="0"/>
      <w:divBdr>
        <w:top w:val="none" w:sz="0" w:space="0" w:color="auto"/>
        <w:left w:val="none" w:sz="0" w:space="0" w:color="auto"/>
        <w:bottom w:val="none" w:sz="0" w:space="0" w:color="auto"/>
        <w:right w:val="none" w:sz="0" w:space="0" w:color="auto"/>
      </w:divBdr>
    </w:div>
    <w:div w:id="2120565390">
      <w:bodyDiv w:val="1"/>
      <w:marLeft w:val="0"/>
      <w:marRight w:val="0"/>
      <w:marTop w:val="0"/>
      <w:marBottom w:val="0"/>
      <w:divBdr>
        <w:top w:val="none" w:sz="0" w:space="0" w:color="auto"/>
        <w:left w:val="none" w:sz="0" w:space="0" w:color="auto"/>
        <w:bottom w:val="none" w:sz="0" w:space="0" w:color="auto"/>
        <w:right w:val="none" w:sz="0" w:space="0" w:color="auto"/>
      </w:divBdr>
    </w:div>
    <w:div w:id="2127432578">
      <w:bodyDiv w:val="1"/>
      <w:marLeft w:val="0"/>
      <w:marRight w:val="0"/>
      <w:marTop w:val="0"/>
      <w:marBottom w:val="0"/>
      <w:divBdr>
        <w:top w:val="none" w:sz="0" w:space="0" w:color="auto"/>
        <w:left w:val="none" w:sz="0" w:space="0" w:color="auto"/>
        <w:bottom w:val="none" w:sz="0" w:space="0" w:color="auto"/>
        <w:right w:val="none" w:sz="0" w:space="0" w:color="auto"/>
      </w:divBdr>
    </w:div>
    <w:div w:id="2129276144">
      <w:bodyDiv w:val="1"/>
      <w:marLeft w:val="0"/>
      <w:marRight w:val="0"/>
      <w:marTop w:val="0"/>
      <w:marBottom w:val="0"/>
      <w:divBdr>
        <w:top w:val="none" w:sz="0" w:space="0" w:color="auto"/>
        <w:left w:val="none" w:sz="0" w:space="0" w:color="auto"/>
        <w:bottom w:val="none" w:sz="0" w:space="0" w:color="auto"/>
        <w:right w:val="none" w:sz="0" w:space="0" w:color="auto"/>
      </w:divBdr>
    </w:div>
    <w:div w:id="2129739258">
      <w:bodyDiv w:val="1"/>
      <w:marLeft w:val="0"/>
      <w:marRight w:val="0"/>
      <w:marTop w:val="0"/>
      <w:marBottom w:val="0"/>
      <w:divBdr>
        <w:top w:val="none" w:sz="0" w:space="0" w:color="auto"/>
        <w:left w:val="none" w:sz="0" w:space="0" w:color="auto"/>
        <w:bottom w:val="none" w:sz="0" w:space="0" w:color="auto"/>
        <w:right w:val="none" w:sz="0" w:space="0" w:color="auto"/>
      </w:divBdr>
    </w:div>
    <w:div w:id="2144734401">
      <w:bodyDiv w:val="1"/>
      <w:marLeft w:val="0"/>
      <w:marRight w:val="0"/>
      <w:marTop w:val="0"/>
      <w:marBottom w:val="0"/>
      <w:divBdr>
        <w:top w:val="none" w:sz="0" w:space="0" w:color="auto"/>
        <w:left w:val="none" w:sz="0" w:space="0" w:color="auto"/>
        <w:bottom w:val="none" w:sz="0" w:space="0" w:color="auto"/>
        <w:right w:val="none" w:sz="0" w:space="0" w:color="auto"/>
      </w:divBdr>
    </w:div>
    <w:div w:id="214546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hyperlink" Target="https://dl.gi.de/handle/20.500.12116/24390" TargetMode="External"/><Relationship Id="rId39" Type="http://schemas.openxmlformats.org/officeDocument/2006/relationships/image" Target="media/image20.png"/><Relationship Id="rId21" Type="http://schemas.openxmlformats.org/officeDocument/2006/relationships/image" Target="media/image5.JPG"/><Relationship Id="rId34" Type="http://schemas.openxmlformats.org/officeDocument/2006/relationships/image" Target="media/image15.png"/><Relationship Id="rId42" Type="http://schemas.openxmlformats.org/officeDocument/2006/relationships/image" Target="media/image23.jpeg"/><Relationship Id="rId47" Type="http://schemas.openxmlformats.org/officeDocument/2006/relationships/image" Target="media/image28.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docs.live.net/b53f1c109300c634/Uni%20Potsdam%20%5e0%20HWR/Praxistransferberichte/2.%20Semester%20(Objektorientierte%20Programmierung)/PTB%202.%20Semester%20v2.docx" TargetMode="External"/><Relationship Id="rId29" Type="http://schemas.openxmlformats.org/officeDocument/2006/relationships/image" Target="media/image10.jpeg"/><Relationship Id="rId11" Type="http://schemas.openxmlformats.org/officeDocument/2006/relationships/header" Target="header3.xml"/><Relationship Id="rId24" Type="http://schemas.openxmlformats.org/officeDocument/2006/relationships/image" Target="media/image6.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12.png"/><Relationship Id="rId44"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8.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jpeg"/><Relationship Id="rId48" Type="http://schemas.openxmlformats.org/officeDocument/2006/relationships/header" Target="head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7.jpe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jpeg"/><Relationship Id="rId20" Type="http://schemas.openxmlformats.org/officeDocument/2006/relationships/image" Target="media/image4.jpe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languages.oup.com/google-dictionary-de/" TargetMode="External"/><Relationship Id="rId2" Type="http://schemas.openxmlformats.org/officeDocument/2006/relationships/hyperlink" Target="https://visualstudio.microsoft.com/de/vs/" TargetMode="External"/><Relationship Id="rId1" Type="http://schemas.openxmlformats.org/officeDocument/2006/relationships/hyperlink" Target="https://unity.com/de/how-to/beginner-game-coding-resources" TargetMode="External"/><Relationship Id="rId5" Type="http://schemas.openxmlformats.org/officeDocument/2006/relationships/hyperlink" Target="https://gitup.uni-potsdam.de/mm_vr/vr-klassenzimmer/wikis/DeveloperEinf%C3%BChrung" TargetMode="External"/><Relationship Id="rId4" Type="http://schemas.openxmlformats.org/officeDocument/2006/relationships/hyperlink" Target="https://unity3d.com/de/quick-guide-to-unity-asset-stor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uxiz\Documents\Benutzerdefinierte%20Office-Vorlagen\HWR%20wissenschaftliche%20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WR.XSL" StyleName="Mein Literaturverzeichnis" Version="1">
  <b:Source>
    <b:Tag>Kou06</b:Tag>
    <b:SourceType>Book</b:SourceType>
    <b:Guid>{64487C04-505C-46E5-A5EB-669D65B0AF28}</b:Guid>
    <b:Author>
      <b:Author>
        <b:NameList>
          <b:Person>
            <b:Last>Kounin</b:Last>
            <b:Middle>S.</b:Middle>
            <b:First>Jacob</b:First>
          </b:Person>
        </b:NameList>
      </b:Author>
    </b:Author>
    <b:Title>Techniken der Klassenführung. Standardwerke aus Psychologie und Pädagogik. Reprints.</b:Title>
    <b:Year>2006</b:Year>
    <b:City>Münster</b:City>
    <b:Publisher>Waxmann</b:Publisher>
    <b:RefOrder>11</b:RefOrder>
  </b:Source>
  <b:Source>
    <b:Tag>Lac20</b:Tag>
    <b:SourceType>Book</b:SourceType>
    <b:Guid>{75C616DF-E222-4036-AFF1-6A65D00D68F7}</b:Guid>
    <b:Title>Virtual Reality und Augmented Reality in der Digitalen Produktion</b:Title>
    <b:Year>2020</b:Year>
    <b:City>Wiesbaden</b:City>
    <b:Publisher>Springer Gabler</b:Publisher>
    <b:Author>
      <b:Author>
        <b:NameList>
          <b:Person>
            <b:Last>Lackner</b:Last>
            <b:First>Maximilian</b:First>
          </b:Person>
          <b:Person>
            <b:Last>Orsolits</b:Last>
            <b:First>Horst</b:First>
          </b:Person>
        </b:NameList>
      </b:Author>
    </b:Author>
    <b:RefOrder>9</b:RefOrder>
  </b:Source>
  <b:Source>
    <b:Tag>Wie19</b:Tag>
    <b:SourceType>Misc</b:SourceType>
    <b:Guid>{21E8482D-B623-4E49-BC8E-F8340A26AC87}</b:Guid>
    <b:Author>
      <b:Author>
        <b:NameList>
          <b:Person>
            <b:Last>Wiepke</b:Last>
            <b:First>Axel</b:First>
          </b:Person>
          <b:Person>
            <b:Last>Richter</b:Last>
            <b:First>Eric und Dirk</b:First>
          </b:Person>
          <b:Person>
            <b:Last>Zender</b:Last>
            <b:First>Raphael</b:First>
          </b:Person>
        </b:NameList>
      </b:Author>
      <b:Editor>
        <b:NameList>
          <b:Person>
            <b:Last>Pinkwart</b:Last>
            <b:First>N.</b:First>
          </b:Person>
          <b:Person>
            <b:Last>Konert</b:Last>
            <b:First>J.</b:First>
          </b:Person>
        </b:NameList>
      </b:Editor>
    </b:Author>
    <b:Title>Einsatz von Virtual Reality zum Aufbau von Klassenmanagement-Kompetenzen im Lehramtsstudium</b:Title>
    <b:Year>2019</b:Year>
    <b:YearAccessed>2021</b:YearAccessed>
    <b:MonthAccessed>01</b:MonthAccessed>
    <b:DayAccessed>12</b:DayAccessed>
    <b:URL>https://dl.gi.de/handle/20.500.12116/24390</b:URL>
    <b:City>DELFI 2019. Bonn: Gesellschaft für Informatik e.V.</b:City>
    <b:Pages>133-144</b:Pages>
    <b:RefOrder>10</b:RefOrder>
  </b:Source>
  <b:Source>
    <b:Tag>Wag16</b:Tag>
    <b:SourceType>Book</b:SourceType>
    <b:Guid>{0E54D698-CCEF-4111-8B8F-B6C5E5C7743B}</b:Guid>
    <b:Author>
      <b:Author>
        <b:NameList>
          <b:Person>
            <b:Last>Wagenknecht</b:Last>
            <b:First>Christian</b:First>
          </b:Person>
        </b:NameList>
      </b:Author>
    </b:Author>
    <b:Title>Programmierparadigmen: Eine Einführung auf der Grundlage von Racket</b:Title>
    <b:Year>2016</b:Year>
    <b:City>Wiesbaden</b:City>
    <b:Publisher>Springer Vieweg</b:Publisher>
    <b:RefOrder>14</b:RefOrder>
  </b:Source>
  <b:Source>
    <b:Tag>Bol14</b:Tag>
    <b:SourceType>Book</b:SourceType>
    <b:Guid>{0CF0418C-B69A-4207-953C-AECB57D376BA}</b:Guid>
    <b:Title>Objektorientierte Programmierung spielend gelernt mit dem Java-Hamster-Modell</b:Title>
    <b:Year>2014</b:Year>
    <b:City>Wiesbaden</b:City>
    <b:Publisher>Springer Vieweg</b:Publisher>
    <b:Author>
      <b:Author>
        <b:NameList>
          <b:Person>
            <b:Last>Boles</b:Last>
            <b:First>Cornelia</b:First>
          </b:Person>
          <b:Person>
            <b:Last>Boles</b:Last>
            <b:First>Dietrich</b:First>
          </b:Person>
        </b:NameList>
      </b:Author>
    </b:Author>
    <b:RefOrder>2</b:RefOrder>
  </b:Source>
  <b:Source>
    <b:Tag>Bew18</b:Tag>
    <b:SourceType>Book</b:SourceType>
    <b:Guid>{18B11735-B007-4E6D-A747-2B8F86E1CD80}</b:Guid>
    <b:Author>
      <b:Author>
        <b:NameList>
          <b:Person>
            <b:Last>Bewersdorff</b:Last>
            <b:First>Jörg</b:First>
          </b:Person>
        </b:NameList>
      </b:Author>
    </b:Author>
    <b:Title>Objektorientierte Programmierung mit JavaScript</b:Title>
    <b:Year>2018</b:Year>
    <b:City>Wiesbaden</b:City>
    <b:Publisher>Springer Vieweg</b:Publisher>
    <b:RefOrder>4</b:RefOrder>
  </b:Source>
  <b:Source>
    <b:Tag>Fra19</b:Tag>
    <b:SourceType>Book</b:SourceType>
    <b:Guid>{4E54FB97-4477-431F-AE74-5854C12F5CCA}</b:Guid>
    <b:Title>Essenz der Informatik</b:Title>
    <b:Year>2019</b:Year>
    <b:Author>
      <b:Author>
        <b:NameList>
          <b:Person>
            <b:Last>Franzetti</b:Last>
            <b:First>Claudio</b:First>
          </b:Person>
        </b:NameList>
      </b:Author>
    </b:Author>
    <b:Publisher>Springer Vieweg</b:Publisher>
    <b:RefOrder>3</b:RefOrder>
  </b:Source>
  <b:Source>
    <b:Tag>Kai20</b:Tag>
    <b:SourceType>Book</b:SourceType>
    <b:Guid>{BB94B260-7B39-4381-A8CF-FAFABC169FDD}</b:Guid>
    <b:Author>
      <b:Author>
        <b:NameList>
          <b:Person>
            <b:Last>Kaiser</b:Last>
            <b:First>Richard</b:First>
          </b:Person>
        </b:NameList>
      </b:Author>
    </b:Author>
    <b:Title>C++ mit Visual Studio 2019 und Windows Forms-Anwendungen: C++17 für Studierende und erfahrene Programmierer – Windows Programme mit C++ entwickeln</b:Title>
    <b:Year>2020</b:Year>
    <b:Publisher>Springer Vieweg</b:Publisher>
    <b:RefOrder>15</b:RefOrder>
  </b:Source>
  <b:Source>
    <b:Tag>Rau00</b:Tag>
    <b:SourceType>Book</b:SourceType>
    <b:Guid>{AADDF957-C8D8-461D-8CE9-6B02C5BB15B1}</b:Guid>
    <b:Author>
      <b:Author>
        <b:NameList>
          <b:Person>
            <b:Last>Rauh</b:Last>
            <b:First>Otto</b:First>
          </b:Person>
        </b:NameList>
      </b:Author>
    </b:Author>
    <b:Title>Objektorientierte Programmierung in JAVA: Eine leicht verständliche Einführung</b:Title>
    <b:Year>2000</b:Year>
    <b:City>Wiesbaden</b:City>
    <b:Publisher>Vieweg+Teubner Verlag</b:Publisher>
    <b:RefOrder>5</b:RefOrder>
  </b:Source>
  <b:Source>
    <b:Tag>Sil20</b:Tag>
    <b:SourceType>Book</b:SourceType>
    <b:Guid>{B0183561-3924-49D8-866F-4C106F95FA96}</b:Guid>
    <b:Title>Einstieg in Java und OOP: Grundelemente, Objektorientierung, Design-Patterns und Aspektorientierung</b:Title>
    <b:Year>2020</b:Year>
    <b:Publisher>Springer Vieweg</b:Publisher>
    <b:Author>
      <b:Author>
        <b:NameList>
          <b:Person>
            <b:Last>Silberbauer</b:Last>
            <b:First>Christian</b:First>
          </b:Person>
        </b:NameList>
      </b:Author>
    </b:Author>
    <b:RefOrder>1</b:RefOrder>
  </b:Source>
  <b:Source>
    <b:Tag>Mül17</b:Tag>
    <b:SourceType>Book</b:SourceType>
    <b:Guid>{AEBA5FF9-AA97-466E-9398-C5262FC6AE77}</b:Guid>
    <b:Author>
      <b:Author>
        <b:NameList>
          <b:Person>
            <b:Last>Müller</b:Last>
            <b:First>Heinrich</b:First>
          </b:Person>
          <b:Person>
            <b:Last>Weichert</b:Last>
            <b:First>Frank</b:First>
          </b:Person>
        </b:NameList>
      </b:Author>
    </b:Author>
    <b:Title>Vorkurs Informatik: Der Einstieg ins Informatikstudium</b:Title>
    <b:Year>2017</b:Year>
    <b:City>Wiesbaden</b:City>
    <b:Publisher>Springer Vieweg</b:Publisher>
    <b:RefOrder>7</b:RefOrder>
  </b:Source>
  <b:Source>
    <b:Tag>Rum04</b:Tag>
    <b:SourceType>Book</b:SourceType>
    <b:Guid>{C643540F-B698-46C1-B774-1E4E8EA6F316}</b:Guid>
    <b:Title>Modellierung mit UML</b:Title>
    <b:Year>2004</b:Year>
    <b:City>Berlin Heidelberg</b:City>
    <b:Publisher>Springer-Verlag</b:Publisher>
    <b:Author>
      <b:Author>
        <b:NameList>
          <b:Person>
            <b:Last>Rumpe</b:Last>
            <b:First>Bernhard</b:First>
          </b:Person>
        </b:NameList>
      </b:Author>
    </b:Author>
    <b:RefOrder>8</b:RefOrder>
  </b:Source>
  <b:Source>
    <b:Tag>Dör16</b:Tag>
    <b:SourceType>Book</b:SourceType>
    <b:Guid>{82F163C6-6812-4B66-8D13-99E03ACA37A5}</b:Guid>
    <b:Title>Programmieren für Ingenieure und Naturwissenschaftler</b:Title>
    <b:Year>2016</b:Year>
    <b:Author>
      <b:Author>
        <b:NameList>
          <b:Person>
            <b:Last>Dörn</b:Last>
            <b:First>Sebastian</b:First>
          </b:Person>
        </b:NameList>
      </b:Author>
    </b:Author>
    <b:Publisher>Springer Vieweg</b:Publisher>
    <b:RefOrder>6</b:RefOrder>
  </b:Source>
  <b:Source>
    <b:Tag>Glo20</b:Tag>
    <b:SourceType>Book</b:SourceType>
    <b:Guid>{A70ED439-5546-4338-B9B2-A2E963148FFF}</b:Guid>
    <b:Title>Stereotype in der Schule</b:Title>
    <b:Year>2020</b:Year>
    <b:City>Wiesbaden</b:City>
    <b:Publisher>Springer Fachmedien</b:Publisher>
    <b:Author>
      <b:Author>
        <b:NameList>
          <b:Person>
            <b:Last>Glock</b:Last>
            <b:First>Sabine</b:First>
          </b:Person>
          <b:Person>
            <b:Last>Kleen</b:Last>
            <b:First>Hannah</b:First>
          </b:Person>
        </b:NameList>
      </b:Author>
    </b:Author>
    <b:RefOrder>13</b:RefOrder>
  </b:Source>
  <b:Source>
    <b:Tag>Ewa24</b:Tag>
    <b:SourceType>Book</b:SourceType>
    <b:Guid>{A1880D32-19E2-4402-9407-6668C588F72E}</b:Guid>
    <b:Title>Temperament und Charakter</b:Title>
    <b:Year>1924</b:Year>
    <b:City>Berlin, Heidelberg</b:City>
    <b:Publisher>Springer-Verlag</b:Publisher>
    <b:Author>
      <b:Author>
        <b:NameList>
          <b:Person>
            <b:Last>Ewald</b:Last>
            <b:First>G.</b:First>
          </b:Person>
        </b:NameList>
      </b:Author>
    </b:Author>
    <b:RefOrder>12</b:RefOrder>
  </b:Source>
</b:Sources>
</file>

<file path=customXml/itemProps1.xml><?xml version="1.0" encoding="utf-8"?>
<ds:datastoreItem xmlns:ds="http://schemas.openxmlformats.org/officeDocument/2006/customXml" ds:itemID="{2568082B-FDDD-479F-B901-B3C9C5CAA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HWR wissenschaftliche Arbeit.dotx</Template>
  <TotalTime>0</TotalTime>
  <Pages>23</Pages>
  <Words>5892</Words>
  <Characters>37120</Characters>
  <Application>Microsoft Office Word</Application>
  <DocSecurity>0</DocSecurity>
  <Lines>309</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Yüxi Zhang</dc:creator>
  <cp:keywords/>
  <dc:description/>
  <cp:lastModifiedBy>Yüxi Zhang</cp:lastModifiedBy>
  <cp:revision>3536</cp:revision>
  <cp:lastPrinted>2021-08-24T16:33:00Z</cp:lastPrinted>
  <dcterms:created xsi:type="dcterms:W3CDTF">2021-02-17T14:58:00Z</dcterms:created>
  <dcterms:modified xsi:type="dcterms:W3CDTF">2022-01-02T17:58:00Z</dcterms:modified>
</cp:coreProperties>
</file>