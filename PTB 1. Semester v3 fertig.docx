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65FC7" w14:textId="77777777" w:rsidR="00BB152F" w:rsidRDefault="00BB152F" w:rsidP="004C49E2">
      <w:pPr>
        <w:pStyle w:val="Titel"/>
      </w:pPr>
      <w:bookmarkStart w:id="0" w:name="_Hlk67489554"/>
      <w:bookmarkEnd w:id="0"/>
    </w:p>
    <w:p w14:paraId="7C3516DA" w14:textId="47089176" w:rsidR="00A55129" w:rsidRPr="00BB152F" w:rsidRDefault="00A55129" w:rsidP="004C49E2">
      <w:pPr>
        <w:pStyle w:val="Titel"/>
      </w:pPr>
      <w:r w:rsidRPr="00BB152F">
        <w:t>1. Praxistransfer</w:t>
      </w:r>
      <w:r w:rsidR="00EC78E0">
        <w:t>b</w:t>
      </w:r>
      <w:r w:rsidRPr="00BB152F">
        <w:t>ericht</w:t>
      </w:r>
    </w:p>
    <w:p w14:paraId="1BBAA6ED" w14:textId="77777777" w:rsidR="00A55129" w:rsidRPr="00BB152F" w:rsidRDefault="00A55129" w:rsidP="004C49E2">
      <w:pPr>
        <w:pStyle w:val="Titel"/>
      </w:pPr>
    </w:p>
    <w:p w14:paraId="62A2A424" w14:textId="074DA421" w:rsidR="00A55129" w:rsidRDefault="00370B81" w:rsidP="004C49E2">
      <w:pPr>
        <w:pStyle w:val="Titel"/>
      </w:pPr>
      <w:r>
        <w:t>Konzeption</w:t>
      </w:r>
      <w:r w:rsidR="00545565">
        <w:t xml:space="preserve"> und </w:t>
      </w:r>
      <w:r w:rsidR="00AF1269">
        <w:t>Implementierung</w:t>
      </w:r>
      <w:r>
        <w:t xml:space="preserve"> </w:t>
      </w:r>
      <w:r w:rsidR="00441846">
        <w:t>einer Datenbank</w:t>
      </w:r>
    </w:p>
    <w:p w14:paraId="147FF550" w14:textId="5363F0D0" w:rsidR="005E2F47" w:rsidRPr="00E67479" w:rsidRDefault="00370B81" w:rsidP="004C49E2">
      <w:pPr>
        <w:pStyle w:val="Untertitel"/>
      </w:pPr>
      <w:r>
        <w:t>Für das</w:t>
      </w:r>
      <w:r w:rsidR="00CF5229">
        <w:t xml:space="preserve"> VR-Klassenzimmer</w:t>
      </w:r>
    </w:p>
    <w:p w14:paraId="0BF2B7B0" w14:textId="77777777" w:rsidR="00E67479" w:rsidRDefault="00E67479" w:rsidP="004C49E2"/>
    <w:p w14:paraId="797D8232" w14:textId="7A69BB93" w:rsidR="00E67479" w:rsidRDefault="00E67479" w:rsidP="004C49E2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1428"/>
        <w:gridCol w:w="4555"/>
      </w:tblGrid>
      <w:tr w:rsidR="00A55129" w14:paraId="0CADA27E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5EF8BF42" w14:textId="77777777" w:rsidR="00A55129" w:rsidRDefault="00A55129" w:rsidP="004C49E2">
            <w:r>
              <w:t>Name, Vorname:</w:t>
            </w:r>
          </w:p>
        </w:tc>
        <w:tc>
          <w:tcPr>
            <w:tcW w:w="5983" w:type="dxa"/>
            <w:gridSpan w:val="2"/>
            <w:vAlign w:val="center"/>
          </w:tcPr>
          <w:p w14:paraId="07CE3400" w14:textId="77777777" w:rsidR="00A55129" w:rsidRDefault="00A55129" w:rsidP="004C49E2">
            <w:r>
              <w:t>Zhang, Yüxi</w:t>
            </w:r>
          </w:p>
        </w:tc>
      </w:tr>
      <w:tr w:rsidR="00A55129" w14:paraId="2A488ECB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7C3F81FA" w14:textId="77777777" w:rsidR="00A55129" w:rsidRDefault="00A55129" w:rsidP="004C49E2">
            <w:r>
              <w:t>Matrikelnummer:</w:t>
            </w:r>
          </w:p>
        </w:tc>
        <w:tc>
          <w:tcPr>
            <w:tcW w:w="5983" w:type="dxa"/>
            <w:gridSpan w:val="2"/>
            <w:vAlign w:val="center"/>
          </w:tcPr>
          <w:p w14:paraId="2B6A5B98" w14:textId="77777777" w:rsidR="00A55129" w:rsidRDefault="00A55129" w:rsidP="004C49E2">
            <w:r>
              <w:t>684163</w:t>
            </w:r>
          </w:p>
        </w:tc>
      </w:tr>
      <w:tr w:rsidR="00A55129" w14:paraId="0B2649DE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3C9ABA8B" w14:textId="77777777" w:rsidR="00A55129" w:rsidRDefault="00A55129" w:rsidP="004C49E2">
            <w:r>
              <w:t>Ausbildungsbetrieb:</w:t>
            </w:r>
          </w:p>
        </w:tc>
        <w:tc>
          <w:tcPr>
            <w:tcW w:w="5983" w:type="dxa"/>
            <w:gridSpan w:val="2"/>
            <w:vAlign w:val="center"/>
          </w:tcPr>
          <w:p w14:paraId="16F33433" w14:textId="77777777" w:rsidR="00A55129" w:rsidRDefault="00A55129" w:rsidP="004C49E2">
            <w:r>
              <w:t>Universität Potsdam</w:t>
            </w:r>
          </w:p>
        </w:tc>
      </w:tr>
      <w:tr w:rsidR="00A55129" w14:paraId="4FC62521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56EC8C1C" w14:textId="77777777" w:rsidR="00A55129" w:rsidRDefault="00A55129" w:rsidP="004C49E2">
            <w:r>
              <w:t>Studienjahrgang:</w:t>
            </w:r>
          </w:p>
        </w:tc>
        <w:tc>
          <w:tcPr>
            <w:tcW w:w="5983" w:type="dxa"/>
            <w:gridSpan w:val="2"/>
            <w:vAlign w:val="center"/>
          </w:tcPr>
          <w:p w14:paraId="4BC7EC6E" w14:textId="035754AC" w:rsidR="00A55129" w:rsidRDefault="00A55129" w:rsidP="004C49E2">
            <w:r>
              <w:t>20</w:t>
            </w:r>
            <w:r w:rsidR="00DB0E07">
              <w:t>21</w:t>
            </w:r>
          </w:p>
        </w:tc>
      </w:tr>
      <w:tr w:rsidR="00A55129" w14:paraId="3DD390FE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7F8B55C6" w14:textId="77777777" w:rsidR="00A55129" w:rsidRDefault="00A55129" w:rsidP="004C49E2">
            <w:r>
              <w:t>Fachbereich:</w:t>
            </w:r>
          </w:p>
        </w:tc>
        <w:tc>
          <w:tcPr>
            <w:tcW w:w="5983" w:type="dxa"/>
            <w:gridSpan w:val="2"/>
            <w:vAlign w:val="center"/>
          </w:tcPr>
          <w:p w14:paraId="1F6697A0" w14:textId="77777777" w:rsidR="00A55129" w:rsidRDefault="00A55129" w:rsidP="004C49E2">
            <w:r w:rsidRPr="000D5E9C">
              <w:t xml:space="preserve">Duales Studium </w:t>
            </w:r>
            <w:r>
              <w:t>Wirtschaft • Technik</w:t>
            </w:r>
          </w:p>
        </w:tc>
      </w:tr>
      <w:tr w:rsidR="00A55129" w14:paraId="0E584D65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786E3F21" w14:textId="77777777" w:rsidR="00A55129" w:rsidRDefault="00A55129" w:rsidP="004C49E2">
            <w:r>
              <w:t>Studiengang:</w:t>
            </w:r>
          </w:p>
        </w:tc>
        <w:tc>
          <w:tcPr>
            <w:tcW w:w="5983" w:type="dxa"/>
            <w:gridSpan w:val="2"/>
            <w:vAlign w:val="center"/>
          </w:tcPr>
          <w:p w14:paraId="3878D38B" w14:textId="77777777" w:rsidR="00A55129" w:rsidRDefault="00A55129" w:rsidP="004C49E2">
            <w:r>
              <w:t>Informatik</w:t>
            </w:r>
          </w:p>
        </w:tc>
      </w:tr>
      <w:tr w:rsidR="00A55129" w14:paraId="20DAE0DD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6C9DE39F" w14:textId="77777777" w:rsidR="00A55129" w:rsidRDefault="00A55129" w:rsidP="004C49E2">
            <w:r>
              <w:t>Modul:</w:t>
            </w:r>
          </w:p>
        </w:tc>
        <w:tc>
          <w:tcPr>
            <w:tcW w:w="5983" w:type="dxa"/>
            <w:gridSpan w:val="2"/>
            <w:vAlign w:val="center"/>
          </w:tcPr>
          <w:p w14:paraId="003232FE" w14:textId="77777777" w:rsidR="00A55129" w:rsidRDefault="00A55129" w:rsidP="004C49E2">
            <w:r w:rsidRPr="0087242D">
              <w:t>1-4021 PTB-TIT20A</w:t>
            </w:r>
            <w:r>
              <w:t xml:space="preserve"> – 1. Praxistransferbericht</w:t>
            </w:r>
          </w:p>
        </w:tc>
      </w:tr>
      <w:tr w:rsidR="00A55129" w14:paraId="4453E4A5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07F146AC" w14:textId="77777777" w:rsidR="00A55129" w:rsidRDefault="00A55129" w:rsidP="004C49E2">
            <w:r>
              <w:t>Betreuer Hochschule:</w:t>
            </w:r>
          </w:p>
        </w:tc>
        <w:tc>
          <w:tcPr>
            <w:tcW w:w="5983" w:type="dxa"/>
            <w:gridSpan w:val="2"/>
            <w:vAlign w:val="center"/>
          </w:tcPr>
          <w:p w14:paraId="4E30E1D1" w14:textId="08388C5C" w:rsidR="00A55129" w:rsidRDefault="00DB0E07" w:rsidP="004C49E2">
            <w:r>
              <w:t>Prof. Dr. Arthur Zimmermann</w:t>
            </w:r>
          </w:p>
        </w:tc>
      </w:tr>
      <w:tr w:rsidR="00A55129" w14:paraId="0DD0AC48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61775FFC" w14:textId="77777777" w:rsidR="00A55129" w:rsidRDefault="00A55129" w:rsidP="004C49E2">
            <w:r>
              <w:t>Betreuer Unternehmen:</w:t>
            </w:r>
          </w:p>
        </w:tc>
        <w:tc>
          <w:tcPr>
            <w:tcW w:w="5983" w:type="dxa"/>
            <w:gridSpan w:val="2"/>
            <w:vAlign w:val="center"/>
          </w:tcPr>
          <w:p w14:paraId="3BAA42C7" w14:textId="1895F44A" w:rsidR="00A55129" w:rsidRDefault="00DB0E07" w:rsidP="004C49E2">
            <w:r>
              <w:t>Axel Wiepke</w:t>
            </w:r>
          </w:p>
        </w:tc>
      </w:tr>
      <w:tr w:rsidR="00A55129" w14:paraId="3182BAE4" w14:textId="77777777" w:rsidTr="00DC4665">
        <w:trPr>
          <w:trHeight w:val="567"/>
        </w:trPr>
        <w:tc>
          <w:tcPr>
            <w:tcW w:w="3088" w:type="dxa"/>
            <w:vAlign w:val="center"/>
          </w:tcPr>
          <w:p w14:paraId="196DED6C" w14:textId="77777777" w:rsidR="00A55129" w:rsidRDefault="00A55129" w:rsidP="004C49E2">
            <w:r>
              <w:t>Anzahl der Wörter:</w:t>
            </w:r>
          </w:p>
        </w:tc>
        <w:tc>
          <w:tcPr>
            <w:tcW w:w="5983" w:type="dxa"/>
            <w:gridSpan w:val="2"/>
            <w:vAlign w:val="center"/>
          </w:tcPr>
          <w:p w14:paraId="293A029B" w14:textId="1F4113D6" w:rsidR="00A55129" w:rsidRDefault="00867E16" w:rsidP="004C49E2">
            <w:r>
              <w:t>25</w:t>
            </w:r>
            <w:r w:rsidR="00AE3439">
              <w:t>43</w:t>
            </w:r>
          </w:p>
        </w:tc>
      </w:tr>
      <w:tr w:rsidR="00A55129" w:rsidRPr="00B82528" w14:paraId="2CD18358" w14:textId="77777777" w:rsidTr="00DC46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89AB6" w14:textId="77777777" w:rsidR="00D32644" w:rsidRDefault="00D32644" w:rsidP="004C49E2"/>
          <w:p w14:paraId="1F6428D0" w14:textId="7B1F167B" w:rsidR="00A55129" w:rsidRPr="00B82528" w:rsidRDefault="00A55129" w:rsidP="00831087">
            <w:pPr>
              <w:jc w:val="left"/>
            </w:pPr>
            <w:r w:rsidRPr="00B82528">
              <w:t>Vom Ausbildungsleiter zur Kenntnis genommen:</w:t>
            </w:r>
            <w:r w:rsidR="00EC1C01">
              <w:rPr>
                <w:noProof/>
              </w:rPr>
              <w:t xml:space="preserve"> </w:t>
            </w:r>
          </w:p>
          <w:p w14:paraId="607E6E3B" w14:textId="1CF0EC9B" w:rsidR="00D32644" w:rsidRDefault="00D32644" w:rsidP="004C49E2"/>
          <w:p w14:paraId="6C7C0440" w14:textId="77777777" w:rsidR="00DF0708" w:rsidRDefault="00DF0708" w:rsidP="004C49E2"/>
          <w:p w14:paraId="6D57AFE3" w14:textId="77777777" w:rsidR="00C065FD" w:rsidRPr="00B82528" w:rsidRDefault="00C065FD" w:rsidP="004C49E2"/>
          <w:p w14:paraId="58038B3A" w14:textId="77777777" w:rsidR="00A55129" w:rsidRPr="00B82528" w:rsidRDefault="00A55129" w:rsidP="004C49E2">
            <w:r w:rsidRPr="00B82528">
              <w:t>..................................................................</w:t>
            </w:r>
          </w:p>
          <w:p w14:paraId="1B012257" w14:textId="77777777" w:rsidR="00A55129" w:rsidRPr="00B82528" w:rsidRDefault="00A55129" w:rsidP="004C49E2">
            <w:r w:rsidRPr="00B82528">
              <w:t>(Datum/Unterschrift)</w:t>
            </w:r>
          </w:p>
        </w:tc>
        <w:tc>
          <w:tcPr>
            <w:tcW w:w="4555" w:type="dxa"/>
            <w:tcBorders>
              <w:top w:val="nil"/>
              <w:left w:val="nil"/>
              <w:bottom w:val="nil"/>
              <w:right w:val="nil"/>
            </w:tcBorders>
          </w:tcPr>
          <w:p w14:paraId="158F1729" w14:textId="77777777" w:rsidR="00A55129" w:rsidRPr="00B82528" w:rsidRDefault="00A55129" w:rsidP="004C49E2"/>
          <w:p w14:paraId="2D78322C" w14:textId="77777777" w:rsidR="00A55129" w:rsidRDefault="00A55129" w:rsidP="004C49E2"/>
          <w:p w14:paraId="77299740" w14:textId="61B1C1C2" w:rsidR="00D32644" w:rsidRPr="00B82528" w:rsidRDefault="00EC1C01" w:rsidP="004C49E2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4C85781" wp14:editId="6ADA39CE">
                  <wp:simplePos x="0" y="0"/>
                  <wp:positionH relativeFrom="column">
                    <wp:posOffset>-2865010</wp:posOffset>
                  </wp:positionH>
                  <wp:positionV relativeFrom="paragraph">
                    <wp:posOffset>312748</wp:posOffset>
                  </wp:positionV>
                  <wp:extent cx="5486072" cy="903550"/>
                  <wp:effectExtent l="0" t="0" r="635" b="0"/>
                  <wp:wrapNone/>
                  <wp:docPr id="24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" r="886"/>
                          <a:stretch/>
                        </pic:blipFill>
                        <pic:spPr bwMode="auto">
                          <a:xfrm>
                            <a:off x="0" y="0"/>
                            <a:ext cx="5511122" cy="907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9C6737" w14:textId="63BD9AB3" w:rsidR="00A55129" w:rsidRDefault="00A55129" w:rsidP="004C49E2"/>
          <w:p w14:paraId="16B13D67" w14:textId="05EC959B" w:rsidR="00DF0708" w:rsidRDefault="00DF0708" w:rsidP="004C49E2"/>
          <w:p w14:paraId="3BD63834" w14:textId="77777777" w:rsidR="00DF0708" w:rsidRPr="00B82528" w:rsidRDefault="00DF0708" w:rsidP="004C49E2"/>
          <w:p w14:paraId="38307149" w14:textId="77777777" w:rsidR="00A55129" w:rsidRPr="00B82528" w:rsidRDefault="00A55129" w:rsidP="004C49E2">
            <w:r w:rsidRPr="00B82528">
              <w:t>...................................................................</w:t>
            </w:r>
          </w:p>
          <w:p w14:paraId="3576E239" w14:textId="77777777" w:rsidR="007B34ED" w:rsidRPr="00B82528" w:rsidRDefault="00A55129" w:rsidP="004C49E2">
            <w:r w:rsidRPr="00B82528">
              <w:t>(Datum/Unterschrift der/des Studierenden)</w:t>
            </w:r>
          </w:p>
        </w:tc>
      </w:tr>
    </w:tbl>
    <w:p w14:paraId="7CA88A40" w14:textId="6C35DF30" w:rsidR="007B34ED" w:rsidRDefault="007B34ED" w:rsidP="004C49E2">
      <w:pPr>
        <w:sectPr w:rsidR="007B34ED" w:rsidSect="009A3AAE">
          <w:headerReference w:type="default" r:id="rId9"/>
          <w:headerReference w:type="first" r:id="rId10"/>
          <w:pgSz w:w="11906" w:h="16838"/>
          <w:pgMar w:top="2268" w:right="1134" w:bottom="1134" w:left="1701" w:header="850" w:footer="1134" w:gutter="0"/>
          <w:cols w:space="708"/>
          <w:docGrid w:linePitch="360"/>
        </w:sectPr>
      </w:pPr>
    </w:p>
    <w:p w14:paraId="68CCBDCC" w14:textId="27013389" w:rsidR="00BB152F" w:rsidRPr="00010A67" w:rsidRDefault="00D95DC4" w:rsidP="004C49E2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lastRenderedPageBreak/>
        <w:t>Abstract</w:t>
      </w:r>
    </w:p>
    <w:p w14:paraId="119A2164" w14:textId="77777777" w:rsidR="007B34ED" w:rsidRPr="007B34ED" w:rsidRDefault="007B34ED" w:rsidP="004C49E2"/>
    <w:p w14:paraId="76B5834E" w14:textId="77777777" w:rsidR="00F357D5" w:rsidRDefault="00954288" w:rsidP="004C49E2">
      <w:r>
        <w:t>Ziel de</w:t>
      </w:r>
      <w:r w:rsidR="00544787">
        <w:t xml:space="preserve">s </w:t>
      </w:r>
      <w:r>
        <w:t xml:space="preserve">vorliegenden </w:t>
      </w:r>
      <w:r w:rsidR="00544787">
        <w:t xml:space="preserve">Praxistransferberichts </w:t>
      </w:r>
      <w:r w:rsidR="00EC42CE">
        <w:t xml:space="preserve">ist die </w:t>
      </w:r>
      <w:r w:rsidR="00EB3813">
        <w:t>Konzeption</w:t>
      </w:r>
      <w:r w:rsidR="00EC42CE">
        <w:t xml:space="preserve"> und Implementierung einer Datenbank für das VR-Klassenzimmer Projekt der Universität Potsdam.</w:t>
      </w:r>
      <w:r w:rsidR="00603FF5">
        <w:t xml:space="preserve"> </w:t>
      </w:r>
    </w:p>
    <w:p w14:paraId="2134DA3D" w14:textId="60269E92" w:rsidR="00C21887" w:rsidRDefault="007C4C57" w:rsidP="00CE1E2E">
      <w:r>
        <w:t xml:space="preserve">Für die Verständlichkeit der Arbeit werden </w:t>
      </w:r>
      <w:r w:rsidR="00E9597D">
        <w:t xml:space="preserve">die </w:t>
      </w:r>
      <w:r w:rsidR="00854CCF">
        <w:t xml:space="preserve">theoretischen </w:t>
      </w:r>
      <w:r w:rsidR="00E9597D">
        <w:t>Grundlagen von Datenbank</w:t>
      </w:r>
      <w:r w:rsidR="001454BB">
        <w:t>en</w:t>
      </w:r>
      <w:r w:rsidR="00E9597D">
        <w:t xml:space="preserve"> erläutert.</w:t>
      </w:r>
      <w:r w:rsidR="001454BB">
        <w:t xml:space="preserve"> Dazu </w:t>
      </w:r>
      <w:r w:rsidR="001F230D">
        <w:t>gehör</w:t>
      </w:r>
      <w:r w:rsidR="00A9050D">
        <w:t xml:space="preserve">en </w:t>
      </w:r>
      <w:r w:rsidR="0073547E">
        <w:t>Aufbau</w:t>
      </w:r>
      <w:r w:rsidR="00A9050D">
        <w:t>, Funktionen</w:t>
      </w:r>
      <w:r w:rsidR="000F092D">
        <w:t xml:space="preserve">, sowie </w:t>
      </w:r>
      <w:r w:rsidR="00A9050D">
        <w:t>Vor- und Nachteile einer Datenbank,</w:t>
      </w:r>
      <w:r w:rsidR="001F230D">
        <w:t xml:space="preserve"> das Datenbankmanagementsystem und </w:t>
      </w:r>
      <w:r w:rsidR="00670DCB">
        <w:t xml:space="preserve">das relationale </w:t>
      </w:r>
      <w:r w:rsidR="001F230D">
        <w:t xml:space="preserve">Datenbankmodell, wobei </w:t>
      </w:r>
      <w:r w:rsidR="00670DCB">
        <w:t xml:space="preserve">andere </w:t>
      </w:r>
      <w:r w:rsidR="001F230D">
        <w:t>Datenbankmodell</w:t>
      </w:r>
      <w:r w:rsidR="008771BF">
        <w:t>e</w:t>
      </w:r>
      <w:r w:rsidR="00670DCB">
        <w:t xml:space="preserve"> kurz erwähnt </w:t>
      </w:r>
      <w:r w:rsidR="00670DCB" w:rsidRPr="00A36C58">
        <w:t>werden</w:t>
      </w:r>
      <w:r w:rsidR="001F230D">
        <w:t>.</w:t>
      </w:r>
      <w:r w:rsidR="001F71C5">
        <w:t xml:space="preserve"> </w:t>
      </w:r>
      <w:r w:rsidR="00E9597D">
        <w:t>Danach erfolgt eine</w:t>
      </w:r>
      <w:r w:rsidR="00353FDD">
        <w:t xml:space="preserve"> kurze</w:t>
      </w:r>
      <w:r w:rsidR="00E9597D">
        <w:t xml:space="preserve"> </w:t>
      </w:r>
      <w:r w:rsidR="00353F38">
        <w:t>Erklärung des VR-Klassenzimmers</w:t>
      </w:r>
      <w:r w:rsidR="00353FDD">
        <w:t>, gefolgt von einer Anforderungsanalyse</w:t>
      </w:r>
      <w:r w:rsidR="00CB3909">
        <w:t xml:space="preserve">, </w:t>
      </w:r>
      <w:r w:rsidR="004032D8">
        <w:t>wo</w:t>
      </w:r>
      <w:r w:rsidR="00704ACF">
        <w:t>bei</w:t>
      </w:r>
      <w:r w:rsidR="004032D8">
        <w:t xml:space="preserve"> </w:t>
      </w:r>
      <w:r w:rsidR="00CB3909">
        <w:t xml:space="preserve">die Voraussetzungen </w:t>
      </w:r>
      <w:r w:rsidR="004607BB">
        <w:t xml:space="preserve">und Ansprüche an die </w:t>
      </w:r>
      <w:r w:rsidR="00BA58D0">
        <w:t>Datenbank</w:t>
      </w:r>
      <w:r w:rsidR="00954CDD">
        <w:t xml:space="preserve"> beschr</w:t>
      </w:r>
      <w:r w:rsidR="00A435DB">
        <w:t xml:space="preserve">ieben </w:t>
      </w:r>
      <w:r w:rsidR="00A435DB" w:rsidRPr="00704ACF">
        <w:t>werden</w:t>
      </w:r>
      <w:r w:rsidR="00223F40">
        <w:t xml:space="preserve">. </w:t>
      </w:r>
      <w:r w:rsidR="000F092D">
        <w:t xml:space="preserve">Darauf </w:t>
      </w:r>
      <w:r w:rsidR="00735534">
        <w:t>aufbauend wird die Datenbank konzipiert und implementiert.</w:t>
      </w:r>
      <w:r w:rsidR="00CB5C5A">
        <w:t xml:space="preserve"> Die Implementierung erfolgt </w:t>
      </w:r>
      <w:r w:rsidR="006B39C5">
        <w:t xml:space="preserve">mit dem Datenbankmanagementsystem </w:t>
      </w:r>
      <w:r w:rsidR="00100DC4">
        <w:t>„</w:t>
      </w:r>
      <w:r w:rsidR="006B39C5">
        <w:t>MySQL</w:t>
      </w:r>
      <w:r w:rsidR="00100DC4">
        <w:t>“</w:t>
      </w:r>
      <w:r w:rsidR="006B39C5">
        <w:t xml:space="preserve"> und </w:t>
      </w:r>
      <w:r w:rsidR="00100DC4">
        <w:t xml:space="preserve">der </w:t>
      </w:r>
      <w:r w:rsidR="006B39C5">
        <w:t>grafischen Benutzeroberfläche</w:t>
      </w:r>
      <w:r w:rsidR="00100DC4">
        <w:t xml:space="preserve"> „phpMyAdmin“</w:t>
      </w:r>
      <w:r w:rsidR="006B39C5">
        <w:t xml:space="preserve"> </w:t>
      </w:r>
      <w:r w:rsidR="00CB5C5A">
        <w:t>auf einem</w:t>
      </w:r>
      <w:r w:rsidR="005C2FCC">
        <w:t xml:space="preserve"> Linux-Server der Universität Potsdam</w:t>
      </w:r>
      <w:r w:rsidR="000E759B">
        <w:t>.</w:t>
      </w:r>
      <w:r w:rsidR="00300FF5" w:rsidRPr="00300FF5">
        <w:t xml:space="preserve"> </w:t>
      </w:r>
      <w:r w:rsidR="007A2871">
        <w:t>Somit kann</w:t>
      </w:r>
      <w:r w:rsidR="000E759B">
        <w:t xml:space="preserve"> </w:t>
      </w:r>
      <w:r w:rsidR="007A2871">
        <w:t xml:space="preserve">die </w:t>
      </w:r>
      <w:r w:rsidR="000E759B">
        <w:t xml:space="preserve">Datenbank </w:t>
      </w:r>
      <w:r w:rsidR="00300FF5">
        <w:t>jederzeit von Axel Wiepke (Betreuer dieser Arbeit und wissenschaftlicher Mitarbeiter des Instituts für Informatik an der Universität Potsdam</w:t>
      </w:r>
      <w:r w:rsidR="00300FF5">
        <w:rPr>
          <w:rStyle w:val="Funotenzeichen"/>
        </w:rPr>
        <w:footnoteReference w:id="1"/>
      </w:r>
      <w:r w:rsidR="00300FF5">
        <w:t>) und weiteren Kollegen</w:t>
      </w:r>
      <w:r w:rsidR="007A2871">
        <w:t xml:space="preserve"> </w:t>
      </w:r>
      <w:r w:rsidR="00300FF5">
        <w:t>genutzt werden</w:t>
      </w:r>
      <w:r w:rsidR="00957533">
        <w:t>.</w:t>
      </w:r>
      <w:r w:rsidR="00345E32">
        <w:t xml:space="preserve"> Zudem</w:t>
      </w:r>
      <w:r w:rsidR="00DE07E0">
        <w:t xml:space="preserve"> wurden </w:t>
      </w:r>
      <w:r w:rsidR="00BD606A">
        <w:t xml:space="preserve">beispielhaft drei </w:t>
      </w:r>
      <w:r w:rsidR="00D1097E">
        <w:t>SQL-</w:t>
      </w:r>
      <w:r w:rsidR="00BD606A">
        <w:t>Abfragen</w:t>
      </w:r>
      <w:r w:rsidR="00EA5B00">
        <w:t xml:space="preserve">, </w:t>
      </w:r>
      <w:r w:rsidR="004558A5">
        <w:t xml:space="preserve">auf Vorschlag von </w:t>
      </w:r>
      <w:r w:rsidR="00A0088A">
        <w:t>Herr</w:t>
      </w:r>
      <w:r w:rsidR="004558A5">
        <w:t>n</w:t>
      </w:r>
      <w:r w:rsidR="00A0088A">
        <w:t xml:space="preserve"> Wiepke</w:t>
      </w:r>
      <w:r w:rsidR="00FE7C21">
        <w:t>, geschrieben und getestet</w:t>
      </w:r>
      <w:r w:rsidR="00EA5B00">
        <w:t>.</w:t>
      </w:r>
      <w:r w:rsidR="00957533">
        <w:t xml:space="preserve"> </w:t>
      </w:r>
      <w:r w:rsidR="00281306">
        <w:t xml:space="preserve">Es ist anzumerken, dass diese Datenbank </w:t>
      </w:r>
      <w:r w:rsidR="00E66C69">
        <w:t xml:space="preserve">noch </w:t>
      </w:r>
      <w:r w:rsidR="00281306">
        <w:t>nicht vollständig</w:t>
      </w:r>
      <w:r w:rsidR="00744E49">
        <w:t xml:space="preserve"> fertig ist,</w:t>
      </w:r>
      <w:r w:rsidR="00281306">
        <w:t xml:space="preserve"> da </w:t>
      </w:r>
      <w:r w:rsidR="002362D0">
        <w:t xml:space="preserve">nur </w:t>
      </w:r>
      <w:r w:rsidR="00281306">
        <w:t>Mock-Objekte (</w:t>
      </w:r>
      <w:r w:rsidR="008E7431">
        <w:t xml:space="preserve">Beispieldaten bzw. </w:t>
      </w:r>
      <w:r w:rsidR="00281306">
        <w:t xml:space="preserve">Platzhalter für echte Objekte bzw. Daten) </w:t>
      </w:r>
      <w:r w:rsidR="00E726B4">
        <w:t xml:space="preserve">für diese Arbeit </w:t>
      </w:r>
      <w:r w:rsidR="00281306">
        <w:t>genutzt</w:t>
      </w:r>
      <w:r w:rsidR="002362D0">
        <w:t xml:space="preserve"> worden sind</w:t>
      </w:r>
      <w:r w:rsidR="000560C3">
        <w:t xml:space="preserve"> und später eventuelle Änderungen vorgenommen werden müssen.</w:t>
      </w:r>
      <w:r w:rsidR="00B42303">
        <w:t xml:space="preserve"> Dennoch kann die Datenbank in eine Programmiersprache </w:t>
      </w:r>
      <w:r w:rsidR="00876E0A">
        <w:t>integriert</w:t>
      </w:r>
      <w:r w:rsidR="00B42303">
        <w:t xml:space="preserve"> werden und </w:t>
      </w:r>
      <w:r w:rsidR="003808F8">
        <w:t>damit in den Betrieb genommen werden.</w:t>
      </w:r>
    </w:p>
    <w:p w14:paraId="6D68448E" w14:textId="77777777" w:rsidR="00C21887" w:rsidRDefault="00C21887" w:rsidP="00CE1E2E"/>
    <w:p w14:paraId="7008A6B3" w14:textId="5224EB6B" w:rsidR="00C21887" w:rsidRDefault="00C21887" w:rsidP="00CE1E2E">
      <w:pPr>
        <w:sectPr w:rsidR="00C21887" w:rsidSect="009A3AAE">
          <w:headerReference w:type="default" r:id="rId11"/>
          <w:footerReference w:type="default" r:id="rId12"/>
          <w:headerReference w:type="first" r:id="rId13"/>
          <w:pgSz w:w="11906" w:h="16838"/>
          <w:pgMar w:top="2268" w:right="1134" w:bottom="1134" w:left="1701" w:header="850" w:footer="1134" w:gutter="0"/>
          <w:cols w:space="708"/>
          <w:docGrid w:linePitch="360"/>
        </w:sectPr>
      </w:pPr>
    </w:p>
    <w:p w14:paraId="5A527E01" w14:textId="1720827C" w:rsidR="00426EAA" w:rsidRPr="00B87E5C" w:rsidRDefault="00BB152F" w:rsidP="004C49E2">
      <w:pPr>
        <w:rPr>
          <w:b/>
          <w:bCs/>
          <w:sz w:val="28"/>
          <w:szCs w:val="24"/>
          <w:u w:val="single"/>
        </w:rPr>
      </w:pPr>
      <w:r w:rsidRPr="00B87E5C">
        <w:rPr>
          <w:b/>
          <w:bCs/>
          <w:sz w:val="28"/>
          <w:szCs w:val="24"/>
          <w:u w:val="single"/>
        </w:rPr>
        <w:lastRenderedPageBreak/>
        <w:t>Inhaltsverzeichnis</w:t>
      </w:r>
    </w:p>
    <w:p w14:paraId="3A6E5E6A" w14:textId="060ED4B0" w:rsidR="007468C8" w:rsidRDefault="006C44A3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r>
        <w:rPr>
          <w:rFonts w:cs="Times New Roman"/>
          <w:bCs w:val="0"/>
          <w:caps/>
          <w:sz w:val="28"/>
          <w:szCs w:val="24"/>
          <w:u w:val="single"/>
        </w:rPr>
        <w:fldChar w:fldCharType="begin"/>
      </w:r>
      <w:r>
        <w:rPr>
          <w:rFonts w:cs="Times New Roman"/>
          <w:bCs w:val="0"/>
          <w:caps/>
          <w:sz w:val="28"/>
          <w:szCs w:val="24"/>
          <w:u w:val="single"/>
        </w:rPr>
        <w:instrText xml:space="preserve"> TOC \o "1-3" \h \z \u </w:instrText>
      </w:r>
      <w:r>
        <w:rPr>
          <w:rFonts w:cs="Times New Roman"/>
          <w:bCs w:val="0"/>
          <w:caps/>
          <w:sz w:val="28"/>
          <w:szCs w:val="24"/>
          <w:u w:val="single"/>
        </w:rPr>
        <w:fldChar w:fldCharType="separate"/>
      </w:r>
      <w:hyperlink w:anchor="_Toc67832486" w:history="1">
        <w:r w:rsidR="007468C8" w:rsidRPr="000C2056">
          <w:rPr>
            <w:rStyle w:val="Hyperlink"/>
            <w:noProof/>
          </w:rPr>
          <w:t>1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Einleitung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_Toc67832486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</w:t>
        </w:r>
        <w:r w:rsidR="007468C8">
          <w:rPr>
            <w:noProof/>
            <w:webHidden/>
          </w:rPr>
          <w:fldChar w:fldCharType="end"/>
        </w:r>
      </w:hyperlink>
    </w:p>
    <w:p w14:paraId="3728EE90" w14:textId="3E796296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87" w:history="1">
        <w:r w:rsidR="007468C8" w:rsidRPr="000C2056">
          <w:rPr>
            <w:rStyle w:val="Hyperlink"/>
            <w:noProof/>
          </w:rPr>
          <w:t>2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Theoretische Grundlagen von Datenbanken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_Toc67832487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2</w:t>
        </w:r>
        <w:r w:rsidR="007468C8">
          <w:rPr>
            <w:noProof/>
            <w:webHidden/>
          </w:rPr>
          <w:fldChar w:fldCharType="end"/>
        </w:r>
      </w:hyperlink>
    </w:p>
    <w:p w14:paraId="3854CCED" w14:textId="7B2C45C9" w:rsidR="007468C8" w:rsidRDefault="000B0A70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67832488" w:history="1">
        <w:r w:rsidR="007468C8" w:rsidRPr="000C2056">
          <w:rPr>
            <w:rStyle w:val="Hyperlink"/>
            <w:noProof/>
          </w:rPr>
          <w:t>2.1</w:t>
        </w:r>
        <w:r w:rsidR="007468C8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Grundanforderungen von Datenbanksystemen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_Toc67832488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2</w:t>
        </w:r>
        <w:r w:rsidR="007468C8">
          <w:rPr>
            <w:noProof/>
            <w:webHidden/>
          </w:rPr>
          <w:fldChar w:fldCharType="end"/>
        </w:r>
      </w:hyperlink>
    </w:p>
    <w:p w14:paraId="284665EF" w14:textId="3DB9C726" w:rsidR="007468C8" w:rsidRDefault="000B0A70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  <w:lang w:eastAsia="de-DE"/>
        </w:rPr>
      </w:pPr>
      <w:hyperlink w:anchor="_Toc67832489" w:history="1">
        <w:r w:rsidR="007468C8" w:rsidRPr="000C2056">
          <w:rPr>
            <w:rStyle w:val="Hyperlink"/>
            <w:noProof/>
          </w:rPr>
          <w:t>2.2</w:t>
        </w:r>
        <w:r w:rsidR="007468C8">
          <w:rPr>
            <w:rFonts w:asciiTheme="minorHAnsi" w:eastAsiaTheme="minorEastAsia" w:hAnsiTheme="minorHAnsi" w:cstheme="minorBidi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Relationales Datenbankmodell und Entity-Relationship-Modell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_Toc67832489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3</w:t>
        </w:r>
        <w:r w:rsidR="007468C8">
          <w:rPr>
            <w:noProof/>
            <w:webHidden/>
          </w:rPr>
          <w:fldChar w:fldCharType="end"/>
        </w:r>
      </w:hyperlink>
    </w:p>
    <w:p w14:paraId="2FC14064" w14:textId="4A99BA9C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0" w:history="1">
        <w:r w:rsidR="007468C8" w:rsidRPr="000C2056">
          <w:rPr>
            <w:rStyle w:val="Hyperlink"/>
            <w:noProof/>
          </w:rPr>
          <w:t>3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VR-Klassenzimmer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_Toc67832490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3</w:t>
        </w:r>
        <w:r w:rsidR="007468C8">
          <w:rPr>
            <w:noProof/>
            <w:webHidden/>
          </w:rPr>
          <w:fldChar w:fldCharType="end"/>
        </w:r>
      </w:hyperlink>
    </w:p>
    <w:p w14:paraId="23D00982" w14:textId="31F2AC58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1" w:history="1">
        <w:r w:rsidR="007468C8" w:rsidRPr="000C2056">
          <w:rPr>
            <w:rStyle w:val="Hyperlink"/>
            <w:noProof/>
          </w:rPr>
          <w:t>4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Anforderungsanalyse und Wahl des DBMS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_Toc67832491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5</w:t>
        </w:r>
        <w:r w:rsidR="007468C8">
          <w:rPr>
            <w:noProof/>
            <w:webHidden/>
          </w:rPr>
          <w:fldChar w:fldCharType="end"/>
        </w:r>
      </w:hyperlink>
    </w:p>
    <w:p w14:paraId="7F097725" w14:textId="056528E9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2" w:history="1">
        <w:r w:rsidR="007468C8" w:rsidRPr="000C2056">
          <w:rPr>
            <w:rStyle w:val="Hyperlink"/>
            <w:noProof/>
          </w:rPr>
          <w:t>5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Konzeption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_Toc67832492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5</w:t>
        </w:r>
        <w:r w:rsidR="007468C8">
          <w:rPr>
            <w:noProof/>
            <w:webHidden/>
          </w:rPr>
          <w:fldChar w:fldCharType="end"/>
        </w:r>
      </w:hyperlink>
    </w:p>
    <w:p w14:paraId="292CCC1D" w14:textId="4EE60F05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3" w:history="1">
        <w:r w:rsidR="007468C8" w:rsidRPr="000C2056">
          <w:rPr>
            <w:rStyle w:val="Hyperlink"/>
            <w:noProof/>
          </w:rPr>
          <w:t>6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Implementierung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_Toc67832493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6</w:t>
        </w:r>
        <w:r w:rsidR="007468C8">
          <w:rPr>
            <w:noProof/>
            <w:webHidden/>
          </w:rPr>
          <w:fldChar w:fldCharType="end"/>
        </w:r>
      </w:hyperlink>
    </w:p>
    <w:p w14:paraId="369F502C" w14:textId="729DC263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4" w:history="1">
        <w:r w:rsidR="007468C8" w:rsidRPr="000C2056">
          <w:rPr>
            <w:rStyle w:val="Hyperlink"/>
            <w:noProof/>
          </w:rPr>
          <w:t>7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Fazit und Ausblick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_Toc67832494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9</w:t>
        </w:r>
        <w:r w:rsidR="007468C8">
          <w:rPr>
            <w:noProof/>
            <w:webHidden/>
          </w:rPr>
          <w:fldChar w:fldCharType="end"/>
        </w:r>
      </w:hyperlink>
    </w:p>
    <w:p w14:paraId="18D38772" w14:textId="48E060D1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5" w:history="1">
        <w:r w:rsidR="007468C8" w:rsidRPr="000C2056">
          <w:rPr>
            <w:rStyle w:val="Hyperlink"/>
            <w:noProof/>
          </w:rPr>
          <w:t>8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Literaturverzeichnis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_Toc67832495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10</w:t>
        </w:r>
        <w:r w:rsidR="007468C8">
          <w:rPr>
            <w:noProof/>
            <w:webHidden/>
          </w:rPr>
          <w:fldChar w:fldCharType="end"/>
        </w:r>
      </w:hyperlink>
    </w:p>
    <w:p w14:paraId="05FFE3A1" w14:textId="099A393F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6" w:history="1">
        <w:r w:rsidR="007468C8" w:rsidRPr="000C2056">
          <w:rPr>
            <w:rStyle w:val="Hyperlink"/>
            <w:noProof/>
          </w:rPr>
          <w:t>9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Eidesstattliche Erklärung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_Toc67832496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11</w:t>
        </w:r>
        <w:r w:rsidR="007468C8">
          <w:rPr>
            <w:noProof/>
            <w:webHidden/>
          </w:rPr>
          <w:fldChar w:fldCharType="end"/>
        </w:r>
      </w:hyperlink>
    </w:p>
    <w:p w14:paraId="44CC4857" w14:textId="29C069EA" w:rsidR="007468C8" w:rsidRDefault="000B0A70">
      <w:pPr>
        <w:pStyle w:val="Verzeichnis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de-DE"/>
        </w:rPr>
      </w:pPr>
      <w:hyperlink w:anchor="_Toc67832497" w:history="1">
        <w:r w:rsidR="007468C8" w:rsidRPr="000C2056">
          <w:rPr>
            <w:rStyle w:val="Hyperlink"/>
            <w:noProof/>
          </w:rPr>
          <w:t>10</w:t>
        </w:r>
        <w:r w:rsidR="007468C8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de-DE"/>
          </w:rPr>
          <w:tab/>
        </w:r>
        <w:r w:rsidR="007468C8" w:rsidRPr="000C2056">
          <w:rPr>
            <w:rStyle w:val="Hyperlink"/>
            <w:noProof/>
          </w:rPr>
          <w:t>Anhang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_Toc67832497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12</w:t>
        </w:r>
        <w:r w:rsidR="007468C8">
          <w:rPr>
            <w:noProof/>
            <w:webHidden/>
          </w:rPr>
          <w:fldChar w:fldCharType="end"/>
        </w:r>
      </w:hyperlink>
    </w:p>
    <w:p w14:paraId="4DB1542C" w14:textId="6C001BED" w:rsidR="00C065FD" w:rsidRPr="002534D4" w:rsidRDefault="006C44A3" w:rsidP="005345D8">
      <w:r>
        <w:rPr>
          <w:rFonts w:cs="Times New Roman"/>
          <w:bCs/>
          <w:caps/>
          <w:sz w:val="28"/>
          <w:szCs w:val="24"/>
          <w:u w:val="single"/>
        </w:rPr>
        <w:fldChar w:fldCharType="end"/>
      </w:r>
    </w:p>
    <w:p w14:paraId="26F70D5A" w14:textId="77777777" w:rsidR="00D32644" w:rsidRPr="002534D4" w:rsidRDefault="00D32644" w:rsidP="004C49E2"/>
    <w:p w14:paraId="6EC808B7" w14:textId="77777777" w:rsidR="007B34ED" w:rsidRDefault="007B34ED" w:rsidP="004C49E2">
      <w:pPr>
        <w:sectPr w:rsidR="007B34ED" w:rsidSect="009A3AAE">
          <w:headerReference w:type="default" r:id="rId14"/>
          <w:footerReference w:type="default" r:id="rId15"/>
          <w:pgSz w:w="11906" w:h="16838"/>
          <w:pgMar w:top="2268" w:right="1134" w:bottom="1134" w:left="1701" w:header="850" w:footer="1134" w:gutter="0"/>
          <w:pgNumType w:fmt="upperRoman" w:start="1"/>
          <w:cols w:space="708"/>
          <w:docGrid w:linePitch="360"/>
        </w:sectPr>
      </w:pPr>
    </w:p>
    <w:p w14:paraId="0B033837" w14:textId="6C23404E" w:rsidR="00BB152F" w:rsidRDefault="00BB152F" w:rsidP="004C49E2">
      <w:pPr>
        <w:rPr>
          <w:b/>
          <w:bCs/>
          <w:sz w:val="28"/>
          <w:szCs w:val="24"/>
          <w:u w:val="single"/>
        </w:rPr>
      </w:pPr>
      <w:r w:rsidRPr="00010A67">
        <w:rPr>
          <w:b/>
          <w:bCs/>
          <w:sz w:val="28"/>
          <w:szCs w:val="24"/>
          <w:u w:val="single"/>
        </w:rPr>
        <w:lastRenderedPageBreak/>
        <w:t>Abbildungsverzeichnis</w:t>
      </w:r>
    </w:p>
    <w:p w14:paraId="1F66E766" w14:textId="77777777" w:rsidR="00DD14D4" w:rsidRDefault="00DD14D4" w:rsidP="004C49E2">
      <w:pPr>
        <w:rPr>
          <w:b/>
          <w:bCs/>
          <w:sz w:val="28"/>
          <w:szCs w:val="24"/>
          <w:u w:val="single"/>
        </w:rPr>
      </w:pPr>
    </w:p>
    <w:p w14:paraId="348DF100" w14:textId="563B5860" w:rsidR="007468C8" w:rsidRDefault="003B4858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r>
        <w:rPr>
          <w:b/>
          <w:bCs/>
          <w:sz w:val="28"/>
          <w:szCs w:val="24"/>
          <w:u w:val="single"/>
        </w:rPr>
        <w:fldChar w:fldCharType="begin"/>
      </w:r>
      <w:r>
        <w:rPr>
          <w:b/>
          <w:bCs/>
          <w:sz w:val="28"/>
          <w:szCs w:val="24"/>
          <w:u w:val="single"/>
        </w:rPr>
        <w:instrText xml:space="preserve"> TOC \h \z \c "Abbildung" </w:instrText>
      </w:r>
      <w:r>
        <w:rPr>
          <w:b/>
          <w:bCs/>
          <w:sz w:val="28"/>
          <w:szCs w:val="24"/>
          <w:u w:val="single"/>
        </w:rPr>
        <w:fldChar w:fldCharType="separate"/>
      </w:r>
      <w:hyperlink w:anchor="_Toc67832498" w:history="1">
        <w:r w:rsidR="007468C8" w:rsidRPr="00DB41A0">
          <w:rPr>
            <w:rStyle w:val="Hyperlink"/>
            <w:noProof/>
          </w:rPr>
          <w:t>Abbildung 1: Beispiel ERM in Chen-Notation, Rechtecke sind Entitäten, Rauten sind Beziehungen mit deren Beziehungsart, Ellipsen sind Attribute, Primärschlüssel sind unterstrichen, Fremdschlüssel nicht gekennzeichnet.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_Toc67832498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3</w:t>
        </w:r>
        <w:r w:rsidR="007468C8">
          <w:rPr>
            <w:noProof/>
            <w:webHidden/>
          </w:rPr>
          <w:fldChar w:fldCharType="end"/>
        </w:r>
      </w:hyperlink>
    </w:p>
    <w:p w14:paraId="446350E3" w14:textId="2AF8487E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499" w:history="1">
        <w:r w:rsidR="007468C8" w:rsidRPr="00DB41A0">
          <w:rPr>
            <w:rStyle w:val="Hyperlink"/>
            <w:noProof/>
          </w:rPr>
          <w:t>Abbildung 2: Screenshot aus dem VR-Klassenzimmer mit Schülern in Gruppenarbeit.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_Toc67832499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4</w:t>
        </w:r>
        <w:r w:rsidR="007468C8">
          <w:rPr>
            <w:noProof/>
            <w:webHidden/>
          </w:rPr>
          <w:fldChar w:fldCharType="end"/>
        </w:r>
      </w:hyperlink>
    </w:p>
    <w:p w14:paraId="3122DDAC" w14:textId="6938E13D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0" w:history="1">
        <w:r w:rsidR="007468C8" w:rsidRPr="00DB41A0">
          <w:rPr>
            <w:rStyle w:val="Hyperlink"/>
            <w:noProof/>
          </w:rPr>
          <w:t>Abbildung 3: Ausgabe der 1. Abfrage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_Toc67832500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7</w:t>
        </w:r>
        <w:r w:rsidR="007468C8">
          <w:rPr>
            <w:noProof/>
            <w:webHidden/>
          </w:rPr>
          <w:fldChar w:fldCharType="end"/>
        </w:r>
      </w:hyperlink>
    </w:p>
    <w:p w14:paraId="219ED4B8" w14:textId="31445802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1" w:history="1">
        <w:r w:rsidR="007468C8" w:rsidRPr="00DB41A0">
          <w:rPr>
            <w:rStyle w:val="Hyperlink"/>
            <w:noProof/>
          </w:rPr>
          <w:t>Abbildung 4: Ausgabe der 2. Abfrage, vor und nach der Umbenennung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_Toc67832501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7</w:t>
        </w:r>
        <w:r w:rsidR="007468C8">
          <w:rPr>
            <w:noProof/>
            <w:webHidden/>
          </w:rPr>
          <w:fldChar w:fldCharType="end"/>
        </w:r>
      </w:hyperlink>
    </w:p>
    <w:p w14:paraId="65536A63" w14:textId="2CFAE030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r:id="rId16" w:anchor="_Toc67832502" w:history="1">
        <w:r w:rsidR="007468C8" w:rsidRPr="00DB41A0">
          <w:rPr>
            <w:rStyle w:val="Hyperlink"/>
            <w:noProof/>
          </w:rPr>
          <w:t>Abbildung 5: Erklärung Berechnung der gelaufenen Distanz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_Toc67832502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7</w:t>
        </w:r>
        <w:r w:rsidR="007468C8">
          <w:rPr>
            <w:noProof/>
            <w:webHidden/>
          </w:rPr>
          <w:fldChar w:fldCharType="end"/>
        </w:r>
      </w:hyperlink>
    </w:p>
    <w:p w14:paraId="4C25461C" w14:textId="106196BD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3" w:history="1">
        <w:r w:rsidR="007468C8" w:rsidRPr="00DB41A0">
          <w:rPr>
            <w:rStyle w:val="Hyperlink"/>
            <w:noProof/>
          </w:rPr>
          <w:t>Abbildung 6: Formel für Abstand zweier Punkte im zweidimensionalem Raum, d ist die Distanz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_Toc67832503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7</w:t>
        </w:r>
        <w:r w:rsidR="007468C8">
          <w:rPr>
            <w:noProof/>
            <w:webHidden/>
          </w:rPr>
          <w:fldChar w:fldCharType="end"/>
        </w:r>
      </w:hyperlink>
    </w:p>
    <w:p w14:paraId="4CFF7A76" w14:textId="64D7C640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4" w:history="1">
        <w:r w:rsidR="007468C8" w:rsidRPr="00DB41A0">
          <w:rPr>
            <w:rStyle w:val="Hyperlink"/>
            <w:noProof/>
          </w:rPr>
          <w:t>Abbildung 7: Ausgabe der 3. Abfrage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_Toc67832504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8</w:t>
        </w:r>
        <w:r w:rsidR="007468C8">
          <w:rPr>
            <w:noProof/>
            <w:webHidden/>
          </w:rPr>
          <w:fldChar w:fldCharType="end"/>
        </w:r>
      </w:hyperlink>
    </w:p>
    <w:p w14:paraId="0009D5FD" w14:textId="01192788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5" w:history="1">
        <w:r w:rsidR="007468C8" w:rsidRPr="00DB41A0">
          <w:rPr>
            <w:rStyle w:val="Hyperlink"/>
            <w:noProof/>
          </w:rPr>
          <w:t>Abbildung 8: ERM nach Chen-Notation für die Datenbank des VR-Klassenzimmers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_Toc67832505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15</w:t>
        </w:r>
        <w:r w:rsidR="007468C8">
          <w:rPr>
            <w:noProof/>
            <w:webHidden/>
          </w:rPr>
          <w:fldChar w:fldCharType="end"/>
        </w:r>
      </w:hyperlink>
    </w:p>
    <w:p w14:paraId="14630B94" w14:textId="681CE29B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6" w:history="1">
        <w:r w:rsidR="007468C8" w:rsidRPr="00DB41A0">
          <w:rPr>
            <w:rStyle w:val="Hyperlink"/>
            <w:noProof/>
          </w:rPr>
          <w:t>Abbildung 9: Beispiel: Erstellen der Tabelle "behaviour"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_Toc67832506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16</w:t>
        </w:r>
        <w:r w:rsidR="007468C8">
          <w:rPr>
            <w:noProof/>
            <w:webHidden/>
          </w:rPr>
          <w:fldChar w:fldCharType="end"/>
        </w:r>
      </w:hyperlink>
    </w:p>
    <w:p w14:paraId="36BFD6E1" w14:textId="069E0094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7" w:history="1">
        <w:r w:rsidR="007468C8" w:rsidRPr="00DB41A0">
          <w:rPr>
            <w:rStyle w:val="Hyperlink"/>
            <w:noProof/>
          </w:rPr>
          <w:t>Abbildung 10: Beispiel Erstellen der Attribute für "behaviour", viele weitere Einstellungsmöglichkeiten wie z.B. Kommentare, Virtualität, Darstellungsumwandlung etc. möglich (Bild abgeschnitten)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_Toc67832507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16</w:t>
        </w:r>
        <w:r w:rsidR="007468C8">
          <w:rPr>
            <w:noProof/>
            <w:webHidden/>
          </w:rPr>
          <w:fldChar w:fldCharType="end"/>
        </w:r>
      </w:hyperlink>
    </w:p>
    <w:p w14:paraId="78A33A03" w14:textId="7A9DAB8E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8" w:history="1">
        <w:r w:rsidR="007468C8" w:rsidRPr="00DB41A0">
          <w:rPr>
            <w:rStyle w:val="Hyperlink"/>
            <w:noProof/>
          </w:rPr>
          <w:t>Abbildung 11: Beispiel SQL-Befehle von phpMyAdmin für Erstellung der Attribute für "behaviour", ohne phpMyAdmin müsste dieser Befehlt manuell in die Kommandozeile eingetragen werden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_Toc67832508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16</w:t>
        </w:r>
        <w:r w:rsidR="007468C8">
          <w:rPr>
            <w:noProof/>
            <w:webHidden/>
          </w:rPr>
          <w:fldChar w:fldCharType="end"/>
        </w:r>
      </w:hyperlink>
    </w:p>
    <w:p w14:paraId="28F58FA2" w14:textId="50979518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09" w:history="1">
        <w:r w:rsidR="007468C8" w:rsidRPr="00DB41A0">
          <w:rPr>
            <w:rStyle w:val="Hyperlink"/>
            <w:noProof/>
          </w:rPr>
          <w:t>Abbildung 12: Beispiel Erstellen einer Beziehung zwischen "behaviour" und "virtualStudent" mittels des PK bzw. FK "seatplace"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_Toc67832509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16</w:t>
        </w:r>
        <w:r w:rsidR="007468C8">
          <w:rPr>
            <w:noProof/>
            <w:webHidden/>
          </w:rPr>
          <w:fldChar w:fldCharType="end"/>
        </w:r>
      </w:hyperlink>
    </w:p>
    <w:p w14:paraId="6F940E25" w14:textId="3B2F5094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0" w:history="1">
        <w:r w:rsidR="007468C8" w:rsidRPr="00DB41A0">
          <w:rPr>
            <w:rStyle w:val="Hyperlink"/>
            <w:noProof/>
          </w:rPr>
          <w:t>Abbildung 13: ERM in MySQL Workbench, Beziehungen anders als bei Chen-Notation, durch Auswahl eines PK werden alle FK farblich hervorgehoben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_Toc67832510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17</w:t>
        </w:r>
        <w:r w:rsidR="007468C8">
          <w:rPr>
            <w:noProof/>
            <w:webHidden/>
          </w:rPr>
          <w:fldChar w:fldCharType="end"/>
        </w:r>
      </w:hyperlink>
    </w:p>
    <w:p w14:paraId="1DEF888C" w14:textId="419BB5C8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1" w:history="1">
        <w:r w:rsidR="007468C8" w:rsidRPr="00DB41A0">
          <w:rPr>
            <w:rStyle w:val="Hyperlink"/>
            <w:noProof/>
          </w:rPr>
          <w:t>Abbildung 14: Abfrage 1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_Toc67832511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17</w:t>
        </w:r>
        <w:r w:rsidR="007468C8">
          <w:rPr>
            <w:noProof/>
            <w:webHidden/>
          </w:rPr>
          <w:fldChar w:fldCharType="end"/>
        </w:r>
      </w:hyperlink>
    </w:p>
    <w:p w14:paraId="095613F1" w14:textId="56047498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2" w:history="1">
        <w:r w:rsidR="007468C8" w:rsidRPr="00DB41A0">
          <w:rPr>
            <w:rStyle w:val="Hyperlink"/>
            <w:noProof/>
          </w:rPr>
          <w:t>Abbildung 15: Abfrage 2, mit „COUNT“ Funktion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_Toc67832512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17</w:t>
        </w:r>
        <w:r w:rsidR="007468C8">
          <w:rPr>
            <w:noProof/>
            <w:webHidden/>
          </w:rPr>
          <w:fldChar w:fldCharType="end"/>
        </w:r>
      </w:hyperlink>
    </w:p>
    <w:p w14:paraId="4647B70D" w14:textId="2279660F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3" w:history="1">
        <w:r w:rsidR="007468C8" w:rsidRPr="00DB41A0">
          <w:rPr>
            <w:rStyle w:val="Hyperlink"/>
            <w:noProof/>
          </w:rPr>
          <w:t>Abbildung 16: Für Abfrage 3: Prozedur "getDistance"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_Toc67832513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18</w:t>
        </w:r>
        <w:r w:rsidR="007468C8">
          <w:rPr>
            <w:noProof/>
            <w:webHidden/>
          </w:rPr>
          <w:fldChar w:fldCharType="end"/>
        </w:r>
      </w:hyperlink>
    </w:p>
    <w:p w14:paraId="484657E5" w14:textId="770EC8E4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4" w:history="1">
        <w:r w:rsidR="007468C8" w:rsidRPr="00DB41A0">
          <w:rPr>
            <w:rStyle w:val="Hyperlink"/>
            <w:noProof/>
          </w:rPr>
          <w:t>Abbildung 17: Für Abfrage 3: Funktion "calcDistance"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_Toc67832514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18</w:t>
        </w:r>
        <w:r w:rsidR="007468C8">
          <w:rPr>
            <w:noProof/>
            <w:webHidden/>
          </w:rPr>
          <w:fldChar w:fldCharType="end"/>
        </w:r>
      </w:hyperlink>
    </w:p>
    <w:p w14:paraId="0BE48783" w14:textId="4DA6D4CA" w:rsidR="007E58A4" w:rsidRDefault="003B4858" w:rsidP="004C49E2">
      <w:r>
        <w:rPr>
          <w:b/>
          <w:bCs/>
          <w:sz w:val="28"/>
          <w:szCs w:val="24"/>
          <w:u w:val="single"/>
        </w:rPr>
        <w:fldChar w:fldCharType="end"/>
      </w:r>
    </w:p>
    <w:p w14:paraId="36F8513B" w14:textId="3D5F3688" w:rsidR="00700FE8" w:rsidRPr="00700FE8" w:rsidRDefault="00700FE8" w:rsidP="004C49E2">
      <w:r>
        <w:t>Quelle Abbildung</w:t>
      </w:r>
      <w:r w:rsidR="007E58A4">
        <w:t xml:space="preserve"> </w:t>
      </w:r>
      <w:r w:rsidR="006B20D8">
        <w:t>2</w:t>
      </w:r>
      <w:r>
        <w:t xml:space="preserve">: Axel Wiepke </w:t>
      </w:r>
    </w:p>
    <w:p w14:paraId="2D66958C" w14:textId="5397CDCE" w:rsidR="00700FE8" w:rsidRDefault="00700FE8" w:rsidP="004C49E2">
      <w:pPr>
        <w:rPr>
          <w:b/>
          <w:bCs/>
          <w:sz w:val="28"/>
          <w:szCs w:val="24"/>
          <w:u w:val="single"/>
        </w:rPr>
      </w:pPr>
    </w:p>
    <w:p w14:paraId="01BF2ADC" w14:textId="77777777" w:rsidR="000E1677" w:rsidRPr="00010A67" w:rsidRDefault="000E1677" w:rsidP="004C49E2">
      <w:pPr>
        <w:rPr>
          <w:b/>
          <w:bCs/>
          <w:sz w:val="28"/>
          <w:szCs w:val="24"/>
          <w:u w:val="single"/>
        </w:rPr>
      </w:pPr>
    </w:p>
    <w:p w14:paraId="5A05EEB2" w14:textId="5AF6413E" w:rsidR="00EC001D" w:rsidRDefault="00EC001D" w:rsidP="004C49E2">
      <w:pPr>
        <w:rPr>
          <w:b/>
          <w:bCs/>
          <w:sz w:val="28"/>
          <w:szCs w:val="24"/>
          <w:u w:val="single"/>
        </w:rPr>
      </w:pPr>
      <w:r w:rsidRPr="00010A67">
        <w:rPr>
          <w:b/>
          <w:bCs/>
          <w:sz w:val="28"/>
          <w:szCs w:val="24"/>
          <w:u w:val="single"/>
        </w:rPr>
        <w:t>Tabellenverzeichnis</w:t>
      </w:r>
    </w:p>
    <w:p w14:paraId="3431C436" w14:textId="77777777" w:rsidR="00DD14D4" w:rsidRDefault="00DD14D4" w:rsidP="004C49E2">
      <w:pPr>
        <w:rPr>
          <w:b/>
          <w:bCs/>
          <w:sz w:val="28"/>
          <w:szCs w:val="24"/>
          <w:u w:val="single"/>
        </w:rPr>
      </w:pPr>
    </w:p>
    <w:p w14:paraId="1044CC6E" w14:textId="162F1E98" w:rsidR="007468C8" w:rsidRDefault="0093651B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r>
        <w:rPr>
          <w:b/>
          <w:bCs/>
          <w:sz w:val="28"/>
          <w:szCs w:val="24"/>
          <w:u w:val="single"/>
        </w:rPr>
        <w:fldChar w:fldCharType="begin"/>
      </w:r>
      <w:r>
        <w:rPr>
          <w:b/>
          <w:bCs/>
          <w:sz w:val="28"/>
          <w:szCs w:val="24"/>
          <w:u w:val="single"/>
        </w:rPr>
        <w:instrText xml:space="preserve"> TOC \h \z \c "Tabelle" </w:instrText>
      </w:r>
      <w:r>
        <w:rPr>
          <w:b/>
          <w:bCs/>
          <w:sz w:val="28"/>
          <w:szCs w:val="24"/>
          <w:u w:val="single"/>
        </w:rPr>
        <w:fldChar w:fldCharType="separate"/>
      </w:r>
      <w:hyperlink w:anchor="_Toc67832515" w:history="1">
        <w:r w:rsidR="007468C8" w:rsidRPr="00F02594">
          <w:rPr>
            <w:rStyle w:val="Hyperlink"/>
            <w:noProof/>
          </w:rPr>
          <w:t>Tabelle 1: fünf Beispiel Datensätze für 3. Abfrage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_Toc67832515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8</w:t>
        </w:r>
        <w:r w:rsidR="007468C8">
          <w:rPr>
            <w:noProof/>
            <w:webHidden/>
          </w:rPr>
          <w:fldChar w:fldCharType="end"/>
        </w:r>
      </w:hyperlink>
    </w:p>
    <w:p w14:paraId="3A634EE2" w14:textId="50068CF3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6" w:history="1">
        <w:r w:rsidR="007468C8" w:rsidRPr="00F02594">
          <w:rPr>
            <w:rStyle w:val="Hyperlink"/>
            <w:noProof/>
          </w:rPr>
          <w:t>Tabelle 2: Beispiel ERM: Tabellen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_Toc67832516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12</w:t>
        </w:r>
        <w:r w:rsidR="007468C8">
          <w:rPr>
            <w:noProof/>
            <w:webHidden/>
          </w:rPr>
          <w:fldChar w:fldCharType="end"/>
        </w:r>
      </w:hyperlink>
    </w:p>
    <w:p w14:paraId="0ED6136A" w14:textId="6B49C829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7" w:history="1">
        <w:r w:rsidR="007468C8" w:rsidRPr="00F02594">
          <w:rPr>
            <w:rStyle w:val="Hyperlink"/>
            <w:noProof/>
          </w:rPr>
          <w:t>Tabelle 3: Gegebene Mock-Daten (Attribute)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_Toc67832517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13</w:t>
        </w:r>
        <w:r w:rsidR="007468C8">
          <w:rPr>
            <w:noProof/>
            <w:webHidden/>
          </w:rPr>
          <w:fldChar w:fldCharType="end"/>
        </w:r>
      </w:hyperlink>
    </w:p>
    <w:p w14:paraId="45B37EC8" w14:textId="3621A984" w:rsidR="007468C8" w:rsidRDefault="000B0A70">
      <w:pPr>
        <w:pStyle w:val="Abbildungsverzeichni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67832518" w:history="1">
        <w:r w:rsidR="007468C8" w:rsidRPr="00F02594">
          <w:rPr>
            <w:rStyle w:val="Hyperlink"/>
            <w:noProof/>
          </w:rPr>
          <w:t>Tabelle 4: angepasste Attribute für das ERM</w:t>
        </w:r>
        <w:r w:rsidR="007468C8">
          <w:rPr>
            <w:noProof/>
            <w:webHidden/>
          </w:rPr>
          <w:tab/>
        </w:r>
        <w:r w:rsidR="007468C8">
          <w:rPr>
            <w:noProof/>
            <w:webHidden/>
          </w:rPr>
          <w:fldChar w:fldCharType="begin"/>
        </w:r>
        <w:r w:rsidR="007468C8">
          <w:rPr>
            <w:noProof/>
            <w:webHidden/>
          </w:rPr>
          <w:instrText xml:space="preserve"> PAGEREF _Toc67832518 \h </w:instrText>
        </w:r>
        <w:r w:rsidR="007468C8">
          <w:rPr>
            <w:noProof/>
            <w:webHidden/>
          </w:rPr>
        </w:r>
        <w:r w:rsidR="007468C8">
          <w:rPr>
            <w:noProof/>
            <w:webHidden/>
          </w:rPr>
          <w:fldChar w:fldCharType="separate"/>
        </w:r>
        <w:r w:rsidR="0098044D">
          <w:rPr>
            <w:noProof/>
            <w:webHidden/>
          </w:rPr>
          <w:t>14</w:t>
        </w:r>
        <w:r w:rsidR="007468C8">
          <w:rPr>
            <w:noProof/>
            <w:webHidden/>
          </w:rPr>
          <w:fldChar w:fldCharType="end"/>
        </w:r>
      </w:hyperlink>
    </w:p>
    <w:p w14:paraId="1D844D4E" w14:textId="12139E1E" w:rsidR="00294DEF" w:rsidRDefault="0093651B" w:rsidP="004C49E2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fldChar w:fldCharType="end"/>
      </w:r>
    </w:p>
    <w:p w14:paraId="21F54FD5" w14:textId="68C9B727" w:rsidR="0035039F" w:rsidRDefault="0035039F" w:rsidP="004C49E2">
      <w:pPr>
        <w:rPr>
          <w:b/>
          <w:bCs/>
          <w:sz w:val="28"/>
          <w:szCs w:val="24"/>
          <w:u w:val="single"/>
        </w:rPr>
        <w:sectPr w:rsidR="0035039F" w:rsidSect="00AE11DD">
          <w:headerReference w:type="default" r:id="rId17"/>
          <w:footerReference w:type="default" r:id="rId18"/>
          <w:pgSz w:w="11906" w:h="16838"/>
          <w:pgMar w:top="2268" w:right="1134" w:bottom="1134" w:left="1701" w:header="850" w:footer="1134" w:gutter="0"/>
          <w:pgNumType w:fmt="upperRoman" w:start="2"/>
          <w:cols w:space="708"/>
          <w:docGrid w:linePitch="360"/>
        </w:sectPr>
      </w:pPr>
    </w:p>
    <w:p w14:paraId="300134E6" w14:textId="1BADE88C" w:rsidR="00DD14D4" w:rsidRDefault="00BB152F" w:rsidP="00DD14D4">
      <w:r w:rsidRPr="00010A67">
        <w:rPr>
          <w:b/>
          <w:bCs/>
          <w:sz w:val="28"/>
          <w:szCs w:val="24"/>
          <w:u w:val="single"/>
        </w:rPr>
        <w:lastRenderedPageBreak/>
        <w:t>Abkürzungsverzeichnis</w:t>
      </w:r>
    </w:p>
    <w:p w14:paraId="0CDF5D83" w14:textId="77777777" w:rsidR="00AA205E" w:rsidRDefault="00DD14D4" w:rsidP="00217E5C">
      <w:pPr>
        <w:rPr>
          <w:noProof/>
        </w:rPr>
        <w:sectPr w:rsidR="00AA205E" w:rsidSect="0084416A">
          <w:headerReference w:type="default" r:id="rId19"/>
          <w:pgSz w:w="11906" w:h="16838"/>
          <w:pgMar w:top="2268" w:right="1134" w:bottom="1134" w:left="1701" w:header="850" w:footer="1134" w:gutter="0"/>
          <w:pgNumType w:fmt="upperRoman" w:start="3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\c "1" \z "1031" </w:instrText>
      </w:r>
      <w:r>
        <w:fldChar w:fldCharType="separate"/>
      </w:r>
    </w:p>
    <w:p w14:paraId="70132182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DBMS - Datenbankmanagementsystem</w:t>
      </w:r>
      <w:r>
        <w:rPr>
          <w:noProof/>
        </w:rPr>
        <w:tab/>
        <w:t>2</w:t>
      </w:r>
    </w:p>
    <w:p w14:paraId="28F97DE6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DFG - Deutsche Forschungsgemeinschaft</w:t>
      </w:r>
      <w:r>
        <w:rPr>
          <w:noProof/>
        </w:rPr>
        <w:tab/>
        <w:t>1</w:t>
      </w:r>
    </w:p>
    <w:p w14:paraId="065FBC32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ERM - Entity-Relationship-Modell</w:t>
      </w:r>
      <w:r>
        <w:rPr>
          <w:noProof/>
        </w:rPr>
        <w:tab/>
        <w:t>3</w:t>
      </w:r>
    </w:p>
    <w:p w14:paraId="21C38343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FK - Foreign Key (Fremdschlüssel)</w:t>
      </w:r>
      <w:r>
        <w:rPr>
          <w:noProof/>
        </w:rPr>
        <w:tab/>
        <w:t>3</w:t>
      </w:r>
    </w:p>
    <w:p w14:paraId="648F648C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GUI - graphical user interface</w:t>
      </w:r>
      <w:r>
        <w:rPr>
          <w:noProof/>
        </w:rPr>
        <w:tab/>
        <w:t>6</w:t>
      </w:r>
    </w:p>
    <w:p w14:paraId="6C114C70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HWR - Hochschule für Wirtschaft und Recht</w:t>
      </w:r>
      <w:r>
        <w:rPr>
          <w:noProof/>
        </w:rPr>
        <w:tab/>
        <w:t>1</w:t>
      </w:r>
    </w:p>
    <w:p w14:paraId="6EAE4F02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ID - Identifikationsnummer</w:t>
      </w:r>
      <w:r>
        <w:rPr>
          <w:noProof/>
        </w:rPr>
        <w:tab/>
        <w:t>3</w:t>
      </w:r>
    </w:p>
    <w:p w14:paraId="3019F657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kS - kein Schlüsselattribut</w:t>
      </w:r>
      <w:r>
        <w:rPr>
          <w:noProof/>
        </w:rPr>
        <w:tab/>
        <w:t>3</w:t>
      </w:r>
    </w:p>
    <w:p w14:paraId="6F0C2FC2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LoL - Lehramtsstudentin oder Lehramtsstudent</w:t>
      </w:r>
      <w:r>
        <w:rPr>
          <w:noProof/>
        </w:rPr>
        <w:tab/>
        <w:t>6</w:t>
      </w:r>
    </w:p>
    <w:p w14:paraId="4191229B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LuL - Lehramtsstudentinnen und Lehramtsstudenten</w:t>
      </w:r>
      <w:r>
        <w:rPr>
          <w:noProof/>
        </w:rPr>
        <w:tab/>
        <w:t>4</w:t>
      </w:r>
    </w:p>
    <w:p w14:paraId="77E97B55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NFDI - Natrionale Forschungsdateninfrastruktur</w:t>
      </w:r>
      <w:r>
        <w:rPr>
          <w:noProof/>
        </w:rPr>
        <w:tab/>
        <w:t>1</w:t>
      </w:r>
    </w:p>
    <w:p w14:paraId="532D62B7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PK - Primary Key (Primärschlüssel)</w:t>
      </w:r>
      <w:r>
        <w:rPr>
          <w:noProof/>
        </w:rPr>
        <w:tab/>
        <w:t>3</w:t>
      </w:r>
    </w:p>
    <w:p w14:paraId="0F30E39F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SQL - Structured Query Language</w:t>
      </w:r>
      <w:r>
        <w:rPr>
          <w:noProof/>
        </w:rPr>
        <w:tab/>
        <w:t>3</w:t>
      </w:r>
    </w:p>
    <w:p w14:paraId="6198F5C5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SSH - Secure Shell</w:t>
      </w:r>
      <w:r>
        <w:rPr>
          <w:noProof/>
        </w:rPr>
        <w:tab/>
        <w:t>6</w:t>
      </w:r>
    </w:p>
    <w:p w14:paraId="44196A72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URL - Uniform Resource Locator</w:t>
      </w:r>
      <w:r>
        <w:rPr>
          <w:noProof/>
        </w:rPr>
        <w:tab/>
        <w:t>6</w:t>
      </w:r>
    </w:p>
    <w:p w14:paraId="1E157620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VR - Virtual Reality</w:t>
      </w:r>
      <w:r>
        <w:rPr>
          <w:noProof/>
        </w:rPr>
        <w:tab/>
        <w:t>4</w:t>
      </w:r>
    </w:p>
    <w:p w14:paraId="386173E1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vSoS - virtuelle Schülerin oder Schüler</w:t>
      </w:r>
      <w:r>
        <w:rPr>
          <w:noProof/>
        </w:rPr>
        <w:tab/>
        <w:t>13</w:t>
      </w:r>
    </w:p>
    <w:p w14:paraId="0DA758CE" w14:textId="77777777" w:rsidR="00AA205E" w:rsidRDefault="00AA205E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t>vSuS - virtuelle Schülerinnen und Schüler</w:t>
      </w:r>
      <w:r>
        <w:rPr>
          <w:noProof/>
        </w:rPr>
        <w:tab/>
        <w:t>4</w:t>
      </w:r>
    </w:p>
    <w:p w14:paraId="41100667" w14:textId="1ED28259" w:rsidR="00AA205E" w:rsidRDefault="00AA205E" w:rsidP="00217E5C">
      <w:pPr>
        <w:rPr>
          <w:noProof/>
        </w:rPr>
        <w:sectPr w:rsidR="00AA205E" w:rsidSect="00AA205E">
          <w:type w:val="continuous"/>
          <w:pgSz w:w="11906" w:h="16838"/>
          <w:pgMar w:top="2268" w:right="1134" w:bottom="1134" w:left="1701" w:header="850" w:footer="1134" w:gutter="0"/>
          <w:pgNumType w:fmt="upperRoman"/>
          <w:cols w:space="720"/>
          <w:docGrid w:linePitch="360"/>
        </w:sectPr>
      </w:pPr>
    </w:p>
    <w:p w14:paraId="323C05DF" w14:textId="462CD5B9" w:rsidR="00074369" w:rsidRPr="00217E5C" w:rsidRDefault="00DD14D4" w:rsidP="00217E5C">
      <w:pPr>
        <w:rPr>
          <w:color w:val="FF0000"/>
        </w:rPr>
        <w:sectPr w:rsidR="00074369" w:rsidRPr="00217E5C" w:rsidSect="00AA205E">
          <w:type w:val="continuous"/>
          <w:pgSz w:w="11906" w:h="16838"/>
          <w:pgMar w:top="2268" w:right="1134" w:bottom="1134" w:left="1701" w:header="850" w:footer="1134" w:gutter="0"/>
          <w:pgNumType w:fmt="upperRoman"/>
          <w:cols w:space="708"/>
          <w:docGrid w:linePitch="360"/>
        </w:sectPr>
      </w:pPr>
      <w:r>
        <w:fldChar w:fldCharType="end"/>
      </w:r>
      <w:r>
        <w:br w:type="page"/>
      </w:r>
    </w:p>
    <w:p w14:paraId="5BDEAA45" w14:textId="16E2EC8F" w:rsidR="00BB152F" w:rsidRDefault="00BB152F" w:rsidP="00D80D98">
      <w:pPr>
        <w:pStyle w:val="berschrift1"/>
      </w:pPr>
      <w:bookmarkStart w:id="1" w:name="_Toc67832486"/>
      <w:r>
        <w:lastRenderedPageBreak/>
        <w:t>Einleitung</w:t>
      </w:r>
      <w:bookmarkEnd w:id="1"/>
    </w:p>
    <w:p w14:paraId="08370737" w14:textId="6FBD71E5" w:rsidR="00EC001D" w:rsidRDefault="00EC001D" w:rsidP="004C49E2"/>
    <w:p w14:paraId="430ED81A" w14:textId="4D329044" w:rsidR="00BE0B72" w:rsidRDefault="00294E9C" w:rsidP="004C49E2">
      <w:r>
        <w:t xml:space="preserve">Wir </w:t>
      </w:r>
      <w:r w:rsidR="00B5526F">
        <w:t xml:space="preserve">leben in einer </w:t>
      </w:r>
      <w:r>
        <w:t>Informationsgesellschaft</w:t>
      </w:r>
      <w:r w:rsidR="00950CF7">
        <w:t>.</w:t>
      </w:r>
      <w:r>
        <w:t xml:space="preserve"> </w:t>
      </w:r>
      <w:r w:rsidR="00950CF7">
        <w:t>N</w:t>
      </w:r>
      <w:r w:rsidR="00974119">
        <w:t>ach dem Aufstehen reicht ein Blick auf das Smartphone</w:t>
      </w:r>
      <w:r w:rsidR="00C67107">
        <w:t>,</w:t>
      </w:r>
      <w:r w:rsidR="00974119">
        <w:t xml:space="preserve"> um zu wissen, ob heute</w:t>
      </w:r>
      <w:r w:rsidR="00C67107">
        <w:t xml:space="preserve"> eine Regenjacke </w:t>
      </w:r>
      <w:r w:rsidR="000C5819">
        <w:t>angemessen wäre oder nicht</w:t>
      </w:r>
      <w:r w:rsidR="00477F53">
        <w:t xml:space="preserve">. </w:t>
      </w:r>
      <w:r w:rsidR="00357DA1">
        <w:t xml:space="preserve">Im Radio hören wir </w:t>
      </w:r>
      <w:r w:rsidR="000415F6">
        <w:t>Staumeldungen</w:t>
      </w:r>
      <w:r w:rsidR="00357DA1">
        <w:t xml:space="preserve"> während der Autofahrt</w:t>
      </w:r>
      <w:r w:rsidR="00834993">
        <w:t xml:space="preserve">, wodurch wir eine andere Route </w:t>
      </w:r>
      <w:r w:rsidR="00C0333B">
        <w:t>einschlagen</w:t>
      </w:r>
      <w:r w:rsidR="00834993">
        <w:t xml:space="preserve"> können</w:t>
      </w:r>
      <w:r w:rsidR="004E1786">
        <w:t>, um diesen zu umgehen</w:t>
      </w:r>
      <w:r w:rsidR="006E25B6">
        <w:t>.</w:t>
      </w:r>
      <w:r w:rsidR="00225A5D">
        <w:t xml:space="preserve"> Die Zahl solcher „Informationsdienstleistungen</w:t>
      </w:r>
      <w:r w:rsidR="00714936">
        <w:t xml:space="preserve"> hat in den letzten Jahren und Jahrzehnten ständig zugenommen und wird noch weiter zunehmen</w:t>
      </w:r>
      <w:r w:rsidR="00C36C04">
        <w:t>.</w:t>
      </w:r>
      <w:r w:rsidR="00225A5D">
        <w:t>“</w:t>
      </w:r>
      <w:r w:rsidR="00B21A94">
        <w:t xml:space="preserve"> </w:t>
      </w:r>
      <w:r w:rsidR="006759E5">
        <w:t>Dabei spielt das Internet (World Wide Web</w:t>
      </w:r>
      <w:r w:rsidR="00E06FA7">
        <w:t>)</w:t>
      </w:r>
      <w:r w:rsidR="00C378DC">
        <w:t xml:space="preserve"> als Informationssystem eine entscheidende Rolle.</w:t>
      </w:r>
      <w:r w:rsidR="006759E5">
        <w:t xml:space="preserve"> </w:t>
      </w:r>
      <w:sdt>
        <w:sdtPr>
          <w:id w:val="1951435187"/>
          <w:citation/>
        </w:sdtPr>
        <w:sdtEndPr/>
        <w:sdtContent>
          <w:r w:rsidR="000C5819">
            <w:fldChar w:fldCharType="begin"/>
          </w:r>
          <w:r w:rsidR="000C5819">
            <w:instrText xml:space="preserve"> CITATION Zeh13 \l 1031 </w:instrText>
          </w:r>
          <w:r w:rsidR="000C5819">
            <w:fldChar w:fldCharType="separate"/>
          </w:r>
          <w:r w:rsidR="004B0648">
            <w:rPr>
              <w:noProof/>
            </w:rPr>
            <w:t>[</w:t>
          </w:r>
          <w:hyperlink w:anchor="Zeh13" w:history="1">
            <w:r w:rsidR="004B0648">
              <w:rPr>
                <w:noProof/>
              </w:rPr>
              <w:t>Zeh13</w:t>
            </w:r>
          </w:hyperlink>
          <w:r w:rsidR="004B0648">
            <w:rPr>
              <w:noProof/>
            </w:rPr>
            <w:t>]</w:t>
          </w:r>
          <w:r w:rsidR="000C5819">
            <w:fldChar w:fldCharType="end"/>
          </w:r>
        </w:sdtContent>
      </w:sdt>
      <w:r w:rsidR="001709F8">
        <w:t xml:space="preserve"> </w:t>
      </w:r>
      <w:r w:rsidR="00E06FA7">
        <w:t>(S.9-19)</w:t>
      </w:r>
      <w:r w:rsidR="00980349" w:rsidRPr="00980349">
        <w:t xml:space="preserve"> </w:t>
      </w:r>
      <w:r w:rsidR="00980349">
        <w:t>Jeden Tag kommen sehr hohe Datenmengen in Umlauf und ohne Datenbanken wäre die Verarbeitung, Analyse, Auswertung und Darstellung von den Daten in unserer stets weiter digitalisierenden Welt nicht mehr möglich</w:t>
      </w:r>
      <w:r w:rsidR="009F798B">
        <w:t>, da der Verwaltungsaufwand viel zu hoch wäre</w:t>
      </w:r>
      <w:r w:rsidR="00AE2E99">
        <w:t xml:space="preserve"> </w:t>
      </w:r>
      <w:sdt>
        <w:sdtPr>
          <w:id w:val="-1989778562"/>
          <w:citation/>
        </w:sdtPr>
        <w:sdtEndPr/>
        <w:sdtContent>
          <w:r w:rsidR="00AE2E99">
            <w:fldChar w:fldCharType="begin"/>
          </w:r>
          <w:r w:rsidR="00AE2E99">
            <w:instrText xml:space="preserve"> CITATION Hal95 \l 1031 </w:instrText>
          </w:r>
          <w:r w:rsidR="00AE2E99">
            <w:fldChar w:fldCharType="separate"/>
          </w:r>
          <w:r w:rsidR="004B0648">
            <w:rPr>
              <w:noProof/>
            </w:rPr>
            <w:t>[</w:t>
          </w:r>
          <w:hyperlink w:anchor="Hal95" w:history="1">
            <w:r w:rsidR="004B0648">
              <w:rPr>
                <w:noProof/>
              </w:rPr>
              <w:t>Hal95</w:t>
            </w:r>
          </w:hyperlink>
          <w:r w:rsidR="004B0648">
            <w:rPr>
              <w:noProof/>
            </w:rPr>
            <w:t>]</w:t>
          </w:r>
          <w:r w:rsidR="00AE2E99">
            <w:fldChar w:fldCharType="end"/>
          </w:r>
        </w:sdtContent>
      </w:sdt>
      <w:r w:rsidR="00B61E4D">
        <w:t xml:space="preserve"> (S.1</w:t>
      </w:r>
      <w:r w:rsidR="00B61E4D" w:rsidRPr="00DA2F29">
        <w:t>)</w:t>
      </w:r>
      <w:r w:rsidR="00980349" w:rsidRPr="00DA2F29">
        <w:t xml:space="preserve">. </w:t>
      </w:r>
      <w:r w:rsidR="00F704FB" w:rsidRPr="00DA2F29">
        <w:t>Dies hat seine Vor</w:t>
      </w:r>
      <w:r w:rsidR="00DA2F29" w:rsidRPr="00DA2F29">
        <w:t>-</w:t>
      </w:r>
      <w:r w:rsidR="00194FD1" w:rsidRPr="00DA2F29">
        <w:t xml:space="preserve"> und N</w:t>
      </w:r>
      <w:r w:rsidR="00DA2F29" w:rsidRPr="00DA2F29">
        <w:t>achteile</w:t>
      </w:r>
      <w:r w:rsidR="000F0EC5" w:rsidRPr="00DA2F29">
        <w:t>.</w:t>
      </w:r>
      <w:r w:rsidR="000F0EC5">
        <w:t xml:space="preserve"> </w:t>
      </w:r>
      <w:r w:rsidR="008013DA">
        <w:t xml:space="preserve">Es </w:t>
      </w:r>
      <w:r w:rsidR="008013DA" w:rsidRPr="006B20D8">
        <w:t xml:space="preserve">ermöglicht uns </w:t>
      </w:r>
      <w:r w:rsidR="0026150A" w:rsidRPr="006B20D8">
        <w:t xml:space="preserve">zum Beispiel: </w:t>
      </w:r>
      <w:r w:rsidR="009D70FF" w:rsidRPr="006B20D8">
        <w:t xml:space="preserve">etwas </w:t>
      </w:r>
      <w:r w:rsidR="00C22FB0" w:rsidRPr="006B20D8">
        <w:t xml:space="preserve">online </w:t>
      </w:r>
      <w:r w:rsidR="009D70FF" w:rsidRPr="006B20D8">
        <w:t>zu bestellen,</w:t>
      </w:r>
      <w:r w:rsidR="00935F4E" w:rsidRPr="006B20D8">
        <w:t xml:space="preserve"> sich</w:t>
      </w:r>
      <w:r w:rsidR="0026150A" w:rsidRPr="006B20D8">
        <w:t xml:space="preserve"> </w:t>
      </w:r>
      <w:r w:rsidR="005A29C8" w:rsidRPr="006B20D8">
        <w:t>auf Social Media auszutauschen,</w:t>
      </w:r>
      <w:r w:rsidR="009D70FF" w:rsidRPr="006B20D8">
        <w:t xml:space="preserve"> </w:t>
      </w:r>
      <w:r w:rsidR="00E401DF" w:rsidRPr="006B20D8">
        <w:t>in einer Cloud Daten zu speichern</w:t>
      </w:r>
      <w:r w:rsidR="009D70FF" w:rsidRPr="006B20D8">
        <w:t xml:space="preserve"> oder </w:t>
      </w:r>
      <w:r w:rsidR="002F1A59" w:rsidRPr="006B20D8">
        <w:t xml:space="preserve">auf einer Streaming-Plattform einen Film zu schauen. </w:t>
      </w:r>
      <w:r w:rsidR="00D95566" w:rsidRPr="006B20D8">
        <w:t xml:space="preserve">Andererseits </w:t>
      </w:r>
      <w:r w:rsidR="00574639">
        <w:t xml:space="preserve">fallen </w:t>
      </w:r>
      <w:r w:rsidR="0087089E">
        <w:t xml:space="preserve">aber </w:t>
      </w:r>
      <w:r w:rsidR="00574639">
        <w:t>auch</w:t>
      </w:r>
      <w:r w:rsidR="00254923">
        <w:t xml:space="preserve"> bei bestimmten </w:t>
      </w:r>
      <w:r w:rsidR="00051318">
        <w:t>Seiten</w:t>
      </w:r>
      <w:r w:rsidR="006E145F">
        <w:t>,</w:t>
      </w:r>
      <w:r w:rsidR="00051318">
        <w:t xml:space="preserve"> wie</w:t>
      </w:r>
      <w:r w:rsidR="00343E75">
        <w:t xml:space="preserve"> </w:t>
      </w:r>
      <w:r w:rsidR="006E145F">
        <w:t xml:space="preserve">z.B. </w:t>
      </w:r>
      <w:r w:rsidR="00343E75">
        <w:t>Facebook</w:t>
      </w:r>
      <w:r w:rsidR="006E145F">
        <w:t xml:space="preserve">, </w:t>
      </w:r>
      <w:r w:rsidR="00C70EF5">
        <w:t>Nutz</w:t>
      </w:r>
      <w:r w:rsidR="00574639">
        <w:t>er</w:t>
      </w:r>
      <w:r w:rsidR="00C70EF5">
        <w:t>daten</w:t>
      </w:r>
      <w:r w:rsidR="00F37E67">
        <w:t xml:space="preserve"> an</w:t>
      </w:r>
      <w:r w:rsidR="005A29C8">
        <w:t xml:space="preserve"> </w:t>
      </w:r>
      <w:sdt>
        <w:sdtPr>
          <w:id w:val="878509355"/>
          <w:citation/>
        </w:sdtPr>
        <w:sdtEndPr/>
        <w:sdtContent>
          <w:r w:rsidR="005A29C8">
            <w:fldChar w:fldCharType="begin"/>
          </w:r>
          <w:r w:rsidR="005A29C8">
            <w:instrText xml:space="preserve"> CITATION Bud17 \l 1031 </w:instrText>
          </w:r>
          <w:r w:rsidR="005A29C8">
            <w:fldChar w:fldCharType="separate"/>
          </w:r>
          <w:r w:rsidR="004B0648">
            <w:rPr>
              <w:noProof/>
            </w:rPr>
            <w:t>[</w:t>
          </w:r>
          <w:hyperlink w:anchor="Bud17" w:history="1">
            <w:r w:rsidR="004B0648">
              <w:rPr>
                <w:noProof/>
              </w:rPr>
              <w:t>Bud17</w:t>
            </w:r>
          </w:hyperlink>
          <w:r w:rsidR="004B0648">
            <w:rPr>
              <w:noProof/>
            </w:rPr>
            <w:t>]</w:t>
          </w:r>
          <w:r w:rsidR="005A29C8">
            <w:fldChar w:fldCharType="end"/>
          </w:r>
        </w:sdtContent>
      </w:sdt>
      <w:r w:rsidR="00254923">
        <w:t xml:space="preserve">, welche in Datenbanken aufgenommen werden. </w:t>
      </w:r>
      <w:r w:rsidR="00EA018A">
        <w:t xml:space="preserve">Dadurch </w:t>
      </w:r>
      <w:r w:rsidR="007C6B8F">
        <w:t xml:space="preserve">wird das Thema </w:t>
      </w:r>
      <w:r w:rsidR="0086011A">
        <w:t>Datenschutz</w:t>
      </w:r>
      <w:r w:rsidR="0028234F">
        <w:t xml:space="preserve"> auch</w:t>
      </w:r>
      <w:r w:rsidR="004049A1">
        <w:t xml:space="preserve"> </w:t>
      </w:r>
      <w:r w:rsidR="007C6B8F">
        <w:t xml:space="preserve">stetig relevanter. </w:t>
      </w:r>
      <w:r w:rsidR="006B204E">
        <w:t>Für diejenige</w:t>
      </w:r>
      <w:r w:rsidR="007C6B8F">
        <w:t>n</w:t>
      </w:r>
      <w:r w:rsidR="003F029A">
        <w:t>,</w:t>
      </w:r>
      <w:r w:rsidR="006B204E">
        <w:t xml:space="preserve"> die solche </w:t>
      </w:r>
      <w:r w:rsidR="006430DD">
        <w:t>D</w:t>
      </w:r>
      <w:r w:rsidR="006B204E">
        <w:t>ienstleistungen nutzen</w:t>
      </w:r>
      <w:r w:rsidR="00D95566">
        <w:t xml:space="preserve">, </w:t>
      </w:r>
      <w:r w:rsidR="006B204E">
        <w:t>lohnt es sich</w:t>
      </w:r>
      <w:r w:rsidR="004A51A1">
        <w:t xml:space="preserve"> also</w:t>
      </w:r>
      <w:r w:rsidR="006B204E">
        <w:t xml:space="preserve"> sich mit dem Thema </w:t>
      </w:r>
      <w:r w:rsidR="00FB16B4">
        <w:t xml:space="preserve">der Datenspeicherung und </w:t>
      </w:r>
      <w:r w:rsidR="005A099C">
        <w:t>Daten</w:t>
      </w:r>
      <w:r w:rsidR="00FB16B4">
        <w:t xml:space="preserve">verwaltung </w:t>
      </w:r>
      <w:r w:rsidR="006B204E">
        <w:t>auseinanderzusetzen.</w:t>
      </w:r>
      <w:r w:rsidR="00CE3B3A">
        <w:t xml:space="preserve"> </w:t>
      </w:r>
    </w:p>
    <w:p w14:paraId="00191318" w14:textId="77777777" w:rsidR="001829CF" w:rsidRDefault="001829CF" w:rsidP="004C49E2"/>
    <w:p w14:paraId="072F0079" w14:textId="77777777" w:rsidR="009E4D18" w:rsidRDefault="00CE3B3A" w:rsidP="004C49E2">
      <w:r>
        <w:t xml:space="preserve">Des Weiteren </w:t>
      </w:r>
      <w:r w:rsidR="00DE79F5">
        <w:t xml:space="preserve">besteht eine deutliche Relevanz darin, dass Daten für Forschung und Lehre </w:t>
      </w:r>
      <w:r w:rsidR="008E44C6">
        <w:t xml:space="preserve">persistiert und </w:t>
      </w:r>
      <w:r w:rsidR="00DE79F5">
        <w:t>weiterverwendet werden können</w:t>
      </w:r>
      <w:r w:rsidR="004B7B0B">
        <w:t>.</w:t>
      </w:r>
      <w:r w:rsidR="00E712E4">
        <w:t xml:space="preserve"> </w:t>
      </w:r>
      <w:r w:rsidR="00DA7EF4">
        <w:t xml:space="preserve">Diesbezüglich hat </w:t>
      </w:r>
      <w:r w:rsidR="00941611">
        <w:t>die Deutsche Forschungsgemeinschaft (DFG</w:t>
      </w:r>
      <w:r w:rsidR="00D01103">
        <w:fldChar w:fldCharType="begin"/>
      </w:r>
      <w:r w:rsidR="00D01103">
        <w:instrText xml:space="preserve"> XE "</w:instrText>
      </w:r>
      <w:r w:rsidR="00D01103" w:rsidRPr="00E77504">
        <w:instrText>DFG - Deutsche Forschungsgemeinschaft</w:instrText>
      </w:r>
      <w:r w:rsidR="00D01103">
        <w:instrText xml:space="preserve">" </w:instrText>
      </w:r>
      <w:r w:rsidR="00D01103">
        <w:fldChar w:fldCharType="end"/>
      </w:r>
      <w:r w:rsidR="00941611">
        <w:t>)</w:t>
      </w:r>
      <w:r w:rsidR="007559AA">
        <w:rPr>
          <w:rStyle w:val="Funotenzeichen"/>
        </w:rPr>
        <w:footnoteReference w:id="2"/>
      </w:r>
      <w:r w:rsidR="00941611">
        <w:t xml:space="preserve"> einen Kodex </w:t>
      </w:r>
      <w:r w:rsidR="0029188E">
        <w:t xml:space="preserve">zum wissenschaftlichen Arbeiten verabschiedet. </w:t>
      </w:r>
      <w:r w:rsidR="008A708F">
        <w:t>Damit</w:t>
      </w:r>
      <w:r w:rsidR="0029188E">
        <w:t xml:space="preserve"> wird die Qualität und Archivierung der </w:t>
      </w:r>
      <w:r w:rsidR="00731952">
        <w:t xml:space="preserve">Forschungsdaten sichergestellt und </w:t>
      </w:r>
      <w:r w:rsidR="00D923BE">
        <w:t xml:space="preserve">beim Aufbau </w:t>
      </w:r>
      <w:r w:rsidR="00522C7B">
        <w:t>einer Nationalen Forschungsdateninfrastruktur (NFDI</w:t>
      </w:r>
      <w:r w:rsidR="00D719ED">
        <w:fldChar w:fldCharType="begin"/>
      </w:r>
      <w:r w:rsidR="00D719ED">
        <w:instrText xml:space="preserve"> XE "</w:instrText>
      </w:r>
      <w:r w:rsidR="00D719ED" w:rsidRPr="0050566B">
        <w:instrText>NFDI - Natrionale Forschungsdateninfrastruktur</w:instrText>
      </w:r>
      <w:r w:rsidR="00D719ED">
        <w:instrText xml:space="preserve">" </w:instrText>
      </w:r>
      <w:r w:rsidR="00D719ED">
        <w:fldChar w:fldCharType="end"/>
      </w:r>
      <w:r w:rsidR="00522C7B">
        <w:t>)</w:t>
      </w:r>
      <w:r w:rsidR="007A3B1E">
        <w:rPr>
          <w:rStyle w:val="Funotenzeichen"/>
        </w:rPr>
        <w:footnoteReference w:id="3"/>
      </w:r>
      <w:r w:rsidR="009E4D18">
        <w:t xml:space="preserve"> geholfen</w:t>
      </w:r>
      <w:r w:rsidR="00D923BE">
        <w:t>.</w:t>
      </w:r>
    </w:p>
    <w:p w14:paraId="7B4B8134" w14:textId="77777777" w:rsidR="009E4D18" w:rsidRDefault="009E4D18" w:rsidP="004C49E2"/>
    <w:p w14:paraId="146D6413" w14:textId="31EEB0FE" w:rsidR="00A70298" w:rsidRDefault="00957C43" w:rsidP="004C49E2">
      <w:r>
        <w:t>Diese Relevanz</w:t>
      </w:r>
      <w:r w:rsidR="00F7001A" w:rsidRPr="00F7001A">
        <w:t xml:space="preserve"> </w:t>
      </w:r>
      <w:r w:rsidR="00F7001A">
        <w:t>des Datenmanagement</w:t>
      </w:r>
      <w:r w:rsidR="009809F5">
        <w:t xml:space="preserve"> besteht </w:t>
      </w:r>
      <w:r>
        <w:t xml:space="preserve">auch </w:t>
      </w:r>
      <w:r w:rsidR="009809F5">
        <w:t xml:space="preserve">in der Lehre, da diese </w:t>
      </w:r>
      <w:r w:rsidR="00B5701F">
        <w:t>helfen die Reflexion zu fördern und Kompetenzen und deren Zuwachs bewerten zu können.</w:t>
      </w:r>
    </w:p>
    <w:p w14:paraId="421C7CE8" w14:textId="7D764C16" w:rsidR="00EC001D" w:rsidRPr="005C53B1" w:rsidRDefault="00F73440" w:rsidP="004C49E2">
      <w:r>
        <w:t xml:space="preserve">Aus diesem Grund </w:t>
      </w:r>
      <w:r w:rsidR="00DB41B3">
        <w:t xml:space="preserve">besteht </w:t>
      </w:r>
      <w:r w:rsidR="00300015">
        <w:t>der</w:t>
      </w:r>
      <w:r w:rsidR="009242AE">
        <w:t xml:space="preserve"> Bedarf für eine Datenbank, </w:t>
      </w:r>
      <w:r w:rsidR="00300015">
        <w:t xml:space="preserve">welche </w:t>
      </w:r>
      <w:r>
        <w:t>i</w:t>
      </w:r>
      <w:r w:rsidR="00A70298">
        <w:t>m Rahmen des Praxistransferberichtes der Hochschule für Wirtschaft und Recht (HWR</w:t>
      </w:r>
      <w:r w:rsidR="000E5F74">
        <w:fldChar w:fldCharType="begin"/>
      </w:r>
      <w:r w:rsidR="000E5F74">
        <w:instrText xml:space="preserve"> XE "</w:instrText>
      </w:r>
      <w:r w:rsidR="000E5F74" w:rsidRPr="00C02B78">
        <w:instrText>HWR - Hochschule für Wirtschaft und Recht</w:instrText>
      </w:r>
      <w:r w:rsidR="000E5F74">
        <w:instrText xml:space="preserve">" </w:instrText>
      </w:r>
      <w:r w:rsidR="000E5F74">
        <w:fldChar w:fldCharType="end"/>
      </w:r>
      <w:r w:rsidR="00A70298">
        <w:t>) und des Instituts für Informatik der Universität Potsdam, für das VR-Klassenzimmer Projekt konz</w:t>
      </w:r>
      <w:r w:rsidR="00582640">
        <w:t>ipiert</w:t>
      </w:r>
      <w:r w:rsidR="00A70298">
        <w:t xml:space="preserve"> und um</w:t>
      </w:r>
      <w:r w:rsidR="003010F9">
        <w:t>ge</w:t>
      </w:r>
      <w:r w:rsidR="00A70298">
        <w:t>setz</w:t>
      </w:r>
      <w:r w:rsidR="003010F9">
        <w:t>t wird</w:t>
      </w:r>
      <w:r w:rsidR="00A70298">
        <w:t xml:space="preserve">. </w:t>
      </w:r>
      <w:r w:rsidR="00C2607A">
        <w:br w:type="page"/>
      </w:r>
    </w:p>
    <w:p w14:paraId="3F3D4659" w14:textId="7D52E67A" w:rsidR="00B54C7D" w:rsidRDefault="00705027" w:rsidP="004C49E2">
      <w:pPr>
        <w:pStyle w:val="berschrift1"/>
      </w:pPr>
      <w:bookmarkStart w:id="2" w:name="_Toc67832487"/>
      <w:r>
        <w:lastRenderedPageBreak/>
        <w:t>T</w:t>
      </w:r>
      <w:r w:rsidR="00B54C7D">
        <w:t>heoretische Grundlagen</w:t>
      </w:r>
      <w:r w:rsidR="00346B82">
        <w:t xml:space="preserve"> von Datenbanken</w:t>
      </w:r>
      <w:bookmarkEnd w:id="2"/>
    </w:p>
    <w:p w14:paraId="21F584E8" w14:textId="7E6C10E3" w:rsidR="00054EC7" w:rsidRDefault="00054EC7" w:rsidP="004C49E2"/>
    <w:p w14:paraId="0FAAF8C8" w14:textId="25F8E142" w:rsidR="00830784" w:rsidRPr="005A4FE2" w:rsidRDefault="006400DB" w:rsidP="004C49E2">
      <w:pPr>
        <w:rPr>
          <w:color w:val="FF0000"/>
        </w:rPr>
      </w:pPr>
      <w:r w:rsidRPr="006B20D8">
        <w:t>Datenbank</w:t>
      </w:r>
      <w:r w:rsidR="00BA2A8A" w:rsidRPr="006B20D8">
        <w:t>en</w:t>
      </w:r>
      <w:r w:rsidR="00BC7A32" w:rsidRPr="006B20D8">
        <w:t xml:space="preserve"> sind </w:t>
      </w:r>
      <w:r w:rsidR="00C24A77" w:rsidRPr="006B20D8">
        <w:t xml:space="preserve">logisch zusammenhängende </w:t>
      </w:r>
      <w:r w:rsidRPr="006B20D8">
        <w:t>Sammlung</w:t>
      </w:r>
      <w:r w:rsidR="00BC7A32" w:rsidRPr="006B20D8">
        <w:t>en</w:t>
      </w:r>
      <w:r w:rsidRPr="006B20D8">
        <w:t xml:space="preserve"> von Daten, die Ausschnitt</w:t>
      </w:r>
      <w:r w:rsidR="00BC7A32" w:rsidRPr="006B20D8">
        <w:t>e</w:t>
      </w:r>
      <w:r w:rsidRPr="006B20D8">
        <w:t xml:space="preserve"> der realen Welt beschreiben</w:t>
      </w:r>
      <w:r w:rsidR="005B16C8" w:rsidRPr="006B20D8">
        <w:t>. Sie w</w:t>
      </w:r>
      <w:r w:rsidR="00DB5C5C" w:rsidRPr="006B20D8">
        <w:t>er</w:t>
      </w:r>
      <w:r w:rsidR="005B16C8" w:rsidRPr="006B20D8">
        <w:t>d</w:t>
      </w:r>
      <w:r w:rsidR="00DB5C5C" w:rsidRPr="006B20D8">
        <w:t>en</w:t>
      </w:r>
      <w:r w:rsidR="005B16C8" w:rsidRPr="006B20D8">
        <w:t xml:space="preserve"> für </w:t>
      </w:r>
      <w:r w:rsidR="00A04EFC" w:rsidRPr="006B20D8">
        <w:t>spezielle</w:t>
      </w:r>
      <w:r w:rsidR="005B16C8" w:rsidRPr="006B20D8">
        <w:t xml:space="preserve"> Anwendung</w:t>
      </w:r>
      <w:r w:rsidR="00A04EFC" w:rsidRPr="006B20D8">
        <w:t>szwecke</w:t>
      </w:r>
      <w:r w:rsidR="005B16C8" w:rsidRPr="006B20D8">
        <w:t xml:space="preserve"> in einer Benutzergruppe genutzt.</w:t>
      </w:r>
      <w:r w:rsidR="00417864" w:rsidRPr="006B20D8">
        <w:t xml:space="preserve"> </w:t>
      </w:r>
      <w:sdt>
        <w:sdtPr>
          <w:id w:val="33242727"/>
          <w:citation/>
        </w:sdtPr>
        <w:sdtEndPr/>
        <w:sdtContent>
          <w:r w:rsidRPr="006B20D8">
            <w:fldChar w:fldCharType="begin"/>
          </w:r>
          <w:r w:rsidRPr="006B20D8">
            <w:instrText xml:space="preserve"> CITATION Kud15 \l 1031 </w:instrText>
          </w:r>
          <w:r w:rsidRPr="006B20D8">
            <w:fldChar w:fldCharType="separate"/>
          </w:r>
          <w:r w:rsidR="004B0648" w:rsidRPr="006B20D8">
            <w:rPr>
              <w:noProof/>
            </w:rPr>
            <w:t>[</w:t>
          </w:r>
          <w:hyperlink w:anchor="Kud15" w:history="1">
            <w:r w:rsidR="004B0648" w:rsidRPr="006B20D8">
              <w:rPr>
                <w:noProof/>
              </w:rPr>
              <w:t>Kud15</w:t>
            </w:r>
          </w:hyperlink>
          <w:r w:rsidR="004B0648" w:rsidRPr="006B20D8">
            <w:rPr>
              <w:noProof/>
            </w:rPr>
            <w:t>]</w:t>
          </w:r>
          <w:r w:rsidRPr="006B20D8">
            <w:fldChar w:fldCharType="end"/>
          </w:r>
        </w:sdtContent>
      </w:sdt>
      <w:r w:rsidR="006F0534" w:rsidRPr="006B20D8">
        <w:t xml:space="preserve"> (S.</w:t>
      </w:r>
      <w:r w:rsidR="00077EBE" w:rsidRPr="006B20D8">
        <w:t>20-21)</w:t>
      </w:r>
      <w:r w:rsidR="00D53892" w:rsidRPr="006B20D8">
        <w:t xml:space="preserve"> Eine Datenbank</w:t>
      </w:r>
      <w:r w:rsidR="00C65963" w:rsidRPr="006B20D8">
        <w:t xml:space="preserve"> wird meist </w:t>
      </w:r>
      <w:r w:rsidR="00DB762C" w:rsidRPr="006B20D8">
        <w:t xml:space="preserve">in </w:t>
      </w:r>
      <w:r w:rsidR="00C65963" w:rsidRPr="006B20D8">
        <w:t>ein Datenbankmanagementsystem (DBMS</w:t>
      </w:r>
      <w:r w:rsidR="0075687B" w:rsidRPr="006B20D8">
        <w:fldChar w:fldCharType="begin"/>
      </w:r>
      <w:r w:rsidR="0075687B" w:rsidRPr="006B20D8">
        <w:instrText xml:space="preserve"> XE "DBMS - Datenbankmanagementsystem" </w:instrText>
      </w:r>
      <w:r w:rsidR="0075687B" w:rsidRPr="006B20D8">
        <w:fldChar w:fldCharType="end"/>
      </w:r>
      <w:r w:rsidR="00C65963" w:rsidRPr="006B20D8">
        <w:t>)</w:t>
      </w:r>
      <w:r w:rsidR="00DB762C" w:rsidRPr="006B20D8">
        <w:t xml:space="preserve"> eingebettet</w:t>
      </w:r>
      <w:r w:rsidR="00D03D43">
        <w:t>. Z</w:t>
      </w:r>
      <w:r w:rsidR="003816B3" w:rsidRPr="006B20D8">
        <w:t>usammen</w:t>
      </w:r>
      <w:r w:rsidR="009624AF" w:rsidRPr="006B20D8">
        <w:t xml:space="preserve"> ergeben sie</w:t>
      </w:r>
      <w:r w:rsidR="003816B3" w:rsidRPr="006B20D8">
        <w:t xml:space="preserve"> </w:t>
      </w:r>
      <w:r w:rsidR="00C65963" w:rsidRPr="006B20D8">
        <w:t>ein Datenbanksystem.</w:t>
      </w:r>
      <w:r w:rsidR="00C65963" w:rsidRPr="006B20D8">
        <w:rPr>
          <w:rStyle w:val="Funotenzeichen"/>
        </w:rPr>
        <w:footnoteReference w:id="4"/>
      </w:r>
      <w:r w:rsidR="00C65963" w:rsidRPr="006B20D8">
        <w:t xml:space="preserve"> </w:t>
      </w:r>
      <w:r w:rsidR="00A96B74" w:rsidRPr="006B20D8">
        <w:t xml:space="preserve">Meist wird </w:t>
      </w:r>
      <w:r w:rsidR="00160629" w:rsidRPr="006B20D8">
        <w:t>es aber vereinfacht als Datenbank bezeichnet</w:t>
      </w:r>
      <w:r w:rsidR="00B655F2" w:rsidRPr="006B20D8">
        <w:t xml:space="preserve">, da die Trennung </w:t>
      </w:r>
      <w:r w:rsidR="00F20173" w:rsidRPr="006B20D8">
        <w:t xml:space="preserve">meist </w:t>
      </w:r>
      <w:r w:rsidR="00B655F2" w:rsidRPr="006B20D8">
        <w:t>nur für Datenbankentwickler eine Rolle spielen</w:t>
      </w:r>
      <w:r w:rsidR="00160629" w:rsidRPr="006B20D8">
        <w:t xml:space="preserve">. </w:t>
      </w:r>
      <w:sdt>
        <w:sdtPr>
          <w:id w:val="1756786649"/>
          <w:citation/>
        </w:sdtPr>
        <w:sdtEndPr/>
        <w:sdtContent>
          <w:r w:rsidR="00160629" w:rsidRPr="006B20D8">
            <w:fldChar w:fldCharType="begin"/>
          </w:r>
          <w:r w:rsidR="00160629" w:rsidRPr="006B20D8">
            <w:instrText xml:space="preserve"> CITATION Kle16 \l 1031 </w:instrText>
          </w:r>
          <w:r w:rsidR="00160629" w:rsidRPr="006B20D8">
            <w:fldChar w:fldCharType="separate"/>
          </w:r>
          <w:r w:rsidR="004B0648" w:rsidRPr="006B20D8">
            <w:rPr>
              <w:noProof/>
            </w:rPr>
            <w:t>[</w:t>
          </w:r>
          <w:hyperlink w:anchor="Kle16" w:history="1">
            <w:r w:rsidR="004B0648" w:rsidRPr="006B20D8">
              <w:rPr>
                <w:noProof/>
              </w:rPr>
              <w:t>Kle16</w:t>
            </w:r>
          </w:hyperlink>
          <w:r w:rsidR="004B0648" w:rsidRPr="006B20D8">
            <w:rPr>
              <w:noProof/>
            </w:rPr>
            <w:t>]</w:t>
          </w:r>
          <w:r w:rsidR="00160629" w:rsidRPr="006B20D8">
            <w:fldChar w:fldCharType="end"/>
          </w:r>
        </w:sdtContent>
      </w:sdt>
      <w:r w:rsidR="00160629" w:rsidRPr="006B20D8">
        <w:t xml:space="preserve"> (S.8) </w:t>
      </w:r>
      <w:r w:rsidR="00F02AA8">
        <w:t xml:space="preserve">Das Datenbanksystem </w:t>
      </w:r>
      <w:r w:rsidR="006F0534" w:rsidRPr="006B20D8">
        <w:t>dien</w:t>
      </w:r>
      <w:r w:rsidR="00D53892" w:rsidRPr="006B20D8">
        <w:t>t</w:t>
      </w:r>
      <w:r w:rsidR="006F0534" w:rsidRPr="006B20D8">
        <w:t xml:space="preserve"> der Verwaltung und Organisation von Datenmengen auf einem elektronischen Medium.</w:t>
      </w:r>
      <w:r w:rsidR="00B54758" w:rsidRPr="006B20D8">
        <w:rPr>
          <w:rStyle w:val="Funotenzeichen"/>
        </w:rPr>
        <w:footnoteReference w:id="5"/>
      </w:r>
      <w:r w:rsidR="006F0534" w:rsidRPr="006B20D8">
        <w:t xml:space="preserve"> </w:t>
      </w:r>
      <w:r w:rsidR="00830784" w:rsidRPr="006B20D8">
        <w:t xml:space="preserve">Ohne </w:t>
      </w:r>
      <w:r w:rsidR="00595830" w:rsidRPr="006B20D8">
        <w:t>de</w:t>
      </w:r>
      <w:r w:rsidR="00515B0F">
        <w:t>re</w:t>
      </w:r>
      <w:r w:rsidR="00595830" w:rsidRPr="006B20D8">
        <w:t xml:space="preserve">n </w:t>
      </w:r>
      <w:r w:rsidR="00C8573A" w:rsidRPr="006B20D8">
        <w:t xml:space="preserve">Einsatz </w:t>
      </w:r>
      <w:r w:rsidR="00C264C9" w:rsidRPr="006B20D8">
        <w:t xml:space="preserve">kommt es oft zu einer </w:t>
      </w:r>
      <w:r w:rsidR="00C264C9">
        <w:t>unübersichtlichen Anzahl von</w:t>
      </w:r>
      <w:r w:rsidR="00830784">
        <w:t xml:space="preserve"> Insellösungen</w:t>
      </w:r>
      <w:r w:rsidR="00AA2C60">
        <w:t xml:space="preserve">, </w:t>
      </w:r>
      <w:r w:rsidR="006E5FFC">
        <w:t>also Systeme</w:t>
      </w:r>
      <w:r w:rsidR="00BF2142">
        <w:t>n</w:t>
      </w:r>
      <w:r w:rsidR="006E5FFC">
        <w:t>, welche inkompatibel mit verwandten Sys</w:t>
      </w:r>
      <w:r w:rsidR="00BF2142">
        <w:t>temen</w:t>
      </w:r>
      <w:r w:rsidR="00440982">
        <w:t xml:space="preserve"> </w:t>
      </w:r>
      <w:r w:rsidR="006648A7">
        <w:t>sind</w:t>
      </w:r>
      <w:r w:rsidR="00D551A8">
        <w:t>.</w:t>
      </w:r>
      <w:r w:rsidR="005452E9">
        <w:t xml:space="preserve"> </w:t>
      </w:r>
      <w:r w:rsidR="005C0890">
        <w:t>Dabei werden</w:t>
      </w:r>
      <w:r w:rsidR="005452E9">
        <w:t xml:space="preserve"> Daten </w:t>
      </w:r>
      <w:r w:rsidR="00554F83">
        <w:t>redundant, also mehrfach</w:t>
      </w:r>
      <w:r w:rsidR="00255BEA">
        <w:t xml:space="preserve"> überflüssig</w:t>
      </w:r>
      <w:r w:rsidR="00964828">
        <w:t xml:space="preserve"> in verschiedenen Bereichen</w:t>
      </w:r>
      <w:r w:rsidR="007164A7">
        <w:t>,</w:t>
      </w:r>
      <w:r w:rsidR="00964828">
        <w:t xml:space="preserve"> gespeichert</w:t>
      </w:r>
      <w:r w:rsidR="00BE69FA">
        <w:t>. Da</w:t>
      </w:r>
      <w:r w:rsidR="00DD5387">
        <w:t xml:space="preserve">durch </w:t>
      </w:r>
      <w:r w:rsidR="00C77940">
        <w:t xml:space="preserve">entstehen ein </w:t>
      </w:r>
      <w:r w:rsidR="00DD5387">
        <w:t>hohe</w:t>
      </w:r>
      <w:r w:rsidR="00E16D3B">
        <w:t>r</w:t>
      </w:r>
      <w:r w:rsidR="00DD5387">
        <w:t xml:space="preserve"> administrative</w:t>
      </w:r>
      <w:r w:rsidR="00BE69FA">
        <w:t>r Aufwand</w:t>
      </w:r>
      <w:r w:rsidR="007911C0">
        <w:t xml:space="preserve"> und </w:t>
      </w:r>
      <w:r w:rsidR="00C77940">
        <w:t xml:space="preserve">großer </w:t>
      </w:r>
      <w:r w:rsidR="007F1D25">
        <w:t>Speicherbedarf</w:t>
      </w:r>
      <w:r w:rsidR="00E16D3B">
        <w:t>, was zu hohen</w:t>
      </w:r>
      <w:r w:rsidR="00BE69FA">
        <w:t xml:space="preserve"> Kosten</w:t>
      </w:r>
      <w:r w:rsidR="0004533F">
        <w:t xml:space="preserve"> führt, „die in keinem vernünftigen Verhältnis mehr zum Nutzen stehen.</w:t>
      </w:r>
      <w:r w:rsidR="001F7708">
        <w:t>“</w:t>
      </w:r>
      <w:r w:rsidR="00417864">
        <w:t xml:space="preserve"> </w:t>
      </w:r>
      <w:sdt>
        <w:sdtPr>
          <w:id w:val="-416861468"/>
          <w:citation/>
        </w:sdtPr>
        <w:sdtEndPr/>
        <w:sdtContent>
          <w:r w:rsidR="00B01988">
            <w:fldChar w:fldCharType="begin"/>
          </w:r>
          <w:r w:rsidR="00B01988">
            <w:instrText xml:space="preserve"> CITATION Hal95 \l 1031 </w:instrText>
          </w:r>
          <w:r w:rsidR="00B01988">
            <w:fldChar w:fldCharType="separate"/>
          </w:r>
          <w:r w:rsidR="004B0648">
            <w:rPr>
              <w:noProof/>
            </w:rPr>
            <w:t>[</w:t>
          </w:r>
          <w:hyperlink w:anchor="Hal95" w:history="1">
            <w:r w:rsidR="004B0648">
              <w:rPr>
                <w:noProof/>
              </w:rPr>
              <w:t>Hal95</w:t>
            </w:r>
          </w:hyperlink>
          <w:r w:rsidR="004B0648">
            <w:rPr>
              <w:noProof/>
            </w:rPr>
            <w:t>]</w:t>
          </w:r>
          <w:r w:rsidR="00B01988">
            <w:fldChar w:fldCharType="end"/>
          </w:r>
        </w:sdtContent>
      </w:sdt>
      <w:r w:rsidR="005452E9">
        <w:t xml:space="preserve"> </w:t>
      </w:r>
      <w:r w:rsidR="00417864">
        <w:t>(S.1)</w:t>
      </w:r>
      <w:r w:rsidR="00D266F4">
        <w:t xml:space="preserve"> </w:t>
      </w:r>
    </w:p>
    <w:p w14:paraId="7A457031" w14:textId="0E780596" w:rsidR="006266D3" w:rsidRDefault="006266D3" w:rsidP="004C49E2"/>
    <w:p w14:paraId="2D7B0C75" w14:textId="556E1CF8" w:rsidR="006266D3" w:rsidRPr="006B20D8" w:rsidRDefault="006266D3" w:rsidP="006B20D8">
      <w:pPr>
        <w:pStyle w:val="berschrift2"/>
      </w:pPr>
      <w:bookmarkStart w:id="3" w:name="_Toc67832488"/>
      <w:r w:rsidRPr="006B20D8">
        <w:t>Grundanforderungen vo</w:t>
      </w:r>
      <w:r w:rsidR="00BD6EF7" w:rsidRPr="006B20D8">
        <w:t>n Datenbanksystemen</w:t>
      </w:r>
      <w:bookmarkEnd w:id="3"/>
    </w:p>
    <w:p w14:paraId="7C5A2E81" w14:textId="77777777" w:rsidR="00B81EF7" w:rsidRPr="003B4185" w:rsidRDefault="00B81EF7" w:rsidP="00B81EF7">
      <w:pPr>
        <w:rPr>
          <w:color w:val="FF0000"/>
        </w:rPr>
      </w:pPr>
    </w:p>
    <w:p w14:paraId="4B2CDC84" w14:textId="6D361B62" w:rsidR="00061226" w:rsidRPr="006B20D8" w:rsidRDefault="007A45F3" w:rsidP="004C49E2">
      <w:r w:rsidRPr="006B20D8">
        <w:t>Es gibt</w:t>
      </w:r>
      <w:r w:rsidR="00DB6045" w:rsidRPr="006B20D8">
        <w:t xml:space="preserve"> </w:t>
      </w:r>
      <w:r w:rsidRPr="006B20D8">
        <w:t>Grunda</w:t>
      </w:r>
      <w:r w:rsidR="00DB6045" w:rsidRPr="006B20D8">
        <w:t>nforderungen</w:t>
      </w:r>
      <w:r w:rsidR="006E4FC5" w:rsidRPr="006B20D8">
        <w:t xml:space="preserve"> bzw. Aufgaben</w:t>
      </w:r>
      <w:r w:rsidR="00DB6045" w:rsidRPr="006B20D8">
        <w:t xml:space="preserve">, </w:t>
      </w:r>
      <w:r w:rsidRPr="006B20D8">
        <w:t xml:space="preserve">die </w:t>
      </w:r>
      <w:r w:rsidR="00DB6045" w:rsidRPr="006B20D8">
        <w:t>Datenbank</w:t>
      </w:r>
      <w:r w:rsidR="00211EF5" w:rsidRPr="006B20D8">
        <w:t>systeme</w:t>
      </w:r>
      <w:r w:rsidR="00DB6045" w:rsidRPr="006B20D8">
        <w:t xml:space="preserve"> erfüllen m</w:t>
      </w:r>
      <w:r w:rsidR="001672F4" w:rsidRPr="006B20D8">
        <w:t>üs</w:t>
      </w:r>
      <w:r w:rsidR="00DB6045" w:rsidRPr="006B20D8">
        <w:t>s</w:t>
      </w:r>
      <w:r w:rsidR="001672F4" w:rsidRPr="006B20D8">
        <w:t>en</w:t>
      </w:r>
      <w:r w:rsidR="00854930" w:rsidRPr="006B20D8">
        <w:t xml:space="preserve">. </w:t>
      </w:r>
      <w:r w:rsidR="00141769" w:rsidRPr="006B20D8">
        <w:t xml:space="preserve">Einige der wichtigsten Anforderungen sind: </w:t>
      </w:r>
      <w:r w:rsidR="00FF1829" w:rsidRPr="006B20D8">
        <w:t xml:space="preserve">die </w:t>
      </w:r>
      <w:r w:rsidR="00141769" w:rsidRPr="006B20D8">
        <w:t>Persistenz</w:t>
      </w:r>
      <w:r w:rsidR="008927F1" w:rsidRPr="006B20D8">
        <w:t>,</w:t>
      </w:r>
      <w:r w:rsidR="00434E3F" w:rsidRPr="006B20D8">
        <w:t xml:space="preserve"> ein</w:t>
      </w:r>
      <w:r w:rsidR="00FF1829" w:rsidRPr="006B20D8">
        <w:t xml:space="preserve"> </w:t>
      </w:r>
      <w:r w:rsidR="00141769" w:rsidRPr="006B20D8">
        <w:t>Datenbankschema</w:t>
      </w:r>
      <w:r w:rsidR="008927F1" w:rsidRPr="006B20D8">
        <w:t>, sowie</w:t>
      </w:r>
      <w:r w:rsidR="00141769" w:rsidRPr="006B20D8">
        <w:t xml:space="preserve"> </w:t>
      </w:r>
      <w:r w:rsidR="00FF1829" w:rsidRPr="006B20D8">
        <w:t xml:space="preserve">das </w:t>
      </w:r>
      <w:r w:rsidR="00141769" w:rsidRPr="006B20D8">
        <w:t xml:space="preserve">Einfügen, Ändern, Löschen und Lesen von Daten. </w:t>
      </w:r>
      <w:r w:rsidR="00F63BDA" w:rsidRPr="006B20D8">
        <w:t xml:space="preserve">Die </w:t>
      </w:r>
      <w:r w:rsidR="00141769" w:rsidRPr="006B20D8">
        <w:t xml:space="preserve">Persistenz </w:t>
      </w:r>
      <w:r w:rsidR="008A5B9F" w:rsidRPr="006B20D8">
        <w:t xml:space="preserve">beschreibt, </w:t>
      </w:r>
      <w:r w:rsidR="008F2227" w:rsidRPr="006B20D8">
        <w:t xml:space="preserve">das Bestehen von Daten auf einem </w:t>
      </w:r>
      <w:r w:rsidR="00141769" w:rsidRPr="006B20D8">
        <w:t xml:space="preserve">Speichermedium und </w:t>
      </w:r>
      <w:r w:rsidR="00287BB6" w:rsidRPr="006B20D8">
        <w:t>dessen Wi</w:t>
      </w:r>
      <w:r w:rsidR="00141769" w:rsidRPr="006B20D8">
        <w:t>ederverwendbar</w:t>
      </w:r>
      <w:r w:rsidR="00287BB6" w:rsidRPr="006B20D8">
        <w:t>keit nach Beendigung der Software</w:t>
      </w:r>
      <w:r w:rsidR="00141769" w:rsidRPr="006B20D8">
        <w:t>.</w:t>
      </w:r>
      <w:r w:rsidR="000335AD" w:rsidRPr="006B20D8">
        <w:t xml:space="preserve"> </w:t>
      </w:r>
      <w:r w:rsidR="00141769" w:rsidRPr="006B20D8">
        <w:t>Datenbankschemat</w:t>
      </w:r>
      <w:r w:rsidR="000335AD" w:rsidRPr="006B20D8">
        <w:t xml:space="preserve">a </w:t>
      </w:r>
      <w:r w:rsidR="00141769" w:rsidRPr="006B20D8">
        <w:t>wandel</w:t>
      </w:r>
      <w:r w:rsidR="000335AD" w:rsidRPr="006B20D8">
        <w:t xml:space="preserve">n </w:t>
      </w:r>
      <w:r w:rsidR="00141769" w:rsidRPr="006B20D8">
        <w:t>Daten in Informationen um</w:t>
      </w:r>
      <w:r w:rsidR="00BB632B" w:rsidRPr="006B20D8">
        <w:t>, wobei die</w:t>
      </w:r>
      <w:r w:rsidR="00F20F93" w:rsidRPr="006B20D8">
        <w:t xml:space="preserve"> Semantik eine entscheidende Rolle</w:t>
      </w:r>
      <w:r w:rsidR="00BB632B" w:rsidRPr="006B20D8">
        <w:t xml:space="preserve"> spielt</w:t>
      </w:r>
      <w:r w:rsidR="00FA3F67" w:rsidRPr="006B20D8">
        <w:t xml:space="preserve">. Als Beispiel kann die Zahl </w:t>
      </w:r>
      <w:r w:rsidR="00526ED5" w:rsidRPr="006B20D8">
        <w:t>„</w:t>
      </w:r>
      <w:r w:rsidR="00FA3F67" w:rsidRPr="006B20D8">
        <w:t>32</w:t>
      </w:r>
      <w:r w:rsidR="00526ED5" w:rsidRPr="006B20D8">
        <w:t xml:space="preserve">“ </w:t>
      </w:r>
      <w:r w:rsidR="00FA3F67" w:rsidRPr="006B20D8">
        <w:t>ausgegeben werden</w:t>
      </w:r>
      <w:r w:rsidR="00E340DA" w:rsidRPr="006B20D8">
        <w:t>, j</w:t>
      </w:r>
      <w:r w:rsidR="00526ED5" w:rsidRPr="006B20D8">
        <w:t xml:space="preserve">edoch kann erst mit der Zuweisung „Hausnummer“ daraus eine Information gewonnen werden. </w:t>
      </w:r>
      <w:r w:rsidR="00A76A42">
        <w:t xml:space="preserve">Die </w:t>
      </w:r>
      <w:r w:rsidR="00141769" w:rsidRPr="006B20D8">
        <w:t xml:space="preserve">Daten </w:t>
      </w:r>
      <w:r w:rsidR="005C005E" w:rsidRPr="006B20D8">
        <w:t>sollten</w:t>
      </w:r>
      <w:r w:rsidR="00141769" w:rsidRPr="006B20D8">
        <w:t xml:space="preserve"> außerdem eingefügt</w:t>
      </w:r>
      <w:r w:rsidR="00EB3479" w:rsidRPr="006B20D8">
        <w:t>, gelesen</w:t>
      </w:r>
      <w:r w:rsidR="00141769" w:rsidRPr="006B20D8">
        <w:t xml:space="preserve"> und gegebenenfalls geändert und gelöscht werden können. Wenn ein Softwaresystem diese Anforderungen erfüllt</w:t>
      </w:r>
      <w:r w:rsidR="0022412C" w:rsidRPr="006B20D8">
        <w:t>,</w:t>
      </w:r>
      <w:r w:rsidR="00141769" w:rsidRPr="006B20D8">
        <w:t xml:space="preserve"> kann </w:t>
      </w:r>
      <w:r w:rsidR="008A2F94" w:rsidRPr="006B20D8">
        <w:t xml:space="preserve">sie </w:t>
      </w:r>
      <w:r w:rsidR="00141769" w:rsidRPr="006B20D8">
        <w:t>Datenbank genannt werden.</w:t>
      </w:r>
      <w:r w:rsidR="00606E70" w:rsidRPr="006B20D8">
        <w:t xml:space="preserve"> </w:t>
      </w:r>
      <w:r w:rsidR="00554886" w:rsidRPr="006B20D8">
        <w:t xml:space="preserve">Allerdings </w:t>
      </w:r>
      <w:r w:rsidR="00A45C5E" w:rsidRPr="006B20D8">
        <w:t>sollten Datenbank</w:t>
      </w:r>
      <w:r w:rsidR="008A0830" w:rsidRPr="006B20D8">
        <w:t>systeme</w:t>
      </w:r>
      <w:r w:rsidR="00B06174" w:rsidRPr="006B20D8">
        <w:t xml:space="preserve"> noch </w:t>
      </w:r>
      <w:r w:rsidR="00577CD1" w:rsidRPr="006B20D8">
        <w:t>wei</w:t>
      </w:r>
      <w:r w:rsidR="008E1F23" w:rsidRPr="006B20D8">
        <w:t>tere Funktionen aufweisen</w:t>
      </w:r>
      <w:r w:rsidR="008A0830" w:rsidRPr="006B20D8">
        <w:t xml:space="preserve">, </w:t>
      </w:r>
      <w:r w:rsidR="00554886" w:rsidRPr="006B20D8">
        <w:t xml:space="preserve">in welchen </w:t>
      </w:r>
      <w:r w:rsidR="001766AC" w:rsidRPr="006B20D8">
        <w:t>das Datenbankmanagementsystem eine entscheidende Rolle</w:t>
      </w:r>
      <w:r w:rsidR="008A0830" w:rsidRPr="006B20D8">
        <w:t xml:space="preserve"> spielt</w:t>
      </w:r>
      <w:r w:rsidR="001766AC" w:rsidRPr="006B20D8">
        <w:t>.</w:t>
      </w:r>
      <w:r w:rsidR="0084405C" w:rsidRPr="006B20D8">
        <w:t xml:space="preserve"> J</w:t>
      </w:r>
      <w:r w:rsidR="000B52E1" w:rsidRPr="006B20D8">
        <w:t>e nach DBM</w:t>
      </w:r>
      <w:r w:rsidR="00EF4902" w:rsidRPr="006B20D8">
        <w:t>S</w:t>
      </w:r>
      <w:r w:rsidR="00DF1FEA" w:rsidRPr="006B20D8">
        <w:t xml:space="preserve"> und deren Anbieter</w:t>
      </w:r>
      <w:r w:rsidR="00802F71" w:rsidRPr="006B20D8">
        <w:t xml:space="preserve"> existieren</w:t>
      </w:r>
      <w:r w:rsidR="000B52E1" w:rsidRPr="006B20D8">
        <w:t xml:space="preserve"> </w:t>
      </w:r>
      <w:r w:rsidR="000A24CF" w:rsidRPr="006B20D8">
        <w:t xml:space="preserve">verschiedene </w:t>
      </w:r>
      <w:r w:rsidR="003905C9" w:rsidRPr="006B20D8">
        <w:t xml:space="preserve">und unterschiedlich viele </w:t>
      </w:r>
      <w:r w:rsidR="000A24CF" w:rsidRPr="006B20D8">
        <w:t xml:space="preserve">Funktionalitäten. </w:t>
      </w:r>
      <w:r w:rsidR="003905C9" w:rsidRPr="006B20D8">
        <w:t>Einige Grundanforderungen jedes DBM</w:t>
      </w:r>
      <w:r w:rsidR="00A920A5" w:rsidRPr="006B20D8">
        <w:t>S</w:t>
      </w:r>
      <w:r w:rsidR="00951D2C" w:rsidRPr="006B20D8">
        <w:t xml:space="preserve"> </w:t>
      </w:r>
      <w:r w:rsidR="00BB2DAF" w:rsidRPr="006B20D8">
        <w:t>sind:</w:t>
      </w:r>
      <w:r w:rsidR="000607F9" w:rsidRPr="006B20D8">
        <w:t xml:space="preserve"> </w:t>
      </w:r>
      <w:r w:rsidR="00BB2DAF" w:rsidRPr="006B20D8">
        <w:t>redundanzfreie Datenhaltung</w:t>
      </w:r>
      <w:r w:rsidR="005D1BB3" w:rsidRPr="006B20D8">
        <w:t xml:space="preserve"> (kein überflüssiges mehrfaches </w:t>
      </w:r>
      <w:r w:rsidR="00061226" w:rsidRPr="006B20D8">
        <w:t>Speichern von Daten)</w:t>
      </w:r>
      <w:r w:rsidR="00CE3A3B" w:rsidRPr="006B20D8">
        <w:t>,</w:t>
      </w:r>
      <w:r w:rsidR="0073224D" w:rsidRPr="006B20D8">
        <w:t xml:space="preserve"> parallele Nutzung </w:t>
      </w:r>
      <w:r w:rsidR="00CE3A3B" w:rsidRPr="006B20D8">
        <w:t>der Daten</w:t>
      </w:r>
      <w:r w:rsidR="00C234E9" w:rsidRPr="006B20D8">
        <w:t>,</w:t>
      </w:r>
      <w:r w:rsidR="00017806" w:rsidRPr="006B20D8">
        <w:t xml:space="preserve"> Rechteverwaltung</w:t>
      </w:r>
      <w:r w:rsidR="001A2F4C" w:rsidRPr="006B20D8">
        <w:t xml:space="preserve">, </w:t>
      </w:r>
      <w:r w:rsidR="00C234E9" w:rsidRPr="006B20D8">
        <w:t>Datensicherung</w:t>
      </w:r>
      <w:r w:rsidR="005D1A0E" w:rsidRPr="006B20D8">
        <w:t xml:space="preserve"> (</w:t>
      </w:r>
      <w:r w:rsidR="005D1BB3" w:rsidRPr="006B20D8">
        <w:t xml:space="preserve">Backup für technische Ausfälle und kritische Fehler) </w:t>
      </w:r>
      <w:r w:rsidR="001A2F4C" w:rsidRPr="006B20D8">
        <w:t>und Katalog</w:t>
      </w:r>
      <w:r w:rsidR="005D1A0E" w:rsidRPr="006B20D8">
        <w:t xml:space="preserve"> (Überblick)</w:t>
      </w:r>
      <w:r w:rsidR="001A2F4C" w:rsidRPr="006B20D8">
        <w:t>.</w:t>
      </w:r>
      <w:r w:rsidR="001B1483" w:rsidRPr="006B20D8">
        <w:t xml:space="preserve"> </w:t>
      </w:r>
      <w:sdt>
        <w:sdtPr>
          <w:id w:val="197513538"/>
          <w:citation/>
        </w:sdtPr>
        <w:sdtEndPr/>
        <w:sdtContent>
          <w:r w:rsidR="001167DE" w:rsidRPr="006B20D8">
            <w:fldChar w:fldCharType="begin"/>
          </w:r>
          <w:r w:rsidR="001167DE" w:rsidRPr="006B20D8">
            <w:instrText xml:space="preserve"> CITATION Kle16 \l 1031 </w:instrText>
          </w:r>
          <w:r w:rsidR="001167DE" w:rsidRPr="006B20D8">
            <w:fldChar w:fldCharType="separate"/>
          </w:r>
          <w:r w:rsidR="004B0648" w:rsidRPr="006B20D8">
            <w:t>[</w:t>
          </w:r>
          <w:hyperlink w:anchor="Kle16" w:history="1">
            <w:r w:rsidR="004B0648" w:rsidRPr="006B20D8">
              <w:t>Kle16</w:t>
            </w:r>
          </w:hyperlink>
          <w:r w:rsidR="004B0648" w:rsidRPr="006B20D8">
            <w:t>]</w:t>
          </w:r>
          <w:r w:rsidR="001167DE" w:rsidRPr="006B20D8">
            <w:fldChar w:fldCharType="end"/>
          </w:r>
        </w:sdtContent>
      </w:sdt>
      <w:r w:rsidR="001167DE" w:rsidRPr="006B20D8">
        <w:t xml:space="preserve"> (S.</w:t>
      </w:r>
      <w:r w:rsidR="00CE1A9B" w:rsidRPr="006B20D8">
        <w:t>2</w:t>
      </w:r>
      <w:r w:rsidR="001167DE" w:rsidRPr="006B20D8">
        <w:t>-</w:t>
      </w:r>
      <w:r w:rsidR="001A2F4C" w:rsidRPr="006B20D8">
        <w:t>8</w:t>
      </w:r>
      <w:r w:rsidR="001167DE" w:rsidRPr="006B20D8">
        <w:t>)</w:t>
      </w:r>
      <w:r w:rsidR="00061226" w:rsidRPr="006B20D8">
        <w:t xml:space="preserve"> </w:t>
      </w:r>
      <w:r w:rsidR="00FE05B1" w:rsidRPr="006B20D8">
        <w:t>D</w:t>
      </w:r>
      <w:r w:rsidR="00D46109" w:rsidRPr="006B20D8">
        <w:t xml:space="preserve">as DBMS </w:t>
      </w:r>
      <w:r w:rsidR="00EB701C" w:rsidRPr="006B20D8">
        <w:t xml:space="preserve">legt außerdem </w:t>
      </w:r>
      <w:r w:rsidR="00D46109" w:rsidRPr="006B20D8">
        <w:t>das Daten</w:t>
      </w:r>
      <w:r w:rsidR="00874FD5" w:rsidRPr="006B20D8">
        <w:t>bankmodell fest</w:t>
      </w:r>
      <w:r w:rsidR="00C65DB6" w:rsidRPr="006B20D8">
        <w:t>, w</w:t>
      </w:r>
      <w:r w:rsidR="00253A56">
        <w:t>elches</w:t>
      </w:r>
      <w:r w:rsidR="00C65DB6" w:rsidRPr="006B20D8">
        <w:t xml:space="preserve"> für die Datenbankentwicklung eine </w:t>
      </w:r>
      <w:r w:rsidR="000B0C55" w:rsidRPr="006B20D8">
        <w:t>wichtige</w:t>
      </w:r>
      <w:r w:rsidR="00C65DB6" w:rsidRPr="006B20D8">
        <w:t xml:space="preserve"> Rolle spielt. </w:t>
      </w:r>
      <w:sdt>
        <w:sdtPr>
          <w:id w:val="1285005908"/>
          <w:citation/>
        </w:sdtPr>
        <w:sdtEndPr/>
        <w:sdtContent>
          <w:r w:rsidR="007A4C14" w:rsidRPr="006B20D8">
            <w:fldChar w:fldCharType="begin"/>
          </w:r>
          <w:r w:rsidR="007A4C14" w:rsidRPr="006B20D8">
            <w:instrText xml:space="preserve"> CITATION Kud15 \l 1031 </w:instrText>
          </w:r>
          <w:r w:rsidR="007A4C14" w:rsidRPr="006B20D8">
            <w:fldChar w:fldCharType="separate"/>
          </w:r>
          <w:r w:rsidR="004B0648" w:rsidRPr="006B20D8">
            <w:t>[</w:t>
          </w:r>
          <w:hyperlink w:anchor="Kud15" w:history="1">
            <w:r w:rsidR="004B0648" w:rsidRPr="006B20D8">
              <w:t>Kud15</w:t>
            </w:r>
          </w:hyperlink>
          <w:r w:rsidR="004B0648" w:rsidRPr="006B20D8">
            <w:t>]</w:t>
          </w:r>
          <w:r w:rsidR="007A4C14" w:rsidRPr="006B20D8">
            <w:fldChar w:fldCharType="end"/>
          </w:r>
        </w:sdtContent>
      </w:sdt>
      <w:r w:rsidR="007A4C14" w:rsidRPr="006B20D8">
        <w:t xml:space="preserve"> (S.21)</w:t>
      </w:r>
    </w:p>
    <w:p w14:paraId="16AB893E" w14:textId="0DB9842D" w:rsidR="00877DF5" w:rsidRPr="006B20D8" w:rsidRDefault="00061226" w:rsidP="00D1136C">
      <w:pPr>
        <w:spacing w:after="160" w:line="259" w:lineRule="auto"/>
        <w:jc w:val="left"/>
      </w:pPr>
      <w:r w:rsidRPr="006B20D8">
        <w:br w:type="page"/>
      </w:r>
    </w:p>
    <w:p w14:paraId="5B090EAA" w14:textId="33FF729E" w:rsidR="00AA7750" w:rsidRDefault="00B15964" w:rsidP="006B20D8">
      <w:pPr>
        <w:pStyle w:val="berschrift2"/>
      </w:pPr>
      <w:bookmarkStart w:id="4" w:name="_Toc67832489"/>
      <w:r>
        <w:lastRenderedPageBreak/>
        <w:t>Relationales Datenbankmodell</w:t>
      </w:r>
      <w:r w:rsidR="002666ED">
        <w:t xml:space="preserve"> und Entity-Relationship-Modell</w:t>
      </w:r>
      <w:bookmarkEnd w:id="4"/>
    </w:p>
    <w:p w14:paraId="44BA3267" w14:textId="356F25D3" w:rsidR="007B71D5" w:rsidRDefault="007B71D5" w:rsidP="004C49E2"/>
    <w:p w14:paraId="16BC3C28" w14:textId="5C2F930B" w:rsidR="00AF7A65" w:rsidRDefault="00394860" w:rsidP="004C49E2">
      <w:r>
        <w:t xml:space="preserve">Ein Datenbankmodell </w:t>
      </w:r>
      <w:r w:rsidR="00F465FD">
        <w:t xml:space="preserve">ist </w:t>
      </w:r>
      <w:r w:rsidR="00874441">
        <w:t xml:space="preserve">die abstrahierte </w:t>
      </w:r>
      <w:r w:rsidR="00E45061">
        <w:t xml:space="preserve">Darstellung der Daten und deren Beziehungen, wobei es Gesetzmäßigkeiten gibt, </w:t>
      </w:r>
      <w:r w:rsidR="00E011EA">
        <w:t>die sich</w:t>
      </w:r>
      <w:r w:rsidR="00E45061">
        <w:t xml:space="preserve"> von Modell zu </w:t>
      </w:r>
      <w:r w:rsidR="00044DA9">
        <w:t>Modell</w:t>
      </w:r>
      <w:r w:rsidR="00E011EA">
        <w:t xml:space="preserve"> unterscheiden</w:t>
      </w:r>
      <w:r w:rsidR="00044DA9">
        <w:t>.</w:t>
      </w:r>
      <w:sdt>
        <w:sdtPr>
          <w:id w:val="-528491411"/>
          <w:citation/>
        </w:sdtPr>
        <w:sdtEndPr/>
        <w:sdtContent>
          <w:r w:rsidR="00BB5D39">
            <w:fldChar w:fldCharType="begin"/>
          </w:r>
          <w:r w:rsidR="00BB5D39">
            <w:instrText xml:space="preserve"> CITATION Gei14 \l 1031 </w:instrText>
          </w:r>
          <w:r w:rsidR="00BB5D39">
            <w:fldChar w:fldCharType="separate"/>
          </w:r>
          <w:r w:rsidR="004B0648">
            <w:rPr>
              <w:noProof/>
            </w:rPr>
            <w:t xml:space="preserve"> [</w:t>
          </w:r>
          <w:hyperlink w:anchor="Gei14" w:history="1">
            <w:r w:rsidR="004B0648">
              <w:rPr>
                <w:noProof/>
              </w:rPr>
              <w:t>Gei14</w:t>
            </w:r>
          </w:hyperlink>
          <w:r w:rsidR="004B0648">
            <w:rPr>
              <w:noProof/>
            </w:rPr>
            <w:t>]</w:t>
          </w:r>
          <w:r w:rsidR="00BB5D39">
            <w:fldChar w:fldCharType="end"/>
          </w:r>
        </w:sdtContent>
      </w:sdt>
      <w:r w:rsidR="00BB5D39">
        <w:t xml:space="preserve"> (S.52)</w:t>
      </w:r>
    </w:p>
    <w:p w14:paraId="3F54BE50" w14:textId="77777777" w:rsidR="0067234F" w:rsidRPr="007B71D5" w:rsidRDefault="0067234F" w:rsidP="004C49E2"/>
    <w:p w14:paraId="7D93EFA5" w14:textId="12A8387A" w:rsidR="00061226" w:rsidRDefault="00846836" w:rsidP="00B35D6C">
      <w:pPr>
        <w:rPr>
          <w:noProof/>
        </w:rPr>
      </w:pPr>
      <w:r>
        <w:t xml:space="preserve">Das </w:t>
      </w:r>
      <w:r w:rsidR="006D0494">
        <w:t>r</w:t>
      </w:r>
      <w:r w:rsidR="002B1CCD">
        <w:t>elationale</w:t>
      </w:r>
      <w:r w:rsidR="007864DC">
        <w:t xml:space="preserve"> </w:t>
      </w:r>
      <w:r w:rsidR="0035402D">
        <w:t>Datenbank</w:t>
      </w:r>
      <w:r w:rsidR="006D0494">
        <w:t>modell</w:t>
      </w:r>
      <w:r w:rsidR="0035402D">
        <w:t xml:space="preserve"> </w:t>
      </w:r>
      <w:r w:rsidR="007864DC">
        <w:t xml:space="preserve">ist das </w:t>
      </w:r>
      <w:r w:rsidR="00DA0FC1">
        <w:t xml:space="preserve">meist </w:t>
      </w:r>
      <w:r w:rsidR="00977608">
        <w:t xml:space="preserve">verbreitete </w:t>
      </w:r>
      <w:r w:rsidR="00DA0FC1">
        <w:t>und kommerziell genutzt</w:t>
      </w:r>
      <w:r w:rsidR="00A05933">
        <w:t>e Modell</w:t>
      </w:r>
      <w:r w:rsidR="00DA0FC1">
        <w:t>.</w:t>
      </w:r>
      <w:r w:rsidR="00F12088">
        <w:t xml:space="preserve"> </w:t>
      </w:r>
      <w:r w:rsidR="00160BCA">
        <w:t>Es</w:t>
      </w:r>
      <w:r w:rsidR="00F12088">
        <w:t xml:space="preserve"> </w:t>
      </w:r>
      <w:r w:rsidR="00CF0214">
        <w:t>basiert</w:t>
      </w:r>
      <w:r w:rsidR="00F12088">
        <w:t xml:space="preserve"> auf Tabellen</w:t>
      </w:r>
      <w:r w:rsidR="002027FB">
        <w:t xml:space="preserve"> </w:t>
      </w:r>
      <w:r w:rsidR="002C7B11">
        <w:t>und Beziehungen</w:t>
      </w:r>
      <w:r w:rsidR="0047407C">
        <w:t xml:space="preserve"> und d</w:t>
      </w:r>
      <w:r w:rsidR="00F313BC">
        <w:t xml:space="preserve">ie Abfrage der Daten </w:t>
      </w:r>
      <w:r w:rsidR="00CB2B22">
        <w:t>erfolgt</w:t>
      </w:r>
      <w:r w:rsidR="00F313BC">
        <w:t xml:space="preserve"> über SQL</w:t>
      </w:r>
      <w:r w:rsidR="00E56737">
        <w:fldChar w:fldCharType="begin"/>
      </w:r>
      <w:r w:rsidR="00E56737">
        <w:instrText xml:space="preserve"> XE "</w:instrText>
      </w:r>
      <w:r w:rsidR="00E56737" w:rsidRPr="002F5E66">
        <w:instrText>SQL - Structured Query Language</w:instrText>
      </w:r>
      <w:r w:rsidR="00E56737">
        <w:instrText xml:space="preserve">" </w:instrText>
      </w:r>
      <w:r w:rsidR="00E56737">
        <w:fldChar w:fldCharType="end"/>
      </w:r>
      <w:r w:rsidR="00F313BC">
        <w:t xml:space="preserve"> (Structured Query Language)</w:t>
      </w:r>
      <w:r w:rsidR="002C7B11">
        <w:t xml:space="preserve"> </w:t>
      </w:r>
      <w:sdt>
        <w:sdtPr>
          <w:id w:val="-2009893676"/>
          <w:citation/>
        </w:sdtPr>
        <w:sdtEndPr/>
        <w:sdtContent>
          <w:r w:rsidR="0043564D">
            <w:fldChar w:fldCharType="begin"/>
          </w:r>
          <w:r w:rsidR="0043564D">
            <w:instrText xml:space="preserve"> CITATION Gei14 \l 1031 </w:instrText>
          </w:r>
          <w:r w:rsidR="0043564D">
            <w:fldChar w:fldCharType="separate"/>
          </w:r>
          <w:r w:rsidR="004B0648">
            <w:rPr>
              <w:noProof/>
            </w:rPr>
            <w:t>[</w:t>
          </w:r>
          <w:hyperlink w:anchor="Gei14" w:history="1">
            <w:r w:rsidR="004B0648">
              <w:rPr>
                <w:noProof/>
              </w:rPr>
              <w:t>Gei14</w:t>
            </w:r>
          </w:hyperlink>
          <w:r w:rsidR="004B0648">
            <w:rPr>
              <w:noProof/>
            </w:rPr>
            <w:t>]</w:t>
          </w:r>
          <w:r w:rsidR="0043564D">
            <w:fldChar w:fldCharType="end"/>
          </w:r>
        </w:sdtContent>
      </w:sdt>
      <w:r w:rsidR="0043564D">
        <w:t xml:space="preserve"> (S.60</w:t>
      </w:r>
      <w:r w:rsidR="00D612C3">
        <w:t>-63</w:t>
      </w:r>
      <w:r w:rsidR="0043564D">
        <w:t>)</w:t>
      </w:r>
      <w:r w:rsidR="00977608">
        <w:t>.</w:t>
      </w:r>
      <w:r w:rsidR="00B35D6C">
        <w:t xml:space="preserve"> </w:t>
      </w:r>
      <w:r w:rsidR="00E52775">
        <w:t xml:space="preserve">Für die Konzeption einer relationalen Datenbank wird </w:t>
      </w:r>
      <w:r w:rsidR="002B6EDA">
        <w:t xml:space="preserve">meist das </w:t>
      </w:r>
      <w:r w:rsidR="000C4721">
        <w:t xml:space="preserve">Entity-Relationship-Modell </w:t>
      </w:r>
      <w:r w:rsidR="00AE7955">
        <w:t>(ERM</w:t>
      </w:r>
      <w:r w:rsidR="00AD2AC9">
        <w:fldChar w:fldCharType="begin"/>
      </w:r>
      <w:r w:rsidR="00AD2AC9">
        <w:instrText xml:space="preserve"> XE "</w:instrText>
      </w:r>
      <w:r w:rsidR="00AD2AC9" w:rsidRPr="000140A0">
        <w:instrText>ERM - Entity-Relationship-Modell</w:instrText>
      </w:r>
      <w:r w:rsidR="00AD2AC9">
        <w:instrText xml:space="preserve">" </w:instrText>
      </w:r>
      <w:r w:rsidR="00AD2AC9">
        <w:fldChar w:fldCharType="end"/>
      </w:r>
      <w:r w:rsidR="00AE7955">
        <w:t>) genutzt</w:t>
      </w:r>
      <w:r w:rsidR="0008519D">
        <w:t>.</w:t>
      </w:r>
      <w:r w:rsidR="00B66EE9">
        <w:t xml:space="preserve"> In dieser Arbeit wird die Chen-Notation (Art der Darstellung</w:t>
      </w:r>
      <w:r w:rsidR="00B72D28">
        <w:t xml:space="preserve"> des ERMs</w:t>
      </w:r>
      <w:r w:rsidR="00B66EE9">
        <w:t>)</w:t>
      </w:r>
      <w:r w:rsidR="00F659C2">
        <w:t xml:space="preserve"> genutzt.</w:t>
      </w:r>
      <w:r w:rsidR="002A0F00">
        <w:t xml:space="preserve"> </w:t>
      </w:r>
      <w:r w:rsidR="00CA0441">
        <w:t>E</w:t>
      </w:r>
      <w:r w:rsidR="00256ADB">
        <w:t xml:space="preserve">ine Entität </w:t>
      </w:r>
      <w:r w:rsidR="00450B3F">
        <w:t>(Entity</w:t>
      </w:r>
      <w:r w:rsidR="00E72AE6">
        <w:t>, Tabelle</w:t>
      </w:r>
      <w:r w:rsidR="00450B3F">
        <w:t xml:space="preserve">) </w:t>
      </w:r>
      <w:r w:rsidR="00CA0441">
        <w:t xml:space="preserve">ist </w:t>
      </w:r>
      <w:r w:rsidR="00D92CD0">
        <w:t xml:space="preserve">ein eindeutig unterscheidbares Objekt, </w:t>
      </w:r>
      <w:r w:rsidR="003A467D">
        <w:t>welches</w:t>
      </w:r>
      <w:r w:rsidR="00D92CD0">
        <w:t xml:space="preserve"> abstrakt (</w:t>
      </w:r>
      <w:r w:rsidR="0016366D">
        <w:t xml:space="preserve">z.B. </w:t>
      </w:r>
      <w:r w:rsidR="0009319F">
        <w:t xml:space="preserve">Rechnungen) </w:t>
      </w:r>
      <w:r w:rsidR="00D92CD0">
        <w:t xml:space="preserve">oder real </w:t>
      </w:r>
      <w:r w:rsidR="0009319F">
        <w:t>(</w:t>
      </w:r>
      <w:r w:rsidR="0016366D">
        <w:t xml:space="preserve">z.B. </w:t>
      </w:r>
      <w:r w:rsidR="0009319F">
        <w:t xml:space="preserve">Personen) </w:t>
      </w:r>
      <w:r w:rsidR="00D92CD0">
        <w:t>sein</w:t>
      </w:r>
      <w:r w:rsidR="003A467D">
        <w:t xml:space="preserve"> kann. </w:t>
      </w:r>
      <w:r w:rsidR="003354F8">
        <w:t>Diese Entitäten haben Eigenschaften (</w:t>
      </w:r>
      <w:r w:rsidR="000964E6">
        <w:t>Datum</w:t>
      </w:r>
      <w:r w:rsidR="003354F8">
        <w:t>,</w:t>
      </w:r>
      <w:r w:rsidR="009C600B">
        <w:t xml:space="preserve"> Alter, Namen)</w:t>
      </w:r>
      <w:r w:rsidR="00CA0441">
        <w:t>,</w:t>
      </w:r>
      <w:r w:rsidR="003354F8">
        <w:t xml:space="preserve"> auch Attribute genannt</w:t>
      </w:r>
      <w:r w:rsidR="0004734D">
        <w:t xml:space="preserve">. Zudem </w:t>
      </w:r>
      <w:r w:rsidR="004131AF">
        <w:t>sollte</w:t>
      </w:r>
      <w:r w:rsidR="00766E13">
        <w:t xml:space="preserve"> jede</w:t>
      </w:r>
      <w:r w:rsidR="0004734D">
        <w:t xml:space="preserve"> Entität</w:t>
      </w:r>
      <w:r w:rsidR="00766E13">
        <w:t xml:space="preserve"> mindestens eine </w:t>
      </w:r>
      <w:r w:rsidR="0004734D">
        <w:t>Beziehung</w:t>
      </w:r>
      <w:r w:rsidR="008947E3">
        <w:t xml:space="preserve"> (Relation)</w:t>
      </w:r>
      <w:r w:rsidR="00766E13">
        <w:t xml:space="preserve"> zu einer anderen</w:t>
      </w:r>
      <w:r w:rsidR="0004734D">
        <w:t xml:space="preserve"> </w:t>
      </w:r>
      <w:r w:rsidR="00BA2DA9">
        <w:t>Entität haben</w:t>
      </w:r>
      <w:r w:rsidR="00567240">
        <w:t xml:space="preserve">, welche </w:t>
      </w:r>
      <w:r w:rsidR="0004734D">
        <w:t xml:space="preserve">mittels Primär- und Fremdschlüssel </w:t>
      </w:r>
      <w:r w:rsidR="00567240">
        <w:t xml:space="preserve">realisiert </w:t>
      </w:r>
      <w:r w:rsidR="0004734D">
        <w:t>werden. Der Primärschlüssel</w:t>
      </w:r>
      <w:r w:rsidR="00E95AAA">
        <w:t xml:space="preserve"> (Primary Key, PK</w:t>
      </w:r>
      <w:r w:rsidR="002F35B8">
        <w:fldChar w:fldCharType="begin"/>
      </w:r>
      <w:r w:rsidR="002F35B8">
        <w:instrText xml:space="preserve"> XE "</w:instrText>
      </w:r>
      <w:r w:rsidR="002F35B8" w:rsidRPr="00DC2A5B">
        <w:instrText>PK - Primary Key (Primärschlüssel)</w:instrText>
      </w:r>
      <w:r w:rsidR="002F35B8">
        <w:instrText xml:space="preserve">" </w:instrText>
      </w:r>
      <w:r w:rsidR="002F35B8">
        <w:fldChar w:fldCharType="end"/>
      </w:r>
      <w:r w:rsidR="00E95AAA">
        <w:t xml:space="preserve">) </w:t>
      </w:r>
      <w:r w:rsidR="0004734D">
        <w:t xml:space="preserve">ist </w:t>
      </w:r>
      <w:r w:rsidR="002C0184">
        <w:t xml:space="preserve">ein </w:t>
      </w:r>
      <w:r w:rsidR="0004734D">
        <w:t>eindeutig</w:t>
      </w:r>
      <w:r w:rsidR="002C0184">
        <w:t>es Attribut</w:t>
      </w:r>
      <w:r w:rsidR="0004734D">
        <w:t xml:space="preserve"> für jeden Datensatz</w:t>
      </w:r>
      <w:r w:rsidR="0047407C">
        <w:t xml:space="preserve"> (Zeile)</w:t>
      </w:r>
      <w:r w:rsidR="0004734D">
        <w:t xml:space="preserve"> der Tabelle. Dafür wird meist etwas, wie eine Identifikationsnummer (ID</w:t>
      </w:r>
      <w:r w:rsidR="002F35B8">
        <w:fldChar w:fldCharType="begin"/>
      </w:r>
      <w:r w:rsidR="002F35B8">
        <w:instrText xml:space="preserve"> XE "</w:instrText>
      </w:r>
      <w:r w:rsidR="002F35B8" w:rsidRPr="00084B93">
        <w:instrText>ID - Identifikationsnummer</w:instrText>
      </w:r>
      <w:r w:rsidR="002F35B8">
        <w:instrText xml:space="preserve">" </w:instrText>
      </w:r>
      <w:r w:rsidR="002F35B8">
        <w:fldChar w:fldCharType="end"/>
      </w:r>
      <w:r w:rsidR="0004734D">
        <w:t>) genutzt. Der Fremdschlüssel</w:t>
      </w:r>
      <w:r w:rsidR="000F65E6">
        <w:t xml:space="preserve"> (</w:t>
      </w:r>
      <w:proofErr w:type="spellStart"/>
      <w:r w:rsidR="000F65E6">
        <w:t>Foreign</w:t>
      </w:r>
      <w:proofErr w:type="spellEnd"/>
      <w:r w:rsidR="000F65E6">
        <w:t xml:space="preserve"> Key, FK</w:t>
      </w:r>
      <w:r w:rsidR="002F35B8">
        <w:fldChar w:fldCharType="begin"/>
      </w:r>
      <w:r w:rsidR="002F35B8">
        <w:instrText xml:space="preserve"> XE "</w:instrText>
      </w:r>
      <w:r w:rsidR="002F35B8" w:rsidRPr="00C35C63">
        <w:instrText>FK - Foreign Key (Fremdschlüssel)</w:instrText>
      </w:r>
      <w:r w:rsidR="002F35B8">
        <w:instrText xml:space="preserve">" </w:instrText>
      </w:r>
      <w:r w:rsidR="002F35B8">
        <w:fldChar w:fldCharType="end"/>
      </w:r>
      <w:r w:rsidR="000F65E6">
        <w:t>)</w:t>
      </w:r>
      <w:r w:rsidR="00FE5C24">
        <w:t xml:space="preserve"> (</w:t>
      </w:r>
      <w:r w:rsidR="000F65E6">
        <w:t>PK</w:t>
      </w:r>
      <w:r w:rsidR="00CA581F">
        <w:t xml:space="preserve"> </w:t>
      </w:r>
      <w:r w:rsidR="00036FF8">
        <w:t>der 1. Tabelle</w:t>
      </w:r>
      <w:r w:rsidR="00FE5C24">
        <w:t>)</w:t>
      </w:r>
      <w:r w:rsidR="00036FF8">
        <w:t xml:space="preserve"> </w:t>
      </w:r>
      <w:r w:rsidR="0004734D">
        <w:t>wird in eine andere Tabelle eingefügt</w:t>
      </w:r>
      <w:r w:rsidR="00502AE6">
        <w:t xml:space="preserve"> und</w:t>
      </w:r>
      <w:r w:rsidR="00AC683B">
        <w:t xml:space="preserve"> </w:t>
      </w:r>
      <w:r w:rsidR="00CA581F">
        <w:t>referenziert</w:t>
      </w:r>
      <w:r w:rsidR="0004734D">
        <w:t xml:space="preserve"> </w:t>
      </w:r>
      <w:r w:rsidR="00502AE6">
        <w:t xml:space="preserve">somit </w:t>
      </w:r>
      <w:r w:rsidR="0004734D">
        <w:t>auf die 1. Tabelle</w:t>
      </w:r>
      <w:r w:rsidR="004559DB">
        <w:t xml:space="preserve">. </w:t>
      </w:r>
      <w:r w:rsidR="00A73C95">
        <w:t>Des Weiteren</w:t>
      </w:r>
      <w:r w:rsidR="00B43C45">
        <w:t xml:space="preserve"> </w:t>
      </w:r>
      <w:r w:rsidR="00BB017F">
        <w:t xml:space="preserve">existieren </w:t>
      </w:r>
      <w:r w:rsidR="00502AE6">
        <w:t>drei Arten von Beziehungen: 1:1, 1:N, N:M.</w:t>
      </w:r>
      <w:r w:rsidR="00502AE6" w:rsidRPr="00502AE6">
        <w:t xml:space="preserve"> </w:t>
      </w:r>
      <w:r w:rsidR="00502AE6">
        <w:t>Bei der 1:1 Beziehung steh</w:t>
      </w:r>
      <w:r w:rsidR="00EF28EB">
        <w:t>t</w:t>
      </w:r>
      <w:r w:rsidR="00F50511">
        <w:t xml:space="preserve"> genau</w:t>
      </w:r>
      <w:r w:rsidR="00502AE6">
        <w:t xml:space="preserve"> ein Datensatz der 1. Tabelle</w:t>
      </w:r>
      <w:r w:rsidR="008947E3">
        <w:t xml:space="preserve"> zu einem Datensatz der </w:t>
      </w:r>
      <w:r w:rsidR="0022363D">
        <w:t>2. Tabelle in Relation.</w:t>
      </w:r>
      <w:r w:rsidR="00502AE6">
        <w:t xml:space="preserve"> Entsprechend steht bei der 1:</w:t>
      </w:r>
      <w:r w:rsidR="0022363D">
        <w:t>N</w:t>
      </w:r>
      <w:r w:rsidR="00502AE6">
        <w:t xml:space="preserve"> Beziehung ein Datensatz der 1. Tabelle </w:t>
      </w:r>
      <w:r w:rsidR="0022363D">
        <w:t xml:space="preserve">zu beliebig vielen Datensätzen der 2. </w:t>
      </w:r>
      <w:r w:rsidR="008F22F0">
        <w:t>T</w:t>
      </w:r>
      <w:r w:rsidR="0022363D">
        <w:t>abelle in Relation</w:t>
      </w:r>
      <w:r w:rsidR="00502AE6">
        <w:t xml:space="preserve"> und bei N:M beliebig viele zu beliebig vielen</w:t>
      </w:r>
      <w:r w:rsidR="00C01C54">
        <w:t xml:space="preserve"> (</w:t>
      </w:r>
      <w:r w:rsidR="00204C54">
        <w:t>als Beispiel</w:t>
      </w:r>
      <w:r w:rsidR="00C01C54" w:rsidRPr="00D57B77">
        <w:t xml:space="preserve"> </w:t>
      </w:r>
      <w:r w:rsidR="000010DC" w:rsidRPr="00D57B77">
        <w:t>siehe Abbildung 1</w:t>
      </w:r>
      <w:r w:rsidR="00480E69">
        <w:t xml:space="preserve"> S.3</w:t>
      </w:r>
      <w:r w:rsidR="00D57B77" w:rsidRPr="00D57B77">
        <w:t xml:space="preserve"> </w:t>
      </w:r>
      <w:r w:rsidR="00C1069B" w:rsidRPr="00D57B77">
        <w:t>und Anhang</w:t>
      </w:r>
      <w:r w:rsidR="003255C9" w:rsidRPr="00D57B77">
        <w:t>:</w:t>
      </w:r>
      <w:r w:rsidR="00E20608" w:rsidRPr="00D57B77">
        <w:t xml:space="preserve"> Tabelle </w:t>
      </w:r>
      <w:r w:rsidR="00DA1B63" w:rsidRPr="00D57B77">
        <w:t>2</w:t>
      </w:r>
      <w:r w:rsidR="000D6710" w:rsidRPr="00D57B77">
        <w:t xml:space="preserve"> S.1</w:t>
      </w:r>
      <w:r w:rsidR="00AD4D2E">
        <w:t>2</w:t>
      </w:r>
      <w:r w:rsidR="00D57B77">
        <w:t>)</w:t>
      </w:r>
      <w:r w:rsidR="00024799">
        <w:t xml:space="preserve">. </w:t>
      </w:r>
      <w:r w:rsidR="00B93963">
        <w:t xml:space="preserve">Jedoch reicht ein ERM nicht </w:t>
      </w:r>
      <w:r w:rsidR="004F56FA">
        <w:t>aus,</w:t>
      </w:r>
      <w:r w:rsidR="00B93963">
        <w:t xml:space="preserve"> um alle Redundanzen zu be</w:t>
      </w:r>
      <w:r w:rsidR="00052B72">
        <w:t xml:space="preserve">heben. </w:t>
      </w:r>
      <w:r w:rsidR="00377596">
        <w:t>Folglich werde</w:t>
      </w:r>
      <w:r w:rsidR="00A92F0A">
        <w:t>n</w:t>
      </w:r>
      <w:r w:rsidR="00052B72">
        <w:t xml:space="preserve"> Normalisierungen</w:t>
      </w:r>
      <w:r w:rsidR="006C3123">
        <w:t xml:space="preserve"> </w:t>
      </w:r>
      <w:r w:rsidR="00C0438B">
        <w:t xml:space="preserve">von Relationen </w:t>
      </w:r>
      <w:r w:rsidR="006C3123">
        <w:t>(Normalformen)</w:t>
      </w:r>
      <w:r w:rsidR="00A92F0A">
        <w:t xml:space="preserve"> benötigt</w:t>
      </w:r>
      <w:r w:rsidR="00052B72">
        <w:t>.</w:t>
      </w:r>
      <w:r w:rsidR="00EF60C4">
        <w:t xml:space="preserve"> Es gibt </w:t>
      </w:r>
      <w:r w:rsidR="00AC3E86">
        <w:t>fünf</w:t>
      </w:r>
      <w:r w:rsidR="00EF60C4">
        <w:t xml:space="preserve"> Normalformen</w:t>
      </w:r>
      <w:r w:rsidR="00A12816">
        <w:t xml:space="preserve"> (über </w:t>
      </w:r>
      <w:r w:rsidR="00DE496D">
        <w:t>die sechste</w:t>
      </w:r>
      <w:r w:rsidR="00A12816">
        <w:t xml:space="preserve"> wird diskutiert)</w:t>
      </w:r>
      <w:r w:rsidR="00D84BE5">
        <w:t>, wobei jedoch nur die ersten drei für diese Arbeit eine Relevanz haben.</w:t>
      </w:r>
      <w:r w:rsidR="00652090">
        <w:t xml:space="preserve"> </w:t>
      </w:r>
      <w:r w:rsidR="007F1F75">
        <w:t>D</w:t>
      </w:r>
      <w:r w:rsidR="00652090">
        <w:t xml:space="preserve">ie </w:t>
      </w:r>
      <w:r w:rsidR="00945BAF">
        <w:t>darauffolgenden</w:t>
      </w:r>
      <w:r w:rsidR="00652090">
        <w:t xml:space="preserve"> </w:t>
      </w:r>
      <w:r w:rsidR="00945BAF">
        <w:t xml:space="preserve">Normalformen </w:t>
      </w:r>
      <w:r w:rsidR="007F1F75">
        <w:t xml:space="preserve">setzen </w:t>
      </w:r>
      <w:r w:rsidR="00945BAF">
        <w:t xml:space="preserve">die vorherige Normalform als </w:t>
      </w:r>
      <w:r w:rsidR="00CE224B">
        <w:t>Bedingung</w:t>
      </w:r>
      <w:r w:rsidR="00945BAF">
        <w:t xml:space="preserve"> voraus.</w:t>
      </w:r>
      <w:r w:rsidR="00D84BE5">
        <w:t xml:space="preserve"> </w:t>
      </w:r>
      <w:r w:rsidR="00B7479E">
        <w:t xml:space="preserve">Die 1. Normalform </w:t>
      </w:r>
      <w:r w:rsidR="00566CBE">
        <w:t xml:space="preserve">wird erreicht, wenn </w:t>
      </w:r>
      <w:r w:rsidR="007154F0">
        <w:t>alle Attribute</w:t>
      </w:r>
      <w:r w:rsidR="000E5A41">
        <w:t xml:space="preserve"> (kein Schlüssel</w:t>
      </w:r>
      <w:r w:rsidR="00E303C9">
        <w:t>attribut</w:t>
      </w:r>
      <w:r w:rsidR="001234F4">
        <w:t xml:space="preserve"> - </w:t>
      </w:r>
      <w:proofErr w:type="spellStart"/>
      <w:r w:rsidR="001234F4">
        <w:t>kS</w:t>
      </w:r>
      <w:proofErr w:type="spellEnd"/>
      <w:r w:rsidR="00E303C9">
        <w:fldChar w:fldCharType="begin"/>
      </w:r>
      <w:r w:rsidR="00E303C9">
        <w:instrText xml:space="preserve"> XE "</w:instrText>
      </w:r>
      <w:r w:rsidR="00E303C9" w:rsidRPr="00F315E0">
        <w:instrText>kS - kein Schlüsselattribut</w:instrText>
      </w:r>
      <w:r w:rsidR="00E303C9">
        <w:instrText xml:space="preserve">" </w:instrText>
      </w:r>
      <w:r w:rsidR="00E303C9">
        <w:fldChar w:fldCharType="end"/>
      </w:r>
      <w:r w:rsidR="000E5A41">
        <w:t>)</w:t>
      </w:r>
      <w:r w:rsidR="007154F0">
        <w:t xml:space="preserve"> nur atomare (einfache) Werte enthalten</w:t>
      </w:r>
      <w:r w:rsidR="0084566F">
        <w:t xml:space="preserve"> und ein eindeutiger Primärschlüssel gegeben ist</w:t>
      </w:r>
      <w:r w:rsidR="00CE224B">
        <w:t xml:space="preserve">. </w:t>
      </w:r>
      <w:r w:rsidR="00FD77D8">
        <w:t>Bei der 2. Normalform</w:t>
      </w:r>
      <w:r w:rsidR="007E69F8">
        <w:t xml:space="preserve"> muss jedes Attribut</w:t>
      </w:r>
      <w:r w:rsidR="007C6B41">
        <w:t xml:space="preserve"> (</w:t>
      </w:r>
      <w:proofErr w:type="spellStart"/>
      <w:r w:rsidR="007C6B41">
        <w:t>kS</w:t>
      </w:r>
      <w:proofErr w:type="spellEnd"/>
      <w:r w:rsidR="007C6B41">
        <w:t>)</w:t>
      </w:r>
      <w:r w:rsidR="007E69F8">
        <w:t xml:space="preserve"> vom PK voll funktional abhängig sein. </w:t>
      </w:r>
      <w:r w:rsidR="00B8698D">
        <w:t>Schließlich darf</w:t>
      </w:r>
      <w:r w:rsidR="007E69F8">
        <w:t xml:space="preserve"> </w:t>
      </w:r>
      <w:r w:rsidR="00C037AC">
        <w:t xml:space="preserve">bei </w:t>
      </w:r>
      <w:r w:rsidR="007E69F8">
        <w:t>der 3. Normalform</w:t>
      </w:r>
      <w:r w:rsidR="00B86DDF">
        <w:t xml:space="preserve"> kein Attribut (</w:t>
      </w:r>
      <w:proofErr w:type="spellStart"/>
      <w:r w:rsidR="001234F4">
        <w:t>k</w:t>
      </w:r>
      <w:r w:rsidR="00B86DDF">
        <w:t>S</w:t>
      </w:r>
      <w:proofErr w:type="spellEnd"/>
      <w:r w:rsidR="00400C21">
        <w:t>)</w:t>
      </w:r>
      <w:r w:rsidR="00A71A9D">
        <w:t xml:space="preserve"> vo</w:t>
      </w:r>
      <w:r w:rsidR="002C1538">
        <w:t>m PK transitiv abhängen, d.h.</w:t>
      </w:r>
      <w:r w:rsidR="00371C57">
        <w:t xml:space="preserve"> </w:t>
      </w:r>
      <w:r w:rsidR="001234F4">
        <w:t>kein</w:t>
      </w:r>
      <w:r w:rsidR="00371C57">
        <w:t xml:space="preserve"> </w:t>
      </w:r>
      <w:r w:rsidR="001234F4">
        <w:t>Attribut (</w:t>
      </w:r>
      <w:proofErr w:type="spellStart"/>
      <w:r w:rsidR="001234F4">
        <w:t>kS</w:t>
      </w:r>
      <w:proofErr w:type="spellEnd"/>
      <w:r w:rsidR="001234F4">
        <w:t xml:space="preserve">) darf </w:t>
      </w:r>
      <w:r w:rsidR="00371C57">
        <w:t>abhängig von einem anderen Attribut sein (</w:t>
      </w:r>
      <w:proofErr w:type="spellStart"/>
      <w:r w:rsidR="00371C57">
        <w:t>kS</w:t>
      </w:r>
      <w:proofErr w:type="spellEnd"/>
      <w:r w:rsidR="00371C57">
        <w:t>).</w:t>
      </w:r>
      <w:r w:rsidR="0004167C">
        <w:t xml:space="preserve"> </w:t>
      </w:r>
      <w:sdt>
        <w:sdtPr>
          <w:id w:val="-56321355"/>
          <w:citation/>
        </w:sdtPr>
        <w:sdtEndPr/>
        <w:sdtContent>
          <w:r w:rsidR="0046089D">
            <w:fldChar w:fldCharType="begin"/>
          </w:r>
          <w:r w:rsidR="0046089D">
            <w:instrText xml:space="preserve"> CITATION Sch17 \l 1031 </w:instrText>
          </w:r>
          <w:r w:rsidR="0046089D">
            <w:fldChar w:fldCharType="separate"/>
          </w:r>
          <w:r w:rsidR="004B0648">
            <w:rPr>
              <w:noProof/>
            </w:rPr>
            <w:t>[</w:t>
          </w:r>
          <w:hyperlink w:anchor="Sch17" w:history="1">
            <w:r w:rsidR="004B0648">
              <w:rPr>
                <w:noProof/>
              </w:rPr>
              <w:t>Sch17</w:t>
            </w:r>
          </w:hyperlink>
          <w:r w:rsidR="004B0648">
            <w:rPr>
              <w:noProof/>
            </w:rPr>
            <w:t>]</w:t>
          </w:r>
          <w:r w:rsidR="0046089D">
            <w:fldChar w:fldCharType="end"/>
          </w:r>
        </w:sdtContent>
      </w:sdt>
      <w:r w:rsidR="0046089D">
        <w:t xml:space="preserve"> (S.</w:t>
      </w:r>
      <w:r w:rsidR="004B0849">
        <w:t>58</w:t>
      </w:r>
      <w:r w:rsidR="0046089D">
        <w:t>-</w:t>
      </w:r>
      <w:r w:rsidR="00DF212A">
        <w:t>82</w:t>
      </w:r>
      <w:r w:rsidR="0046089D">
        <w:t>)</w:t>
      </w:r>
      <w:r w:rsidR="008F22F0" w:rsidRPr="008F22F0">
        <w:rPr>
          <w:noProof/>
        </w:rPr>
        <w:t xml:space="preserve"> </w:t>
      </w:r>
    </w:p>
    <w:p w14:paraId="2694C409" w14:textId="4F7A7FAF" w:rsidR="006E3CB5" w:rsidRDefault="008F22F0" w:rsidP="00B35D6C">
      <w:r>
        <w:rPr>
          <w:noProof/>
        </w:rPr>
        <w:drawing>
          <wp:inline distT="0" distB="0" distL="0" distR="0" wp14:anchorId="49870EBE" wp14:editId="154CAF6F">
            <wp:extent cx="5761266" cy="2121863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6" cy="212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148A" w14:textId="290CA640" w:rsidR="00852481" w:rsidRDefault="006E3CB5" w:rsidP="00953A72">
      <w:pPr>
        <w:pStyle w:val="Beschriftung"/>
      </w:pPr>
      <w:bookmarkStart w:id="5" w:name="_Toc67832498"/>
      <w:r>
        <w:t xml:space="preserve">Abbildung </w:t>
      </w:r>
      <w:fldSimple w:instr=" SEQ Abbildung \* ARABIC ">
        <w:r w:rsidR="0098044D">
          <w:rPr>
            <w:noProof/>
          </w:rPr>
          <w:t>1</w:t>
        </w:r>
      </w:fldSimple>
      <w:r w:rsidR="00071AAB">
        <w:rPr>
          <w:noProof/>
        </w:rPr>
        <w:t>:</w:t>
      </w:r>
      <w:r>
        <w:t xml:space="preserve"> Beispiel ERM in Chen-Notation, Rechtecke sind </w:t>
      </w:r>
      <w:r w:rsidR="00B82D9B">
        <w:t>Entitäten, Rauten sind Beziehungen</w:t>
      </w:r>
      <w:r w:rsidR="00153D09">
        <w:t xml:space="preserve"> mit deren Beziehungsart</w:t>
      </w:r>
      <w:r w:rsidR="00AC4FB5">
        <w:t>, Ellipsen sind Attribute, P</w:t>
      </w:r>
      <w:r w:rsidR="00153D09">
        <w:t>rimärschlüssel</w:t>
      </w:r>
      <w:r w:rsidR="004A3CCF">
        <w:t xml:space="preserve"> sind </w:t>
      </w:r>
      <w:r w:rsidR="00097305">
        <w:t>unterstrichen</w:t>
      </w:r>
      <w:r w:rsidR="00153D09">
        <w:t>,</w:t>
      </w:r>
      <w:r w:rsidR="004A3CCF">
        <w:t xml:space="preserve"> Fremdschlüssel nicht gekennzeichnet.</w:t>
      </w:r>
      <w:bookmarkEnd w:id="5"/>
    </w:p>
    <w:p w14:paraId="4B9A5A89" w14:textId="77777777" w:rsidR="000B0A70" w:rsidRPr="000B0A70" w:rsidRDefault="000B0A70" w:rsidP="000B0A70"/>
    <w:p w14:paraId="5E31E881" w14:textId="2FF28BD3" w:rsidR="00225BC8" w:rsidRPr="00037CA0" w:rsidRDefault="00225BC8" w:rsidP="004C49E2">
      <w:pPr>
        <w:pStyle w:val="berschrift1"/>
      </w:pPr>
      <w:bookmarkStart w:id="6" w:name="_Toc67832490"/>
      <w:r w:rsidRPr="00037CA0">
        <w:lastRenderedPageBreak/>
        <w:t>VR</w:t>
      </w:r>
      <w:r w:rsidR="009B36C9">
        <w:t>-</w:t>
      </w:r>
      <w:r w:rsidRPr="00037CA0">
        <w:t>Klassenzimmer</w:t>
      </w:r>
      <w:bookmarkEnd w:id="6"/>
    </w:p>
    <w:p w14:paraId="4268BBC3" w14:textId="77777777" w:rsidR="00C9374C" w:rsidRDefault="00C9374C" w:rsidP="004C49E2"/>
    <w:p w14:paraId="4E393969" w14:textId="4F6E8A52" w:rsidR="009E4984" w:rsidRDefault="00225BC8" w:rsidP="004C49E2">
      <w:r>
        <w:t>Virtual</w:t>
      </w:r>
      <w:r w:rsidR="009D6257">
        <w:t xml:space="preserve"> Reality</w:t>
      </w:r>
      <w:r w:rsidR="00911E70">
        <w:t xml:space="preserve"> </w:t>
      </w:r>
      <w:r w:rsidR="001661E4">
        <w:t>(Virtuelle Realität oder VR</w:t>
      </w:r>
      <w:r w:rsidR="00D53689">
        <w:fldChar w:fldCharType="begin"/>
      </w:r>
      <w:r w:rsidR="00D53689">
        <w:instrText xml:space="preserve"> XE "</w:instrText>
      </w:r>
      <w:r w:rsidR="00D53689" w:rsidRPr="00BD4D01">
        <w:instrText>VR - Virtual Reality</w:instrText>
      </w:r>
      <w:r w:rsidR="00D53689">
        <w:instrText xml:space="preserve">" </w:instrText>
      </w:r>
      <w:r w:rsidR="00D53689">
        <w:fldChar w:fldCharType="end"/>
      </w:r>
      <w:r w:rsidR="001661E4">
        <w:t>) ist e</w:t>
      </w:r>
      <w:r w:rsidR="00EC72FF">
        <w:t>ine dreidimensionale computergenerierte Umgebung.</w:t>
      </w:r>
      <w:r w:rsidR="00D11E0E">
        <w:t xml:space="preserve"> Dabei </w:t>
      </w:r>
      <w:r w:rsidR="00C77DFA">
        <w:t xml:space="preserve">wird das Ziel verfolgt, </w:t>
      </w:r>
      <w:r w:rsidR="00BF70B8">
        <w:t>eine Si</w:t>
      </w:r>
      <w:r w:rsidR="00297662">
        <w:t xml:space="preserve">tuation nachzubilden, </w:t>
      </w:r>
      <w:r w:rsidR="00531493">
        <w:t>mit welcher</w:t>
      </w:r>
      <w:r w:rsidR="00297662">
        <w:t xml:space="preserve"> der Nutzer (User) interagiert</w:t>
      </w:r>
      <w:r w:rsidR="00347CDF">
        <w:t>.</w:t>
      </w:r>
      <w:r w:rsidR="00F77E0B">
        <w:t xml:space="preserve"> </w:t>
      </w:r>
      <w:r w:rsidR="00347CDF">
        <w:t>M</w:t>
      </w:r>
      <w:r w:rsidR="00F77E0B">
        <w:t xml:space="preserve">ittels </w:t>
      </w:r>
      <w:r w:rsidR="00347CDF">
        <w:t xml:space="preserve">gezielten </w:t>
      </w:r>
      <w:r w:rsidR="00F77E0B">
        <w:t>Feedback</w:t>
      </w:r>
      <w:r w:rsidR="00347CDF">
        <w:t>s und Reflexion</w:t>
      </w:r>
      <w:r w:rsidR="00200CF9">
        <w:t xml:space="preserve"> lässt sich dadurch Wissen aneignen.</w:t>
      </w:r>
      <w:r w:rsidR="00F77E0B">
        <w:t xml:space="preserve"> </w:t>
      </w:r>
      <w:sdt>
        <w:sdtPr>
          <w:id w:val="99532192"/>
          <w:citation/>
        </w:sdtPr>
        <w:sdtEndPr/>
        <w:sdtContent>
          <w:r w:rsidR="00B200F3">
            <w:fldChar w:fldCharType="begin"/>
          </w:r>
          <w:r w:rsidR="00B200F3">
            <w:instrText xml:space="preserve"> CITATION Lac20 \l 1031 </w:instrText>
          </w:r>
          <w:r w:rsidR="00B200F3">
            <w:fldChar w:fldCharType="separate"/>
          </w:r>
          <w:r w:rsidR="004B0648">
            <w:rPr>
              <w:noProof/>
            </w:rPr>
            <w:t>[</w:t>
          </w:r>
          <w:hyperlink w:anchor="Lac20" w:history="1">
            <w:r w:rsidR="004B0648">
              <w:rPr>
                <w:noProof/>
              </w:rPr>
              <w:t>Lac20</w:t>
            </w:r>
          </w:hyperlink>
          <w:r w:rsidR="004B0648">
            <w:rPr>
              <w:noProof/>
            </w:rPr>
            <w:t>]</w:t>
          </w:r>
          <w:r w:rsidR="00B200F3">
            <w:fldChar w:fldCharType="end"/>
          </w:r>
        </w:sdtContent>
      </w:sdt>
      <w:r w:rsidR="00C9374C">
        <w:t xml:space="preserve"> (S.76)</w:t>
      </w:r>
      <w:r w:rsidR="00592836">
        <w:t xml:space="preserve"> Dies</w:t>
      </w:r>
      <w:r w:rsidR="00D80E19">
        <w:t>e Umgebung</w:t>
      </w:r>
      <w:r w:rsidR="00592836">
        <w:t xml:space="preserve"> kann über ein Head-Mounted-D</w:t>
      </w:r>
      <w:r w:rsidR="00AB7986">
        <w:t>isplay (</w:t>
      </w:r>
      <w:r w:rsidR="00B64098">
        <w:t xml:space="preserve">sogenannte </w:t>
      </w:r>
      <w:r w:rsidR="00AB7986">
        <w:t xml:space="preserve">VR-Brille) </w:t>
      </w:r>
      <w:r w:rsidR="00D80E19">
        <w:t xml:space="preserve">dargestellt </w:t>
      </w:r>
      <w:r w:rsidR="00AB7986">
        <w:t>werden.</w:t>
      </w:r>
    </w:p>
    <w:p w14:paraId="5FD40EB5" w14:textId="4A32CDE2" w:rsidR="00D91F1F" w:rsidRDefault="009E4984" w:rsidP="00D91F1F">
      <w:pPr>
        <w:keepNext/>
      </w:pPr>
      <w:r w:rsidRPr="005E1A08">
        <w:t>Das V</w:t>
      </w:r>
      <w:r w:rsidR="009B36C9">
        <w:t>R</w:t>
      </w:r>
      <w:r w:rsidR="001A5B1D">
        <w:t>-</w:t>
      </w:r>
      <w:r w:rsidRPr="005E1A08">
        <w:t>Klassenzimmer ist ein Projekt von Axel Wiepke, Raphael Zender</w:t>
      </w:r>
      <w:r w:rsidR="00570BFE">
        <w:t>, sowie</w:t>
      </w:r>
      <w:r w:rsidR="00440982">
        <w:t xml:space="preserve"> </w:t>
      </w:r>
      <w:r w:rsidR="00440982" w:rsidRPr="005E1A08">
        <w:t>Eric</w:t>
      </w:r>
      <w:r w:rsidR="00440982">
        <w:t xml:space="preserve"> und Dirk</w:t>
      </w:r>
      <w:r w:rsidR="00440982" w:rsidRPr="005E1A08">
        <w:t xml:space="preserve"> Richter</w:t>
      </w:r>
      <w:sdt>
        <w:sdtPr>
          <w:id w:val="-982157257"/>
          <w:citation/>
        </w:sdtPr>
        <w:sdtEndPr/>
        <w:sdtContent>
          <w:r w:rsidR="00A400F9">
            <w:fldChar w:fldCharType="begin"/>
          </w:r>
          <w:r w:rsidR="00A400F9">
            <w:instrText xml:space="preserve"> CITATION Wie19 \l 1031 </w:instrText>
          </w:r>
          <w:r w:rsidR="00A400F9">
            <w:fldChar w:fldCharType="separate"/>
          </w:r>
          <w:r w:rsidR="004B0648">
            <w:rPr>
              <w:noProof/>
            </w:rPr>
            <w:t xml:space="preserve"> [</w:t>
          </w:r>
          <w:hyperlink w:anchor="Wie19" w:history="1">
            <w:r w:rsidR="004B0648">
              <w:rPr>
                <w:noProof/>
              </w:rPr>
              <w:t>Wie19</w:t>
            </w:r>
          </w:hyperlink>
          <w:r w:rsidR="004B0648">
            <w:rPr>
              <w:noProof/>
            </w:rPr>
            <w:t>]</w:t>
          </w:r>
          <w:r w:rsidR="00A400F9">
            <w:fldChar w:fldCharType="end"/>
          </w:r>
        </w:sdtContent>
      </w:sdt>
      <w:r w:rsidRPr="005E1A08">
        <w:t xml:space="preserve">. </w:t>
      </w:r>
      <w:r>
        <w:t>Das Projekt</w:t>
      </w:r>
      <w:r w:rsidRPr="005E1A08">
        <w:t xml:space="preserve"> dient dem Verhaltenstraining von</w:t>
      </w:r>
      <w:r w:rsidR="00F71A6C" w:rsidRPr="00F71A6C">
        <w:t xml:space="preserve"> </w:t>
      </w:r>
      <w:r w:rsidR="00F71A6C">
        <w:t>Lehramtsstudentinnen</w:t>
      </w:r>
      <w:r w:rsidRPr="005E1A08">
        <w:t xml:space="preserve"> </w:t>
      </w:r>
      <w:r w:rsidR="00F71A6C">
        <w:t xml:space="preserve">und </w:t>
      </w:r>
      <w:r w:rsidR="00AC2465">
        <w:t>Lehramtsstudenten (</w:t>
      </w:r>
      <w:proofErr w:type="spellStart"/>
      <w:r w:rsidR="00AC2465">
        <w:t>LuL</w:t>
      </w:r>
      <w:proofErr w:type="spellEnd"/>
      <w:r w:rsidR="000E1677">
        <w:fldChar w:fldCharType="begin"/>
      </w:r>
      <w:r w:rsidR="000E1677">
        <w:instrText xml:space="preserve"> XE "</w:instrText>
      </w:r>
      <w:r w:rsidR="000E1677" w:rsidRPr="006378C9">
        <w:instrText>LuL - Lehramtsstudentinnen und Lehramtsstudenten</w:instrText>
      </w:r>
      <w:r w:rsidR="000E1677">
        <w:instrText xml:space="preserve">" </w:instrText>
      </w:r>
      <w:r w:rsidR="000E1677">
        <w:fldChar w:fldCharType="end"/>
      </w:r>
      <w:r w:rsidR="00AC2465">
        <w:t>)</w:t>
      </w:r>
      <w:r w:rsidRPr="005E1A08">
        <w:t xml:space="preserve"> und soll ihnen die Möglichkeit bieten sich auf den späteren realen Unterricht vorzubereiten</w:t>
      </w:r>
      <w:r w:rsidR="00CD2871">
        <w:t>.</w:t>
      </w:r>
      <w:r w:rsidRPr="005E1A08">
        <w:t xml:space="preserve"> </w:t>
      </w:r>
      <w:r w:rsidR="00CD2871">
        <w:t xml:space="preserve">Dabei </w:t>
      </w:r>
      <w:r w:rsidR="0073433C" w:rsidRPr="005E1A08">
        <w:t>üben</w:t>
      </w:r>
      <w:r w:rsidR="00CD2871">
        <w:t xml:space="preserve"> sie</w:t>
      </w:r>
      <w:r w:rsidR="0073433C" w:rsidRPr="005E1A08">
        <w:t>,</w:t>
      </w:r>
      <w:r w:rsidRPr="005E1A08">
        <w:t xml:space="preserve"> praxisnah und zielgerichtet auf </w:t>
      </w:r>
      <w:r w:rsidR="00B01BA5">
        <w:t xml:space="preserve"> Unterrichtsstörungen </w:t>
      </w:r>
      <w:r w:rsidRPr="005E1A08">
        <w:t>einzugehen. Es wird ein Klassenzimmer nachgebildet</w:t>
      </w:r>
      <w:r>
        <w:t xml:space="preserve">, </w:t>
      </w:r>
      <w:r w:rsidRPr="005E1A08">
        <w:t>worin sich virtuelle Schüler</w:t>
      </w:r>
      <w:r w:rsidR="00F27C76">
        <w:t>innen und Schüler (</w:t>
      </w:r>
      <w:proofErr w:type="spellStart"/>
      <w:r w:rsidR="00954460">
        <w:t>v</w:t>
      </w:r>
      <w:r w:rsidR="00F27C76">
        <w:t>SuS</w:t>
      </w:r>
      <w:proofErr w:type="spellEnd"/>
      <w:r w:rsidR="00C10527">
        <w:fldChar w:fldCharType="begin"/>
      </w:r>
      <w:r w:rsidR="00C10527">
        <w:instrText xml:space="preserve"> XE "</w:instrText>
      </w:r>
      <w:r w:rsidR="00C10527" w:rsidRPr="001A5AC4">
        <w:instrText>vSuS - virtuelle Schülerinnen und Schüler</w:instrText>
      </w:r>
      <w:r w:rsidR="00C10527">
        <w:instrText xml:space="preserve">" </w:instrText>
      </w:r>
      <w:r w:rsidR="00C10527">
        <w:fldChar w:fldCharType="end"/>
      </w:r>
      <w:r w:rsidR="00F27C76">
        <w:t>)</w:t>
      </w:r>
      <w:r w:rsidRPr="005E1A08">
        <w:t xml:space="preserve"> befinden</w:t>
      </w:r>
      <w:r>
        <w:t xml:space="preserve"> </w:t>
      </w:r>
      <w:r w:rsidRPr="005E1A08">
        <w:t>(siehe Abbildung</w:t>
      </w:r>
      <w:r w:rsidR="00D950A4">
        <w:t xml:space="preserve"> </w:t>
      </w:r>
      <w:r w:rsidR="008A3B16">
        <w:t>3</w:t>
      </w:r>
      <w:r w:rsidR="00BC4C4E">
        <w:t xml:space="preserve"> S.</w:t>
      </w:r>
      <w:r w:rsidR="00062BB3">
        <w:t>4</w:t>
      </w:r>
      <w:r w:rsidRPr="005E1A08">
        <w:t>).</w:t>
      </w:r>
    </w:p>
    <w:p w14:paraId="21718F77" w14:textId="4E7B00A1" w:rsidR="00D91F1F" w:rsidRDefault="009E4984" w:rsidP="00D91F1F">
      <w:pPr>
        <w:keepNext/>
      </w:pPr>
      <w:r>
        <w:t xml:space="preserve"> </w:t>
      </w:r>
      <w:r w:rsidR="00D91F1F" w:rsidRPr="00D91F1F">
        <w:rPr>
          <w:noProof/>
        </w:rPr>
        <w:drawing>
          <wp:inline distT="0" distB="0" distL="0" distR="0" wp14:anchorId="33C8E121" wp14:editId="124E54B4">
            <wp:extent cx="5757342" cy="2017987"/>
            <wp:effectExtent l="0" t="0" r="0" b="1905"/>
            <wp:docPr id="10" name="Inhaltsplatzhalter 7">
              <a:extLst xmlns:a="http://schemas.openxmlformats.org/drawingml/2006/main">
                <a:ext uri="{FF2B5EF4-FFF2-40B4-BE49-F238E27FC236}">
                  <a16:creationId xmlns:a16="http://schemas.microsoft.com/office/drawing/2014/main" id="{59F89E6C-87D8-4961-8FBB-82C9AEB1D3D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haltsplatzhalter 7">
                      <a:extLst>
                        <a:ext uri="{FF2B5EF4-FFF2-40B4-BE49-F238E27FC236}">
                          <a16:creationId xmlns:a16="http://schemas.microsoft.com/office/drawing/2014/main" id="{59F89E6C-87D8-4961-8FBB-82C9AEB1D3D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0" t="3874" b="25283"/>
                    <a:stretch/>
                  </pic:blipFill>
                  <pic:spPr bwMode="auto">
                    <a:xfrm>
                      <a:off x="0" y="0"/>
                      <a:ext cx="5795616" cy="203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E3BA3" w14:textId="0A7E0416" w:rsidR="00043A2F" w:rsidRPr="00B57569" w:rsidRDefault="00D91F1F" w:rsidP="00D91F1F">
      <w:pPr>
        <w:pStyle w:val="Beschriftung"/>
      </w:pPr>
      <w:bookmarkStart w:id="7" w:name="_Toc67832499"/>
      <w:r>
        <w:t xml:space="preserve">Abbildung </w:t>
      </w:r>
      <w:fldSimple w:instr=" SEQ Abbildung \* ARABIC ">
        <w:r w:rsidR="0098044D">
          <w:rPr>
            <w:noProof/>
          </w:rPr>
          <w:t>2</w:t>
        </w:r>
      </w:fldSimple>
      <w:r w:rsidR="00624BD0">
        <w:rPr>
          <w:noProof/>
        </w:rPr>
        <w:t>:</w:t>
      </w:r>
      <w:r>
        <w:t xml:space="preserve"> Screenshot aus dem VR-Klassenzimmer mit Schülern in Gruppenarbeit.</w:t>
      </w:r>
      <w:bookmarkEnd w:id="7"/>
    </w:p>
    <w:p w14:paraId="683E311E" w14:textId="2CFF2F79" w:rsidR="00BB2017" w:rsidRDefault="009E4984" w:rsidP="004C49E2">
      <w:r w:rsidRPr="00B57569">
        <w:t xml:space="preserve">Die </w:t>
      </w:r>
      <w:proofErr w:type="spellStart"/>
      <w:r w:rsidR="00D443D6" w:rsidRPr="00B57569">
        <w:t>vSuS</w:t>
      </w:r>
      <w:proofErr w:type="spellEnd"/>
      <w:r w:rsidRPr="00B57569">
        <w:t xml:space="preserve"> sind optisch in der </w:t>
      </w:r>
      <w:r w:rsidR="00AB6DD8" w:rsidRPr="00B57569">
        <w:t xml:space="preserve">zweiten </w:t>
      </w:r>
      <w:r w:rsidRPr="00B57569">
        <w:t>Sekundarstufe und ethnisch divers</w:t>
      </w:r>
      <w:r w:rsidR="00BC59F9">
        <w:t xml:space="preserve">. </w:t>
      </w:r>
      <w:r w:rsidR="00960136">
        <w:t xml:space="preserve">Im Klassenzimmer sind verschiedene </w:t>
      </w:r>
      <w:r w:rsidRPr="00B57569">
        <w:t xml:space="preserve">Anordnungen der Tische möglich. Diese </w:t>
      </w:r>
      <w:proofErr w:type="spellStart"/>
      <w:r w:rsidR="00D443D6" w:rsidRPr="00B57569">
        <w:t>vSuS</w:t>
      </w:r>
      <w:proofErr w:type="spellEnd"/>
      <w:r w:rsidRPr="00B57569">
        <w:t xml:space="preserve"> werden von eine</w:t>
      </w:r>
      <w:r w:rsidR="00634035" w:rsidRPr="00B57569">
        <w:t xml:space="preserve">m </w:t>
      </w:r>
      <w:r w:rsidR="00CF0D8E" w:rsidRPr="00B57569">
        <w:t xml:space="preserve">Coach / </w:t>
      </w:r>
      <w:r w:rsidR="00634035" w:rsidRPr="00B57569">
        <w:t xml:space="preserve">einer </w:t>
      </w:r>
      <w:r w:rsidR="00CF0D8E" w:rsidRPr="00B57569">
        <w:t xml:space="preserve">Coachin </w:t>
      </w:r>
      <w:r w:rsidRPr="00B57569">
        <w:t xml:space="preserve">über eine Weboberfläche gesteuert, wobei gezielte Aktionen </w:t>
      </w:r>
      <w:r w:rsidR="007F1A50">
        <w:t>von</w:t>
      </w:r>
      <w:r w:rsidRPr="005E1A08">
        <w:t xml:space="preserve"> den </w:t>
      </w:r>
      <w:proofErr w:type="spellStart"/>
      <w:r w:rsidR="007F1A50">
        <w:t>vSuS</w:t>
      </w:r>
      <w:proofErr w:type="spellEnd"/>
      <w:r w:rsidRPr="005E1A08">
        <w:t xml:space="preserve"> ausgelöst werden.</w:t>
      </w:r>
      <w:r>
        <w:t xml:space="preserve"> </w:t>
      </w:r>
      <w:r w:rsidRPr="005E1A08">
        <w:t xml:space="preserve">Die Aktionen der </w:t>
      </w:r>
      <w:proofErr w:type="spellStart"/>
      <w:r w:rsidR="00E1242E">
        <w:t>vSuS</w:t>
      </w:r>
      <w:proofErr w:type="spellEnd"/>
      <w:r w:rsidRPr="005E1A08">
        <w:t xml:space="preserve"> basieren </w:t>
      </w:r>
      <w:r w:rsidR="00557B25">
        <w:t xml:space="preserve">auf realen Unterricht </w:t>
      </w:r>
      <w:r w:rsidR="001B30BD">
        <w:t xml:space="preserve">in </w:t>
      </w:r>
      <w:r w:rsidR="00557B25">
        <w:t xml:space="preserve">einer </w:t>
      </w:r>
      <w:r w:rsidR="001B30BD">
        <w:t>K</w:t>
      </w:r>
      <w:r w:rsidR="00557B25">
        <w:t xml:space="preserve">lasse und werden nach </w:t>
      </w:r>
      <w:r w:rsidRPr="005E1A08">
        <w:t>dem Buch</w:t>
      </w:r>
      <w:r w:rsidR="000B5165">
        <w:t xml:space="preserve"> „Techniken der Klassenführung“ </w:t>
      </w:r>
      <w:sdt>
        <w:sdtPr>
          <w:id w:val="-103042150"/>
          <w:citation/>
        </w:sdtPr>
        <w:sdtEndPr/>
        <w:sdtContent>
          <w:r w:rsidR="000B5165">
            <w:fldChar w:fldCharType="begin"/>
          </w:r>
          <w:r w:rsidR="000B5165">
            <w:instrText xml:space="preserve"> CITATION Kou06 \l 1031 </w:instrText>
          </w:r>
          <w:r w:rsidR="000B5165">
            <w:fldChar w:fldCharType="separate"/>
          </w:r>
          <w:r w:rsidR="004B0648">
            <w:rPr>
              <w:noProof/>
            </w:rPr>
            <w:t>[</w:t>
          </w:r>
          <w:hyperlink w:anchor="Kou06" w:history="1">
            <w:r w:rsidR="004B0648">
              <w:rPr>
                <w:noProof/>
              </w:rPr>
              <w:t>Kou06</w:t>
            </w:r>
          </w:hyperlink>
          <w:r w:rsidR="004B0648">
            <w:rPr>
              <w:noProof/>
            </w:rPr>
            <w:t>]</w:t>
          </w:r>
          <w:r w:rsidR="000B5165">
            <w:fldChar w:fldCharType="end"/>
          </w:r>
        </w:sdtContent>
      </w:sdt>
      <w:r w:rsidR="000B5165">
        <w:t xml:space="preserve"> kategorisiert</w:t>
      </w:r>
      <w:r w:rsidRPr="005E1A08">
        <w:t>. Zu</w:t>
      </w:r>
      <w:r w:rsidR="007F1A50">
        <w:t>m</w:t>
      </w:r>
      <w:r w:rsidRPr="005E1A08">
        <w:t xml:space="preserve"> eine</w:t>
      </w:r>
      <w:r w:rsidR="007F1A50">
        <w:t>n</w:t>
      </w:r>
      <w:r w:rsidRPr="005E1A08">
        <w:t xml:space="preserve"> </w:t>
      </w:r>
      <w:r w:rsidR="003A00BD">
        <w:t xml:space="preserve">wird die </w:t>
      </w:r>
      <w:r w:rsidRPr="005E1A08">
        <w:t xml:space="preserve">Mitarbeit, zum anderen auch </w:t>
      </w:r>
      <w:r w:rsidR="003A00BD">
        <w:t xml:space="preserve">das </w:t>
      </w:r>
      <w:r w:rsidRPr="005E1A08">
        <w:t>Störverhalten</w:t>
      </w:r>
      <w:r w:rsidR="00D950F0">
        <w:t xml:space="preserve"> (z.B. </w:t>
      </w:r>
      <w:r w:rsidRPr="005E1A08">
        <w:t xml:space="preserve">den Nachbarn schlagen oder einen Papierball </w:t>
      </w:r>
      <w:r w:rsidRPr="006B20D8">
        <w:t>werfen</w:t>
      </w:r>
      <w:r w:rsidR="00D950F0">
        <w:t>) im Unterricht simuliert</w:t>
      </w:r>
      <w:r w:rsidRPr="006B20D8">
        <w:t>. D</w:t>
      </w:r>
      <w:r w:rsidR="00F23DF9" w:rsidRPr="006B20D8">
        <w:t xml:space="preserve">ie </w:t>
      </w:r>
      <w:proofErr w:type="spellStart"/>
      <w:r w:rsidR="00DE1551" w:rsidRPr="006B20D8">
        <w:t>LuL</w:t>
      </w:r>
      <w:proofErr w:type="spellEnd"/>
      <w:r w:rsidRPr="006B20D8">
        <w:t xml:space="preserve"> soll</w:t>
      </w:r>
      <w:r w:rsidR="00F23DF9" w:rsidRPr="006B20D8">
        <w:t xml:space="preserve">en </w:t>
      </w:r>
      <w:r w:rsidR="00FC676A">
        <w:t>entsprechend</w:t>
      </w:r>
      <w:r w:rsidRPr="006B20D8">
        <w:t xml:space="preserve"> auf dieses Verhalten eingehe</w:t>
      </w:r>
      <w:r w:rsidR="00FC676A">
        <w:t xml:space="preserve">n und dadurch </w:t>
      </w:r>
      <w:r w:rsidR="00CB6A9D" w:rsidRPr="006B20D8">
        <w:t xml:space="preserve">ihre </w:t>
      </w:r>
      <w:r w:rsidRPr="006B20D8">
        <w:t>Klassenmanagementkompetenzen unter Beweis stellen und gegebenenfalls verbessern</w:t>
      </w:r>
      <w:r w:rsidR="006B20D8" w:rsidRPr="006B20D8">
        <w:t>.</w:t>
      </w:r>
      <w:r w:rsidR="006B20D8">
        <w:rPr>
          <w:color w:val="FF0000"/>
        </w:rPr>
        <w:t xml:space="preserve"> </w:t>
      </w:r>
      <w:r>
        <w:t>Der Student kann real im 3x3</w:t>
      </w:r>
      <w:r w:rsidR="006C75E0">
        <w:t xml:space="preserve"> Meter großen</w:t>
      </w:r>
      <w:r>
        <w:t xml:space="preserve"> </w:t>
      </w:r>
      <w:r w:rsidR="0025606D">
        <w:t xml:space="preserve">(Play Area) </w:t>
      </w:r>
      <w:r>
        <w:t>Raum laufen, wodurch</w:t>
      </w:r>
      <w:r w:rsidR="006C75E0">
        <w:t xml:space="preserve"> sich</w:t>
      </w:r>
      <w:r>
        <w:t xml:space="preserve"> der Charakter im VR-Klassenzimmer auch bewegt</w:t>
      </w:r>
      <w:r w:rsidR="006C75E0">
        <w:t>. J</w:t>
      </w:r>
      <w:r>
        <w:t xml:space="preserve">edoch ist dieser Raum begrenzt, </w:t>
      </w:r>
      <w:r w:rsidR="006C75E0">
        <w:t>deshalb</w:t>
      </w:r>
      <w:r>
        <w:t xml:space="preserve"> werden Teleportation mittels des Controllers genutzt.</w:t>
      </w:r>
      <w:r w:rsidR="004F2198">
        <w:t xml:space="preserve"> </w:t>
      </w:r>
      <w:r w:rsidR="00241894">
        <w:t xml:space="preserve">Durch die </w:t>
      </w:r>
      <w:r w:rsidR="004F2198">
        <w:t>Daten</w:t>
      </w:r>
      <w:r w:rsidR="00241894">
        <w:t>, die bei</w:t>
      </w:r>
      <w:r w:rsidR="00862F33">
        <w:t xml:space="preserve"> einer Sitzung des VR-Klassenzimmers entstehen</w:t>
      </w:r>
      <w:r w:rsidR="00DF6F3E">
        <w:t>,</w:t>
      </w:r>
      <w:r w:rsidR="00862F33">
        <w:t xml:space="preserve"> </w:t>
      </w:r>
      <w:r w:rsidR="009234ED">
        <w:t>lassen</w:t>
      </w:r>
      <w:r>
        <w:t xml:space="preserve"> sich die Handlungen des Studenten genau beschreiben und evaluieren, wobei der Fokus auf den Unterrichtsstörungen liegt. Aufnahmen unterstützen diesen Prozess und </w:t>
      </w:r>
      <w:r w:rsidR="00A60B5F">
        <w:t>ermöglichen es kritische Szenen erneut anzuschauen</w:t>
      </w:r>
      <w:r>
        <w:t>.</w:t>
      </w:r>
      <w:r w:rsidR="00B16605">
        <w:t xml:space="preserve"> Somit</w:t>
      </w:r>
      <w:r>
        <w:t xml:space="preserve"> </w:t>
      </w:r>
      <w:r w:rsidR="00623A41">
        <w:t>können erlernte Kompetenzen</w:t>
      </w:r>
      <w:r>
        <w:t xml:space="preserve"> gezielt angewendet </w:t>
      </w:r>
      <w:r w:rsidR="00865BE6">
        <w:t xml:space="preserve">und reflektiert </w:t>
      </w:r>
      <w:r>
        <w:t>werden</w:t>
      </w:r>
      <w:r w:rsidR="006F051A">
        <w:t>.</w:t>
      </w:r>
      <w:sdt>
        <w:sdtPr>
          <w:id w:val="1739970847"/>
          <w:citation/>
        </w:sdtPr>
        <w:sdtEndPr/>
        <w:sdtContent>
          <w:r w:rsidR="001E4E0A">
            <w:fldChar w:fldCharType="begin"/>
          </w:r>
          <w:r w:rsidR="001E4E0A">
            <w:instrText xml:space="preserve"> CITATION Wie19 \l 1031 </w:instrText>
          </w:r>
          <w:r w:rsidR="001E4E0A">
            <w:fldChar w:fldCharType="separate"/>
          </w:r>
          <w:r w:rsidR="004B0648">
            <w:rPr>
              <w:noProof/>
            </w:rPr>
            <w:t xml:space="preserve"> [</w:t>
          </w:r>
          <w:hyperlink w:anchor="Wie19" w:history="1">
            <w:r w:rsidR="004B0648">
              <w:rPr>
                <w:noProof/>
              </w:rPr>
              <w:t>Wie19</w:t>
            </w:r>
          </w:hyperlink>
          <w:r w:rsidR="004B0648">
            <w:rPr>
              <w:noProof/>
            </w:rPr>
            <w:t>]</w:t>
          </w:r>
          <w:r w:rsidR="001E4E0A">
            <w:fldChar w:fldCharType="end"/>
          </w:r>
        </w:sdtContent>
      </w:sdt>
    </w:p>
    <w:p w14:paraId="0881752E" w14:textId="77777777" w:rsidR="0084416A" w:rsidRDefault="00865BE6" w:rsidP="00865BE6">
      <w:pPr>
        <w:spacing w:after="160" w:line="259" w:lineRule="auto"/>
        <w:jc w:val="left"/>
        <w:sectPr w:rsidR="0084416A" w:rsidSect="00074369">
          <w:headerReference w:type="default" r:id="rId22"/>
          <w:pgSz w:w="11906" w:h="16838"/>
          <w:pgMar w:top="2268" w:right="1134" w:bottom="1134" w:left="1701" w:header="850" w:footer="1134" w:gutter="0"/>
          <w:pgNumType w:start="1"/>
          <w:cols w:space="708"/>
          <w:docGrid w:linePitch="360"/>
        </w:sectPr>
      </w:pPr>
      <w:r>
        <w:br w:type="page"/>
      </w:r>
    </w:p>
    <w:p w14:paraId="433471B4" w14:textId="0EB0A2D0" w:rsidR="005F3710" w:rsidRDefault="00BB152F" w:rsidP="004C49E2">
      <w:pPr>
        <w:pStyle w:val="berschrift1"/>
      </w:pPr>
      <w:bookmarkStart w:id="8" w:name="_Toc67832491"/>
      <w:r>
        <w:lastRenderedPageBreak/>
        <w:t>Anforderungsanalyse</w:t>
      </w:r>
      <w:r w:rsidR="005F3710">
        <w:t xml:space="preserve"> </w:t>
      </w:r>
      <w:r w:rsidR="00B74B82">
        <w:t>und Wahl des DBMS</w:t>
      </w:r>
      <w:bookmarkEnd w:id="8"/>
    </w:p>
    <w:p w14:paraId="2C9F15E1" w14:textId="6DC3E391" w:rsidR="005F3710" w:rsidRDefault="005F3710" w:rsidP="004C49E2"/>
    <w:p w14:paraId="47943106" w14:textId="3667CBF6" w:rsidR="005E097C" w:rsidRDefault="00854930" w:rsidP="004C49E2">
      <w:r>
        <w:t>Eine Daten</w:t>
      </w:r>
      <w:r w:rsidR="004344A8">
        <w:t xml:space="preserve">bank </w:t>
      </w:r>
      <w:r w:rsidR="001C1967">
        <w:t xml:space="preserve">wird </w:t>
      </w:r>
      <w:r w:rsidR="0082768A">
        <w:t xml:space="preserve">meist nur </w:t>
      </w:r>
      <w:r w:rsidR="004344A8">
        <w:t xml:space="preserve">für </w:t>
      </w:r>
      <w:r w:rsidR="000A2EED">
        <w:t xml:space="preserve">einen </w:t>
      </w:r>
      <w:r w:rsidR="004344A8">
        <w:t>bestimmte</w:t>
      </w:r>
      <w:r w:rsidR="001C1967">
        <w:t>n</w:t>
      </w:r>
      <w:r w:rsidR="002E6D57">
        <w:t xml:space="preserve"> Anwendungsfall konzipiert</w:t>
      </w:r>
      <w:r w:rsidR="000A2EED">
        <w:t xml:space="preserve">, </w:t>
      </w:r>
      <w:r w:rsidR="00203E4F">
        <w:t xml:space="preserve">wie </w:t>
      </w:r>
      <w:r w:rsidR="00F57FFC">
        <w:t xml:space="preserve">in diesem Fall </w:t>
      </w:r>
      <w:r w:rsidR="00CF529E">
        <w:t>für das VR-Klassenzimmer. Dabei gibt es einige allgemeine Anforderungen, die schon früher in dieser Arbeit genannt worden sind</w:t>
      </w:r>
      <w:r w:rsidR="009925E9">
        <w:t xml:space="preserve"> (siehe 2.2 Datenbankmanagementsystem).</w:t>
      </w:r>
    </w:p>
    <w:p w14:paraId="6C63B0BC" w14:textId="15A3E385" w:rsidR="00734271" w:rsidRDefault="00771587" w:rsidP="004C49E2">
      <w:r>
        <w:t xml:space="preserve">Diese Datenbank soll jedoch </w:t>
      </w:r>
      <w:r w:rsidR="0020280A">
        <w:t xml:space="preserve">weiterhin auch </w:t>
      </w:r>
      <w:r>
        <w:t xml:space="preserve">auf einem </w:t>
      </w:r>
      <w:r w:rsidR="002B50E5">
        <w:t>Linux-S</w:t>
      </w:r>
      <w:r>
        <w:t>erver der Universität Potsdam</w:t>
      </w:r>
      <w:r w:rsidR="0098748F">
        <w:t xml:space="preserve"> laufen. </w:t>
      </w:r>
      <w:r w:rsidR="00237218">
        <w:t>Dabei spiel</w:t>
      </w:r>
      <w:r w:rsidR="00D46EA2">
        <w:t>en</w:t>
      </w:r>
      <w:r w:rsidR="00237218">
        <w:t xml:space="preserve"> die Effizienz, </w:t>
      </w:r>
      <w:r w:rsidR="00487C48">
        <w:t>Flexibilität</w:t>
      </w:r>
      <w:r w:rsidR="00B74B82">
        <w:t xml:space="preserve">, </w:t>
      </w:r>
      <w:r w:rsidR="008D0EEE">
        <w:t>Kosten, das Betriebssystem</w:t>
      </w:r>
      <w:r w:rsidR="00B74B82">
        <w:t>, Sicherheit</w:t>
      </w:r>
      <w:r w:rsidR="001B24F7">
        <w:t xml:space="preserve"> (Updates)</w:t>
      </w:r>
      <w:r w:rsidR="00D46EA2">
        <w:t xml:space="preserve">, </w:t>
      </w:r>
      <w:r w:rsidR="00487C48">
        <w:t>Benutzerfreundlichkeit</w:t>
      </w:r>
      <w:r w:rsidR="001B24F7">
        <w:t>,</w:t>
      </w:r>
      <w:r w:rsidR="00CF0AA6">
        <w:t xml:space="preserve"> die aktuelle Infrastruktur</w:t>
      </w:r>
      <w:r w:rsidR="001D01D8">
        <w:t xml:space="preserve"> des Betriebs</w:t>
      </w:r>
      <w:r w:rsidR="005E097C">
        <w:t xml:space="preserve"> und viele weitere Faktoren eine Rolle bei der Auswahl </w:t>
      </w:r>
      <w:r w:rsidR="00D46EA2">
        <w:t>des DBMS</w:t>
      </w:r>
      <w:r w:rsidR="00892708">
        <w:t xml:space="preserve"> (welches auch </w:t>
      </w:r>
      <w:r w:rsidR="00725684">
        <w:t>das Datenbankmodell festlegt (siehe 2</w:t>
      </w:r>
      <w:r w:rsidR="00CF0AA6">
        <w:t>.</w:t>
      </w:r>
      <w:r w:rsidR="000429CC">
        <w:t>1</w:t>
      </w:r>
      <w:r w:rsidR="00BC4C4E">
        <w:t xml:space="preserve"> Grundanforderungen von Datenbanksystemen</w:t>
      </w:r>
      <w:r w:rsidR="000429CC">
        <w:t>))</w:t>
      </w:r>
      <w:r w:rsidR="00734271">
        <w:t xml:space="preserve">. </w:t>
      </w:r>
    </w:p>
    <w:p w14:paraId="4DD88B6C" w14:textId="5DC7C5C7" w:rsidR="005717D9" w:rsidRDefault="00635C6F" w:rsidP="004C49E2">
      <w:r>
        <w:t xml:space="preserve">Die Wahl </w:t>
      </w:r>
      <w:r w:rsidR="00D64CB9">
        <w:t xml:space="preserve">fiel </w:t>
      </w:r>
      <w:r>
        <w:t xml:space="preserve">auf </w:t>
      </w:r>
      <w:r w:rsidR="00D64CB9">
        <w:t xml:space="preserve">das DBMS: </w:t>
      </w:r>
      <w:r>
        <w:t>MySQL</w:t>
      </w:r>
      <w:r w:rsidR="00D64CB9">
        <w:t xml:space="preserve">, da es </w:t>
      </w:r>
      <w:r w:rsidR="001D01D8">
        <w:t>viele</w:t>
      </w:r>
      <w:r w:rsidR="00D64CB9">
        <w:t xml:space="preserve"> wichtig</w:t>
      </w:r>
      <w:r w:rsidR="001D01D8">
        <w:t xml:space="preserve">e </w:t>
      </w:r>
      <w:r w:rsidR="00D64CB9">
        <w:t xml:space="preserve">Anforderungen erfüllt. </w:t>
      </w:r>
    </w:p>
    <w:p w14:paraId="3F470892" w14:textId="4497C897" w:rsidR="005F3710" w:rsidRDefault="00436665" w:rsidP="004C49E2">
      <w:r>
        <w:t>Es ist ein relational</w:t>
      </w:r>
      <w:r w:rsidR="007C0CF9">
        <w:t>es DBMS</w:t>
      </w:r>
      <w:r>
        <w:t>, welche</w:t>
      </w:r>
      <w:r w:rsidR="006326B7">
        <w:t>s</w:t>
      </w:r>
      <w:r>
        <w:t xml:space="preserve"> für diese </w:t>
      </w:r>
      <w:r w:rsidR="00AC79CC">
        <w:t>Datenbank bevorzugt wird</w:t>
      </w:r>
      <w:r w:rsidR="00A960B0">
        <w:t>,</w:t>
      </w:r>
      <w:r w:rsidR="00536E27">
        <w:t xml:space="preserve"> </w:t>
      </w:r>
      <w:r w:rsidR="004D5860">
        <w:t>weil</w:t>
      </w:r>
      <w:r w:rsidR="00030C90">
        <w:t xml:space="preserve"> </w:t>
      </w:r>
      <w:r w:rsidR="00A960B0">
        <w:t xml:space="preserve">eine Tabellendarstellung </w:t>
      </w:r>
      <w:r w:rsidR="00EA5205">
        <w:t xml:space="preserve">für </w:t>
      </w:r>
      <w:r w:rsidR="00030C90">
        <w:t>die</w:t>
      </w:r>
      <w:r w:rsidR="00536E27">
        <w:t xml:space="preserve"> von </w:t>
      </w:r>
      <w:r w:rsidR="00646B77">
        <w:t>Herrn</w:t>
      </w:r>
      <w:r w:rsidR="00536E27">
        <w:t xml:space="preserve"> </w:t>
      </w:r>
      <w:r w:rsidR="00030C90">
        <w:t xml:space="preserve">Wiepke </w:t>
      </w:r>
      <w:r w:rsidR="00536E27">
        <w:t xml:space="preserve">gegebenen </w:t>
      </w:r>
      <w:r w:rsidR="00EA5205">
        <w:t>Mock-</w:t>
      </w:r>
      <w:r w:rsidR="00536E27">
        <w:t xml:space="preserve">Daten </w:t>
      </w:r>
      <w:r w:rsidR="00AC79CC">
        <w:t>(</w:t>
      </w:r>
      <w:r w:rsidR="00283789">
        <w:t>siehe 5. Konzeption</w:t>
      </w:r>
      <w:r w:rsidR="00AC79CC">
        <w:t>)</w:t>
      </w:r>
      <w:r w:rsidR="00B46772">
        <w:t xml:space="preserve"> </w:t>
      </w:r>
      <w:r w:rsidR="003368C2">
        <w:t>geeignet ist.</w:t>
      </w:r>
      <w:r w:rsidR="002B50E5">
        <w:t xml:space="preserve"> </w:t>
      </w:r>
      <w:r w:rsidR="001E73B0">
        <w:t>Darüber hinaus</w:t>
      </w:r>
      <w:r w:rsidR="002B50E5">
        <w:t xml:space="preserve"> nutzt d</w:t>
      </w:r>
      <w:r w:rsidR="00487C48">
        <w:t xml:space="preserve">as Institut für Informatik der Universität Potsdam </w:t>
      </w:r>
      <w:r w:rsidR="00EF7B1C">
        <w:t>in ihrer Infrastruktur MySQL-Datenbanken</w:t>
      </w:r>
      <w:r w:rsidR="009430C8">
        <w:t xml:space="preserve"> aufgrund der </w:t>
      </w:r>
      <w:r w:rsidR="007557FB">
        <w:t>Benutzerfreundlichkeit</w:t>
      </w:r>
      <w:r w:rsidR="001D104D">
        <w:t>, kostenlosen Nutzung und Kompatibilität mit Linux</w:t>
      </w:r>
      <w:r w:rsidR="00113741">
        <w:t>-Servern</w:t>
      </w:r>
      <w:r w:rsidR="001D104D">
        <w:t>.</w:t>
      </w:r>
      <w:r w:rsidR="00C868CF">
        <w:t xml:space="preserve"> Die leicht</w:t>
      </w:r>
      <w:r w:rsidR="00AC544A">
        <w:t>e</w:t>
      </w:r>
      <w:r w:rsidR="00C868CF">
        <w:t xml:space="preserve"> </w:t>
      </w:r>
      <w:r w:rsidR="00AC544A">
        <w:t xml:space="preserve">Handhabung ist darauf begründet, dass die Abfragesprache </w:t>
      </w:r>
      <w:r w:rsidR="003B72CD">
        <w:t xml:space="preserve">SQL </w:t>
      </w:r>
      <w:r w:rsidR="00AC544A">
        <w:t>für viele Mitarbeiter schon bekannt ist</w:t>
      </w:r>
      <w:r w:rsidR="00DF4073">
        <w:t xml:space="preserve"> und</w:t>
      </w:r>
      <w:r w:rsidR="00E206C3">
        <w:t xml:space="preserve"> es ein sehr verbreitetes DBMS</w:t>
      </w:r>
      <w:r w:rsidR="003B5466">
        <w:t xml:space="preserve"> </w:t>
      </w:r>
      <w:r w:rsidR="00DF4073">
        <w:t>ist,</w:t>
      </w:r>
      <w:r w:rsidR="00DF4073" w:rsidRPr="00DF4073">
        <w:t xml:space="preserve"> </w:t>
      </w:r>
      <w:r w:rsidR="00DF4073">
        <w:t xml:space="preserve">wodurch </w:t>
      </w:r>
      <w:r w:rsidR="00502D05">
        <w:t>viele Sicherheit</w:t>
      </w:r>
      <w:r w:rsidR="00883993">
        <w:t>s-</w:t>
      </w:r>
      <w:r w:rsidR="00502D05">
        <w:t xml:space="preserve"> und Funktionsu</w:t>
      </w:r>
      <w:r w:rsidR="00883993">
        <w:t xml:space="preserve">pdates </w:t>
      </w:r>
      <w:r w:rsidR="00DF4073">
        <w:t>durchgeführt werden</w:t>
      </w:r>
      <w:r w:rsidR="00502D05">
        <w:t>.</w:t>
      </w:r>
      <w:r w:rsidR="00E206C3" w:rsidRPr="00E206C3">
        <w:t xml:space="preserve"> </w:t>
      </w:r>
      <w:sdt>
        <w:sdtPr>
          <w:id w:val="1036772961"/>
          <w:citation/>
        </w:sdtPr>
        <w:sdtEndPr/>
        <w:sdtContent>
          <w:r w:rsidR="00E206C3">
            <w:fldChar w:fldCharType="begin"/>
          </w:r>
          <w:r w:rsidR="00E206C3">
            <w:instrText xml:space="preserve"> CITATION Her18 \l 1031 </w:instrText>
          </w:r>
          <w:r w:rsidR="00E206C3">
            <w:fldChar w:fldCharType="separate"/>
          </w:r>
          <w:r w:rsidR="00E206C3">
            <w:rPr>
              <w:noProof/>
            </w:rPr>
            <w:t>[</w:t>
          </w:r>
          <w:hyperlink w:anchor="Her18" w:history="1">
            <w:r w:rsidR="00E206C3">
              <w:rPr>
                <w:noProof/>
              </w:rPr>
              <w:t>Her18</w:t>
            </w:r>
          </w:hyperlink>
          <w:r w:rsidR="00E206C3">
            <w:rPr>
              <w:noProof/>
            </w:rPr>
            <w:t>]</w:t>
          </w:r>
          <w:r w:rsidR="00E206C3">
            <w:fldChar w:fldCharType="end"/>
          </w:r>
        </w:sdtContent>
      </w:sdt>
      <w:r w:rsidR="00E206C3">
        <w:t xml:space="preserve"> (S. 5-8</w:t>
      </w:r>
      <w:r w:rsidR="00502D05">
        <w:t>)</w:t>
      </w:r>
    </w:p>
    <w:p w14:paraId="440AE900" w14:textId="77777777" w:rsidR="005E5FED" w:rsidRDefault="005E5FED" w:rsidP="004C49E2"/>
    <w:p w14:paraId="3B3271B9" w14:textId="1063BF1E" w:rsidR="00E9597D" w:rsidRDefault="00BF40B4" w:rsidP="004C49E2">
      <w:pPr>
        <w:pStyle w:val="berschrift1"/>
      </w:pPr>
      <w:bookmarkStart w:id="9" w:name="_Toc67832492"/>
      <w:r>
        <w:t>Konzeption</w:t>
      </w:r>
      <w:bookmarkEnd w:id="9"/>
    </w:p>
    <w:p w14:paraId="5EC6B2B8" w14:textId="77777777" w:rsidR="00E9597D" w:rsidRDefault="00E9597D" w:rsidP="004C49E2"/>
    <w:p w14:paraId="635AD736" w14:textId="4F8260EA" w:rsidR="00753DD5" w:rsidRDefault="006A14E7" w:rsidP="004C49E2">
      <w:r>
        <w:t>D</w:t>
      </w:r>
      <w:r w:rsidR="004639D0">
        <w:t xml:space="preserve">ie </w:t>
      </w:r>
      <w:r w:rsidR="00691D84">
        <w:t>vo</w:t>
      </w:r>
      <w:r w:rsidR="00910688">
        <w:t>n</w:t>
      </w:r>
      <w:r w:rsidR="00BC6967">
        <w:t xml:space="preserve"> </w:t>
      </w:r>
      <w:r w:rsidR="00910688">
        <w:t>Herrn</w:t>
      </w:r>
      <w:r w:rsidR="00CA4555">
        <w:t xml:space="preserve"> Wiepke übergebenen Mock-Daten</w:t>
      </w:r>
      <w:r w:rsidR="0089168B">
        <w:t xml:space="preserve"> </w:t>
      </w:r>
      <w:r w:rsidR="00C42CA6">
        <w:t>weisen</w:t>
      </w:r>
      <w:r w:rsidR="0089168B">
        <w:t xml:space="preserve"> Informationslücken</w:t>
      </w:r>
      <w:r w:rsidR="001C4233">
        <w:t xml:space="preserve"> auf</w:t>
      </w:r>
      <w:r w:rsidR="0089168B">
        <w:t>, wobei deren genaue</w:t>
      </w:r>
      <w:r w:rsidR="001C4233">
        <w:t xml:space="preserve"> Funktion und Bedeutung nicht klar definiert w</w:t>
      </w:r>
      <w:r w:rsidR="00FE7240">
        <w:t>urd</w:t>
      </w:r>
      <w:r w:rsidR="001C4233">
        <w:t>en</w:t>
      </w:r>
      <w:r w:rsidR="00691D84">
        <w:t>.</w:t>
      </w:r>
      <w:r w:rsidR="005A3991">
        <w:t xml:space="preserve"> </w:t>
      </w:r>
      <w:r w:rsidR="00446429">
        <w:t>Über</w:t>
      </w:r>
      <w:r w:rsidR="00792419">
        <w:t xml:space="preserve"> mehrere Gespräche </w:t>
      </w:r>
      <w:r w:rsidR="004C1CD0">
        <w:t xml:space="preserve">wurde </w:t>
      </w:r>
      <w:r w:rsidR="00293FAA">
        <w:t>eine Tabelle angefertigt, welche diese erklären (siehe</w:t>
      </w:r>
      <w:r w:rsidR="00446429">
        <w:t xml:space="preserve"> Anhang:</w:t>
      </w:r>
      <w:r w:rsidR="00EE66EF">
        <w:t xml:space="preserve"> Tabelle </w:t>
      </w:r>
      <w:r w:rsidR="003E7F74">
        <w:t>3</w:t>
      </w:r>
      <w:r w:rsidR="000D6710">
        <w:t xml:space="preserve"> S.1</w:t>
      </w:r>
      <w:r w:rsidR="007A3B78">
        <w:t>3</w:t>
      </w:r>
      <w:r>
        <w:t>)</w:t>
      </w:r>
      <w:r w:rsidR="00FE7240">
        <w:t xml:space="preserve">. </w:t>
      </w:r>
      <w:r w:rsidR="00293FAA">
        <w:t xml:space="preserve"> </w:t>
      </w:r>
      <w:r w:rsidR="00236CF0">
        <w:t>Allerdings</w:t>
      </w:r>
      <w:r w:rsidR="00FD4A27">
        <w:t xml:space="preserve"> wi</w:t>
      </w:r>
      <w:r w:rsidR="00ED1F1D">
        <w:t>e</w:t>
      </w:r>
      <w:r w:rsidR="00FD4A27">
        <w:t>sen diese Daten viele Redundanzen auf, wie zum Beispiel</w:t>
      </w:r>
      <w:r w:rsidR="003E57C0">
        <w:t xml:space="preserve">: </w:t>
      </w:r>
      <w:proofErr w:type="spellStart"/>
      <w:r w:rsidR="003E57C0">
        <w:t>MisbehaviourCount</w:t>
      </w:r>
      <w:proofErr w:type="spellEnd"/>
      <w:r w:rsidR="003E57C0">
        <w:t xml:space="preserve"> und </w:t>
      </w:r>
      <w:proofErr w:type="spellStart"/>
      <w:r w:rsidR="00751282">
        <w:t>L</w:t>
      </w:r>
      <w:r w:rsidR="003E57C0">
        <w:t>evelOfMisbehaviour</w:t>
      </w:r>
      <w:proofErr w:type="spellEnd"/>
      <w:r w:rsidR="00ED1F1D">
        <w:t xml:space="preserve">, da sich aus der Anzahl der Änderungen von </w:t>
      </w:r>
      <w:proofErr w:type="spellStart"/>
      <w:r w:rsidR="00ED1F1D">
        <w:t>LevelOfMisbehaviour</w:t>
      </w:r>
      <w:proofErr w:type="spellEnd"/>
      <w:r w:rsidR="0009003D">
        <w:t xml:space="preserve"> </w:t>
      </w:r>
      <w:r w:rsidR="003801A2">
        <w:t xml:space="preserve">schon </w:t>
      </w:r>
      <w:r w:rsidR="0009003D">
        <w:t xml:space="preserve">die generelle Anzahl der </w:t>
      </w:r>
      <w:r w:rsidR="001E0209">
        <w:t>Fehlverhalten ausrechnen lässt</w:t>
      </w:r>
      <w:r w:rsidR="001527F5">
        <w:t>.</w:t>
      </w:r>
      <w:r w:rsidR="00317ED7">
        <w:t xml:space="preserve"> Zudem wurde die Normalisierung noch nicht durchgeführt, </w:t>
      </w:r>
      <w:r w:rsidR="00ED4EE3">
        <w:t xml:space="preserve">wie z.B. bei </w:t>
      </w:r>
      <w:proofErr w:type="spellStart"/>
      <w:r w:rsidR="00ED4EE3">
        <w:t>evaluationMap</w:t>
      </w:r>
      <w:proofErr w:type="spellEnd"/>
      <w:r w:rsidR="00236CF0">
        <w:t>.</w:t>
      </w:r>
      <w:r w:rsidR="00B9382A">
        <w:t xml:space="preserve"> Hier treten</w:t>
      </w:r>
      <w:r w:rsidR="00ED4EE3">
        <w:t xml:space="preserve"> mehrere Werte</w:t>
      </w:r>
      <w:r w:rsidR="006576FC">
        <w:t xml:space="preserve"> auf</w:t>
      </w:r>
      <w:r w:rsidR="00ED4EE3">
        <w:t xml:space="preserve">, </w:t>
      </w:r>
      <w:r w:rsidR="003801A2">
        <w:t xml:space="preserve">weshalb </w:t>
      </w:r>
      <w:r w:rsidR="006576FC">
        <w:t xml:space="preserve">sie </w:t>
      </w:r>
      <w:r w:rsidR="00ED4EE3">
        <w:t>nicht atomar</w:t>
      </w:r>
      <w:r w:rsidR="003801A2">
        <w:t xml:space="preserve"> sind</w:t>
      </w:r>
      <w:r w:rsidR="00ED4EE3">
        <w:t>.</w:t>
      </w:r>
      <w:r w:rsidR="006F7E61">
        <w:t xml:space="preserve"> Des Weiteren fehlen alle Primär</w:t>
      </w:r>
      <w:r w:rsidR="001676F7">
        <w:t>schlüssel</w:t>
      </w:r>
      <w:r w:rsidR="00650E6B">
        <w:t>, Beziehungen</w:t>
      </w:r>
      <w:r w:rsidR="001676F7">
        <w:t xml:space="preserve"> und weitere wichtige </w:t>
      </w:r>
      <w:r w:rsidR="003C1FF5">
        <w:t>Attribute,</w:t>
      </w:r>
      <w:r w:rsidR="001676F7">
        <w:t xml:space="preserve"> um das ERM vollständig</w:t>
      </w:r>
      <w:r w:rsidR="003C1FF5">
        <w:t xml:space="preserve"> erstellen zu können. Nach</w:t>
      </w:r>
      <w:r w:rsidR="00914095">
        <w:t xml:space="preserve"> Absprache mit </w:t>
      </w:r>
      <w:r w:rsidR="00F1123C">
        <w:t>Herrn Wiepke</w:t>
      </w:r>
      <w:r w:rsidR="00914095">
        <w:t xml:space="preserve"> </w:t>
      </w:r>
      <w:r w:rsidR="003C561B">
        <w:t>wurden Redundanzen verringert und die Normalisierung angewendet</w:t>
      </w:r>
      <w:r w:rsidR="006222AB">
        <w:t xml:space="preserve"> (siehe Anhang: </w:t>
      </w:r>
      <w:r w:rsidR="00F1123C">
        <w:t>Tabelle 4 S.1</w:t>
      </w:r>
      <w:r w:rsidR="007A3B78">
        <w:t>4</w:t>
      </w:r>
      <w:r w:rsidR="006222AB">
        <w:t>)</w:t>
      </w:r>
      <w:r w:rsidR="00B757F8">
        <w:t>. So konnte das ERM erstellt werden</w:t>
      </w:r>
      <w:r w:rsidR="00B7130F">
        <w:t xml:space="preserve"> (siehe </w:t>
      </w:r>
      <w:r w:rsidR="00EE66EF">
        <w:t xml:space="preserve">Anhang: </w:t>
      </w:r>
      <w:r w:rsidR="00EE66EF" w:rsidRPr="00523AFD">
        <w:t xml:space="preserve">Abbildung </w:t>
      </w:r>
      <w:r w:rsidR="00DE766F">
        <w:t>8</w:t>
      </w:r>
      <w:r w:rsidR="00523AFD" w:rsidRPr="00523AFD">
        <w:t xml:space="preserve"> </w:t>
      </w:r>
      <w:r w:rsidR="00E20608" w:rsidRPr="00523AFD">
        <w:t>S.1</w:t>
      </w:r>
      <w:r w:rsidR="00DE766F">
        <w:t>5</w:t>
      </w:r>
      <w:r w:rsidR="00B7130F">
        <w:t>)</w:t>
      </w:r>
      <w:r w:rsidR="00AE4E0A">
        <w:t>.</w:t>
      </w:r>
    </w:p>
    <w:p w14:paraId="28EF09C5" w14:textId="77777777" w:rsidR="0084416A" w:rsidRDefault="00753DD5">
      <w:pPr>
        <w:spacing w:after="160" w:line="259" w:lineRule="auto"/>
        <w:jc w:val="left"/>
        <w:sectPr w:rsidR="0084416A" w:rsidSect="0084416A">
          <w:headerReference w:type="default" r:id="rId23"/>
          <w:pgSz w:w="11906" w:h="16838"/>
          <w:pgMar w:top="2268" w:right="1134" w:bottom="1134" w:left="1701" w:header="850" w:footer="1134" w:gutter="0"/>
          <w:pgNumType w:start="5"/>
          <w:cols w:space="708"/>
          <w:docGrid w:linePitch="360"/>
        </w:sectPr>
      </w:pPr>
      <w:r>
        <w:br w:type="page"/>
      </w:r>
    </w:p>
    <w:p w14:paraId="5BABFDFB" w14:textId="5C5F69A0" w:rsidR="00361F38" w:rsidRPr="00361F38" w:rsidRDefault="0030021A" w:rsidP="00361F38">
      <w:pPr>
        <w:pStyle w:val="berschrift1"/>
      </w:pPr>
      <w:bookmarkStart w:id="10" w:name="_Toc67832493"/>
      <w:r>
        <w:lastRenderedPageBreak/>
        <w:t>Implementierung</w:t>
      </w:r>
      <w:bookmarkEnd w:id="10"/>
      <w:r>
        <w:t xml:space="preserve"> </w:t>
      </w:r>
    </w:p>
    <w:p w14:paraId="79A8DF70" w14:textId="611877BE" w:rsidR="001B4655" w:rsidRDefault="001B4655" w:rsidP="004C49E2"/>
    <w:p w14:paraId="44EC7C8E" w14:textId="7991673D" w:rsidR="004A19C0" w:rsidRPr="00BB7C74" w:rsidRDefault="00536452" w:rsidP="004A19C0">
      <w:r w:rsidRPr="00BB7C74">
        <w:t>Die Implementierung erfolgt auf einem Linux-Server des Instituts für Informatik der Universität Potsdam</w:t>
      </w:r>
      <w:r w:rsidR="006B6DC0" w:rsidRPr="00BB7C74">
        <w:t>.</w:t>
      </w:r>
      <w:r w:rsidR="00086792" w:rsidRPr="00BB7C74">
        <w:t xml:space="preserve"> </w:t>
      </w:r>
      <w:r w:rsidR="00365292" w:rsidRPr="00BB7C74">
        <w:t>Die Vorgehensweise</w:t>
      </w:r>
      <w:r w:rsidR="00502460" w:rsidRPr="00BB7C74">
        <w:t xml:space="preserve"> erfolgt nach Finn</w:t>
      </w:r>
      <w:r w:rsidR="001C691F" w:rsidRPr="00BB7C74">
        <w:t>-Lucas</w:t>
      </w:r>
      <w:r w:rsidR="00502460" w:rsidRPr="00BB7C74">
        <w:t xml:space="preserve"> Ziehe (</w:t>
      </w:r>
      <w:r w:rsidR="00362003" w:rsidRPr="00BB7C74">
        <w:t xml:space="preserve">meinem </w:t>
      </w:r>
      <w:r w:rsidR="00365292" w:rsidRPr="00BB7C74">
        <w:t>Ausbilder</w:t>
      </w:r>
      <w:r w:rsidR="009262C5" w:rsidRPr="00BB7C74">
        <w:t xml:space="preserve"> und </w:t>
      </w:r>
      <w:r w:rsidR="00E73F47" w:rsidRPr="00BB7C74">
        <w:t>Systemadministrator am Institut für Informatik</w:t>
      </w:r>
      <w:r w:rsidR="00E73F47" w:rsidRPr="00FF1FE1">
        <w:rPr>
          <w:vertAlign w:val="superscript"/>
        </w:rPr>
        <w:footnoteReference w:id="6"/>
      </w:r>
      <w:r w:rsidR="00362003" w:rsidRPr="00BB7C74">
        <w:t>)</w:t>
      </w:r>
      <w:r w:rsidR="00184C89" w:rsidRPr="00BB7C74">
        <w:t>.</w:t>
      </w:r>
      <w:r w:rsidR="00664F46" w:rsidRPr="00BB7C74">
        <w:t xml:space="preserve"> </w:t>
      </w:r>
      <w:r w:rsidR="001E7891" w:rsidRPr="00BB7C74">
        <w:t>Zuerst wurde auf einem Test Server</w:t>
      </w:r>
      <w:r w:rsidR="00DE13D6" w:rsidRPr="00BB7C74">
        <w:t xml:space="preserve">, die Datenbank getestet, um den Betrieb des produktiven Servers nicht zu beeinträchtigen. </w:t>
      </w:r>
      <w:r w:rsidR="001F716F" w:rsidRPr="00BB7C74">
        <w:t xml:space="preserve">Nach dem Einloggen auf dem Server </w:t>
      </w:r>
      <w:r w:rsidR="00F254C1" w:rsidRPr="00BB7C74">
        <w:t>per SSH</w:t>
      </w:r>
      <w:r w:rsidR="00C10527" w:rsidRPr="00BB7C74">
        <w:fldChar w:fldCharType="begin"/>
      </w:r>
      <w:r w:rsidR="00C10527" w:rsidRPr="00BB7C74">
        <w:instrText xml:space="preserve"> XE "SSH - Secure Shell" </w:instrText>
      </w:r>
      <w:r w:rsidR="00C10527" w:rsidRPr="00BB7C74">
        <w:fldChar w:fldCharType="end"/>
      </w:r>
      <w:r w:rsidR="00F254C1" w:rsidRPr="00BB7C74">
        <w:t xml:space="preserve"> (Secure Shell)</w:t>
      </w:r>
      <w:r w:rsidR="00424C84" w:rsidRPr="00BB7C74">
        <w:t>, wodurch</w:t>
      </w:r>
      <w:r w:rsidR="00D02C7B" w:rsidRPr="00BB7C74">
        <w:t xml:space="preserve"> Zugriff auf das Betriebssystem</w:t>
      </w:r>
      <w:r w:rsidR="007953DA">
        <w:t xml:space="preserve"> gewährt wird</w:t>
      </w:r>
      <w:r w:rsidR="00D02C7B" w:rsidRPr="00BB7C74">
        <w:t>,</w:t>
      </w:r>
      <w:r w:rsidR="00FF7F6A" w:rsidRPr="00BB7C74">
        <w:t xml:space="preserve"> müssen bestimmte</w:t>
      </w:r>
      <w:r w:rsidR="00B1192D" w:rsidRPr="00BB7C74">
        <w:t xml:space="preserve"> </w:t>
      </w:r>
      <w:r w:rsidR="00C346DE" w:rsidRPr="00BB7C74">
        <w:t>Anwendungen für die Datenbank installiert werden.</w:t>
      </w:r>
      <w:r w:rsidR="00702879" w:rsidRPr="00BB7C74">
        <w:t xml:space="preserve"> Bei </w:t>
      </w:r>
      <w:r w:rsidR="000A116C" w:rsidRPr="00BB7C74">
        <w:t>Linux können Installationen über d</w:t>
      </w:r>
      <w:r w:rsidR="00FB7243" w:rsidRPr="00BB7C74">
        <w:t>as</w:t>
      </w:r>
      <w:r w:rsidR="000A116C" w:rsidRPr="00BB7C74">
        <w:t xml:space="preserve"> </w:t>
      </w:r>
      <w:r w:rsidR="004C7BD3" w:rsidRPr="00BB7C74">
        <w:t>Terminal</w:t>
      </w:r>
      <w:r w:rsidR="009E7E13" w:rsidRPr="00BB7C74">
        <w:t xml:space="preserve"> (Kommandozeile oder Konsole</w:t>
      </w:r>
      <w:r w:rsidR="004C7BD3" w:rsidRPr="00BB7C74">
        <w:t>)</w:t>
      </w:r>
      <w:r w:rsidR="000A116C" w:rsidRPr="00BB7C74">
        <w:t xml:space="preserve"> geregelt werden</w:t>
      </w:r>
      <w:r w:rsidR="005E27D5" w:rsidRPr="006B20D8">
        <w:t>, da Installationspakete vorliegen</w:t>
      </w:r>
      <w:r w:rsidR="00ED5C86" w:rsidRPr="006B20D8">
        <w:t>.</w:t>
      </w:r>
      <w:r w:rsidR="00ED5C86" w:rsidRPr="00BB7C74">
        <w:t xml:space="preserve"> </w:t>
      </w:r>
      <w:r w:rsidR="004613E5" w:rsidRPr="00BB7C74">
        <w:t>Die Befehle für die Installation werden am Ende</w:t>
      </w:r>
      <w:r w:rsidR="00B0360C" w:rsidRPr="00BB7C74">
        <w:t xml:space="preserve"> von der Implementierung</w:t>
      </w:r>
      <w:r w:rsidR="004613E5" w:rsidRPr="00BB7C74">
        <w:t xml:space="preserve"> gelistet.</w:t>
      </w:r>
      <w:r w:rsidR="00F4058A" w:rsidRPr="00BB7C74">
        <w:t xml:space="preserve"> </w:t>
      </w:r>
      <w:r w:rsidR="00467B15" w:rsidRPr="00BB7C74">
        <w:t>Apache</w:t>
      </w:r>
      <w:r w:rsidR="00814987" w:rsidRPr="00BB7C74">
        <w:t xml:space="preserve"> 2.4</w:t>
      </w:r>
      <w:r w:rsidR="00467B15" w:rsidRPr="00BB7C74">
        <w:t xml:space="preserve"> ist </w:t>
      </w:r>
      <w:r w:rsidR="00D23E91" w:rsidRPr="00BB7C74">
        <w:t xml:space="preserve">ein </w:t>
      </w:r>
      <w:r w:rsidR="00B96DBA" w:rsidRPr="00BB7C74">
        <w:t>Webserver</w:t>
      </w:r>
      <w:r w:rsidR="00D23E91" w:rsidRPr="00BB7C74">
        <w:t xml:space="preserve">, </w:t>
      </w:r>
      <w:r w:rsidR="00FC1D75" w:rsidRPr="00BB7C74">
        <w:t xml:space="preserve">wodurch auf </w:t>
      </w:r>
      <w:r w:rsidR="00D6101C" w:rsidRPr="00BB7C74">
        <w:t>die Webs</w:t>
      </w:r>
      <w:r w:rsidR="00FC1D75" w:rsidRPr="00BB7C74">
        <w:t>eite</w:t>
      </w:r>
      <w:r w:rsidR="00D86F04" w:rsidRPr="00BB7C74">
        <w:t xml:space="preserve">, </w:t>
      </w:r>
      <w:r w:rsidR="00434ACC" w:rsidRPr="00BB7C74">
        <w:t>mittels IP</w:t>
      </w:r>
      <w:r w:rsidR="00D86F04" w:rsidRPr="00BB7C74">
        <w:t xml:space="preserve"> (</w:t>
      </w:r>
      <w:r w:rsidR="00E838FE">
        <w:t>z.B. „</w:t>
      </w:r>
      <w:r w:rsidR="00D86F04" w:rsidRPr="00BB7C74">
        <w:t>141.89.54.121</w:t>
      </w:r>
      <w:r w:rsidR="00E838FE">
        <w:t>“</w:t>
      </w:r>
      <w:r w:rsidR="007E619F" w:rsidRPr="00BB7C74">
        <w:t>)</w:t>
      </w:r>
      <w:r w:rsidR="00434ACC" w:rsidRPr="00BB7C74">
        <w:t xml:space="preserve"> oder </w:t>
      </w:r>
      <w:r w:rsidR="00A061BF" w:rsidRPr="00BB7C74">
        <w:t>URL</w:t>
      </w:r>
      <w:r w:rsidR="0007796B" w:rsidRPr="00BB7C74">
        <w:fldChar w:fldCharType="begin"/>
      </w:r>
      <w:r w:rsidR="0007796B" w:rsidRPr="00BB7C74">
        <w:instrText xml:space="preserve"> XE "URL - Uniform Resource Locator" </w:instrText>
      </w:r>
      <w:r w:rsidR="0007796B" w:rsidRPr="00BB7C74">
        <w:fldChar w:fldCharType="end"/>
      </w:r>
      <w:r w:rsidR="00E838FE">
        <w:t xml:space="preserve"> (z.</w:t>
      </w:r>
      <w:r w:rsidR="000850AA">
        <w:t>B</w:t>
      </w:r>
      <w:r w:rsidR="00E838FE">
        <w:t>. „</w:t>
      </w:r>
      <w:r w:rsidR="00C93AFB" w:rsidRPr="00BB7C74">
        <w:t>beispiel</w:t>
      </w:r>
      <w:r w:rsidR="00ED5C86" w:rsidRPr="00BB7C74">
        <w:t>.de</w:t>
      </w:r>
      <w:r w:rsidR="00E838FE">
        <w:t>“)</w:t>
      </w:r>
      <w:r w:rsidR="00ED5C86" w:rsidRPr="00BB7C74">
        <w:t xml:space="preserve"> zugegriffen w</w:t>
      </w:r>
      <w:r w:rsidR="00214B2B" w:rsidRPr="00BB7C74">
        <w:t>e</w:t>
      </w:r>
      <w:r w:rsidR="00ED5C86" w:rsidRPr="00BB7C74">
        <w:t>rd</w:t>
      </w:r>
      <w:r w:rsidR="00214B2B" w:rsidRPr="00BB7C74">
        <w:t>en kann</w:t>
      </w:r>
      <w:r w:rsidR="00ED5C86" w:rsidRPr="00BB7C74">
        <w:t xml:space="preserve">. </w:t>
      </w:r>
      <w:r w:rsidR="00636FA3" w:rsidRPr="00BB7C74">
        <w:t xml:space="preserve">Danach wird </w:t>
      </w:r>
      <w:r w:rsidR="002668DC" w:rsidRPr="00BB7C74">
        <w:t>„</w:t>
      </w:r>
      <w:r w:rsidR="00636FA3" w:rsidRPr="00BB7C74">
        <w:t>MySQL</w:t>
      </w:r>
      <w:r w:rsidR="002668DC" w:rsidRPr="00BB7C74">
        <w:t>“</w:t>
      </w:r>
      <w:r w:rsidR="00636FA3" w:rsidRPr="00BB7C74">
        <w:t xml:space="preserve"> und </w:t>
      </w:r>
      <w:r w:rsidR="002668DC" w:rsidRPr="00BB7C74">
        <w:t>„</w:t>
      </w:r>
      <w:r w:rsidR="00636FA3" w:rsidRPr="00BB7C74">
        <w:t>phpMyAdmin</w:t>
      </w:r>
      <w:r w:rsidR="002668DC" w:rsidRPr="00BB7C74">
        <w:t>“</w:t>
      </w:r>
      <w:r w:rsidR="00636FA3" w:rsidRPr="00BB7C74">
        <w:t xml:space="preserve"> installiert.</w:t>
      </w:r>
      <w:r w:rsidR="00064FE9" w:rsidRPr="00BB7C74">
        <w:t xml:space="preserve"> </w:t>
      </w:r>
      <w:r w:rsidR="002668DC" w:rsidRPr="00BB7C74">
        <w:t>„</w:t>
      </w:r>
      <w:r w:rsidR="00064FE9" w:rsidRPr="00BB7C74">
        <w:t>phpMyAdmin</w:t>
      </w:r>
      <w:r w:rsidR="002668DC" w:rsidRPr="00BB7C74">
        <w:t>“</w:t>
      </w:r>
      <w:r w:rsidR="00843878">
        <w:rPr>
          <w:rStyle w:val="Funotenzeichen"/>
        </w:rPr>
        <w:footnoteReference w:id="7"/>
      </w:r>
      <w:r w:rsidR="00064FE9" w:rsidRPr="00BB7C74">
        <w:t xml:space="preserve"> ist</w:t>
      </w:r>
      <w:r w:rsidR="00167DE8" w:rsidRPr="00BB7C74">
        <w:t xml:space="preserve"> eine</w:t>
      </w:r>
      <w:r w:rsidR="00A90AB0" w:rsidRPr="00BB7C74">
        <w:t xml:space="preserve"> webbasierte</w:t>
      </w:r>
      <w:r w:rsidR="00167DE8" w:rsidRPr="00BB7C74">
        <w:t xml:space="preserve"> </w:t>
      </w:r>
      <w:r w:rsidR="00674906">
        <w:t>g</w:t>
      </w:r>
      <w:r w:rsidR="00167DE8" w:rsidRPr="00BB7C74">
        <w:t>ra</w:t>
      </w:r>
      <w:r w:rsidR="00064FE9" w:rsidRPr="00BB7C74">
        <w:t>f</w:t>
      </w:r>
      <w:r w:rsidR="00167DE8" w:rsidRPr="00BB7C74">
        <w:t xml:space="preserve">ische </w:t>
      </w:r>
      <w:r w:rsidR="00064FE9" w:rsidRPr="00BB7C74">
        <w:t>Ben</w:t>
      </w:r>
      <w:r w:rsidR="00167DE8" w:rsidRPr="00BB7C74">
        <w:t>utz</w:t>
      </w:r>
      <w:r w:rsidR="00064FE9" w:rsidRPr="00BB7C74">
        <w:t>er</w:t>
      </w:r>
      <w:r w:rsidR="00167DE8" w:rsidRPr="00BB7C74">
        <w:t>oberfläche (GUI</w:t>
      </w:r>
      <w:r w:rsidR="00C10527" w:rsidRPr="00BB7C74">
        <w:fldChar w:fldCharType="begin"/>
      </w:r>
      <w:r w:rsidR="00C10527" w:rsidRPr="00BB7C74">
        <w:instrText xml:space="preserve"> XE "GUI - graphical user interface" </w:instrText>
      </w:r>
      <w:r w:rsidR="00C10527" w:rsidRPr="00BB7C74">
        <w:fldChar w:fldCharType="end"/>
      </w:r>
      <w:r w:rsidR="00167DE8" w:rsidRPr="00BB7C74">
        <w:t xml:space="preserve">, </w:t>
      </w:r>
      <w:proofErr w:type="spellStart"/>
      <w:r w:rsidR="00167DE8" w:rsidRPr="00BB7C74">
        <w:t>graphical</w:t>
      </w:r>
      <w:proofErr w:type="spellEnd"/>
      <w:r w:rsidR="00167DE8" w:rsidRPr="00BB7C74">
        <w:t xml:space="preserve"> </w:t>
      </w:r>
      <w:proofErr w:type="spellStart"/>
      <w:r w:rsidR="00784933" w:rsidRPr="00BB7C74">
        <w:t>user</w:t>
      </w:r>
      <w:proofErr w:type="spellEnd"/>
      <w:r w:rsidR="00784933" w:rsidRPr="00BB7C74">
        <w:t xml:space="preserve"> interface)</w:t>
      </w:r>
      <w:r w:rsidR="00064FE9" w:rsidRPr="00BB7C74">
        <w:t>, wodurch</w:t>
      </w:r>
      <w:r w:rsidR="00C953E9" w:rsidRPr="00BB7C74">
        <w:t xml:space="preserve"> die Handhabung der Datenbank </w:t>
      </w:r>
      <w:r w:rsidR="003E264A" w:rsidRPr="00BB7C74">
        <w:t xml:space="preserve">nicht über </w:t>
      </w:r>
      <w:r w:rsidR="00FB7243" w:rsidRPr="00BB7C74">
        <w:t xml:space="preserve">das Terminal </w:t>
      </w:r>
      <w:r w:rsidR="004070B9" w:rsidRPr="00BB7C74">
        <w:t>geregelt werden muss</w:t>
      </w:r>
      <w:r w:rsidR="00417AD4" w:rsidRPr="00BB7C74">
        <w:t>.</w:t>
      </w:r>
      <w:r w:rsidR="00D84E57" w:rsidRPr="00BB7C74">
        <w:t xml:space="preserve"> </w:t>
      </w:r>
      <w:r w:rsidR="00125DC5">
        <w:t>So wurde die zuvor konzipierte Datenbank erstellt</w:t>
      </w:r>
      <w:r w:rsidR="00B94E25">
        <w:t xml:space="preserve"> (siehe Anhang: Abbildung</w:t>
      </w:r>
      <w:r w:rsidR="000063F1">
        <w:t xml:space="preserve"> </w:t>
      </w:r>
      <w:r w:rsidR="00430173">
        <w:t>9</w:t>
      </w:r>
      <w:r w:rsidR="000063F1">
        <w:t>-1</w:t>
      </w:r>
      <w:r w:rsidR="00430173">
        <w:t>2</w:t>
      </w:r>
      <w:r w:rsidR="000063F1">
        <w:t xml:space="preserve"> S.1</w:t>
      </w:r>
      <w:r w:rsidR="003F1995">
        <w:t>6</w:t>
      </w:r>
      <w:r w:rsidR="00DA2DC1">
        <w:t>)</w:t>
      </w:r>
      <w:r w:rsidR="00125DC5">
        <w:t xml:space="preserve">. </w:t>
      </w:r>
      <w:r w:rsidR="00357EBE">
        <w:t xml:space="preserve">Zusätzlich wurde </w:t>
      </w:r>
      <w:r w:rsidR="006C5A20" w:rsidRPr="00BB7C74">
        <w:t>MySQL</w:t>
      </w:r>
      <w:r w:rsidR="00E83585" w:rsidRPr="00BB7C74">
        <w:t xml:space="preserve"> Workbench</w:t>
      </w:r>
      <w:r w:rsidR="00E83585" w:rsidRPr="00FF1FE1">
        <w:rPr>
          <w:vertAlign w:val="superscript"/>
        </w:rPr>
        <w:footnoteReference w:id="8"/>
      </w:r>
      <w:r w:rsidR="004256A8" w:rsidRPr="00BB7C74">
        <w:t xml:space="preserve"> genutzt, um das ERM darzustellen</w:t>
      </w:r>
      <w:r w:rsidR="00125DC5">
        <w:t xml:space="preserve"> </w:t>
      </w:r>
      <w:r w:rsidR="004256A8" w:rsidRPr="00BB7C74">
        <w:t>(</w:t>
      </w:r>
      <w:r w:rsidR="00701E9D" w:rsidRPr="00BB7C74">
        <w:t xml:space="preserve">siehe Anhang: Abbildung </w:t>
      </w:r>
      <w:r w:rsidR="00C17A08" w:rsidRPr="00BB7C74">
        <w:t>1</w:t>
      </w:r>
      <w:r w:rsidR="00430173">
        <w:t>3</w:t>
      </w:r>
      <w:r w:rsidR="00701E9D" w:rsidRPr="00BB7C74">
        <w:t xml:space="preserve"> S.1</w:t>
      </w:r>
      <w:r w:rsidR="003F1995">
        <w:t>7</w:t>
      </w:r>
      <w:r w:rsidR="004256A8" w:rsidRPr="00BB7C74">
        <w:t>).</w:t>
      </w:r>
      <w:r w:rsidR="00547FF4" w:rsidRPr="00BB7C74">
        <w:t xml:space="preserve"> </w:t>
      </w:r>
      <w:r w:rsidR="004A19C0" w:rsidRPr="00BB7C74">
        <w:t xml:space="preserve">Die Datenbank wurde getestet und exportiert, </w:t>
      </w:r>
      <w:r w:rsidR="00E02618" w:rsidRPr="00BB7C74">
        <w:t>wo</w:t>
      </w:r>
      <w:r w:rsidR="004A19C0" w:rsidRPr="00BB7C74">
        <w:t xml:space="preserve">bei alle Befehle, die unter </w:t>
      </w:r>
      <w:r w:rsidR="00E02618" w:rsidRPr="00BB7C74">
        <w:t>phpMyAdmin</w:t>
      </w:r>
      <w:r w:rsidR="004A19C0" w:rsidRPr="00BB7C74">
        <w:t xml:space="preserve"> ausgeführt wurden</w:t>
      </w:r>
      <w:r w:rsidR="005523B8" w:rsidRPr="00BB7C74">
        <w:t>,</w:t>
      </w:r>
      <w:r w:rsidR="004A19C0" w:rsidRPr="00BB7C74">
        <w:t xml:space="preserve"> in ein Skript geschrieben</w:t>
      </w:r>
      <w:r w:rsidR="00E02618" w:rsidRPr="00BB7C74">
        <w:t xml:space="preserve"> werden</w:t>
      </w:r>
      <w:r w:rsidR="004A19C0" w:rsidRPr="00BB7C74">
        <w:t xml:space="preserve">. Dieses </w:t>
      </w:r>
      <w:r w:rsidR="00E02618" w:rsidRPr="00BB7C74">
        <w:t xml:space="preserve">wurde </w:t>
      </w:r>
      <w:r w:rsidR="004A19C0" w:rsidRPr="00BB7C74">
        <w:t xml:space="preserve">dann </w:t>
      </w:r>
      <w:r w:rsidR="00E02618" w:rsidRPr="00BB7C74">
        <w:t xml:space="preserve">auf dem </w:t>
      </w:r>
      <w:r w:rsidR="004A19C0" w:rsidRPr="00BB7C74">
        <w:t xml:space="preserve">richtigen Server namens: </w:t>
      </w:r>
      <w:r w:rsidR="00410BF8">
        <w:t>„</w:t>
      </w:r>
      <w:proofErr w:type="spellStart"/>
      <w:r w:rsidR="00DF4E24" w:rsidRPr="00BB7C74">
        <w:t>E</w:t>
      </w:r>
      <w:r w:rsidR="004A19C0" w:rsidRPr="00BB7C74">
        <w:t>chalk</w:t>
      </w:r>
      <w:proofErr w:type="spellEnd"/>
      <w:r w:rsidR="00410BF8">
        <w:t>“</w:t>
      </w:r>
      <w:r w:rsidR="004A19C0" w:rsidRPr="00BB7C74">
        <w:t xml:space="preserve"> ausgeführt und die Datenbank kann </w:t>
      </w:r>
      <w:r w:rsidR="00AB5696">
        <w:t>in den Betrieb genommen</w:t>
      </w:r>
      <w:r w:rsidR="004A19C0" w:rsidRPr="00BB7C74">
        <w:t xml:space="preserve"> werden.</w:t>
      </w:r>
    </w:p>
    <w:p w14:paraId="71FF71E6" w14:textId="77777777" w:rsidR="00DF4E24" w:rsidRDefault="00DF4E24" w:rsidP="004C49E2"/>
    <w:p w14:paraId="1B99108E" w14:textId="6F3C604D" w:rsidR="00976998" w:rsidRDefault="00976998" w:rsidP="004C49E2">
      <w:r>
        <w:t>Linux-Befehle für Installatio</w:t>
      </w:r>
      <w:r w:rsidR="00ED1645">
        <w:t xml:space="preserve">n </w:t>
      </w:r>
      <w:r>
        <w:t>(ohne Anführungs</w:t>
      </w:r>
      <w:r w:rsidR="00ED1645">
        <w:t>striche)</w:t>
      </w:r>
    </w:p>
    <w:p w14:paraId="6A3B909C" w14:textId="3672EB61" w:rsidR="008C55DA" w:rsidRPr="000B0A70" w:rsidRDefault="008C55DA" w:rsidP="004C49E2">
      <w:pPr>
        <w:rPr>
          <w:lang w:val="en-US"/>
        </w:rPr>
      </w:pPr>
      <w:r w:rsidRPr="000B0A70">
        <w:rPr>
          <w:lang w:val="en-US"/>
        </w:rPr>
        <w:t xml:space="preserve">Apache: </w:t>
      </w:r>
      <w:r w:rsidR="00976998" w:rsidRPr="000B0A70">
        <w:rPr>
          <w:lang w:val="en-US"/>
        </w:rPr>
        <w:t>„</w:t>
      </w:r>
      <w:r w:rsidRPr="000B0A70">
        <w:rPr>
          <w:lang w:val="en-US"/>
        </w:rPr>
        <w:t>sudo apt install apache2</w:t>
      </w:r>
      <w:r w:rsidR="00976998" w:rsidRPr="000B0A70">
        <w:rPr>
          <w:lang w:val="en-US"/>
        </w:rPr>
        <w:t>“</w:t>
      </w:r>
      <w:r w:rsidR="00987307" w:rsidRPr="000B0A70">
        <w:rPr>
          <w:lang w:val="en-US"/>
        </w:rPr>
        <w:t xml:space="preserve"> </w:t>
      </w:r>
    </w:p>
    <w:p w14:paraId="74A5F8A4" w14:textId="046DB3F9" w:rsidR="001E6305" w:rsidRDefault="00436A35" w:rsidP="004C49E2">
      <w:r>
        <w:t>My</w:t>
      </w:r>
      <w:r w:rsidR="00976998">
        <w:t>SQL</w:t>
      </w:r>
      <w:r w:rsidR="00ED1645">
        <w:t>:</w:t>
      </w:r>
      <w:r w:rsidR="00976998">
        <w:t xml:space="preserve"> </w:t>
      </w:r>
      <w:r w:rsidR="001E6305">
        <w:t xml:space="preserve">„sudo apt install </w:t>
      </w:r>
      <w:proofErr w:type="spellStart"/>
      <w:r w:rsidR="001E6305">
        <w:t>mysql</w:t>
      </w:r>
      <w:proofErr w:type="spellEnd"/>
      <w:r w:rsidR="001E6305">
        <w:t>-server“</w:t>
      </w:r>
      <w:r w:rsidR="002668DC">
        <w:t xml:space="preserve">, Installation des DBMS </w:t>
      </w:r>
      <w:r w:rsidR="00E46C7D">
        <w:t>in Server Ausführung</w:t>
      </w:r>
    </w:p>
    <w:p w14:paraId="5F423606" w14:textId="59EE72A8" w:rsidR="004613E5" w:rsidRDefault="00976998" w:rsidP="004C49E2">
      <w:r>
        <w:t xml:space="preserve">phpMyAdmin: </w:t>
      </w:r>
      <w:r w:rsidR="004613E5">
        <w:t>„</w:t>
      </w:r>
      <w:r w:rsidR="004613E5" w:rsidRPr="00EA3618">
        <w:t xml:space="preserve">sudo apt install </w:t>
      </w:r>
      <w:proofErr w:type="spellStart"/>
      <w:r w:rsidR="004613E5" w:rsidRPr="00EA3618">
        <w:t>phpmyadmin</w:t>
      </w:r>
      <w:proofErr w:type="spellEnd"/>
      <w:r w:rsidR="004613E5">
        <w:t>“</w:t>
      </w:r>
      <w:r w:rsidR="000D7A17">
        <w:t>, dann apache2 auswählen</w:t>
      </w:r>
      <w:r w:rsidR="00455320">
        <w:t xml:space="preserve"> und ein Passwort erstellen</w:t>
      </w:r>
    </w:p>
    <w:p w14:paraId="5E262403" w14:textId="3578D667" w:rsidR="00DE13D6" w:rsidRDefault="00DE13D6" w:rsidP="00DE13D6"/>
    <w:p w14:paraId="216162E8" w14:textId="1367D799" w:rsidR="006222AB" w:rsidRPr="00724253" w:rsidRDefault="001E0209" w:rsidP="00724253">
      <w:pPr>
        <w:rPr>
          <w:u w:val="single"/>
        </w:rPr>
      </w:pPr>
      <w:r w:rsidRPr="00724253">
        <w:rPr>
          <w:u w:val="single"/>
        </w:rPr>
        <w:t xml:space="preserve">Beispiele für </w:t>
      </w:r>
      <w:r w:rsidR="00207511">
        <w:rPr>
          <w:u w:val="single"/>
        </w:rPr>
        <w:t>SQL-</w:t>
      </w:r>
      <w:r w:rsidRPr="00724253">
        <w:rPr>
          <w:u w:val="single"/>
        </w:rPr>
        <w:t>Abfragen</w:t>
      </w:r>
    </w:p>
    <w:p w14:paraId="26F722AC" w14:textId="77777777" w:rsidR="009A3AAE" w:rsidRPr="009A3AAE" w:rsidRDefault="009A3AAE" w:rsidP="009A3AAE"/>
    <w:p w14:paraId="6722CFD1" w14:textId="28155FFE" w:rsidR="006222AB" w:rsidRDefault="00985249" w:rsidP="006222AB">
      <w:r>
        <w:t>Herr Wiepke</w:t>
      </w:r>
      <w:r w:rsidR="00BC2900">
        <w:t xml:space="preserve"> hat einige </w:t>
      </w:r>
      <w:r w:rsidR="00835BF1">
        <w:t xml:space="preserve">Beispiele von </w:t>
      </w:r>
      <w:r w:rsidR="000F0B2E">
        <w:t>SQL-</w:t>
      </w:r>
      <w:r w:rsidR="00835BF1">
        <w:t>Abfragen genannt, die</w:t>
      </w:r>
      <w:r w:rsidR="00EA0E16">
        <w:t xml:space="preserve"> später bei</w:t>
      </w:r>
      <w:r w:rsidR="000F0B2E">
        <w:t xml:space="preserve"> der richtigen Datenbank </w:t>
      </w:r>
      <w:r w:rsidR="00D34BD2">
        <w:t xml:space="preserve">relevant </w:t>
      </w:r>
      <w:r w:rsidR="000F0B2E">
        <w:t>sein können</w:t>
      </w:r>
      <w:r w:rsidR="00835BF1">
        <w:t>.</w:t>
      </w:r>
      <w:r w:rsidR="00D052A2">
        <w:t xml:space="preserve"> Die Abfragen können über eine Auswahl auch auf phpMyAdmin gespeichert </w:t>
      </w:r>
      <w:r w:rsidR="00DD14D4">
        <w:t>werden und später abgerufen werden.</w:t>
      </w:r>
      <w:r w:rsidR="005E60DC">
        <w:t xml:space="preserve"> Hierbei ist zu beachten, dass nur ein Datensatz implementiert worden ist</w:t>
      </w:r>
      <w:r w:rsidR="00207C69">
        <w:t>, d</w:t>
      </w:r>
      <w:r w:rsidR="00EB6443">
        <w:t>aher</w:t>
      </w:r>
      <w:r w:rsidR="00207C69">
        <w:t xml:space="preserve"> </w:t>
      </w:r>
      <w:r w:rsidR="00B3467E">
        <w:t xml:space="preserve">können die Ausgaben </w:t>
      </w:r>
      <w:r w:rsidR="00207C69">
        <w:t>bei mehreren Datensätzen anders aussehen</w:t>
      </w:r>
      <w:r w:rsidR="00132ABD">
        <w:t xml:space="preserve"> (außer bei Abfrage 3)</w:t>
      </w:r>
      <w:r w:rsidR="00010B40">
        <w:t>.</w:t>
      </w:r>
    </w:p>
    <w:p w14:paraId="768D7A38" w14:textId="77777777" w:rsidR="00DD14D4" w:rsidRDefault="00DD14D4" w:rsidP="006222AB"/>
    <w:p w14:paraId="7D0AEF33" w14:textId="06D55FF4" w:rsidR="003536A8" w:rsidRDefault="003536A8" w:rsidP="006222AB">
      <w:r>
        <w:t>Anhand der Matrikelnummer soll</w:t>
      </w:r>
      <w:r w:rsidR="006B00B7">
        <w:t>en folgende Werte während einer Sitzung des VR-Klassenzimmers abgerufen werden können:</w:t>
      </w:r>
    </w:p>
    <w:p w14:paraId="34BF3052" w14:textId="26735CF3" w:rsidR="00A909A2" w:rsidRPr="003D0098" w:rsidRDefault="003536A8" w:rsidP="00301911">
      <w:pPr>
        <w:rPr>
          <w:color w:val="FF0000"/>
        </w:rPr>
      </w:pPr>
      <w:r>
        <w:t>1. die Anzahl der Schüler</w:t>
      </w:r>
    </w:p>
    <w:p w14:paraId="436EC8C8" w14:textId="6E8E355E" w:rsidR="00436A9A" w:rsidRDefault="003536A8" w:rsidP="006222AB">
      <w:pPr>
        <w:rPr>
          <w:color w:val="FF0000"/>
        </w:rPr>
      </w:pPr>
      <w:r>
        <w:t xml:space="preserve">2. </w:t>
      </w:r>
      <w:r w:rsidR="00436A9A">
        <w:t>die Anzahl der Fehlverhalten</w:t>
      </w:r>
      <w:r w:rsidR="002B01E8">
        <w:t xml:space="preserve"> </w:t>
      </w:r>
    </w:p>
    <w:p w14:paraId="4E797F47" w14:textId="4AF93EF1" w:rsidR="00A47C14" w:rsidRDefault="00436A9A" w:rsidP="002B01E8">
      <w:r>
        <w:t>3. die gelaufene Distanz</w:t>
      </w:r>
      <w:r w:rsidR="002B01E8">
        <w:t xml:space="preserve"> de</w:t>
      </w:r>
      <w:r w:rsidR="004B24D2">
        <w:t>r L</w:t>
      </w:r>
      <w:r w:rsidR="007B79AC">
        <w:t>ehramt</w:t>
      </w:r>
      <w:r w:rsidR="00AA5749">
        <w:t>s</w:t>
      </w:r>
      <w:r w:rsidR="007B79AC">
        <w:t xml:space="preserve">studentin </w:t>
      </w:r>
      <w:r w:rsidR="00AA5749">
        <w:t xml:space="preserve">oder </w:t>
      </w:r>
      <w:r w:rsidR="00E43308">
        <w:t xml:space="preserve">des </w:t>
      </w:r>
      <w:r w:rsidR="004B24D2">
        <w:t>L</w:t>
      </w:r>
      <w:r w:rsidR="00AA5749">
        <w:t>ehramtsstudent</w:t>
      </w:r>
      <w:r w:rsidR="00E43308">
        <w:t>en</w:t>
      </w:r>
      <w:r w:rsidR="00AA5749">
        <w:t xml:space="preserve"> (</w:t>
      </w:r>
      <w:proofErr w:type="spellStart"/>
      <w:r w:rsidR="00AA5749">
        <w:t>LoL</w:t>
      </w:r>
      <w:proofErr w:type="spellEnd"/>
      <w:r w:rsidR="00AA5749">
        <w:fldChar w:fldCharType="begin"/>
      </w:r>
      <w:r w:rsidR="00AA5749">
        <w:instrText xml:space="preserve"> XE "</w:instrText>
      </w:r>
      <w:r w:rsidR="00AA5749" w:rsidRPr="00E60198">
        <w:instrText>LoL - Lehramtsstudentin oder Lehramtsstudent</w:instrText>
      </w:r>
      <w:r w:rsidR="00AA5749">
        <w:instrText xml:space="preserve">" </w:instrText>
      </w:r>
      <w:r w:rsidR="00AA5749">
        <w:fldChar w:fldCharType="end"/>
      </w:r>
      <w:r w:rsidR="00AA5749">
        <w:t>)</w:t>
      </w:r>
    </w:p>
    <w:p w14:paraId="719D9723" w14:textId="3D3F41EC" w:rsidR="004E1266" w:rsidRPr="000F2237" w:rsidRDefault="002B01E8" w:rsidP="002B01E8">
      <w:pPr>
        <w:rPr>
          <w:u w:val="single"/>
        </w:rPr>
      </w:pPr>
      <w:r w:rsidRPr="000F2237">
        <w:rPr>
          <w:u w:val="single"/>
        </w:rPr>
        <w:t>Zu 1.</w:t>
      </w:r>
    </w:p>
    <w:p w14:paraId="1600F1EA" w14:textId="5443DCBD" w:rsidR="004E1266" w:rsidRDefault="004E1266" w:rsidP="004E1266">
      <w:pPr>
        <w:keepNext/>
      </w:pPr>
    </w:p>
    <w:p w14:paraId="4A781859" w14:textId="457A6A85" w:rsidR="00A20E1F" w:rsidRDefault="00A20E1F" w:rsidP="004E1266">
      <w:pPr>
        <w:keepNext/>
      </w:pPr>
      <w:r>
        <w:t>Siehe Anhang: Abbildung 1</w:t>
      </w:r>
      <w:r w:rsidR="00F6486B">
        <w:t>5</w:t>
      </w:r>
      <w:r>
        <w:t xml:space="preserve"> (S.1</w:t>
      </w:r>
      <w:r w:rsidR="00E03938">
        <w:t>8</w:t>
      </w:r>
      <w:r>
        <w:t>)</w:t>
      </w:r>
    </w:p>
    <w:p w14:paraId="7B5497AA" w14:textId="77777777" w:rsidR="00A20E1F" w:rsidRDefault="00A20E1F" w:rsidP="004E1266">
      <w:pPr>
        <w:keepNext/>
      </w:pPr>
    </w:p>
    <w:p w14:paraId="5210D6B2" w14:textId="0367E61A" w:rsidR="00DA730D" w:rsidRPr="00BB7C74" w:rsidRDefault="003D0098" w:rsidP="00B576C9">
      <w:r>
        <w:t xml:space="preserve">Die Abfrage </w:t>
      </w:r>
      <w:r w:rsidR="00A1344B">
        <w:t>gibt die Matrikelnummer</w:t>
      </w:r>
      <w:r w:rsidR="00207D7A">
        <w:t xml:space="preserve"> und jede </w:t>
      </w:r>
      <w:r w:rsidR="00A1344B">
        <w:t xml:space="preserve">Anzahl der Studenten und </w:t>
      </w:r>
      <w:r w:rsidR="00174D32">
        <w:t xml:space="preserve">Sitzungs-ID </w:t>
      </w:r>
      <w:r w:rsidR="00A876B3">
        <w:t>aus</w:t>
      </w:r>
      <w:r w:rsidR="00661B0F">
        <w:t xml:space="preserve">, wo </w:t>
      </w:r>
      <w:r w:rsidR="00597082">
        <w:t>d</w:t>
      </w:r>
      <w:r w:rsidR="00061D31">
        <w:t>ie</w:t>
      </w:r>
      <w:r w:rsidR="00E63473">
        <w:t>/d</w:t>
      </w:r>
      <w:r w:rsidR="00061D31">
        <w:t>er</w:t>
      </w:r>
      <w:r w:rsidR="00597082">
        <w:t xml:space="preserve"> </w:t>
      </w:r>
      <w:proofErr w:type="spellStart"/>
      <w:r w:rsidR="00AA5749">
        <w:t>LoL</w:t>
      </w:r>
      <w:proofErr w:type="spellEnd"/>
      <w:r w:rsidR="00207D7A">
        <w:t xml:space="preserve"> teilgenommen hat</w:t>
      </w:r>
      <w:r w:rsidR="00661B0F">
        <w:t xml:space="preserve"> (</w:t>
      </w:r>
      <w:r w:rsidR="00661B0F" w:rsidRPr="00BB7C74">
        <w:t>siehe Abbildung 3</w:t>
      </w:r>
      <w:r w:rsidR="003F1995">
        <w:t xml:space="preserve"> S.7</w:t>
      </w:r>
      <w:r w:rsidR="00661B0F" w:rsidRPr="00BB7C74">
        <w:t>)</w:t>
      </w:r>
      <w:r w:rsidR="00207D7A" w:rsidRPr="00BB7C74">
        <w:t>.</w:t>
      </w:r>
      <w:r w:rsidR="00597082" w:rsidRPr="00BB7C74">
        <w:t xml:space="preserve"> </w:t>
      </w:r>
    </w:p>
    <w:p w14:paraId="7E0AB467" w14:textId="7F552B3B" w:rsidR="002B01E8" w:rsidRDefault="002B01E8" w:rsidP="002B01E8"/>
    <w:p w14:paraId="64CDCB71" w14:textId="77777777" w:rsidR="00A80C46" w:rsidRDefault="00DE352C" w:rsidP="00A80C46">
      <w:pPr>
        <w:keepNext/>
      </w:pPr>
      <w:r>
        <w:rPr>
          <w:noProof/>
        </w:rPr>
        <w:drawing>
          <wp:inline distT="0" distB="0" distL="0" distR="0" wp14:anchorId="0AAA0E05" wp14:editId="51382857">
            <wp:extent cx="2466167" cy="355600"/>
            <wp:effectExtent l="0" t="0" r="0" b="635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517" cy="37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7C1A" w14:textId="40A81B8C" w:rsidR="00B576C9" w:rsidRDefault="00A80C46" w:rsidP="00852481">
      <w:pPr>
        <w:pStyle w:val="Beschriftung"/>
      </w:pPr>
      <w:bookmarkStart w:id="11" w:name="_Toc67832500"/>
      <w:r>
        <w:t xml:space="preserve">Abbildung </w:t>
      </w:r>
      <w:fldSimple w:instr=" SEQ Abbildung \* ARABIC ">
        <w:r w:rsidR="0098044D">
          <w:rPr>
            <w:noProof/>
          </w:rPr>
          <w:t>3</w:t>
        </w:r>
      </w:fldSimple>
      <w:r w:rsidR="00624BD0">
        <w:t>:</w:t>
      </w:r>
      <w:r>
        <w:t xml:space="preserve"> Ausgabe der 1. Abfrage</w:t>
      </w:r>
      <w:bookmarkEnd w:id="11"/>
    </w:p>
    <w:p w14:paraId="6D9C6BF9" w14:textId="0891E1A3" w:rsidR="00F31150" w:rsidRPr="000F2237" w:rsidRDefault="002B01E8" w:rsidP="002B01E8">
      <w:pPr>
        <w:rPr>
          <w:u w:val="single"/>
        </w:rPr>
      </w:pPr>
      <w:r w:rsidRPr="000F2237">
        <w:rPr>
          <w:u w:val="single"/>
        </w:rPr>
        <w:t xml:space="preserve">Zu 2. </w:t>
      </w:r>
    </w:p>
    <w:p w14:paraId="3A0D35EE" w14:textId="4CB6E514" w:rsidR="00992045" w:rsidRDefault="00992045" w:rsidP="00992045">
      <w:pPr>
        <w:keepNext/>
      </w:pPr>
    </w:p>
    <w:p w14:paraId="1F7EFF64" w14:textId="70BDABC1" w:rsidR="00A20E1F" w:rsidRDefault="00A20E1F" w:rsidP="00992045">
      <w:pPr>
        <w:keepNext/>
      </w:pPr>
      <w:r>
        <w:t>Siehe Anhang: Abbildung 1</w:t>
      </w:r>
      <w:r w:rsidR="00F6486B">
        <w:t>6</w:t>
      </w:r>
      <w:r>
        <w:t xml:space="preserve"> (S.1</w:t>
      </w:r>
      <w:r w:rsidR="00E03938">
        <w:t>8</w:t>
      </w:r>
      <w:r>
        <w:t>)</w:t>
      </w:r>
    </w:p>
    <w:p w14:paraId="177C2AF8" w14:textId="77777777" w:rsidR="00A20E1F" w:rsidRDefault="00A20E1F" w:rsidP="00992045">
      <w:pPr>
        <w:keepNext/>
      </w:pPr>
    </w:p>
    <w:p w14:paraId="4EB9D9C1" w14:textId="02FE3BA3" w:rsidR="00661B0F" w:rsidRDefault="00010B40" w:rsidP="00661B0F">
      <w:r>
        <w:t>Die Abfrage zählt die Anzahl</w:t>
      </w:r>
      <w:r w:rsidR="005E0B66">
        <w:t xml:space="preserve"> </w:t>
      </w:r>
      <w:r w:rsidR="006034B1">
        <w:t>der Einträge von</w:t>
      </w:r>
      <w:r w:rsidR="005E0B66">
        <w:t xml:space="preserve"> </w:t>
      </w:r>
      <w:proofErr w:type="spellStart"/>
      <w:r w:rsidR="005E0B66">
        <w:t>levelOfMisbehaviour</w:t>
      </w:r>
      <w:proofErr w:type="spellEnd"/>
      <w:r w:rsidR="00A14D17">
        <w:t xml:space="preserve"> einer Sitzung</w:t>
      </w:r>
      <w:r>
        <w:t xml:space="preserve">, </w:t>
      </w:r>
      <w:r w:rsidR="00661B0F">
        <w:t xml:space="preserve">wo die/der </w:t>
      </w:r>
      <w:proofErr w:type="spellStart"/>
      <w:r w:rsidR="00661B0F">
        <w:t>LoL</w:t>
      </w:r>
      <w:proofErr w:type="spellEnd"/>
      <w:r w:rsidR="00661B0F">
        <w:t xml:space="preserve"> teilgenommen hat. Für die Anschaulichkeit wurde es umbenannt</w:t>
      </w:r>
      <w:r w:rsidR="00FF64A5">
        <w:t xml:space="preserve"> (siehe Abbildung 4</w:t>
      </w:r>
      <w:r w:rsidR="003F1995">
        <w:t xml:space="preserve"> S.7</w:t>
      </w:r>
      <w:r w:rsidR="00FF64A5">
        <w:t>).</w:t>
      </w:r>
    </w:p>
    <w:p w14:paraId="6198BF4C" w14:textId="77777777" w:rsidR="00F248BD" w:rsidRDefault="00F248BD" w:rsidP="006B5FB2">
      <w:pPr>
        <w:keepNext/>
        <w:rPr>
          <w:noProof/>
        </w:rPr>
      </w:pPr>
    </w:p>
    <w:p w14:paraId="3C8578F6" w14:textId="77777777" w:rsidR="001C2C15" w:rsidRDefault="001C2C15" w:rsidP="001C2C15">
      <w:pPr>
        <w:keepNext/>
      </w:pPr>
      <w:r>
        <w:rPr>
          <w:noProof/>
        </w:rPr>
        <w:drawing>
          <wp:inline distT="0" distB="0" distL="0" distR="0" wp14:anchorId="62706906" wp14:editId="17960688">
            <wp:extent cx="3255948" cy="365555"/>
            <wp:effectExtent l="0" t="0" r="190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795" cy="37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9EF3" w14:textId="0827CAEA" w:rsidR="00FF64A5" w:rsidRDefault="001C2C15" w:rsidP="001C2C15">
      <w:pPr>
        <w:pStyle w:val="Beschriftung"/>
      </w:pPr>
      <w:bookmarkStart w:id="12" w:name="_Toc67832501"/>
      <w:r>
        <w:t xml:space="preserve">Abbildung </w:t>
      </w:r>
      <w:fldSimple w:instr=" SEQ Abbildung \* ARABIC ">
        <w:r w:rsidR="0098044D">
          <w:rPr>
            <w:noProof/>
          </w:rPr>
          <w:t>4</w:t>
        </w:r>
      </w:fldSimple>
      <w:r>
        <w:t>: Ausgabe der 2. Abfrage, vor und nach der Umbenennung</w:t>
      </w:r>
      <w:bookmarkEnd w:id="12"/>
    </w:p>
    <w:p w14:paraId="04553621" w14:textId="5758D126" w:rsidR="00A5032D" w:rsidRPr="00852481" w:rsidRDefault="002B01E8" w:rsidP="002B01E8">
      <w:pPr>
        <w:rPr>
          <w:u w:val="single"/>
        </w:rPr>
      </w:pPr>
      <w:r w:rsidRPr="00A5032D">
        <w:rPr>
          <w:u w:val="single"/>
        </w:rPr>
        <w:t>Zu 3.</w:t>
      </w:r>
    </w:p>
    <w:p w14:paraId="75C9936B" w14:textId="4AA15235" w:rsidR="00A47C14" w:rsidRDefault="004F0745" w:rsidP="002B01E8">
      <w:r>
        <w:t xml:space="preserve">Für </w:t>
      </w:r>
      <w:r w:rsidR="000E706B">
        <w:t xml:space="preserve">die Erklärung der Berechnung (siehe Abbildung </w:t>
      </w:r>
      <w:r w:rsidR="00F031B0">
        <w:t>5</w:t>
      </w:r>
      <w:r w:rsidR="00F13E84">
        <w:t xml:space="preserve"> S.</w:t>
      </w:r>
      <w:r w:rsidR="00F031B0">
        <w:t>7</w:t>
      </w:r>
      <w:r w:rsidR="000E706B">
        <w:t>)</w:t>
      </w:r>
      <w:r w:rsidR="00995428">
        <w:t>. Die roten Sterne</w:t>
      </w:r>
      <w:r w:rsidR="00316211">
        <w:t xml:space="preserve"> bilden jeweils die Position</w:t>
      </w:r>
      <w:r w:rsidR="007904F9">
        <w:t xml:space="preserve"> (einen Punkt)</w:t>
      </w:r>
      <w:r w:rsidR="00316211">
        <w:t xml:space="preserve"> der/des </w:t>
      </w:r>
      <w:proofErr w:type="spellStart"/>
      <w:r w:rsidR="00316211">
        <w:t>LoL</w:t>
      </w:r>
      <w:proofErr w:type="spellEnd"/>
      <w:r w:rsidR="00316211">
        <w:t xml:space="preserve"> zu einem bestimmten </w:t>
      </w:r>
      <w:proofErr w:type="spellStart"/>
      <w:r w:rsidR="00316211">
        <w:t>dataCount</w:t>
      </w:r>
      <w:proofErr w:type="spellEnd"/>
      <w:r w:rsidR="00316211">
        <w:t xml:space="preserve"> (</w:t>
      </w:r>
      <w:r w:rsidR="00250690">
        <w:t>Zeitpunkt)</w:t>
      </w:r>
      <w:r w:rsidR="00CD67E2" w:rsidRPr="00CD67E2">
        <w:t xml:space="preserve"> </w:t>
      </w:r>
      <w:r w:rsidR="00CD67E2">
        <w:t xml:space="preserve">ab und die roten Pfeile jeweils dem Abstand von einem </w:t>
      </w:r>
      <w:proofErr w:type="spellStart"/>
      <w:r w:rsidR="00CD67E2">
        <w:t>dataCount</w:t>
      </w:r>
      <w:proofErr w:type="spellEnd"/>
      <w:r w:rsidR="00CD67E2">
        <w:t xml:space="preserve"> zum anderen</w:t>
      </w:r>
      <w:r w:rsidR="00250690">
        <w:t>.</w:t>
      </w:r>
      <w:r w:rsidR="008922B6">
        <w:t xml:space="preserve"> Um die </w:t>
      </w:r>
      <w:r w:rsidR="005E22F4">
        <w:t>gesamte Strecke zu berechnen</w:t>
      </w:r>
      <w:r w:rsidR="00E17F41">
        <w:t xml:space="preserve"> die die/der </w:t>
      </w:r>
      <w:proofErr w:type="spellStart"/>
      <w:r w:rsidR="00E17F41">
        <w:t>LoL</w:t>
      </w:r>
      <w:proofErr w:type="spellEnd"/>
      <w:r w:rsidR="00E17F41">
        <w:t xml:space="preserve"> zurückgelegt hat</w:t>
      </w:r>
      <w:r w:rsidR="005E22F4">
        <w:t xml:space="preserve">, muss der Abstand zwischen den </w:t>
      </w:r>
      <w:proofErr w:type="spellStart"/>
      <w:r w:rsidR="005E22F4">
        <w:t>dataCounts</w:t>
      </w:r>
      <w:proofErr w:type="spellEnd"/>
      <w:r w:rsidR="00E17F41">
        <w:t xml:space="preserve"> summiert werden.</w:t>
      </w:r>
    </w:p>
    <w:p w14:paraId="03BF7AC4" w14:textId="72773010" w:rsidR="00A47C14" w:rsidRDefault="00A47C14" w:rsidP="002B01E8">
      <w:r w:rsidRPr="00A47C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FD45AE" wp14:editId="626727C9">
            <wp:extent cx="3650615" cy="1687830"/>
            <wp:effectExtent l="0" t="0" r="6985" b="762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"/>
                    <a:stretch/>
                  </pic:blipFill>
                  <pic:spPr bwMode="auto">
                    <a:xfrm>
                      <a:off x="0" y="0"/>
                      <a:ext cx="365061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D4573" w14:textId="60CBF803" w:rsidR="00A47C14" w:rsidRDefault="00A47C14" w:rsidP="002B01E8">
      <w:r>
        <w:rPr>
          <w:noProof/>
        </w:rPr>
        <mc:AlternateContent>
          <mc:Choice Requires="wps">
            <w:drawing>
              <wp:inline distT="0" distB="0" distL="0" distR="0" wp14:anchorId="7E2EA624" wp14:editId="5E03A84E">
                <wp:extent cx="3434080" cy="635"/>
                <wp:effectExtent l="0" t="0" r="0" b="8255"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9408A5" w14:textId="3D6BEE35" w:rsidR="000922BF" w:rsidRPr="00052012" w:rsidRDefault="000922BF" w:rsidP="000922BF">
                            <w:pPr>
                              <w:pStyle w:val="Beschriftung"/>
                              <w:rPr>
                                <w:noProof/>
                                <w:sz w:val="24"/>
                              </w:rPr>
                            </w:pPr>
                            <w:bookmarkStart w:id="13" w:name="_Toc67832502"/>
                            <w:r>
                              <w:t xml:space="preserve">Abbildung </w:t>
                            </w:r>
                            <w:fldSimple w:instr=" SEQ Abbildung \* ARABIC ">
                              <w:r w:rsidR="0098044D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</w:t>
                            </w:r>
                            <w:r w:rsidRPr="008D7DFE">
                              <w:t>Erklärung Berechnung der gelaufenen Distanz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2EA624" id="_x0000_t202" coordsize="21600,21600" o:spt="202" path="m,l,21600r21600,l21600,xe">
                <v:stroke joinstyle="miter"/>
                <v:path gradientshapeok="t" o:connecttype="rect"/>
              </v:shapetype>
              <v:shape id="Textfeld 23" o:spid="_x0000_s1026" type="#_x0000_t202" style="width:270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" stroked="f">
                <v:textbox style="mso-fit-shape-to-text:t" inset="0,0,0,0">
                  <w:txbxContent>
                    <w:p w14:paraId="3A9408A5" w14:textId="3D6BEE35" w:rsidR="000922BF" w:rsidRPr="00052012" w:rsidRDefault="000922BF" w:rsidP="000922BF">
                      <w:pPr>
                        <w:pStyle w:val="Beschriftung"/>
                        <w:rPr>
                          <w:noProof/>
                          <w:sz w:val="24"/>
                        </w:rPr>
                      </w:pPr>
                      <w:bookmarkStart w:id="14" w:name="_Toc67832502"/>
                      <w:r>
                        <w:t xml:space="preserve">Abbildung </w:t>
                      </w:r>
                      <w:r w:rsidR="0098044D">
                        <w:fldChar w:fldCharType="begin"/>
                      </w:r>
                      <w:r w:rsidR="0098044D">
                        <w:instrText xml:space="preserve"> SEQ Abbildung \* ARABIC </w:instrText>
                      </w:r>
                      <w:r w:rsidR="0098044D">
                        <w:fldChar w:fldCharType="separate"/>
                      </w:r>
                      <w:r w:rsidR="0098044D">
                        <w:rPr>
                          <w:noProof/>
                        </w:rPr>
                        <w:t>5</w:t>
                      </w:r>
                      <w:r w:rsidR="0098044D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r w:rsidRPr="008D7DFE">
                        <w:t>Erklärung Berechnung der gelaufenen Distanz</w:t>
                      </w:r>
                      <w:bookmarkEnd w:id="14"/>
                    </w:p>
                  </w:txbxContent>
                </v:textbox>
                <w10:anchorlock/>
              </v:shape>
            </w:pict>
          </mc:Fallback>
        </mc:AlternateContent>
      </w:r>
    </w:p>
    <w:p w14:paraId="715E4F28" w14:textId="00E0A742" w:rsidR="007D1983" w:rsidRDefault="00A62ED1" w:rsidP="002B01E8">
      <w:r>
        <w:t xml:space="preserve">Der Abstand zweier Punkte errechnet sich aus dieser Formel: </w:t>
      </w:r>
    </w:p>
    <w:p w14:paraId="62227521" w14:textId="4CD226E5" w:rsidR="007D1983" w:rsidRDefault="007D1983" w:rsidP="007D1983">
      <w:pPr>
        <w:keepNext/>
      </w:pPr>
      <w:r w:rsidRPr="007D1983">
        <w:rPr>
          <w:noProof/>
        </w:rPr>
        <w:drawing>
          <wp:inline distT="0" distB="0" distL="0" distR="0" wp14:anchorId="35E1C5AA" wp14:editId="3E627F26">
            <wp:extent cx="1820917" cy="399111"/>
            <wp:effectExtent l="0" t="0" r="8255" b="127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12" cy="41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11A0" w14:textId="2BF0CCC8" w:rsidR="00F031B0" w:rsidRDefault="007D1983" w:rsidP="007D1983">
      <w:pPr>
        <w:pStyle w:val="Beschriftung"/>
        <w:rPr>
          <w:noProof/>
        </w:rPr>
      </w:pPr>
      <w:bookmarkStart w:id="14" w:name="_Toc67832503"/>
      <w:r>
        <w:t xml:space="preserve">Abbildung </w:t>
      </w:r>
      <w:fldSimple w:instr=" SEQ Abbildung \* ARABIC ">
        <w:r w:rsidR="0098044D">
          <w:rPr>
            <w:noProof/>
          </w:rPr>
          <w:t>6</w:t>
        </w:r>
      </w:fldSimple>
      <w:r w:rsidR="00624BD0">
        <w:t>:</w:t>
      </w:r>
      <w:r>
        <w:t xml:space="preserve"> Formel für Abstand zweier Punkte im zweidimensionalem</w:t>
      </w:r>
      <w:r>
        <w:rPr>
          <w:noProof/>
        </w:rPr>
        <w:t xml:space="preserve"> Raum</w:t>
      </w:r>
      <w:r w:rsidR="0052486F">
        <w:rPr>
          <w:noProof/>
        </w:rPr>
        <w:t>, d ist die Distanz</w:t>
      </w:r>
      <w:bookmarkEnd w:id="14"/>
    </w:p>
    <w:p w14:paraId="5A622701" w14:textId="062CDBBE" w:rsidR="00A5032D" w:rsidRPr="00F031B0" w:rsidRDefault="00F031B0" w:rsidP="00F031B0">
      <w:pPr>
        <w:spacing w:after="160" w:line="259" w:lineRule="auto"/>
        <w:jc w:val="left"/>
        <w:rPr>
          <w:i/>
          <w:iCs/>
          <w:noProof/>
          <w:color w:val="44546A" w:themeColor="text2"/>
          <w:sz w:val="18"/>
          <w:szCs w:val="18"/>
        </w:rPr>
      </w:pPr>
      <w:r>
        <w:rPr>
          <w:noProof/>
        </w:rPr>
        <w:br w:type="page"/>
      </w:r>
    </w:p>
    <w:p w14:paraId="44BE8DC9" w14:textId="6FDBD289" w:rsidR="00DB757E" w:rsidRDefault="00527C7C" w:rsidP="00A444B2">
      <w:pPr>
        <w:ind w:right="-1"/>
      </w:pPr>
      <w:r>
        <w:lastRenderedPageBreak/>
        <w:t>Zudem werden für die Anschau</w:t>
      </w:r>
      <w:r w:rsidR="005960E0">
        <w:t>lichkeit</w:t>
      </w:r>
      <w:r>
        <w:t xml:space="preserve"> </w:t>
      </w:r>
      <w:r w:rsidR="005960E0">
        <w:t xml:space="preserve">weitere </w:t>
      </w:r>
      <w:r>
        <w:t xml:space="preserve">Mock-Daten </w:t>
      </w:r>
      <w:r w:rsidR="002A6F2E">
        <w:t>für die Entität „</w:t>
      </w:r>
      <w:proofErr w:type="spellStart"/>
      <w:r w:rsidR="002A6F2E">
        <w:t>m</w:t>
      </w:r>
      <w:r w:rsidR="005960E0">
        <w:t>ovement</w:t>
      </w:r>
      <w:proofErr w:type="spellEnd"/>
      <w:r w:rsidR="002A6F2E">
        <w:t>“</w:t>
      </w:r>
      <w:r w:rsidR="005960E0">
        <w:t xml:space="preserve"> </w:t>
      </w:r>
      <w:r>
        <w:t xml:space="preserve">in die Datenbank einfügt, da </w:t>
      </w:r>
      <w:r w:rsidR="002A6F2E">
        <w:t xml:space="preserve">sich aus einem Datensatz (einer Position) keine </w:t>
      </w:r>
      <w:r w:rsidR="00317461">
        <w:t>Abstände berechnen lassen. Für das Beispiel w</w:t>
      </w:r>
      <w:r w:rsidR="00DF1C8D">
        <w:t>e</w:t>
      </w:r>
      <w:r w:rsidR="00317461">
        <w:t>rd</w:t>
      </w:r>
      <w:r w:rsidR="00DF1C8D">
        <w:t>en</w:t>
      </w:r>
      <w:r w:rsidR="006D569C">
        <w:t xml:space="preserve"> </w:t>
      </w:r>
      <w:r w:rsidR="00B75090">
        <w:t>fünf</w:t>
      </w:r>
      <w:r w:rsidR="006D569C">
        <w:t xml:space="preserve"> Datensätze </w:t>
      </w:r>
      <w:r w:rsidR="000D0D08">
        <w:t>implementiert</w:t>
      </w:r>
      <w:r w:rsidR="00E50404">
        <w:t xml:space="preserve"> (selbst erfunden</w:t>
      </w:r>
      <w:r w:rsidR="00941C6B">
        <w:t>, nicht nach Abbildung</w:t>
      </w:r>
      <w:r w:rsidR="00E50404">
        <w:t>)</w:t>
      </w:r>
      <w:r w:rsidR="009B5F15">
        <w:t xml:space="preserve"> (siehe Tabelle 1</w:t>
      </w:r>
      <w:r w:rsidR="00A47C14">
        <w:t xml:space="preserve"> S.</w:t>
      </w:r>
      <w:r w:rsidR="00F031B0">
        <w:t>8</w:t>
      </w:r>
      <w:r w:rsidR="009B5F15">
        <w:t>)</w:t>
      </w:r>
      <w:r w:rsidR="00A47C14">
        <w:t xml:space="preserve"> </w:t>
      </w:r>
    </w:p>
    <w:p w14:paraId="5F28B81F" w14:textId="77777777" w:rsidR="00F031B0" w:rsidRDefault="00F031B0" w:rsidP="00A444B2">
      <w:pPr>
        <w:ind w:right="-1"/>
      </w:pPr>
    </w:p>
    <w:tbl>
      <w:tblPr>
        <w:tblStyle w:val="Tabellenraster"/>
        <w:tblW w:w="9093" w:type="dxa"/>
        <w:tblLook w:val="04A0" w:firstRow="1" w:lastRow="0" w:firstColumn="1" w:lastColumn="0" w:noHBand="0" w:noVBand="1"/>
      </w:tblPr>
      <w:tblGrid>
        <w:gridCol w:w="2113"/>
        <w:gridCol w:w="1729"/>
        <w:gridCol w:w="1729"/>
        <w:gridCol w:w="1761"/>
        <w:gridCol w:w="1761"/>
      </w:tblGrid>
      <w:tr w:rsidR="00DE727F" w14:paraId="3F56F14E" w14:textId="6A021CE6" w:rsidTr="00DE727F">
        <w:trPr>
          <w:trHeight w:val="287"/>
        </w:trPr>
        <w:tc>
          <w:tcPr>
            <w:tcW w:w="2113" w:type="dxa"/>
          </w:tcPr>
          <w:p w14:paraId="1C4DF1F6" w14:textId="65DA2806" w:rsidR="00DE727F" w:rsidRPr="006D569C" w:rsidRDefault="00DE727F" w:rsidP="00031893">
            <w:pPr>
              <w:rPr>
                <w:b/>
                <w:bCs/>
              </w:rPr>
            </w:pPr>
            <w:proofErr w:type="spellStart"/>
            <w:r w:rsidRPr="006D569C">
              <w:rPr>
                <w:b/>
                <w:bCs/>
              </w:rPr>
              <w:t>dataCount</w:t>
            </w:r>
            <w:proofErr w:type="spellEnd"/>
          </w:p>
        </w:tc>
        <w:tc>
          <w:tcPr>
            <w:tcW w:w="1729" w:type="dxa"/>
          </w:tcPr>
          <w:p w14:paraId="754819F2" w14:textId="58C1606F" w:rsidR="00DE727F" w:rsidRPr="006D569C" w:rsidRDefault="00DE727F" w:rsidP="00031893">
            <w:pPr>
              <w:rPr>
                <w:b/>
                <w:bCs/>
              </w:rPr>
            </w:pPr>
            <w:proofErr w:type="spellStart"/>
            <w:r w:rsidRPr="006D569C">
              <w:rPr>
                <w:b/>
                <w:bCs/>
              </w:rPr>
              <w:t>positionX</w:t>
            </w:r>
            <w:proofErr w:type="spellEnd"/>
          </w:p>
        </w:tc>
        <w:tc>
          <w:tcPr>
            <w:tcW w:w="1729" w:type="dxa"/>
          </w:tcPr>
          <w:p w14:paraId="6A183FDD" w14:textId="39FFD2F3" w:rsidR="00DE727F" w:rsidRPr="006D569C" w:rsidRDefault="00DE727F" w:rsidP="00031893">
            <w:pPr>
              <w:rPr>
                <w:b/>
                <w:bCs/>
              </w:rPr>
            </w:pPr>
            <w:proofErr w:type="spellStart"/>
            <w:r w:rsidRPr="006D569C">
              <w:rPr>
                <w:b/>
                <w:bCs/>
              </w:rPr>
              <w:t>positionY</w:t>
            </w:r>
            <w:proofErr w:type="spellEnd"/>
          </w:p>
        </w:tc>
        <w:tc>
          <w:tcPr>
            <w:tcW w:w="1761" w:type="dxa"/>
          </w:tcPr>
          <w:p w14:paraId="71EFDE0C" w14:textId="53AC345B" w:rsidR="00DE727F" w:rsidRPr="006D569C" w:rsidRDefault="00DE727F" w:rsidP="00031893">
            <w:pPr>
              <w:rPr>
                <w:b/>
                <w:bCs/>
              </w:rPr>
            </w:pPr>
            <w:proofErr w:type="spellStart"/>
            <w:r w:rsidRPr="006D569C">
              <w:rPr>
                <w:b/>
                <w:bCs/>
              </w:rPr>
              <w:t>timestamp</w:t>
            </w:r>
            <w:proofErr w:type="spellEnd"/>
          </w:p>
        </w:tc>
        <w:tc>
          <w:tcPr>
            <w:tcW w:w="1761" w:type="dxa"/>
          </w:tcPr>
          <w:p w14:paraId="6E1B98F7" w14:textId="6BAB9B06" w:rsidR="00DE727F" w:rsidRPr="006D569C" w:rsidRDefault="00DE727F" w:rsidP="00031893">
            <w:pPr>
              <w:rPr>
                <w:b/>
                <w:bCs/>
              </w:rPr>
            </w:pPr>
            <w:r>
              <w:rPr>
                <w:b/>
                <w:bCs/>
              </w:rPr>
              <w:t>trainee-ID</w:t>
            </w:r>
          </w:p>
        </w:tc>
      </w:tr>
      <w:tr w:rsidR="00DE727F" w14:paraId="6660190B" w14:textId="4AA5A0EF" w:rsidTr="00DE727F">
        <w:trPr>
          <w:trHeight w:val="287"/>
        </w:trPr>
        <w:tc>
          <w:tcPr>
            <w:tcW w:w="2113" w:type="dxa"/>
          </w:tcPr>
          <w:p w14:paraId="05740605" w14:textId="5E8554D2" w:rsidR="00DE727F" w:rsidRDefault="00DE727F" w:rsidP="00031893">
            <w:r>
              <w:t>0</w:t>
            </w:r>
          </w:p>
        </w:tc>
        <w:tc>
          <w:tcPr>
            <w:tcW w:w="1729" w:type="dxa"/>
          </w:tcPr>
          <w:p w14:paraId="4F17A8A2" w14:textId="405557FA" w:rsidR="00DE727F" w:rsidRDefault="00DE727F" w:rsidP="00031893">
            <w:r>
              <w:t>0</w:t>
            </w:r>
          </w:p>
        </w:tc>
        <w:tc>
          <w:tcPr>
            <w:tcW w:w="1729" w:type="dxa"/>
          </w:tcPr>
          <w:p w14:paraId="59AD3F3E" w14:textId="6358F5D8" w:rsidR="00DE727F" w:rsidRDefault="00DE727F" w:rsidP="00031893">
            <w:r>
              <w:t>0</w:t>
            </w:r>
          </w:p>
        </w:tc>
        <w:tc>
          <w:tcPr>
            <w:tcW w:w="1761" w:type="dxa"/>
          </w:tcPr>
          <w:p w14:paraId="478A27E8" w14:textId="620B6B18" w:rsidR="00DE727F" w:rsidRDefault="00DE727F" w:rsidP="00031893">
            <w:r>
              <w:t>1615303964</w:t>
            </w:r>
          </w:p>
        </w:tc>
        <w:tc>
          <w:tcPr>
            <w:tcW w:w="1761" w:type="dxa"/>
          </w:tcPr>
          <w:p w14:paraId="4F1BBCBA" w14:textId="5C726581" w:rsidR="00DE727F" w:rsidRDefault="00F2261E" w:rsidP="00031893">
            <w:r>
              <w:t>1</w:t>
            </w:r>
          </w:p>
        </w:tc>
      </w:tr>
      <w:tr w:rsidR="00DE727F" w14:paraId="461747B5" w14:textId="34B8BB48" w:rsidTr="00DE727F">
        <w:trPr>
          <w:trHeight w:val="287"/>
        </w:trPr>
        <w:tc>
          <w:tcPr>
            <w:tcW w:w="2113" w:type="dxa"/>
          </w:tcPr>
          <w:p w14:paraId="0FADADF0" w14:textId="7A148F7E" w:rsidR="00DE727F" w:rsidRDefault="00DE727F" w:rsidP="00031893">
            <w:r>
              <w:t>1</w:t>
            </w:r>
          </w:p>
        </w:tc>
        <w:tc>
          <w:tcPr>
            <w:tcW w:w="1729" w:type="dxa"/>
          </w:tcPr>
          <w:p w14:paraId="14F69C18" w14:textId="3E5C11D6" w:rsidR="00DE727F" w:rsidRDefault="00DE727F" w:rsidP="00031893">
            <w:r>
              <w:t>4.03</w:t>
            </w:r>
          </w:p>
        </w:tc>
        <w:tc>
          <w:tcPr>
            <w:tcW w:w="1729" w:type="dxa"/>
          </w:tcPr>
          <w:p w14:paraId="53CEF845" w14:textId="039E94B3" w:rsidR="00DE727F" w:rsidRDefault="00DE727F" w:rsidP="00031893">
            <w:r>
              <w:t>-5.47</w:t>
            </w:r>
          </w:p>
        </w:tc>
        <w:tc>
          <w:tcPr>
            <w:tcW w:w="1761" w:type="dxa"/>
          </w:tcPr>
          <w:p w14:paraId="413089B9" w14:textId="1E892EB2" w:rsidR="00DE727F" w:rsidRDefault="00DE727F" w:rsidP="00031893">
            <w:r>
              <w:t>1615303984</w:t>
            </w:r>
          </w:p>
        </w:tc>
        <w:tc>
          <w:tcPr>
            <w:tcW w:w="1761" w:type="dxa"/>
          </w:tcPr>
          <w:p w14:paraId="2DF58EBA" w14:textId="510A13B0" w:rsidR="00DE727F" w:rsidRDefault="00F2261E" w:rsidP="00031893">
            <w:r>
              <w:t>1</w:t>
            </w:r>
          </w:p>
        </w:tc>
      </w:tr>
      <w:tr w:rsidR="00DE727F" w14:paraId="1E9EB634" w14:textId="76FF7705" w:rsidTr="00DE727F">
        <w:trPr>
          <w:trHeight w:val="287"/>
        </w:trPr>
        <w:tc>
          <w:tcPr>
            <w:tcW w:w="2113" w:type="dxa"/>
          </w:tcPr>
          <w:p w14:paraId="0626C007" w14:textId="551A99BB" w:rsidR="00DE727F" w:rsidRDefault="00DE727F" w:rsidP="00031893">
            <w:r>
              <w:t>2</w:t>
            </w:r>
          </w:p>
        </w:tc>
        <w:tc>
          <w:tcPr>
            <w:tcW w:w="1729" w:type="dxa"/>
          </w:tcPr>
          <w:p w14:paraId="17A174C8" w14:textId="6D1EB025" w:rsidR="00DE727F" w:rsidRDefault="00DE727F" w:rsidP="00031893">
            <w:r>
              <w:t>5.63</w:t>
            </w:r>
          </w:p>
        </w:tc>
        <w:tc>
          <w:tcPr>
            <w:tcW w:w="1729" w:type="dxa"/>
          </w:tcPr>
          <w:p w14:paraId="2809E4E4" w14:textId="713A54FF" w:rsidR="00DE727F" w:rsidRDefault="00DE727F" w:rsidP="00031893">
            <w:r>
              <w:t>-4.78</w:t>
            </w:r>
          </w:p>
        </w:tc>
        <w:tc>
          <w:tcPr>
            <w:tcW w:w="1761" w:type="dxa"/>
          </w:tcPr>
          <w:p w14:paraId="421EFCDE" w14:textId="58DBBA2C" w:rsidR="00DE727F" w:rsidRDefault="00DE727F" w:rsidP="00031893">
            <w:r>
              <w:t>1615304004</w:t>
            </w:r>
          </w:p>
        </w:tc>
        <w:tc>
          <w:tcPr>
            <w:tcW w:w="1761" w:type="dxa"/>
          </w:tcPr>
          <w:p w14:paraId="4185F5D9" w14:textId="3E523293" w:rsidR="00DE727F" w:rsidRDefault="00F2261E" w:rsidP="00031893">
            <w:r>
              <w:t>1</w:t>
            </w:r>
          </w:p>
        </w:tc>
      </w:tr>
      <w:tr w:rsidR="00DE727F" w14:paraId="0A5A6F0A" w14:textId="6401407D" w:rsidTr="00DE727F">
        <w:trPr>
          <w:trHeight w:val="287"/>
        </w:trPr>
        <w:tc>
          <w:tcPr>
            <w:tcW w:w="2113" w:type="dxa"/>
          </w:tcPr>
          <w:p w14:paraId="2F47763E" w14:textId="6D0FDB89" w:rsidR="00DE727F" w:rsidRDefault="00DE727F" w:rsidP="00031893">
            <w:r>
              <w:t>3</w:t>
            </w:r>
          </w:p>
        </w:tc>
        <w:tc>
          <w:tcPr>
            <w:tcW w:w="1729" w:type="dxa"/>
          </w:tcPr>
          <w:p w14:paraId="63900821" w14:textId="4C6A0DAD" w:rsidR="00DE727F" w:rsidRDefault="00DE727F" w:rsidP="00031893">
            <w:r>
              <w:t>7.05</w:t>
            </w:r>
          </w:p>
        </w:tc>
        <w:tc>
          <w:tcPr>
            <w:tcW w:w="1729" w:type="dxa"/>
          </w:tcPr>
          <w:p w14:paraId="2794D180" w14:textId="483814AB" w:rsidR="00DE727F" w:rsidRDefault="00DE727F" w:rsidP="00031893">
            <w:r>
              <w:t>-6.92</w:t>
            </w:r>
          </w:p>
        </w:tc>
        <w:tc>
          <w:tcPr>
            <w:tcW w:w="1761" w:type="dxa"/>
          </w:tcPr>
          <w:p w14:paraId="1335EA7A" w14:textId="74083F78" w:rsidR="00DE727F" w:rsidRDefault="00DE727F" w:rsidP="00031893">
            <w:r>
              <w:t>1615304024</w:t>
            </w:r>
          </w:p>
        </w:tc>
        <w:tc>
          <w:tcPr>
            <w:tcW w:w="1761" w:type="dxa"/>
          </w:tcPr>
          <w:p w14:paraId="1F13D4BA" w14:textId="2AE44141" w:rsidR="00DE727F" w:rsidRDefault="00F2261E" w:rsidP="00031893">
            <w:r>
              <w:t>1</w:t>
            </w:r>
          </w:p>
        </w:tc>
      </w:tr>
      <w:tr w:rsidR="00DE727F" w14:paraId="15E745D4" w14:textId="1CD4346F" w:rsidTr="00DE727F">
        <w:trPr>
          <w:trHeight w:val="287"/>
        </w:trPr>
        <w:tc>
          <w:tcPr>
            <w:tcW w:w="2113" w:type="dxa"/>
          </w:tcPr>
          <w:p w14:paraId="7E00E98F" w14:textId="44B27416" w:rsidR="00DE727F" w:rsidRDefault="00DE727F" w:rsidP="00031893">
            <w:r>
              <w:t>4</w:t>
            </w:r>
          </w:p>
        </w:tc>
        <w:tc>
          <w:tcPr>
            <w:tcW w:w="1729" w:type="dxa"/>
          </w:tcPr>
          <w:p w14:paraId="040D0285" w14:textId="791DD543" w:rsidR="00DE727F" w:rsidRDefault="00DE727F" w:rsidP="00031893">
            <w:r>
              <w:t>6.55</w:t>
            </w:r>
          </w:p>
        </w:tc>
        <w:tc>
          <w:tcPr>
            <w:tcW w:w="1729" w:type="dxa"/>
          </w:tcPr>
          <w:p w14:paraId="02266DA1" w14:textId="1D6F0D13" w:rsidR="00DE727F" w:rsidRDefault="00DE727F" w:rsidP="00031893">
            <w:r>
              <w:t>-6.55</w:t>
            </w:r>
          </w:p>
        </w:tc>
        <w:tc>
          <w:tcPr>
            <w:tcW w:w="1761" w:type="dxa"/>
          </w:tcPr>
          <w:p w14:paraId="17486DA4" w14:textId="5936E582" w:rsidR="00DE727F" w:rsidRDefault="00DE727F" w:rsidP="00B75090">
            <w:pPr>
              <w:keepNext/>
            </w:pPr>
            <w:r>
              <w:t>1615304044</w:t>
            </w:r>
          </w:p>
        </w:tc>
        <w:tc>
          <w:tcPr>
            <w:tcW w:w="1761" w:type="dxa"/>
          </w:tcPr>
          <w:p w14:paraId="13EC445E" w14:textId="7698F0BD" w:rsidR="00DE727F" w:rsidRDefault="00F2261E" w:rsidP="00B75090">
            <w:pPr>
              <w:keepNext/>
            </w:pPr>
            <w:r>
              <w:t>1</w:t>
            </w:r>
          </w:p>
        </w:tc>
      </w:tr>
    </w:tbl>
    <w:p w14:paraId="059552A1" w14:textId="50D63B5F" w:rsidR="00F10422" w:rsidRDefault="00B75090" w:rsidP="00F10422">
      <w:pPr>
        <w:pStyle w:val="Beschriftung"/>
      </w:pPr>
      <w:bookmarkStart w:id="15" w:name="_Toc67832515"/>
      <w:r>
        <w:t xml:space="preserve">Tabelle </w:t>
      </w:r>
      <w:fldSimple w:instr=" SEQ Tabelle \* ARABIC ">
        <w:r w:rsidR="0098044D">
          <w:rPr>
            <w:noProof/>
          </w:rPr>
          <w:t>1</w:t>
        </w:r>
      </w:fldSimple>
      <w:r>
        <w:t xml:space="preserve">: fünf Beispiel Datensätze für </w:t>
      </w:r>
      <w:r w:rsidR="007430ED">
        <w:t>3. Abfrage</w:t>
      </w:r>
      <w:bookmarkEnd w:id="15"/>
      <w:r w:rsidR="007430ED">
        <w:t xml:space="preserve"> </w:t>
      </w:r>
    </w:p>
    <w:p w14:paraId="159D1F3E" w14:textId="4882D838" w:rsidR="00790DBC" w:rsidRDefault="00AB0156" w:rsidP="005E65F4">
      <w:r>
        <w:t xml:space="preserve">Daraus ist </w:t>
      </w:r>
      <w:r w:rsidR="00A14CEC">
        <w:t>folgende</w:t>
      </w:r>
      <w:r>
        <w:t xml:space="preserve"> Abfrage </w:t>
      </w:r>
      <w:proofErr w:type="spellStart"/>
      <w:r>
        <w:t>enstanden</w:t>
      </w:r>
      <w:proofErr w:type="spellEnd"/>
      <w:r>
        <w:t>:</w:t>
      </w:r>
      <w:r w:rsidR="009A400A">
        <w:t xml:space="preserve"> siehe Anhang</w:t>
      </w:r>
      <w:r w:rsidR="00642A0A">
        <w:t xml:space="preserve">: Abbildung </w:t>
      </w:r>
      <w:r w:rsidR="0027788B">
        <w:t>17</w:t>
      </w:r>
      <w:r w:rsidR="00642A0A">
        <w:t>-1</w:t>
      </w:r>
      <w:r w:rsidR="0027788B">
        <w:t>8</w:t>
      </w:r>
      <w:r w:rsidR="00642A0A">
        <w:t xml:space="preserve"> </w:t>
      </w:r>
      <w:r w:rsidR="00A20E1F">
        <w:t>(</w:t>
      </w:r>
      <w:r w:rsidR="00642A0A">
        <w:t xml:space="preserve">S. </w:t>
      </w:r>
      <w:r w:rsidR="0027788B">
        <w:t>19</w:t>
      </w:r>
      <w:r w:rsidR="00A20E1F">
        <w:t>)</w:t>
      </w:r>
    </w:p>
    <w:p w14:paraId="6916D72C" w14:textId="77777777" w:rsidR="00A20E1F" w:rsidRDefault="00A20E1F" w:rsidP="005E65F4">
      <w:pPr>
        <w:rPr>
          <w:rFonts w:ascii="Courier New" w:hAnsi="Courier New" w:cs="Courier New"/>
          <w:sz w:val="20"/>
          <w:szCs w:val="18"/>
        </w:rPr>
      </w:pPr>
    </w:p>
    <w:p w14:paraId="5E4DC726" w14:textId="5D26627A" w:rsidR="00437026" w:rsidRDefault="00D97D52" w:rsidP="009463E5">
      <w:r>
        <w:t xml:space="preserve">Für die Umsetzung der Abfrage wurde eine Prozedur </w:t>
      </w:r>
      <w:r w:rsidR="00C34919">
        <w:t>„</w:t>
      </w:r>
      <w:proofErr w:type="spellStart"/>
      <w:r w:rsidR="00C34919">
        <w:t>getDistance</w:t>
      </w:r>
      <w:proofErr w:type="spellEnd"/>
      <w:r w:rsidR="00C34919">
        <w:t>“</w:t>
      </w:r>
      <w:r w:rsidR="00467DBB">
        <w:t xml:space="preserve"> und eine Funktion</w:t>
      </w:r>
      <w:r w:rsidR="00B73564">
        <w:t xml:space="preserve"> „</w:t>
      </w:r>
      <w:proofErr w:type="spellStart"/>
      <w:r w:rsidR="00B73564">
        <w:t>calcDistance</w:t>
      </w:r>
      <w:proofErr w:type="spellEnd"/>
      <w:r w:rsidR="00B73564">
        <w:t>“ geschrieben.</w:t>
      </w:r>
      <w:r w:rsidR="00C02441">
        <w:t xml:space="preserve"> </w:t>
      </w:r>
      <w:r w:rsidR="00F857CA">
        <w:t>„</w:t>
      </w:r>
      <w:proofErr w:type="spellStart"/>
      <w:r w:rsidR="00F857CA">
        <w:t>getDistance</w:t>
      </w:r>
      <w:proofErr w:type="spellEnd"/>
      <w:r w:rsidR="00F857CA">
        <w:t>“</w:t>
      </w:r>
      <w:r w:rsidR="00652582">
        <w:t xml:space="preserve"> </w:t>
      </w:r>
      <w:r w:rsidR="006D070B">
        <w:t>zählt die Anzahl der Datensätze</w:t>
      </w:r>
      <w:r w:rsidR="009A1BC6">
        <w:t xml:space="preserve"> und wandelt diese in Anzahl von Iterationen</w:t>
      </w:r>
      <w:r w:rsidR="005551E7">
        <w:t xml:space="preserve"> (wiederholte Anweisung in einer Schleife) </w:t>
      </w:r>
      <w:r w:rsidR="001441F3">
        <w:t xml:space="preserve">um. </w:t>
      </w:r>
      <w:r w:rsidR="00320443">
        <w:t>Nach</w:t>
      </w:r>
      <w:r w:rsidR="00830A04">
        <w:t xml:space="preserve"> jeder Iteration </w:t>
      </w:r>
      <w:r w:rsidR="00320443">
        <w:t xml:space="preserve">werden </w:t>
      </w:r>
      <w:r w:rsidR="00E5794E">
        <w:t xml:space="preserve">zwei Zeilen (nur </w:t>
      </w:r>
      <w:r w:rsidR="00F9575D">
        <w:t>„</w:t>
      </w:r>
      <w:proofErr w:type="spellStart"/>
      <w:r w:rsidR="00E5794E">
        <w:t>positionX</w:t>
      </w:r>
      <w:proofErr w:type="spellEnd"/>
      <w:r w:rsidR="00F9575D">
        <w:t>“</w:t>
      </w:r>
      <w:r w:rsidR="00E5794E">
        <w:t xml:space="preserve"> und </w:t>
      </w:r>
      <w:r w:rsidR="00F9575D">
        <w:t>„</w:t>
      </w:r>
      <w:proofErr w:type="spellStart"/>
      <w:r w:rsidR="00E5794E">
        <w:t>positionY</w:t>
      </w:r>
      <w:proofErr w:type="spellEnd"/>
      <w:r w:rsidR="00F9575D">
        <w:t>“</w:t>
      </w:r>
      <w:r w:rsidR="00E5794E">
        <w:t>)</w:t>
      </w:r>
      <w:r w:rsidR="00715F12">
        <w:t xml:space="preserve"> der </w:t>
      </w:r>
      <w:r w:rsidR="00026656">
        <w:t xml:space="preserve">Tabelle </w:t>
      </w:r>
      <w:r w:rsidR="00C91BA9">
        <w:t>„</w:t>
      </w:r>
      <w:proofErr w:type="spellStart"/>
      <w:r w:rsidR="00026656">
        <w:t>movement</w:t>
      </w:r>
      <w:proofErr w:type="spellEnd"/>
      <w:r w:rsidR="00C91BA9">
        <w:t xml:space="preserve">“ </w:t>
      </w:r>
      <w:r w:rsidR="001441F3">
        <w:t xml:space="preserve">gewählt </w:t>
      </w:r>
      <w:r w:rsidR="00EB0E0C">
        <w:t>und</w:t>
      </w:r>
      <w:r w:rsidR="001441F3">
        <w:t xml:space="preserve"> umbenannt</w:t>
      </w:r>
      <w:r w:rsidR="00E0647E">
        <w:t xml:space="preserve">. </w:t>
      </w:r>
      <w:r w:rsidR="00FC012B">
        <w:t xml:space="preserve">Bei der ersten Iteration werden </w:t>
      </w:r>
      <w:r w:rsidR="00F9575D">
        <w:t>„</w:t>
      </w:r>
      <w:proofErr w:type="spellStart"/>
      <w:r w:rsidR="00FC012B">
        <w:t>positionX</w:t>
      </w:r>
      <w:proofErr w:type="spellEnd"/>
      <w:r w:rsidR="00F9575D">
        <w:t>“</w:t>
      </w:r>
      <w:r w:rsidR="00FC012B">
        <w:t xml:space="preserve"> </w:t>
      </w:r>
      <w:r w:rsidR="003E218A">
        <w:t xml:space="preserve">und </w:t>
      </w:r>
      <w:r w:rsidR="00F9575D">
        <w:t>„</w:t>
      </w:r>
      <w:proofErr w:type="spellStart"/>
      <w:r w:rsidR="003E218A">
        <w:t>positionY</w:t>
      </w:r>
      <w:proofErr w:type="spellEnd"/>
      <w:r w:rsidR="00F9575D">
        <w:t>“</w:t>
      </w:r>
      <w:r w:rsidR="003E218A">
        <w:t xml:space="preserve"> bei </w:t>
      </w:r>
      <w:proofErr w:type="spellStart"/>
      <w:r w:rsidR="00FC012B">
        <w:t>dataCount</w:t>
      </w:r>
      <w:proofErr w:type="spellEnd"/>
      <w:r w:rsidR="00FC012B">
        <w:t xml:space="preserve"> = „0“</w:t>
      </w:r>
      <w:r w:rsidR="003E218A">
        <w:t xml:space="preserve"> in</w:t>
      </w:r>
      <w:r w:rsidR="004B0319">
        <w:t xml:space="preserve"> </w:t>
      </w:r>
      <w:r w:rsidR="00F9575D">
        <w:t>„</w:t>
      </w:r>
      <w:r w:rsidR="00F2019E">
        <w:t>x1</w:t>
      </w:r>
      <w:r w:rsidR="00F9575D">
        <w:t>“</w:t>
      </w:r>
      <w:r w:rsidR="002D0475">
        <w:t>,</w:t>
      </w:r>
      <w:r w:rsidR="00F9575D" w:rsidRPr="00F9575D">
        <w:t xml:space="preserve"> </w:t>
      </w:r>
      <w:r w:rsidR="00F9575D">
        <w:t>„</w:t>
      </w:r>
      <w:r w:rsidR="002D0475">
        <w:t>y1</w:t>
      </w:r>
      <w:r w:rsidR="00F9575D">
        <w:t>“</w:t>
      </w:r>
      <w:r w:rsidR="004B0319">
        <w:t xml:space="preserve"> </w:t>
      </w:r>
      <w:r w:rsidR="003E218A">
        <w:t>umb</w:t>
      </w:r>
      <w:r w:rsidR="004B0319">
        <w:t>enannt</w:t>
      </w:r>
      <w:r w:rsidR="002D0475">
        <w:t xml:space="preserve"> und</w:t>
      </w:r>
      <w:r w:rsidR="00F2019E">
        <w:t xml:space="preserve"> </w:t>
      </w:r>
      <w:r w:rsidR="003E218A">
        <w:t xml:space="preserve">bei </w:t>
      </w:r>
      <w:proofErr w:type="spellStart"/>
      <w:r w:rsidR="00FC012B">
        <w:t>dataCount</w:t>
      </w:r>
      <w:proofErr w:type="spellEnd"/>
      <w:r w:rsidR="00FC012B">
        <w:t xml:space="preserve"> = „1“</w:t>
      </w:r>
      <w:r w:rsidR="004B0319">
        <w:t xml:space="preserve"> </w:t>
      </w:r>
      <w:r w:rsidR="00970426">
        <w:t xml:space="preserve">in </w:t>
      </w:r>
      <w:r w:rsidR="00F9575D">
        <w:t>„x2“,</w:t>
      </w:r>
      <w:r w:rsidR="00F9575D" w:rsidRPr="00F9575D">
        <w:t xml:space="preserve"> </w:t>
      </w:r>
      <w:r w:rsidR="00F9575D">
        <w:t>„y2“</w:t>
      </w:r>
      <w:r w:rsidR="007810D2">
        <w:t>. Die umbenannten Daten werden</w:t>
      </w:r>
      <w:r w:rsidR="00F44959">
        <w:t xml:space="preserve"> </w:t>
      </w:r>
      <w:r w:rsidR="009D535B">
        <w:t xml:space="preserve">als Parameter </w:t>
      </w:r>
      <w:r w:rsidR="00F44959">
        <w:t>in die Funktion „</w:t>
      </w:r>
      <w:proofErr w:type="spellStart"/>
      <w:r w:rsidR="00F44959">
        <w:t>calcDistance</w:t>
      </w:r>
      <w:proofErr w:type="spellEnd"/>
      <w:r w:rsidR="00F44959">
        <w:t>“ eingefügt</w:t>
      </w:r>
      <w:r w:rsidR="009D535B">
        <w:t>, wo</w:t>
      </w:r>
      <w:r w:rsidR="00F44959">
        <w:t xml:space="preserve"> die </w:t>
      </w:r>
      <w:r w:rsidR="005555D7">
        <w:t>oben genannte Formel für die Abstandberechnung</w:t>
      </w:r>
      <w:r w:rsidR="001A3797">
        <w:t xml:space="preserve"> zwischen beiden Positionen</w:t>
      </w:r>
      <w:r w:rsidR="005555D7">
        <w:t xml:space="preserve"> ausgeführt</w:t>
      </w:r>
      <w:r w:rsidR="00D5283A">
        <w:t xml:space="preserve"> </w:t>
      </w:r>
      <w:r w:rsidR="009D535B">
        <w:t xml:space="preserve">wird </w:t>
      </w:r>
      <w:r w:rsidR="00D5283A">
        <w:t>und werden dann zwischengespeichert.</w:t>
      </w:r>
      <w:r w:rsidR="00EB0E0C">
        <w:t xml:space="preserve"> </w:t>
      </w:r>
      <w:r w:rsidR="00830A04">
        <w:t xml:space="preserve">Bei der zweiten Iteration </w:t>
      </w:r>
      <w:r w:rsidR="001A3797">
        <w:t>wird um eins hochgezählt</w:t>
      </w:r>
      <w:r w:rsidR="00166AC1">
        <w:t>, also</w:t>
      </w:r>
      <w:r w:rsidR="004E25E4">
        <w:t xml:space="preserve"> wird</w:t>
      </w:r>
      <w:r w:rsidR="00166AC1">
        <w:t xml:space="preserve"> </w:t>
      </w:r>
      <w:r w:rsidR="00071E71">
        <w:t>die Zeile mit</w:t>
      </w:r>
      <w:r w:rsidR="00441FC6">
        <w:t xml:space="preserve"> </w:t>
      </w:r>
      <w:proofErr w:type="spellStart"/>
      <w:r w:rsidR="00441FC6">
        <w:t>dataCount</w:t>
      </w:r>
      <w:proofErr w:type="spellEnd"/>
      <w:r w:rsidR="00970426">
        <w:t xml:space="preserve"> = „1“</w:t>
      </w:r>
      <w:r w:rsidR="00BC3B17">
        <w:t xml:space="preserve"> </w:t>
      </w:r>
      <w:r w:rsidR="00166AC1">
        <w:t xml:space="preserve">ausgewählt und </w:t>
      </w:r>
      <w:r w:rsidR="004D036F">
        <w:t xml:space="preserve">in </w:t>
      </w:r>
      <w:r w:rsidR="00F9575D">
        <w:t>„x1“,</w:t>
      </w:r>
      <w:r w:rsidR="00F9575D" w:rsidRPr="00F9575D">
        <w:t xml:space="preserve"> </w:t>
      </w:r>
      <w:r w:rsidR="00F9575D">
        <w:t>„y1“</w:t>
      </w:r>
      <w:r w:rsidR="00970426">
        <w:t xml:space="preserve"> und</w:t>
      </w:r>
      <w:r w:rsidR="00C63121">
        <w:t xml:space="preserve"> die Zeile</w:t>
      </w:r>
      <w:r w:rsidR="000225A8">
        <w:t xml:space="preserve"> </w:t>
      </w:r>
      <w:r w:rsidR="00C63121">
        <w:t xml:space="preserve">mit </w:t>
      </w:r>
      <w:proofErr w:type="spellStart"/>
      <w:r w:rsidR="000225A8">
        <w:t>dataCount</w:t>
      </w:r>
      <w:proofErr w:type="spellEnd"/>
      <w:r w:rsidR="000225A8">
        <w:t xml:space="preserve"> „2“ </w:t>
      </w:r>
      <w:r w:rsidR="00166AC1">
        <w:t>wird in</w:t>
      </w:r>
      <w:r w:rsidR="004D036F">
        <w:t xml:space="preserve"> </w:t>
      </w:r>
      <w:r w:rsidR="00F9575D">
        <w:t>„x2“,</w:t>
      </w:r>
      <w:r w:rsidR="00F9575D" w:rsidRPr="00F9575D">
        <w:t xml:space="preserve"> </w:t>
      </w:r>
      <w:r w:rsidR="00F9575D">
        <w:t xml:space="preserve">„y2“ </w:t>
      </w:r>
      <w:r w:rsidR="004E25E4">
        <w:t xml:space="preserve">umbenannt </w:t>
      </w:r>
      <w:r w:rsidR="004D036F">
        <w:t xml:space="preserve">und wieder nach der </w:t>
      </w:r>
      <w:r w:rsidR="001A2D28">
        <w:t xml:space="preserve">Berechnung </w:t>
      </w:r>
      <w:r w:rsidR="004D036F">
        <w:t>zwischengespeichert</w:t>
      </w:r>
      <w:r w:rsidR="001A2D28">
        <w:t>.</w:t>
      </w:r>
      <w:r w:rsidR="00C63121">
        <w:t xml:space="preserve"> </w:t>
      </w:r>
      <w:r w:rsidR="00D232E8">
        <w:t>Dies wird abhängig von der Anzahl der Iteration</w:t>
      </w:r>
      <w:r w:rsidR="00F15653">
        <w:t>en</w:t>
      </w:r>
      <w:r w:rsidR="00D232E8">
        <w:t xml:space="preserve"> </w:t>
      </w:r>
      <w:r w:rsidR="00F15653">
        <w:t xml:space="preserve">wiederholt. </w:t>
      </w:r>
      <w:r w:rsidR="00C63121">
        <w:t>So wird der Abstand jeder Position zu der nächsten Position ber</w:t>
      </w:r>
      <w:r w:rsidR="00391EF7">
        <w:t xml:space="preserve">echnet und abgespeichert. Zuletzt werden diese </w:t>
      </w:r>
      <w:r w:rsidR="00F15653">
        <w:t xml:space="preserve">Abstände </w:t>
      </w:r>
      <w:r w:rsidR="00391EF7">
        <w:t>in „</w:t>
      </w:r>
      <w:proofErr w:type="spellStart"/>
      <w:r w:rsidR="00391EF7">
        <w:t>getDistance</w:t>
      </w:r>
      <w:proofErr w:type="spellEnd"/>
      <w:r w:rsidR="00391EF7">
        <w:t>“ addiert und ausgegeben</w:t>
      </w:r>
      <w:r w:rsidR="007953DA">
        <w:t>.</w:t>
      </w:r>
      <w:r w:rsidR="00C12AC1">
        <w:t xml:space="preserve"> Dieser Wert spiegelt die </w:t>
      </w:r>
      <w:r w:rsidR="00437026">
        <w:t xml:space="preserve">gesamte gelaufene Distanz </w:t>
      </w:r>
      <w:proofErr w:type="gramStart"/>
      <w:r w:rsidR="00C12AC1">
        <w:t>wieder</w:t>
      </w:r>
      <w:proofErr w:type="gramEnd"/>
      <w:r w:rsidR="00C12AC1">
        <w:t xml:space="preserve"> </w:t>
      </w:r>
      <w:r w:rsidR="00437026">
        <w:t xml:space="preserve">(siehe Abbildung: </w:t>
      </w:r>
      <w:r w:rsidR="007A2B63">
        <w:t>8</w:t>
      </w:r>
      <w:r w:rsidR="00C12AC1">
        <w:t xml:space="preserve"> S.8</w:t>
      </w:r>
      <w:r w:rsidR="000E6FE0">
        <w:t>)</w:t>
      </w:r>
      <w:r w:rsidR="00C12AC1">
        <w:t>.</w:t>
      </w:r>
    </w:p>
    <w:p w14:paraId="168AFA2F" w14:textId="77777777" w:rsidR="00437026" w:rsidRDefault="00437026" w:rsidP="009463E5"/>
    <w:p w14:paraId="516F95F9" w14:textId="77777777" w:rsidR="00EC4542" w:rsidRDefault="00437026" w:rsidP="00EC4542">
      <w:pPr>
        <w:keepNext/>
      </w:pPr>
      <w:r>
        <w:rPr>
          <w:noProof/>
        </w:rPr>
        <w:drawing>
          <wp:inline distT="0" distB="0" distL="0" distR="0" wp14:anchorId="6239438E" wp14:editId="2F2D4BD4">
            <wp:extent cx="928915" cy="415144"/>
            <wp:effectExtent l="0" t="0" r="5080" b="444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32" cy="43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5E41" w14:textId="0710255F" w:rsidR="00EC4542" w:rsidRDefault="00EC4542" w:rsidP="00EC4542">
      <w:pPr>
        <w:pStyle w:val="Beschriftung"/>
      </w:pPr>
      <w:bookmarkStart w:id="16" w:name="_Toc67832504"/>
      <w:r>
        <w:t xml:space="preserve">Abbildung </w:t>
      </w:r>
      <w:fldSimple w:instr=" SEQ Abbildung \* ARABIC ">
        <w:r w:rsidR="0098044D">
          <w:rPr>
            <w:noProof/>
          </w:rPr>
          <w:t>7</w:t>
        </w:r>
      </w:fldSimple>
      <w:r>
        <w:t>:</w:t>
      </w:r>
      <w:r w:rsidRPr="00096A7E">
        <w:t xml:space="preserve"> Ausgabe der </w:t>
      </w:r>
      <w:r>
        <w:t>3</w:t>
      </w:r>
      <w:r w:rsidRPr="00096A7E">
        <w:t>. Abfrage</w:t>
      </w:r>
      <w:bookmarkEnd w:id="16"/>
    </w:p>
    <w:p w14:paraId="782BF0F9" w14:textId="62181878" w:rsidR="0063035A" w:rsidRPr="006D7F42" w:rsidRDefault="00F10422" w:rsidP="009463E5">
      <w:pPr>
        <w:rPr>
          <w:color w:val="44546A" w:themeColor="text2"/>
          <w:sz w:val="18"/>
          <w:szCs w:val="18"/>
        </w:rPr>
      </w:pPr>
      <w:r>
        <w:br w:type="page"/>
      </w:r>
    </w:p>
    <w:p w14:paraId="69A864C9" w14:textId="483EC75F" w:rsidR="00F749F0" w:rsidRDefault="00BB152F" w:rsidP="004C49E2">
      <w:pPr>
        <w:pStyle w:val="berschrift1"/>
      </w:pPr>
      <w:bookmarkStart w:id="17" w:name="_Toc67832494"/>
      <w:r>
        <w:lastRenderedPageBreak/>
        <w:t>Fazit und Ausblick</w:t>
      </w:r>
      <w:bookmarkEnd w:id="17"/>
    </w:p>
    <w:p w14:paraId="7C2F6EF3" w14:textId="77777777" w:rsidR="00AB1C48" w:rsidRPr="00AB1C48" w:rsidRDefault="00AB1C48" w:rsidP="004C49E2"/>
    <w:p w14:paraId="43865C95" w14:textId="214EC33D" w:rsidR="00A53D53" w:rsidRDefault="00F3205A" w:rsidP="004C49E2">
      <w:r>
        <w:t xml:space="preserve">Dieser Praxistransferbericht hat das Thema Datenbanken </w:t>
      </w:r>
      <w:r w:rsidR="00CC2B54">
        <w:t xml:space="preserve">und das VR-Klassenzimmer nur grob angeschnitten. </w:t>
      </w:r>
      <w:r w:rsidR="0075114C">
        <w:t>Trotzdem</w:t>
      </w:r>
      <w:r w:rsidR="00234DE9">
        <w:t xml:space="preserve"> </w:t>
      </w:r>
      <w:r w:rsidR="00C12AC1">
        <w:t xml:space="preserve">ist zu </w:t>
      </w:r>
      <w:r w:rsidR="00234DE9">
        <w:t xml:space="preserve">erkennen, dass Datenbanken eine </w:t>
      </w:r>
      <w:r w:rsidR="000768F6">
        <w:t xml:space="preserve">erhebliche Relevanz in der heutigen Datenwelt spielen und das Thema sehr komplex erscheinen kann. </w:t>
      </w:r>
      <w:r w:rsidR="00347C74">
        <w:t>Jedoch</w:t>
      </w:r>
      <w:r w:rsidR="000775E3">
        <w:t xml:space="preserve"> </w:t>
      </w:r>
      <w:r w:rsidR="00C12AC1">
        <w:t xml:space="preserve">ist es möglich </w:t>
      </w:r>
      <w:r w:rsidR="001C5F9B">
        <w:t xml:space="preserve">sich </w:t>
      </w:r>
      <w:r w:rsidR="000775E3">
        <w:t xml:space="preserve">durch </w:t>
      </w:r>
      <w:r w:rsidR="00C12AC1">
        <w:t xml:space="preserve">die </w:t>
      </w:r>
      <w:r w:rsidR="000775E3">
        <w:t>Einarbeitung</w:t>
      </w:r>
      <w:r w:rsidR="00B525C0">
        <w:t xml:space="preserve"> gut </w:t>
      </w:r>
      <w:r w:rsidR="009344DF">
        <w:t xml:space="preserve">in die Thematik </w:t>
      </w:r>
      <w:r w:rsidR="00253C6A">
        <w:t>hinein</w:t>
      </w:r>
      <w:r w:rsidR="009344DF">
        <w:t>zu</w:t>
      </w:r>
      <w:r w:rsidR="00253C6A">
        <w:t>finden</w:t>
      </w:r>
      <w:r w:rsidR="00B525C0">
        <w:t xml:space="preserve">, wodurch </w:t>
      </w:r>
      <w:r w:rsidR="00347C74">
        <w:t xml:space="preserve">die Konzeption und Implementierung der Datenbank </w:t>
      </w:r>
      <w:r w:rsidR="00963395">
        <w:t xml:space="preserve">auf dem Server </w:t>
      </w:r>
      <w:r w:rsidR="00347C74">
        <w:t>gelungen</w:t>
      </w:r>
      <w:r w:rsidR="00C16813">
        <w:t xml:space="preserve"> sind</w:t>
      </w:r>
      <w:r w:rsidR="00930C59">
        <w:t>.</w:t>
      </w:r>
      <w:r w:rsidR="00C10C99">
        <w:t xml:space="preserve"> </w:t>
      </w:r>
      <w:r w:rsidR="00B35433">
        <w:t xml:space="preserve">Dies </w:t>
      </w:r>
      <w:r w:rsidR="009344DF">
        <w:t xml:space="preserve">ist </w:t>
      </w:r>
      <w:r w:rsidR="00B35433">
        <w:t xml:space="preserve">auch auf </w:t>
      </w:r>
      <w:r w:rsidR="009344DF">
        <w:t xml:space="preserve">die </w:t>
      </w:r>
      <w:r w:rsidR="00B35433">
        <w:t>Wahl des DBMS „MySQL“</w:t>
      </w:r>
      <w:r w:rsidR="00BE5637">
        <w:t xml:space="preserve"> zurückzuführen</w:t>
      </w:r>
      <w:r w:rsidR="00B35433">
        <w:t>, welch</w:t>
      </w:r>
      <w:r w:rsidR="00FE3F97">
        <w:t>es</w:t>
      </w:r>
      <w:r w:rsidR="00B35433">
        <w:t xml:space="preserve"> sehr </w:t>
      </w:r>
      <w:r w:rsidR="007B45C3">
        <w:t xml:space="preserve">bekannt </w:t>
      </w:r>
      <w:r w:rsidR="00B35433">
        <w:t xml:space="preserve">ist und dadurch eine gute Dokumentation </w:t>
      </w:r>
      <w:r w:rsidR="006666DF">
        <w:t xml:space="preserve">von Informationen vorliegt. </w:t>
      </w:r>
      <w:r w:rsidR="00BE5637">
        <w:t xml:space="preserve">Außerdem wird </w:t>
      </w:r>
      <w:r w:rsidR="006666DF">
        <w:t>„MySQL“ wird auch</w:t>
      </w:r>
      <w:r w:rsidR="00B35433">
        <w:t xml:space="preserve"> in der Infrastruktur des Institut für Informatik verwendet</w:t>
      </w:r>
      <w:r w:rsidR="007B45C3">
        <w:t xml:space="preserve">, </w:t>
      </w:r>
      <w:r w:rsidR="009958D0">
        <w:t xml:space="preserve">wodurch </w:t>
      </w:r>
      <w:r w:rsidR="00B35433">
        <w:t xml:space="preserve">die Datenbank ohne Probleme </w:t>
      </w:r>
      <w:r w:rsidR="00713EFA">
        <w:t xml:space="preserve">weiter </w:t>
      </w:r>
      <w:r w:rsidR="00B35433">
        <w:t xml:space="preserve">von </w:t>
      </w:r>
      <w:r w:rsidR="007B45C3">
        <w:t>Mitarbeiter</w:t>
      </w:r>
      <w:r w:rsidR="009D091A">
        <w:t>n</w:t>
      </w:r>
      <w:r w:rsidR="00B35433">
        <w:t xml:space="preserve"> genutzt und verwaltet werden</w:t>
      </w:r>
      <w:r w:rsidR="009958D0">
        <w:t xml:space="preserve"> kann</w:t>
      </w:r>
      <w:r w:rsidR="00B35433">
        <w:t xml:space="preserve">. </w:t>
      </w:r>
      <w:r w:rsidR="00713EFA">
        <w:t xml:space="preserve">Die Konzeption </w:t>
      </w:r>
      <w:r w:rsidR="00150480">
        <w:t xml:space="preserve">gelang aber nicht ohne </w:t>
      </w:r>
      <w:r w:rsidR="00C45631">
        <w:t>Schwierigkeiten</w:t>
      </w:r>
      <w:r w:rsidR="00150480">
        <w:t>, wie z.B.</w:t>
      </w:r>
      <w:r w:rsidR="00C45631">
        <w:t xml:space="preserve"> </w:t>
      </w:r>
      <w:r w:rsidR="00713EFA">
        <w:t>das</w:t>
      </w:r>
      <w:r w:rsidR="00C45631">
        <w:t xml:space="preserve"> Erstellen des ERMs</w:t>
      </w:r>
      <w:r w:rsidR="00DA43B8">
        <w:t xml:space="preserve">, da </w:t>
      </w:r>
      <w:r w:rsidR="00244637">
        <w:t xml:space="preserve">die </w:t>
      </w:r>
      <w:r w:rsidR="00DA43B8">
        <w:t>gegebene</w:t>
      </w:r>
      <w:r w:rsidR="00244637">
        <w:t>n</w:t>
      </w:r>
      <w:r w:rsidR="00DA43B8">
        <w:t xml:space="preserve"> Mock-Daten </w:t>
      </w:r>
      <w:r w:rsidR="00244637">
        <w:t xml:space="preserve">viele Informationslücken aufwiesen und </w:t>
      </w:r>
      <w:r w:rsidR="00046792">
        <w:t>viele</w:t>
      </w:r>
      <w:r w:rsidR="00E9229C">
        <w:t xml:space="preserve"> Redundanzen </w:t>
      </w:r>
      <w:r w:rsidR="009D091A">
        <w:t xml:space="preserve">sich </w:t>
      </w:r>
      <w:r w:rsidR="00E9229C">
        <w:t>erst mit größeren Zeitaufwand verringern ließen.</w:t>
      </w:r>
      <w:r w:rsidR="00163B01">
        <w:t xml:space="preserve"> Zudem wurden für diese Arbeit Mock-</w:t>
      </w:r>
      <w:r w:rsidR="00D03899">
        <w:t xml:space="preserve">Daten </w:t>
      </w:r>
      <w:r w:rsidR="00CB3CAD">
        <w:t xml:space="preserve">nur </w:t>
      </w:r>
      <w:r w:rsidR="00D03899">
        <w:t xml:space="preserve">für Anschauungszwecke </w:t>
      </w:r>
      <w:r w:rsidR="00D35162">
        <w:t>verwendet</w:t>
      </w:r>
      <w:r w:rsidR="00CB3CAD">
        <w:t>. F</w:t>
      </w:r>
      <w:r w:rsidR="003D4D35">
        <w:t>olglich</w:t>
      </w:r>
      <w:r w:rsidR="00A94572">
        <w:t xml:space="preserve"> müssen</w:t>
      </w:r>
      <w:r w:rsidR="00163B01">
        <w:t xml:space="preserve"> </w:t>
      </w:r>
      <w:r w:rsidR="004C6DDF">
        <w:t xml:space="preserve">eventuelle </w:t>
      </w:r>
      <w:r w:rsidR="00163B01">
        <w:t>Änderungen</w:t>
      </w:r>
      <w:r w:rsidR="00B91BEE">
        <w:t xml:space="preserve"> an der Datenbank durchgeführt werden</w:t>
      </w:r>
      <w:r w:rsidR="004C6DDF">
        <w:t xml:space="preserve">, </w:t>
      </w:r>
      <w:r w:rsidR="00F9502A">
        <w:t>was</w:t>
      </w:r>
      <w:r w:rsidR="004C6DDF">
        <w:t xml:space="preserve"> bei zukünftigen Erweiterungen der Datenbank unausweichlich sein w</w:t>
      </w:r>
      <w:r w:rsidR="00F9502A">
        <w:t>ird</w:t>
      </w:r>
      <w:r w:rsidR="000E418C">
        <w:t>. Eine Zertifizierung</w:t>
      </w:r>
      <w:r w:rsidR="00FD4ABF">
        <w:t xml:space="preserve"> (SSL-Zertifika</w:t>
      </w:r>
      <w:r w:rsidR="002466D2">
        <w:t xml:space="preserve">t) </w:t>
      </w:r>
      <w:r w:rsidR="000E418C">
        <w:t xml:space="preserve">der </w:t>
      </w:r>
      <w:r w:rsidR="00CD09D3">
        <w:t>Web</w:t>
      </w:r>
      <w:r w:rsidR="00417579">
        <w:t>seite</w:t>
      </w:r>
      <w:r w:rsidR="00CD09D3">
        <w:t xml:space="preserve"> </w:t>
      </w:r>
      <w:r w:rsidR="00D95CCA">
        <w:t xml:space="preserve">der Datenbank </w:t>
      </w:r>
      <w:r w:rsidR="00CD09D3">
        <w:t xml:space="preserve">wäre </w:t>
      </w:r>
      <w:r w:rsidR="002466D2">
        <w:t>ebenfalls</w:t>
      </w:r>
      <w:r w:rsidR="00CD09D3">
        <w:t xml:space="preserve"> wichtig, da alle </w:t>
      </w:r>
      <w:r w:rsidR="005631FC">
        <w:t>Nutzer der Datenbank</w:t>
      </w:r>
      <w:r w:rsidR="00CD09D3">
        <w:t xml:space="preserve"> </w:t>
      </w:r>
      <w:r w:rsidR="00417579">
        <w:t xml:space="preserve">dadurch eine verschlüsselte bzw. sichere Verbindung </w:t>
      </w:r>
      <w:r w:rsidR="00B33419">
        <w:t>mit dem Server aufbauen können</w:t>
      </w:r>
      <w:r w:rsidR="00911174">
        <w:t>.</w:t>
      </w:r>
      <w:r w:rsidR="008F590D">
        <w:t xml:space="preserve"> </w:t>
      </w:r>
      <w:r w:rsidR="00D05C3C">
        <w:t>Zusammenfassend, kann d</w:t>
      </w:r>
      <w:r w:rsidR="00BC4BBE">
        <w:t xml:space="preserve">ie </w:t>
      </w:r>
      <w:r w:rsidR="002A3D01">
        <w:t>konzipierte und implementierte</w:t>
      </w:r>
      <w:r w:rsidR="00E7204F">
        <w:t xml:space="preserve"> </w:t>
      </w:r>
      <w:r w:rsidR="002A3D01">
        <w:t xml:space="preserve">Datenbank </w:t>
      </w:r>
      <w:r w:rsidR="00D05C3C">
        <w:t xml:space="preserve">kann </w:t>
      </w:r>
      <w:r w:rsidR="008F590D">
        <w:t xml:space="preserve">jedoch schon </w:t>
      </w:r>
      <w:r w:rsidR="00876E0A">
        <w:t xml:space="preserve">in eine Programmiersprache integriert </w:t>
      </w:r>
      <w:r w:rsidR="002A3D01">
        <w:t>und somit in den Betrieb genommen werden.</w:t>
      </w:r>
    </w:p>
    <w:p w14:paraId="3ED4A1F5" w14:textId="58509D9D" w:rsidR="00F749F0" w:rsidRPr="00041525" w:rsidRDefault="006D2AFB" w:rsidP="006D2AFB">
      <w:pPr>
        <w:spacing w:after="160" w:line="259" w:lineRule="auto"/>
        <w:jc w:val="left"/>
      </w:pPr>
      <w:r>
        <w:br w:type="page"/>
      </w:r>
    </w:p>
    <w:bookmarkStart w:id="18" w:name="_Toc67832495" w:displacedByCustomXml="next"/>
    <w:sdt>
      <w:sdtPr>
        <w:rPr>
          <w:rFonts w:eastAsiaTheme="minorHAnsi" w:cstheme="minorBidi"/>
          <w:b w:val="0"/>
          <w:sz w:val="24"/>
          <w:szCs w:val="22"/>
          <w:u w:val="none"/>
        </w:rPr>
        <w:id w:val="220098828"/>
        <w:docPartObj>
          <w:docPartGallery w:val="Bibliographies"/>
          <w:docPartUnique/>
        </w:docPartObj>
      </w:sdtPr>
      <w:sdtEndPr/>
      <w:sdtContent>
        <w:p w14:paraId="3B65CD86" w14:textId="64D240CF" w:rsidR="00FA0226" w:rsidRDefault="00FA0226" w:rsidP="004C49E2">
          <w:pPr>
            <w:pStyle w:val="berschrift1"/>
          </w:pPr>
          <w:r>
            <w:t>Literaturverzeichnis</w:t>
          </w:r>
          <w:bookmarkEnd w:id="18"/>
        </w:p>
        <w:sdt>
          <w:sdtPr>
            <w:id w:val="111145805"/>
            <w:bibliography/>
          </w:sdtPr>
          <w:sdtEndPr/>
          <w:sdtContent>
            <w:p w14:paraId="1E0218A1" w14:textId="77777777" w:rsidR="00235A5F" w:rsidRDefault="00FA0226" w:rsidP="00235A5F">
              <w:pPr>
                <w:pStyle w:val="Literaturverzeichnis"/>
                <w:rPr>
                  <w:noProof/>
                  <w:vanish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235A5F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889"/>
                <w:gridCol w:w="8182"/>
              </w:tblGrid>
              <w:tr w:rsidR="00235A5F" w14:paraId="58B32405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1779E52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[Bud17]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0194B7" w14:textId="0D3FE7CA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Oliver Budzinski und Marina Grusevaja: </w:t>
                    </w:r>
                    <w:r>
                      <w:rPr>
                        <w:i/>
                        <w:iCs/>
                        <w:noProof/>
                      </w:rPr>
                      <w:t>Die Medienökonomik personalisierter Daten und der Facebook-Fall</w:t>
                    </w:r>
                    <w:r>
                      <w:rPr>
                        <w:noProof/>
                      </w:rPr>
                      <w:t>, Working Paper. 2017. Abgerufen 28. Feb. 2021. [online] </w:t>
                    </w:r>
                    <w:r w:rsidRPr="00235A5F">
                      <w:rPr>
                        <w:noProof/>
                      </w:rPr>
                      <w:t>http://hdl.handle.net/10419/168318</w:t>
                    </w:r>
                  </w:p>
                </w:tc>
              </w:tr>
              <w:tr w:rsidR="00235A5F" w14:paraId="131EC8AF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B79B140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[Gei14]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691D17F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Frank Geisler: </w:t>
                    </w:r>
                    <w:r>
                      <w:rPr>
                        <w:i/>
                        <w:iCs/>
                        <w:noProof/>
                      </w:rPr>
                      <w:t>Datenbanken: Grundlagen und Design</w:t>
                    </w:r>
                    <w:r>
                      <w:rPr>
                        <w:noProof/>
                      </w:rPr>
                      <w:t>. mitp Verlag, 2014.</w:t>
                    </w:r>
                  </w:p>
                </w:tc>
              </w:tr>
              <w:tr w:rsidR="00235A5F" w14:paraId="027E4574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F05A95C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bookmarkStart w:id="19" w:name="Hal95"/>
                    <w:r>
                      <w:rPr>
                        <w:noProof/>
                      </w:rPr>
                      <w:t>[Hal95]</w:t>
                    </w:r>
                    <w:bookmarkEnd w:id="19"/>
                  </w:p>
                </w:tc>
                <w:tc>
                  <w:tcPr>
                    <w:tcW w:w="0" w:type="auto"/>
                    <w:hideMark/>
                  </w:tcPr>
                  <w:p w14:paraId="373EE259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Anton Hald und Wolf Nevermann: </w:t>
                    </w:r>
                    <w:r>
                      <w:rPr>
                        <w:i/>
                        <w:iCs/>
                        <w:noProof/>
                      </w:rPr>
                      <w:t>Datenbank-Engineering für Wirtschaftsinformatiker: Eine praxisorientierte Einführung</w:t>
                    </w:r>
                    <w:r>
                      <w:rPr>
                        <w:noProof/>
                      </w:rPr>
                      <w:t>. Vieweg, 1995.</w:t>
                    </w:r>
                  </w:p>
                </w:tc>
              </w:tr>
              <w:tr w:rsidR="00235A5F" w14:paraId="6F1368B0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13B33CE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[Her18]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3F3650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Frank Herrmann: </w:t>
                    </w:r>
                    <w:r>
                      <w:rPr>
                        <w:i/>
                        <w:iCs/>
                        <w:noProof/>
                      </w:rPr>
                      <w:t>Datenorganisation und Datenbanken. Praxisorientierte Übungen mit MS Access 2016</w:t>
                    </w:r>
                    <w:r>
                      <w:rPr>
                        <w:noProof/>
                      </w:rPr>
                      <w:t>. Wiesbaden: Springer Vieweg, 2018.</w:t>
                    </w:r>
                  </w:p>
                </w:tc>
              </w:tr>
              <w:tr w:rsidR="00235A5F" w14:paraId="49B3CAEE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6A408AB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bookmarkStart w:id="20" w:name="Kle16"/>
                    <w:r>
                      <w:rPr>
                        <w:noProof/>
                      </w:rPr>
                      <w:t>[Kle16]</w:t>
                    </w:r>
                    <w:bookmarkEnd w:id="20"/>
                  </w:p>
                </w:tc>
                <w:tc>
                  <w:tcPr>
                    <w:tcW w:w="0" w:type="auto"/>
                    <w:hideMark/>
                  </w:tcPr>
                  <w:p w14:paraId="6DED7524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Stephan Kleuker: </w:t>
                    </w:r>
                    <w:r>
                      <w:rPr>
                        <w:i/>
                        <w:iCs/>
                        <w:noProof/>
                      </w:rPr>
                      <w:t>Grundkurs Datenbankentwicklung</w:t>
                    </w:r>
                    <w:r>
                      <w:rPr>
                        <w:noProof/>
                      </w:rPr>
                      <w:t>. Wiesbaden: Springer Vieweg, 2016.</w:t>
                    </w:r>
                  </w:p>
                </w:tc>
              </w:tr>
              <w:tr w:rsidR="00235A5F" w14:paraId="28AF74C8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17CF92F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[Kou06]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270490F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Jacob S. Kounin: </w:t>
                    </w:r>
                    <w:r>
                      <w:rPr>
                        <w:i/>
                        <w:iCs/>
                        <w:noProof/>
                      </w:rPr>
                      <w:t>Techniken der Klassenführung. Standardwerke aus Psychologie und Pädagogik. Reprints.</w:t>
                    </w:r>
                    <w:r>
                      <w:rPr>
                        <w:noProof/>
                      </w:rPr>
                      <w:t>. Münster: Waxmann, 2006.</w:t>
                    </w:r>
                  </w:p>
                </w:tc>
              </w:tr>
              <w:tr w:rsidR="00235A5F" w14:paraId="24900B29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6E1FD633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[Kud15]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669668D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Thomas Kudraß: </w:t>
                    </w:r>
                    <w:r>
                      <w:rPr>
                        <w:i/>
                        <w:iCs/>
                        <w:noProof/>
                      </w:rPr>
                      <w:t>Taschenbuch Datenbanken</w:t>
                    </w:r>
                    <w:r>
                      <w:rPr>
                        <w:noProof/>
                      </w:rPr>
                      <w:t>. Carl Hanser, 2015.</w:t>
                    </w:r>
                  </w:p>
                </w:tc>
              </w:tr>
              <w:tr w:rsidR="00235A5F" w14:paraId="289AAE98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508F8DD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[Lac20]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400F61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Maximilian Lackner und Horst Orsolits: </w:t>
                    </w:r>
                    <w:r>
                      <w:rPr>
                        <w:i/>
                        <w:iCs/>
                        <w:noProof/>
                      </w:rPr>
                      <w:t>Virtual Reality und Augmented Reality in der Digitalen Produktion</w:t>
                    </w:r>
                    <w:r>
                      <w:rPr>
                        <w:noProof/>
                      </w:rPr>
                      <w:t>. Wiesbaden: Springer Gabler, 2020.</w:t>
                    </w:r>
                  </w:p>
                </w:tc>
              </w:tr>
              <w:tr w:rsidR="00235A5F" w14:paraId="30D5EF22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128B317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[Sch17]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16B6A33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Edwin Schicker: </w:t>
                    </w:r>
                    <w:r>
                      <w:rPr>
                        <w:i/>
                        <w:iCs/>
                        <w:noProof/>
                      </w:rPr>
                      <w:t>Datenbanken und SQL: Eine praxisorientierte Einführung mit Anwendungen in Oracle, SQL Server und MySQL</w:t>
                    </w:r>
                    <w:r>
                      <w:rPr>
                        <w:noProof/>
                      </w:rPr>
                      <w:t>. Wiesbaden: Springer Vieweg, 2017.</w:t>
                    </w:r>
                  </w:p>
                </w:tc>
              </w:tr>
              <w:tr w:rsidR="00235A5F" w14:paraId="398E9ECD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A43C591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bookmarkStart w:id="21" w:name="Wie19"/>
                    <w:r>
                      <w:rPr>
                        <w:noProof/>
                      </w:rPr>
                      <w:t>[Wie19]</w:t>
                    </w:r>
                    <w:bookmarkEnd w:id="21"/>
                  </w:p>
                </w:tc>
                <w:tc>
                  <w:tcPr>
                    <w:tcW w:w="0" w:type="auto"/>
                    <w:hideMark/>
                  </w:tcPr>
                  <w:p w14:paraId="34FF19D4" w14:textId="6A35B2FB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Axel Wiepke, Eric und Dirk Richter und Raphael Zender: </w:t>
                    </w:r>
                    <w:r>
                      <w:rPr>
                        <w:i/>
                        <w:iCs/>
                        <w:noProof/>
                      </w:rPr>
                      <w:t>Einsatz von Virtual Reality zum Aufbau von Klassenmanagement-Kompetenzen im Lehramtsstudium</w:t>
                    </w:r>
                    <w:r>
                      <w:rPr>
                        <w:noProof/>
                      </w:rPr>
                      <w:t>. N. Pinkwart und J. Konert (Hrsg.). DELFI 2019. Bonn: Gesellschaft für Informatik e.V.: 2019, S. 133-144. Abgerufen 12. Jan. 2021. [online] </w:t>
                    </w:r>
                    <w:r w:rsidRPr="00235A5F">
                      <w:rPr>
                        <w:noProof/>
                      </w:rPr>
                      <w:t>https://dl.gi.de/handle/20.500.12116/24390</w:t>
                    </w:r>
                  </w:p>
                </w:tc>
              </w:tr>
              <w:tr w:rsidR="00235A5F" w14:paraId="5536CDE6" w14:textId="77777777" w:rsidTr="00235A5F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F6EEE93" w14:textId="77777777" w:rsidR="00235A5F" w:rsidRDefault="00235A5F">
                    <w:pPr>
                      <w:pStyle w:val="Literaturverzeichnis"/>
                      <w:jc w:val="right"/>
                      <w:rPr>
                        <w:noProof/>
                      </w:rPr>
                    </w:pPr>
                    <w:bookmarkStart w:id="22" w:name="Zeh13"/>
                    <w:r>
                      <w:rPr>
                        <w:noProof/>
                      </w:rPr>
                      <w:t>[Zeh13]</w:t>
                    </w:r>
                    <w:bookmarkEnd w:id="22"/>
                  </w:p>
                </w:tc>
                <w:tc>
                  <w:tcPr>
                    <w:tcW w:w="0" w:type="auto"/>
                    <w:hideMark/>
                  </w:tcPr>
                  <w:p w14:paraId="4DC3378C" w14:textId="77777777" w:rsidR="00235A5F" w:rsidRDefault="00235A5F">
                    <w:pPr>
                      <w:pStyle w:val="Literaturverzeichnis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Carl A. Zehnder: </w:t>
                    </w:r>
                    <w:r>
                      <w:rPr>
                        <w:i/>
                        <w:iCs/>
                        <w:noProof/>
                      </w:rPr>
                      <w:t>Informationssysteme und Datenbanken</w:t>
                    </w:r>
                    <w:r>
                      <w:rPr>
                        <w:noProof/>
                      </w:rPr>
                      <w:t>. Stuttgart: B. G. Teubner, 2013.</w:t>
                    </w:r>
                  </w:p>
                </w:tc>
              </w:tr>
            </w:tbl>
            <w:p w14:paraId="3285DACE" w14:textId="77777777" w:rsidR="00235A5F" w:rsidRDefault="00235A5F" w:rsidP="00235A5F">
              <w:pPr>
                <w:pStyle w:val="Literaturverzeichnis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14:paraId="4B8A7395" w14:textId="7D0B5A3F" w:rsidR="00FA0226" w:rsidRDefault="00FA0226" w:rsidP="00235A5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35EA677" w14:textId="115189D6" w:rsidR="00FA0226" w:rsidRDefault="00FA0226" w:rsidP="004C49E2">
      <w:r>
        <w:br w:type="page"/>
      </w:r>
    </w:p>
    <w:p w14:paraId="0231E2EB" w14:textId="61B19F13" w:rsidR="005E2FA0" w:rsidRPr="005E2FA0" w:rsidRDefault="005E2FA0" w:rsidP="004C49E2">
      <w:pPr>
        <w:pStyle w:val="berschrift1"/>
      </w:pPr>
      <w:bookmarkStart w:id="23" w:name="_Toc67832496"/>
      <w:r>
        <w:lastRenderedPageBreak/>
        <w:t>Eidessta</w:t>
      </w:r>
      <w:r w:rsidR="00124D38">
        <w:t>t</w:t>
      </w:r>
      <w:r>
        <w:t>tliche Erklärung</w:t>
      </w:r>
      <w:bookmarkEnd w:id="23"/>
    </w:p>
    <w:p w14:paraId="39FA080F" w14:textId="77777777" w:rsidR="00474203" w:rsidRDefault="00474203">
      <w:pPr>
        <w:spacing w:after="160" w:line="259" w:lineRule="auto"/>
        <w:jc w:val="left"/>
      </w:pPr>
    </w:p>
    <w:p w14:paraId="1A9BE3B4" w14:textId="6426BFF5" w:rsidR="005265F1" w:rsidRDefault="005265F1">
      <w:pPr>
        <w:spacing w:after="160" w:line="259" w:lineRule="auto"/>
        <w:jc w:val="left"/>
      </w:pPr>
      <w:r>
        <w:t>Ich erkläre ehrenwörtlich:</w:t>
      </w:r>
    </w:p>
    <w:p w14:paraId="69F2BDB6" w14:textId="5ECBBE1C" w:rsidR="00217877" w:rsidRDefault="00283532" w:rsidP="00217877">
      <w:pPr>
        <w:pStyle w:val="Listenabsatz"/>
        <w:numPr>
          <w:ilvl w:val="0"/>
          <w:numId w:val="2"/>
        </w:numPr>
        <w:spacing w:after="160" w:line="259" w:lineRule="auto"/>
        <w:jc w:val="left"/>
      </w:pPr>
      <w:r>
        <w:t>dass ich meinen Praxistransferbericht selbständig verfasst habe,</w:t>
      </w:r>
    </w:p>
    <w:p w14:paraId="494916BB" w14:textId="77777777" w:rsidR="00283532" w:rsidRDefault="00283532" w:rsidP="00283532">
      <w:pPr>
        <w:pStyle w:val="Listenabsatz"/>
        <w:spacing w:after="160" w:line="259" w:lineRule="auto"/>
        <w:ind w:left="779"/>
        <w:jc w:val="left"/>
      </w:pPr>
    </w:p>
    <w:p w14:paraId="19FE9452" w14:textId="32DCB346" w:rsidR="00283532" w:rsidRDefault="00283532" w:rsidP="00217877">
      <w:pPr>
        <w:pStyle w:val="Listenabsatz"/>
        <w:numPr>
          <w:ilvl w:val="0"/>
          <w:numId w:val="2"/>
        </w:numPr>
        <w:spacing w:after="160" w:line="259" w:lineRule="auto"/>
        <w:jc w:val="left"/>
      </w:pPr>
      <w:r>
        <w:t>dass ich die Übernahme wörtlicher Zitate</w:t>
      </w:r>
      <w:r w:rsidR="00897321">
        <w:t xml:space="preserve"> aus der Literatur sowie die Verwendung der Gedanken anderer Autoren an den entsprechenden Stellen innerhalb der Arbeit gekennzeichnet habe,</w:t>
      </w:r>
    </w:p>
    <w:p w14:paraId="654E6771" w14:textId="77777777" w:rsidR="00283532" w:rsidRDefault="00283532" w:rsidP="00283532">
      <w:pPr>
        <w:pStyle w:val="Listenabsatz"/>
        <w:spacing w:after="160" w:line="259" w:lineRule="auto"/>
        <w:ind w:left="779"/>
        <w:jc w:val="left"/>
      </w:pPr>
    </w:p>
    <w:p w14:paraId="3F332E4C" w14:textId="06D0726E" w:rsidR="00217877" w:rsidRDefault="005265F1" w:rsidP="00217877">
      <w:pPr>
        <w:pStyle w:val="Listenabsatz"/>
        <w:numPr>
          <w:ilvl w:val="0"/>
          <w:numId w:val="2"/>
        </w:numPr>
        <w:spacing w:after="160" w:line="259" w:lineRule="auto"/>
        <w:jc w:val="left"/>
      </w:pPr>
      <w:r>
        <w:t>dass ich</w:t>
      </w:r>
      <w:r w:rsidR="00132ABE">
        <w:t xml:space="preserve"> meinen Praxistransferbericht bei keiner anderen Prüfung vorgelegt habe.</w:t>
      </w:r>
    </w:p>
    <w:p w14:paraId="05C2A308" w14:textId="7583ECBB" w:rsidR="00132ABE" w:rsidRDefault="00132ABE" w:rsidP="00132ABE">
      <w:pPr>
        <w:spacing w:after="160" w:line="259" w:lineRule="auto"/>
        <w:jc w:val="left"/>
      </w:pPr>
      <w:r>
        <w:t>Ich bin mir bewusst, dass eine falsche Erklärung rechtliche Folgen haben wird.</w:t>
      </w:r>
    </w:p>
    <w:p w14:paraId="611DBA0B" w14:textId="54E5E8BB" w:rsidR="00FA480B" w:rsidRDefault="00FA480B" w:rsidP="00132ABE">
      <w:pPr>
        <w:spacing w:after="160" w:line="259" w:lineRule="auto"/>
        <w:jc w:val="left"/>
      </w:pPr>
    </w:p>
    <w:p w14:paraId="5E85A5DF" w14:textId="654988EA" w:rsidR="00FA480B" w:rsidRDefault="00FA480B" w:rsidP="00132ABE">
      <w:pPr>
        <w:spacing w:after="160" w:line="259" w:lineRule="auto"/>
        <w:jc w:val="left"/>
      </w:pPr>
    </w:p>
    <w:p w14:paraId="71839B9B" w14:textId="131E272D" w:rsidR="00132ABE" w:rsidRDefault="008856C3" w:rsidP="00132ABE">
      <w:pPr>
        <w:spacing w:after="160" w:line="259" w:lineRule="auto"/>
        <w:jc w:val="left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88339E4" wp14:editId="7BF1F450">
            <wp:simplePos x="0" y="0"/>
            <wp:positionH relativeFrom="column">
              <wp:posOffset>39892</wp:posOffset>
            </wp:positionH>
            <wp:positionV relativeFrom="paragraph">
              <wp:posOffset>210844</wp:posOffset>
            </wp:positionV>
            <wp:extent cx="1726250" cy="374469"/>
            <wp:effectExtent l="0" t="0" r="7620" b="6985"/>
            <wp:wrapNone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43" r="41219" b="46697"/>
                    <a:stretch/>
                  </pic:blipFill>
                  <pic:spPr bwMode="auto">
                    <a:xfrm>
                      <a:off x="0" y="0"/>
                      <a:ext cx="1726250" cy="37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5B506" w14:textId="2036E9B6" w:rsidR="00132ABE" w:rsidRDefault="00132ABE" w:rsidP="00132ABE">
      <w:pPr>
        <w:spacing w:after="160" w:line="259" w:lineRule="auto"/>
        <w:jc w:val="left"/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980"/>
        <w:gridCol w:w="3481"/>
      </w:tblGrid>
      <w:tr w:rsidR="00FA480B" w14:paraId="5B1791CD" w14:textId="77777777" w:rsidTr="00867F33">
        <w:tc>
          <w:tcPr>
            <w:tcW w:w="3600" w:type="dxa"/>
            <w:tcBorders>
              <w:top w:val="single" w:sz="4" w:space="0" w:color="auto"/>
            </w:tcBorders>
          </w:tcPr>
          <w:p w14:paraId="2195BD0A" w14:textId="51D42635" w:rsidR="00FA480B" w:rsidRDefault="00FA480B" w:rsidP="00132ABE">
            <w:pPr>
              <w:spacing w:after="160" w:line="259" w:lineRule="auto"/>
              <w:jc w:val="left"/>
            </w:pPr>
            <w:r>
              <w:t>Ort, Datum</w:t>
            </w:r>
          </w:p>
        </w:tc>
        <w:tc>
          <w:tcPr>
            <w:tcW w:w="1980" w:type="dxa"/>
          </w:tcPr>
          <w:p w14:paraId="0881E7CD" w14:textId="77777777" w:rsidR="00FA480B" w:rsidRDefault="00FA480B" w:rsidP="00132ABE">
            <w:pPr>
              <w:spacing w:after="160" w:line="259" w:lineRule="auto"/>
              <w:jc w:val="left"/>
            </w:pPr>
          </w:p>
        </w:tc>
        <w:tc>
          <w:tcPr>
            <w:tcW w:w="3481" w:type="dxa"/>
            <w:tcBorders>
              <w:top w:val="single" w:sz="4" w:space="0" w:color="auto"/>
            </w:tcBorders>
          </w:tcPr>
          <w:p w14:paraId="7AA65BAA" w14:textId="0456B448" w:rsidR="00FA480B" w:rsidRDefault="00E66B84" w:rsidP="00132ABE">
            <w:pPr>
              <w:spacing w:after="160" w:line="259" w:lineRule="auto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B29FC95" wp14:editId="6AB23F2B">
                  <wp:simplePos x="0" y="0"/>
                  <wp:positionH relativeFrom="column">
                    <wp:posOffset>852757</wp:posOffset>
                  </wp:positionH>
                  <wp:positionV relativeFrom="paragraph">
                    <wp:posOffset>-540873</wp:posOffset>
                  </wp:positionV>
                  <wp:extent cx="739855" cy="902970"/>
                  <wp:effectExtent l="0" t="0" r="3175" b="0"/>
                  <wp:wrapNone/>
                  <wp:docPr id="25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131"/>
                          <a:stretch/>
                        </pic:blipFill>
                        <pic:spPr bwMode="auto">
                          <a:xfrm>
                            <a:off x="0" y="0"/>
                            <a:ext cx="739855" cy="90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480B">
              <w:t>Yüxi Zhang</w:t>
            </w:r>
          </w:p>
        </w:tc>
      </w:tr>
    </w:tbl>
    <w:p w14:paraId="13A35FCB" w14:textId="1ECC02AF" w:rsidR="00132ABE" w:rsidRDefault="00132ABE" w:rsidP="00132ABE">
      <w:pPr>
        <w:spacing w:after="160" w:line="259" w:lineRule="auto"/>
        <w:jc w:val="left"/>
      </w:pPr>
    </w:p>
    <w:p w14:paraId="4070EECC" w14:textId="3C437E72" w:rsidR="009B2AFC" w:rsidRDefault="009B2AFC" w:rsidP="00217877">
      <w:pPr>
        <w:spacing w:after="160" w:line="259" w:lineRule="auto"/>
        <w:ind w:left="419"/>
        <w:jc w:val="left"/>
      </w:pPr>
      <w:r>
        <w:br w:type="page"/>
      </w:r>
    </w:p>
    <w:p w14:paraId="1F30F8C4" w14:textId="183CC871" w:rsidR="00DE015D" w:rsidRPr="00DE015D" w:rsidRDefault="00680717" w:rsidP="00DE015D">
      <w:pPr>
        <w:pStyle w:val="berschrift1"/>
      </w:pPr>
      <w:bookmarkStart w:id="24" w:name="_Toc67832497"/>
      <w:r>
        <w:lastRenderedPageBreak/>
        <w:t>Anhang</w:t>
      </w:r>
      <w:bookmarkEnd w:id="24"/>
    </w:p>
    <w:p w14:paraId="2B8A4D16" w14:textId="77777777" w:rsidR="00EE66EF" w:rsidRPr="00EE66EF" w:rsidRDefault="00EE66EF" w:rsidP="00EE66E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9"/>
        <w:gridCol w:w="3021"/>
        <w:gridCol w:w="3021"/>
      </w:tblGrid>
      <w:tr w:rsidR="00EE66EF" w14:paraId="404B513B" w14:textId="77777777" w:rsidTr="00BD6EF7">
        <w:tc>
          <w:tcPr>
            <w:tcW w:w="9061" w:type="dxa"/>
            <w:gridSpan w:val="3"/>
          </w:tcPr>
          <w:p w14:paraId="51B5A36C" w14:textId="77777777" w:rsidR="00EE66EF" w:rsidRPr="00866676" w:rsidRDefault="00EE66EF" w:rsidP="00BD6EF7">
            <w:pPr>
              <w:jc w:val="center"/>
              <w:rPr>
                <w:b/>
                <w:bCs/>
                <w:sz w:val="28"/>
                <w:szCs w:val="28"/>
              </w:rPr>
            </w:pPr>
            <w:r w:rsidRPr="00866676">
              <w:rPr>
                <w:b/>
                <w:bCs/>
              </w:rPr>
              <w:t>Lieferant</w:t>
            </w:r>
          </w:p>
        </w:tc>
      </w:tr>
      <w:tr w:rsidR="00EE66EF" w14:paraId="264BEAB6" w14:textId="77777777" w:rsidTr="00BD6EF7">
        <w:tc>
          <w:tcPr>
            <w:tcW w:w="3019" w:type="dxa"/>
          </w:tcPr>
          <w:p w14:paraId="24782CF6" w14:textId="77777777" w:rsidR="00EE66EF" w:rsidRPr="00866676" w:rsidRDefault="00EE66EF" w:rsidP="00BD6EF7">
            <w:pPr>
              <w:rPr>
                <w:u w:val="single"/>
              </w:rPr>
            </w:pPr>
            <w:r w:rsidRPr="00866676">
              <w:rPr>
                <w:u w:val="single"/>
              </w:rPr>
              <w:t>Lieferanten ID</w:t>
            </w:r>
          </w:p>
        </w:tc>
        <w:tc>
          <w:tcPr>
            <w:tcW w:w="3021" w:type="dxa"/>
          </w:tcPr>
          <w:p w14:paraId="31619BC1" w14:textId="77777777" w:rsidR="00EE66EF" w:rsidRDefault="00EE66EF" w:rsidP="00BD6EF7">
            <w:r>
              <w:t>Name</w:t>
            </w:r>
          </w:p>
        </w:tc>
        <w:tc>
          <w:tcPr>
            <w:tcW w:w="3021" w:type="dxa"/>
          </w:tcPr>
          <w:p w14:paraId="08A11269" w14:textId="77777777" w:rsidR="00EE66EF" w:rsidRDefault="00EE66EF" w:rsidP="00BD6EF7">
            <w:r>
              <w:t>Alter</w:t>
            </w:r>
          </w:p>
        </w:tc>
      </w:tr>
      <w:tr w:rsidR="00EE66EF" w14:paraId="3A22A814" w14:textId="77777777" w:rsidTr="00BD6EF7">
        <w:tc>
          <w:tcPr>
            <w:tcW w:w="3019" w:type="dxa"/>
          </w:tcPr>
          <w:p w14:paraId="4978142B" w14:textId="77777777" w:rsidR="00EE66EF" w:rsidRDefault="00EE66EF" w:rsidP="00BD6EF7">
            <w:r w:rsidRPr="005B4C92">
              <w:t>Liefer2123</w:t>
            </w:r>
          </w:p>
        </w:tc>
        <w:tc>
          <w:tcPr>
            <w:tcW w:w="3021" w:type="dxa"/>
          </w:tcPr>
          <w:p w14:paraId="1EAA9D79" w14:textId="77777777" w:rsidR="00EE66EF" w:rsidRDefault="00EE66EF" w:rsidP="00BD6EF7">
            <w:r w:rsidRPr="00880C57">
              <w:t>Keanu</w:t>
            </w:r>
            <w:r>
              <w:t xml:space="preserve"> Reeves</w:t>
            </w:r>
          </w:p>
        </w:tc>
        <w:tc>
          <w:tcPr>
            <w:tcW w:w="3021" w:type="dxa"/>
          </w:tcPr>
          <w:p w14:paraId="1267FB5C" w14:textId="77777777" w:rsidR="00EE66EF" w:rsidRDefault="00EE66EF" w:rsidP="00BD6EF7">
            <w:r>
              <w:t>23</w:t>
            </w:r>
          </w:p>
        </w:tc>
      </w:tr>
      <w:tr w:rsidR="00EE66EF" w14:paraId="378147A7" w14:textId="77777777" w:rsidTr="00BD6EF7">
        <w:tc>
          <w:tcPr>
            <w:tcW w:w="3019" w:type="dxa"/>
          </w:tcPr>
          <w:p w14:paraId="5E96CED2" w14:textId="77777777" w:rsidR="00EE66EF" w:rsidRDefault="00EE66EF" w:rsidP="00BD6EF7">
            <w:r w:rsidRPr="005B4C92">
              <w:t>Liefer1234</w:t>
            </w:r>
          </w:p>
        </w:tc>
        <w:tc>
          <w:tcPr>
            <w:tcW w:w="3021" w:type="dxa"/>
          </w:tcPr>
          <w:p w14:paraId="5A893A09" w14:textId="77777777" w:rsidR="00EE66EF" w:rsidRDefault="00EE66EF" w:rsidP="00BD6EF7">
            <w:r>
              <w:t>Justin Bieber</w:t>
            </w:r>
          </w:p>
        </w:tc>
        <w:tc>
          <w:tcPr>
            <w:tcW w:w="3021" w:type="dxa"/>
          </w:tcPr>
          <w:p w14:paraId="5D844CC0" w14:textId="77777777" w:rsidR="00EE66EF" w:rsidRDefault="00EE66EF" w:rsidP="00BD6EF7">
            <w:r>
              <w:t>32</w:t>
            </w:r>
          </w:p>
        </w:tc>
      </w:tr>
      <w:tr w:rsidR="00EE66EF" w14:paraId="015CE821" w14:textId="77777777" w:rsidTr="00BD6EF7">
        <w:tc>
          <w:tcPr>
            <w:tcW w:w="3019" w:type="dxa"/>
          </w:tcPr>
          <w:p w14:paraId="75A6ACB4" w14:textId="77777777" w:rsidR="00EE66EF" w:rsidRPr="005B4C92" w:rsidRDefault="00EE66EF" w:rsidP="00BD6EF7">
            <w:r w:rsidRPr="005B4C92">
              <w:t>Liefer2314</w:t>
            </w:r>
          </w:p>
        </w:tc>
        <w:tc>
          <w:tcPr>
            <w:tcW w:w="3021" w:type="dxa"/>
          </w:tcPr>
          <w:p w14:paraId="163C69D5" w14:textId="77777777" w:rsidR="00EE66EF" w:rsidRDefault="00EE66EF" w:rsidP="00BD6EF7">
            <w:r>
              <w:t>Kevin Wolter</w:t>
            </w:r>
          </w:p>
        </w:tc>
        <w:tc>
          <w:tcPr>
            <w:tcW w:w="3021" w:type="dxa"/>
          </w:tcPr>
          <w:p w14:paraId="26B4CE59" w14:textId="77777777" w:rsidR="00EE66EF" w:rsidRDefault="00EE66EF" w:rsidP="00BD6EF7">
            <w:r>
              <w:t>23</w:t>
            </w:r>
          </w:p>
        </w:tc>
      </w:tr>
      <w:tr w:rsidR="00EE66EF" w14:paraId="46087DDE" w14:textId="77777777" w:rsidTr="00BD6EF7">
        <w:tc>
          <w:tcPr>
            <w:tcW w:w="3019" w:type="dxa"/>
          </w:tcPr>
          <w:p w14:paraId="6441EB84" w14:textId="77777777" w:rsidR="00EE66EF" w:rsidRPr="005B4C92" w:rsidRDefault="00EE66EF" w:rsidP="00BD6EF7">
            <w:r w:rsidRPr="00880C57">
              <w:t>Liefer5614</w:t>
            </w:r>
          </w:p>
        </w:tc>
        <w:tc>
          <w:tcPr>
            <w:tcW w:w="3021" w:type="dxa"/>
          </w:tcPr>
          <w:p w14:paraId="4FF50344" w14:textId="77777777" w:rsidR="00EE66EF" w:rsidRDefault="00EE66EF" w:rsidP="00BD6EF7">
            <w:r>
              <w:t>Ben Tatum</w:t>
            </w:r>
          </w:p>
        </w:tc>
        <w:tc>
          <w:tcPr>
            <w:tcW w:w="3021" w:type="dxa"/>
          </w:tcPr>
          <w:p w14:paraId="058B249E" w14:textId="77777777" w:rsidR="00EE66EF" w:rsidRDefault="00EE66EF" w:rsidP="00BD6EF7">
            <w:r>
              <w:t>19</w:t>
            </w:r>
          </w:p>
        </w:tc>
      </w:tr>
    </w:tbl>
    <w:p w14:paraId="4ED17787" w14:textId="77777777" w:rsidR="00EE66EF" w:rsidRDefault="00EE66EF" w:rsidP="00EE66EF">
      <w:pPr>
        <w:rPr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76"/>
        <w:gridCol w:w="2372"/>
        <w:gridCol w:w="2206"/>
        <w:gridCol w:w="2007"/>
      </w:tblGrid>
      <w:tr w:rsidR="00EE66EF" w14:paraId="300C1C4F" w14:textId="77777777" w:rsidTr="00BD6EF7">
        <w:tc>
          <w:tcPr>
            <w:tcW w:w="9062" w:type="dxa"/>
            <w:gridSpan w:val="4"/>
          </w:tcPr>
          <w:p w14:paraId="54E353A1" w14:textId="77777777" w:rsidR="00EE66EF" w:rsidRPr="00866676" w:rsidRDefault="00EE66EF" w:rsidP="00BD6EF7">
            <w:pPr>
              <w:jc w:val="center"/>
              <w:rPr>
                <w:b/>
                <w:bCs/>
                <w:sz w:val="28"/>
                <w:szCs w:val="28"/>
              </w:rPr>
            </w:pPr>
            <w:r w:rsidRPr="00866676">
              <w:rPr>
                <w:b/>
                <w:bCs/>
              </w:rPr>
              <w:t>Artikel</w:t>
            </w:r>
          </w:p>
        </w:tc>
      </w:tr>
      <w:tr w:rsidR="00EE66EF" w14:paraId="4964FD0A" w14:textId="77777777" w:rsidTr="00BD6EF7">
        <w:tc>
          <w:tcPr>
            <w:tcW w:w="2477" w:type="dxa"/>
          </w:tcPr>
          <w:p w14:paraId="5BA6CDDA" w14:textId="77777777" w:rsidR="00EE66EF" w:rsidRPr="00EC1249" w:rsidRDefault="00EE66EF" w:rsidP="00BD6EF7">
            <w:r w:rsidRPr="00EC1249">
              <w:t>Lieferanten ID</w:t>
            </w:r>
          </w:p>
        </w:tc>
        <w:tc>
          <w:tcPr>
            <w:tcW w:w="2372" w:type="dxa"/>
          </w:tcPr>
          <w:p w14:paraId="29340527" w14:textId="77777777" w:rsidR="00EE66EF" w:rsidRPr="00866676" w:rsidRDefault="00EE66EF" w:rsidP="00BD6EF7">
            <w:pPr>
              <w:rPr>
                <w:u w:val="single"/>
              </w:rPr>
            </w:pPr>
            <w:r w:rsidRPr="00866676">
              <w:rPr>
                <w:u w:val="single"/>
              </w:rPr>
              <w:t>Artikel ID</w:t>
            </w:r>
          </w:p>
        </w:tc>
        <w:tc>
          <w:tcPr>
            <w:tcW w:w="2206" w:type="dxa"/>
          </w:tcPr>
          <w:p w14:paraId="4BB684A8" w14:textId="77777777" w:rsidR="00EE66EF" w:rsidRDefault="00EE66EF" w:rsidP="00BD6EF7">
            <w:r>
              <w:t>Preis in €</w:t>
            </w:r>
          </w:p>
        </w:tc>
        <w:tc>
          <w:tcPr>
            <w:tcW w:w="2007" w:type="dxa"/>
          </w:tcPr>
          <w:p w14:paraId="340BF28E" w14:textId="77777777" w:rsidR="00EE66EF" w:rsidRDefault="00EE66EF" w:rsidP="00BD6EF7">
            <w:r>
              <w:t>Firma</w:t>
            </w:r>
          </w:p>
        </w:tc>
      </w:tr>
      <w:tr w:rsidR="00EE66EF" w14:paraId="28AF7DE2" w14:textId="77777777" w:rsidTr="00BD6EF7">
        <w:tc>
          <w:tcPr>
            <w:tcW w:w="2477" w:type="dxa"/>
          </w:tcPr>
          <w:p w14:paraId="424C3F1A" w14:textId="77777777" w:rsidR="00EE66EF" w:rsidRDefault="00EE66EF" w:rsidP="00BD6EF7">
            <w:r w:rsidRPr="005B4C92">
              <w:t>Liefer2123</w:t>
            </w:r>
          </w:p>
        </w:tc>
        <w:tc>
          <w:tcPr>
            <w:tcW w:w="2372" w:type="dxa"/>
          </w:tcPr>
          <w:p w14:paraId="021D9374" w14:textId="77777777" w:rsidR="00EE66EF" w:rsidRDefault="00EE66EF" w:rsidP="00BD6EF7">
            <w:r>
              <w:t>P1</w:t>
            </w:r>
          </w:p>
        </w:tc>
        <w:tc>
          <w:tcPr>
            <w:tcW w:w="2206" w:type="dxa"/>
          </w:tcPr>
          <w:p w14:paraId="43AE75CC" w14:textId="77777777" w:rsidR="00EE66EF" w:rsidRDefault="00EE66EF" w:rsidP="00BD6EF7">
            <w:r>
              <w:t>10.90</w:t>
            </w:r>
          </w:p>
        </w:tc>
        <w:tc>
          <w:tcPr>
            <w:tcW w:w="2007" w:type="dxa"/>
          </w:tcPr>
          <w:p w14:paraId="16E9F6D8" w14:textId="77777777" w:rsidR="00EE66EF" w:rsidRDefault="00EE66EF" w:rsidP="00BD6EF7">
            <w:r>
              <w:t>World of Pizza</w:t>
            </w:r>
          </w:p>
        </w:tc>
      </w:tr>
      <w:tr w:rsidR="00EE66EF" w14:paraId="6F0B5688" w14:textId="77777777" w:rsidTr="00BD6EF7">
        <w:tc>
          <w:tcPr>
            <w:tcW w:w="2477" w:type="dxa"/>
          </w:tcPr>
          <w:p w14:paraId="6F7D1087" w14:textId="77777777" w:rsidR="00EE66EF" w:rsidRDefault="00EE66EF" w:rsidP="00BD6EF7">
            <w:r w:rsidRPr="005B4C92">
              <w:t>Liefer2123</w:t>
            </w:r>
          </w:p>
        </w:tc>
        <w:tc>
          <w:tcPr>
            <w:tcW w:w="2372" w:type="dxa"/>
          </w:tcPr>
          <w:p w14:paraId="2BF00B8C" w14:textId="77777777" w:rsidR="00EE66EF" w:rsidRDefault="00EE66EF" w:rsidP="00BD6EF7">
            <w:r>
              <w:t>B1</w:t>
            </w:r>
          </w:p>
        </w:tc>
        <w:tc>
          <w:tcPr>
            <w:tcW w:w="2206" w:type="dxa"/>
          </w:tcPr>
          <w:p w14:paraId="32F7C11E" w14:textId="77777777" w:rsidR="00EE66EF" w:rsidRDefault="00EE66EF" w:rsidP="00BD6EF7">
            <w:r>
              <w:t>8.90</w:t>
            </w:r>
          </w:p>
        </w:tc>
        <w:tc>
          <w:tcPr>
            <w:tcW w:w="2007" w:type="dxa"/>
          </w:tcPr>
          <w:p w14:paraId="65B86BC5" w14:textId="77777777" w:rsidR="00EE66EF" w:rsidRDefault="00EE66EF" w:rsidP="00BD6EF7">
            <w:r>
              <w:t>Jim Burger</w:t>
            </w:r>
          </w:p>
        </w:tc>
      </w:tr>
      <w:tr w:rsidR="00EE66EF" w14:paraId="4FE94329" w14:textId="77777777" w:rsidTr="00BD6EF7">
        <w:tc>
          <w:tcPr>
            <w:tcW w:w="2477" w:type="dxa"/>
          </w:tcPr>
          <w:p w14:paraId="210383D0" w14:textId="77777777" w:rsidR="00EE66EF" w:rsidRDefault="00EE66EF" w:rsidP="00BD6EF7">
            <w:r w:rsidRPr="005B4C92">
              <w:t>Liefer2123</w:t>
            </w:r>
          </w:p>
        </w:tc>
        <w:tc>
          <w:tcPr>
            <w:tcW w:w="2372" w:type="dxa"/>
          </w:tcPr>
          <w:p w14:paraId="1EE48553" w14:textId="77777777" w:rsidR="00EE66EF" w:rsidRDefault="00EE66EF" w:rsidP="00BD6EF7">
            <w:r>
              <w:t>P3</w:t>
            </w:r>
          </w:p>
        </w:tc>
        <w:tc>
          <w:tcPr>
            <w:tcW w:w="2206" w:type="dxa"/>
          </w:tcPr>
          <w:p w14:paraId="3FDB94EC" w14:textId="77777777" w:rsidR="00EE66EF" w:rsidRDefault="00EE66EF" w:rsidP="00BD6EF7">
            <w:r>
              <w:t>10.90</w:t>
            </w:r>
          </w:p>
        </w:tc>
        <w:tc>
          <w:tcPr>
            <w:tcW w:w="2007" w:type="dxa"/>
          </w:tcPr>
          <w:p w14:paraId="65ECFE6B" w14:textId="77777777" w:rsidR="00EE66EF" w:rsidRDefault="00EE66EF" w:rsidP="00BD6EF7">
            <w:r>
              <w:t>World of Pizza</w:t>
            </w:r>
          </w:p>
        </w:tc>
      </w:tr>
    </w:tbl>
    <w:p w14:paraId="42C25223" w14:textId="77777777" w:rsidR="00EE66EF" w:rsidRDefault="00EE66EF" w:rsidP="00EE66EF">
      <w:pPr>
        <w:rPr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4"/>
        <w:gridCol w:w="2265"/>
        <w:gridCol w:w="2266"/>
        <w:gridCol w:w="2266"/>
      </w:tblGrid>
      <w:tr w:rsidR="00EE66EF" w14:paraId="2FC5CEBC" w14:textId="77777777" w:rsidTr="00BD6EF7">
        <w:tc>
          <w:tcPr>
            <w:tcW w:w="9062" w:type="dxa"/>
            <w:gridSpan w:val="4"/>
          </w:tcPr>
          <w:p w14:paraId="33D5E52D" w14:textId="77777777" w:rsidR="00EE66EF" w:rsidRPr="00866676" w:rsidRDefault="00EE66EF" w:rsidP="00BD6EF7">
            <w:pPr>
              <w:jc w:val="center"/>
              <w:rPr>
                <w:b/>
                <w:bCs/>
                <w:sz w:val="28"/>
                <w:szCs w:val="28"/>
              </w:rPr>
            </w:pPr>
            <w:r w:rsidRPr="00866676">
              <w:rPr>
                <w:b/>
                <w:bCs/>
              </w:rPr>
              <w:t>Mitarbeiter</w:t>
            </w:r>
          </w:p>
        </w:tc>
      </w:tr>
      <w:tr w:rsidR="00EE66EF" w14:paraId="3365CD85" w14:textId="77777777" w:rsidTr="00BD6EF7">
        <w:tc>
          <w:tcPr>
            <w:tcW w:w="2265" w:type="dxa"/>
          </w:tcPr>
          <w:p w14:paraId="5298BE8A" w14:textId="77777777" w:rsidR="00EE66EF" w:rsidRPr="00866676" w:rsidRDefault="00EE66EF" w:rsidP="00BD6EF7">
            <w:pPr>
              <w:rPr>
                <w:u w:val="single"/>
              </w:rPr>
            </w:pPr>
            <w:r w:rsidRPr="00866676">
              <w:rPr>
                <w:u w:val="single"/>
              </w:rPr>
              <w:t>Personal ID</w:t>
            </w:r>
          </w:p>
        </w:tc>
        <w:tc>
          <w:tcPr>
            <w:tcW w:w="2265" w:type="dxa"/>
          </w:tcPr>
          <w:p w14:paraId="48D28F78" w14:textId="77777777" w:rsidR="00EE66EF" w:rsidRDefault="00EE66EF" w:rsidP="00BD6EF7">
            <w:r>
              <w:t>Name</w:t>
            </w:r>
          </w:p>
        </w:tc>
        <w:tc>
          <w:tcPr>
            <w:tcW w:w="2266" w:type="dxa"/>
          </w:tcPr>
          <w:p w14:paraId="50D6D88B" w14:textId="77777777" w:rsidR="00EE66EF" w:rsidRDefault="00EE66EF" w:rsidP="00BD6EF7">
            <w:r>
              <w:t>Tätigkeit</w:t>
            </w:r>
          </w:p>
        </w:tc>
        <w:tc>
          <w:tcPr>
            <w:tcW w:w="2266" w:type="dxa"/>
          </w:tcPr>
          <w:p w14:paraId="5D3E2031" w14:textId="77777777" w:rsidR="00EE66EF" w:rsidRDefault="00EE66EF" w:rsidP="00BD6EF7">
            <w:r>
              <w:t>Alter</w:t>
            </w:r>
          </w:p>
        </w:tc>
      </w:tr>
      <w:tr w:rsidR="00EE66EF" w14:paraId="4C1319FA" w14:textId="77777777" w:rsidTr="00BD6EF7">
        <w:tc>
          <w:tcPr>
            <w:tcW w:w="2265" w:type="dxa"/>
          </w:tcPr>
          <w:p w14:paraId="638A395C" w14:textId="77777777" w:rsidR="00EE66EF" w:rsidRDefault="00EE66EF" w:rsidP="00BD6EF7">
            <w:r>
              <w:t>YZ123</w:t>
            </w:r>
          </w:p>
        </w:tc>
        <w:tc>
          <w:tcPr>
            <w:tcW w:w="2265" w:type="dxa"/>
          </w:tcPr>
          <w:p w14:paraId="48C77AA7" w14:textId="77777777" w:rsidR="00EE66EF" w:rsidRDefault="00EE66EF" w:rsidP="00BD6EF7">
            <w:proofErr w:type="spellStart"/>
            <w:r>
              <w:t>Yuexi</w:t>
            </w:r>
            <w:proofErr w:type="spellEnd"/>
            <w:r>
              <w:t xml:space="preserve"> Zhang</w:t>
            </w:r>
          </w:p>
        </w:tc>
        <w:tc>
          <w:tcPr>
            <w:tcW w:w="2266" w:type="dxa"/>
          </w:tcPr>
          <w:p w14:paraId="27B938A7" w14:textId="77777777" w:rsidR="00EE66EF" w:rsidRDefault="00EE66EF" w:rsidP="00BD6EF7">
            <w:r>
              <w:t>Auszubildener</w:t>
            </w:r>
          </w:p>
        </w:tc>
        <w:tc>
          <w:tcPr>
            <w:tcW w:w="2266" w:type="dxa"/>
          </w:tcPr>
          <w:p w14:paraId="07BF2C4C" w14:textId="77777777" w:rsidR="00EE66EF" w:rsidRDefault="00EE66EF" w:rsidP="00BD6EF7">
            <w:r>
              <w:t>19</w:t>
            </w:r>
          </w:p>
        </w:tc>
      </w:tr>
      <w:tr w:rsidR="00EE66EF" w14:paraId="60BCD3C3" w14:textId="77777777" w:rsidTr="00BD6EF7">
        <w:tc>
          <w:tcPr>
            <w:tcW w:w="2265" w:type="dxa"/>
          </w:tcPr>
          <w:p w14:paraId="13D878C5" w14:textId="77777777" w:rsidR="00EE66EF" w:rsidRDefault="00EE66EF" w:rsidP="00BD6EF7">
            <w:r>
              <w:t>BL641</w:t>
            </w:r>
          </w:p>
        </w:tc>
        <w:tc>
          <w:tcPr>
            <w:tcW w:w="2265" w:type="dxa"/>
          </w:tcPr>
          <w:p w14:paraId="729DD516" w14:textId="77777777" w:rsidR="00EE66EF" w:rsidRDefault="00EE66EF" w:rsidP="00BD6EF7">
            <w:r>
              <w:t xml:space="preserve">Ben </w:t>
            </w:r>
            <w:proofErr w:type="spellStart"/>
            <w:r>
              <w:t>Lucken</w:t>
            </w:r>
            <w:proofErr w:type="spellEnd"/>
          </w:p>
        </w:tc>
        <w:tc>
          <w:tcPr>
            <w:tcW w:w="2266" w:type="dxa"/>
          </w:tcPr>
          <w:p w14:paraId="2C049DB0" w14:textId="77777777" w:rsidR="00EE66EF" w:rsidRDefault="00EE66EF" w:rsidP="00BD6EF7">
            <w:r>
              <w:t>Auszubildener</w:t>
            </w:r>
          </w:p>
        </w:tc>
        <w:tc>
          <w:tcPr>
            <w:tcW w:w="2266" w:type="dxa"/>
          </w:tcPr>
          <w:p w14:paraId="4822239B" w14:textId="77777777" w:rsidR="00EE66EF" w:rsidRDefault="00EE66EF" w:rsidP="00BD6EF7">
            <w:r>
              <w:t>20</w:t>
            </w:r>
          </w:p>
        </w:tc>
      </w:tr>
      <w:tr w:rsidR="00EE66EF" w14:paraId="5117FD93" w14:textId="77777777" w:rsidTr="00BD6EF7">
        <w:tc>
          <w:tcPr>
            <w:tcW w:w="2265" w:type="dxa"/>
          </w:tcPr>
          <w:p w14:paraId="4714D39B" w14:textId="77777777" w:rsidR="00EE66EF" w:rsidRDefault="00EE66EF" w:rsidP="00BD6EF7">
            <w:r>
              <w:t>MZ789</w:t>
            </w:r>
          </w:p>
        </w:tc>
        <w:tc>
          <w:tcPr>
            <w:tcW w:w="2265" w:type="dxa"/>
          </w:tcPr>
          <w:p w14:paraId="0506AD24" w14:textId="77777777" w:rsidR="00EE66EF" w:rsidRDefault="00EE66EF" w:rsidP="00BD6EF7">
            <w:r>
              <w:t>Maria Zieher</w:t>
            </w:r>
          </w:p>
        </w:tc>
        <w:tc>
          <w:tcPr>
            <w:tcW w:w="2266" w:type="dxa"/>
          </w:tcPr>
          <w:p w14:paraId="6C2CEAA8" w14:textId="77777777" w:rsidR="00EE66EF" w:rsidRDefault="00EE66EF" w:rsidP="00BD6EF7">
            <w:r>
              <w:t>Professorin</w:t>
            </w:r>
          </w:p>
        </w:tc>
        <w:tc>
          <w:tcPr>
            <w:tcW w:w="2266" w:type="dxa"/>
          </w:tcPr>
          <w:p w14:paraId="12333229" w14:textId="77777777" w:rsidR="00EE66EF" w:rsidRDefault="00EE66EF" w:rsidP="00BD6EF7">
            <w:r>
              <w:t>42</w:t>
            </w:r>
          </w:p>
        </w:tc>
      </w:tr>
    </w:tbl>
    <w:p w14:paraId="2067D076" w14:textId="77777777" w:rsidR="00EE66EF" w:rsidRDefault="00EE66EF" w:rsidP="00EE66EF">
      <w:pPr>
        <w:rPr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0"/>
      </w:tblGrid>
      <w:tr w:rsidR="00EE66EF" w14:paraId="42B8727B" w14:textId="77777777" w:rsidTr="00BD6EF7">
        <w:tc>
          <w:tcPr>
            <w:tcW w:w="9062" w:type="dxa"/>
            <w:gridSpan w:val="2"/>
          </w:tcPr>
          <w:p w14:paraId="49B51376" w14:textId="77777777" w:rsidR="00EE66EF" w:rsidRPr="00866676" w:rsidRDefault="00EE66EF" w:rsidP="00BD6EF7">
            <w:pPr>
              <w:jc w:val="center"/>
              <w:rPr>
                <w:b/>
                <w:bCs/>
                <w:sz w:val="28"/>
                <w:szCs w:val="28"/>
              </w:rPr>
            </w:pPr>
            <w:r w:rsidRPr="00866676">
              <w:rPr>
                <w:b/>
                <w:bCs/>
              </w:rPr>
              <w:t>bestellt</w:t>
            </w:r>
          </w:p>
        </w:tc>
      </w:tr>
      <w:tr w:rsidR="00EE66EF" w14:paraId="434369A3" w14:textId="77777777" w:rsidTr="00BD6EF7">
        <w:tc>
          <w:tcPr>
            <w:tcW w:w="4531" w:type="dxa"/>
          </w:tcPr>
          <w:p w14:paraId="390C9FA4" w14:textId="77777777" w:rsidR="00EE66EF" w:rsidRPr="003D7E45" w:rsidRDefault="00EE66EF" w:rsidP="00BD6EF7">
            <w:r w:rsidRPr="003D7E45">
              <w:t>Personal ID</w:t>
            </w:r>
          </w:p>
        </w:tc>
        <w:tc>
          <w:tcPr>
            <w:tcW w:w="4531" w:type="dxa"/>
          </w:tcPr>
          <w:p w14:paraId="345530F1" w14:textId="77777777" w:rsidR="00EE66EF" w:rsidRPr="003D7E45" w:rsidRDefault="00EE66EF" w:rsidP="00BD6EF7">
            <w:r w:rsidRPr="003D7E45">
              <w:t>Artikel</w:t>
            </w:r>
            <w:r>
              <w:t xml:space="preserve"> ID</w:t>
            </w:r>
          </w:p>
        </w:tc>
      </w:tr>
      <w:tr w:rsidR="00EE66EF" w14:paraId="19A1C6A4" w14:textId="77777777" w:rsidTr="00BD6EF7">
        <w:tc>
          <w:tcPr>
            <w:tcW w:w="4531" w:type="dxa"/>
          </w:tcPr>
          <w:p w14:paraId="0C387520" w14:textId="77777777" w:rsidR="00EE66EF" w:rsidRDefault="00EE66EF" w:rsidP="00BD6EF7">
            <w:r>
              <w:t>YZ123</w:t>
            </w:r>
          </w:p>
        </w:tc>
        <w:tc>
          <w:tcPr>
            <w:tcW w:w="4531" w:type="dxa"/>
          </w:tcPr>
          <w:p w14:paraId="6CF1F71B" w14:textId="77777777" w:rsidR="00EE66EF" w:rsidRDefault="00EE66EF" w:rsidP="00BD6EF7">
            <w:r>
              <w:t>P1</w:t>
            </w:r>
          </w:p>
        </w:tc>
      </w:tr>
      <w:tr w:rsidR="00EE66EF" w14:paraId="3158B994" w14:textId="77777777" w:rsidTr="00BD6EF7">
        <w:tc>
          <w:tcPr>
            <w:tcW w:w="4531" w:type="dxa"/>
          </w:tcPr>
          <w:p w14:paraId="6E4E308E" w14:textId="77777777" w:rsidR="00EE66EF" w:rsidRDefault="00EE66EF" w:rsidP="00BD6EF7">
            <w:r>
              <w:t>BL641</w:t>
            </w:r>
          </w:p>
        </w:tc>
        <w:tc>
          <w:tcPr>
            <w:tcW w:w="4531" w:type="dxa"/>
          </w:tcPr>
          <w:p w14:paraId="48A9B384" w14:textId="77777777" w:rsidR="00EE66EF" w:rsidRDefault="00EE66EF" w:rsidP="00BD6EF7">
            <w:r>
              <w:t>B1</w:t>
            </w:r>
          </w:p>
        </w:tc>
      </w:tr>
      <w:tr w:rsidR="00EE66EF" w14:paraId="16DE4CFD" w14:textId="77777777" w:rsidTr="00BD6EF7">
        <w:tc>
          <w:tcPr>
            <w:tcW w:w="4531" w:type="dxa"/>
          </w:tcPr>
          <w:p w14:paraId="33D42873" w14:textId="77777777" w:rsidR="00EE66EF" w:rsidRDefault="00EE66EF" w:rsidP="00BD6EF7">
            <w:r>
              <w:t>MZ789</w:t>
            </w:r>
          </w:p>
        </w:tc>
        <w:tc>
          <w:tcPr>
            <w:tcW w:w="4531" w:type="dxa"/>
          </w:tcPr>
          <w:p w14:paraId="6D209AC4" w14:textId="77777777" w:rsidR="00EE66EF" w:rsidRDefault="00EE66EF" w:rsidP="001D09F6">
            <w:pPr>
              <w:keepNext/>
            </w:pPr>
            <w:r>
              <w:t>P3</w:t>
            </w:r>
          </w:p>
        </w:tc>
      </w:tr>
    </w:tbl>
    <w:p w14:paraId="2EE273D1" w14:textId="7826DAFF" w:rsidR="001D09F6" w:rsidRDefault="001D09F6">
      <w:pPr>
        <w:pStyle w:val="Beschriftung"/>
      </w:pPr>
      <w:bookmarkStart w:id="25" w:name="_Toc67832516"/>
      <w:r>
        <w:t xml:space="preserve">Tabelle </w:t>
      </w:r>
      <w:fldSimple w:instr=" SEQ Tabelle \* ARABIC ">
        <w:r w:rsidR="0098044D">
          <w:rPr>
            <w:noProof/>
          </w:rPr>
          <w:t>2</w:t>
        </w:r>
      </w:fldSimple>
      <w:r w:rsidR="002E44A6">
        <w:rPr>
          <w:noProof/>
        </w:rPr>
        <w:t>:</w:t>
      </w:r>
      <w:r>
        <w:t xml:space="preserve"> Beispiel ERM: Tabellen</w:t>
      </w:r>
      <w:bookmarkEnd w:id="25"/>
    </w:p>
    <w:p w14:paraId="46D9D7FB" w14:textId="672966E5" w:rsidR="00EE66EF" w:rsidRDefault="00EE66EF" w:rsidP="00EE66EF">
      <w:r>
        <w:t>Durch das Einfügen des Fremdschlüssels von Lieferant in Artikel und den Vereinfachungsregeln von 1:N Beziehungen, muss die Relation „liefert“ nicht als eigene Tabelle aufgeführt werden</w:t>
      </w:r>
      <w:r w:rsidR="00EA46A4">
        <w:t>, da der F</w:t>
      </w:r>
      <w:r w:rsidR="00473364">
        <w:t>remdschlüssel „Lieferanten ID</w:t>
      </w:r>
      <w:r w:rsidR="00EB316E">
        <w:t xml:space="preserve">“ in der Tabelle (Entität) Artikel aufgeführt wird und somit auf </w:t>
      </w:r>
      <w:r w:rsidR="006A352A">
        <w:t>den Lieferanten verweist</w:t>
      </w:r>
      <w:r>
        <w:t>.</w:t>
      </w:r>
    </w:p>
    <w:p w14:paraId="170758FD" w14:textId="77777777" w:rsidR="00EE66EF" w:rsidRDefault="00EE66EF">
      <w:pPr>
        <w:spacing w:after="160" w:line="259" w:lineRule="auto"/>
        <w:jc w:val="left"/>
      </w:pPr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423E0B" w14:paraId="3EB7180F" w14:textId="77777777" w:rsidTr="00491338">
        <w:tc>
          <w:tcPr>
            <w:tcW w:w="3020" w:type="dxa"/>
          </w:tcPr>
          <w:p w14:paraId="7AE511A2" w14:textId="77777777" w:rsidR="00423E0B" w:rsidRPr="007638DF" w:rsidRDefault="00423E0B" w:rsidP="00491338">
            <w:pPr>
              <w:rPr>
                <w:b/>
                <w:bCs/>
                <w:sz w:val="22"/>
                <w:szCs w:val="20"/>
              </w:rPr>
            </w:pPr>
            <w:r w:rsidRPr="007638DF">
              <w:rPr>
                <w:b/>
                <w:bCs/>
                <w:sz w:val="22"/>
                <w:szCs w:val="20"/>
              </w:rPr>
              <w:lastRenderedPageBreak/>
              <w:t>Attribut</w:t>
            </w:r>
          </w:p>
        </w:tc>
        <w:tc>
          <w:tcPr>
            <w:tcW w:w="3020" w:type="dxa"/>
          </w:tcPr>
          <w:p w14:paraId="40E25B41" w14:textId="09FBCCE8" w:rsidR="00423E0B" w:rsidRPr="007638DF" w:rsidRDefault="00F9517D" w:rsidP="00491338">
            <w:pPr>
              <w:rPr>
                <w:b/>
                <w:bCs/>
                <w:sz w:val="22"/>
                <w:szCs w:val="20"/>
              </w:rPr>
            </w:pPr>
            <w:r w:rsidRPr="0066693A">
              <w:rPr>
                <w:b/>
                <w:bCs/>
                <w:sz w:val="22"/>
                <w:szCs w:val="20"/>
              </w:rPr>
              <w:t>Beispiel</w:t>
            </w:r>
            <w:r>
              <w:rPr>
                <w:b/>
                <w:bCs/>
                <w:sz w:val="22"/>
                <w:szCs w:val="20"/>
              </w:rPr>
              <w:t xml:space="preserve"> (ein Datensatz)</w:t>
            </w:r>
          </w:p>
        </w:tc>
        <w:tc>
          <w:tcPr>
            <w:tcW w:w="3021" w:type="dxa"/>
          </w:tcPr>
          <w:p w14:paraId="46D39991" w14:textId="77777777" w:rsidR="00423E0B" w:rsidRPr="007638DF" w:rsidRDefault="00423E0B" w:rsidP="00491338">
            <w:pPr>
              <w:rPr>
                <w:b/>
                <w:bCs/>
                <w:sz w:val="22"/>
                <w:szCs w:val="20"/>
              </w:rPr>
            </w:pPr>
            <w:r w:rsidRPr="007638DF">
              <w:rPr>
                <w:b/>
                <w:bCs/>
                <w:sz w:val="22"/>
                <w:szCs w:val="20"/>
              </w:rPr>
              <w:t>Bedeutung</w:t>
            </w:r>
          </w:p>
        </w:tc>
      </w:tr>
      <w:tr w:rsidR="00423E0B" w14:paraId="4FAD4A90" w14:textId="77777777" w:rsidTr="00491338">
        <w:tc>
          <w:tcPr>
            <w:tcW w:w="3020" w:type="dxa"/>
          </w:tcPr>
          <w:p w14:paraId="1122BCC3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StudentCount</w:t>
            </w:r>
            <w:proofErr w:type="spellEnd"/>
          </w:p>
        </w:tc>
        <w:tc>
          <w:tcPr>
            <w:tcW w:w="3020" w:type="dxa"/>
          </w:tcPr>
          <w:p w14:paraId="7CB038FD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30</w:t>
            </w:r>
          </w:p>
        </w:tc>
        <w:tc>
          <w:tcPr>
            <w:tcW w:w="3021" w:type="dxa"/>
          </w:tcPr>
          <w:p w14:paraId="0F872BF0" w14:textId="7E98D071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Anzahl Schüler im VR-Klassen</w:t>
            </w:r>
            <w:r w:rsidR="0080095A">
              <w:rPr>
                <w:sz w:val="22"/>
                <w:szCs w:val="20"/>
              </w:rPr>
              <w:t>zimmer</w:t>
            </w:r>
          </w:p>
        </w:tc>
      </w:tr>
      <w:tr w:rsidR="00423E0B" w14:paraId="2F3AF0EB" w14:textId="77777777" w:rsidTr="00491338">
        <w:tc>
          <w:tcPr>
            <w:tcW w:w="3020" w:type="dxa"/>
          </w:tcPr>
          <w:p w14:paraId="46124EE1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ChosenScene</w:t>
            </w:r>
            <w:proofErr w:type="spellEnd"/>
          </w:p>
        </w:tc>
        <w:tc>
          <w:tcPr>
            <w:tcW w:w="3020" w:type="dxa"/>
          </w:tcPr>
          <w:p w14:paraId="4768DC0A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2</w:t>
            </w:r>
          </w:p>
        </w:tc>
        <w:tc>
          <w:tcPr>
            <w:tcW w:w="3021" w:type="dxa"/>
          </w:tcPr>
          <w:p w14:paraId="1CCE3E5B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1 ist Frontalunterricht, 2 ist Gruppenarbeit (Tischaufbau)</w:t>
            </w:r>
          </w:p>
        </w:tc>
      </w:tr>
      <w:tr w:rsidR="00423E0B" w14:paraId="16A264EB" w14:textId="77777777" w:rsidTr="00491338">
        <w:tc>
          <w:tcPr>
            <w:tcW w:w="3020" w:type="dxa"/>
          </w:tcPr>
          <w:p w14:paraId="03392245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LevelOfMisbehavior</w:t>
            </w:r>
            <w:proofErr w:type="spellEnd"/>
          </w:p>
        </w:tc>
        <w:tc>
          <w:tcPr>
            <w:tcW w:w="3020" w:type="dxa"/>
          </w:tcPr>
          <w:p w14:paraId="41E45BB3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709EC96E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 (kein), 1 (geringes), 2 mittleres, 3 (starkes) Fehlverhalten</w:t>
            </w:r>
          </w:p>
        </w:tc>
      </w:tr>
      <w:tr w:rsidR="00423E0B" w14:paraId="6AF8DE05" w14:textId="77777777" w:rsidTr="00491338">
        <w:tc>
          <w:tcPr>
            <w:tcW w:w="3020" w:type="dxa"/>
          </w:tcPr>
          <w:p w14:paraId="6F064AD5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NumberOfExperiment</w:t>
            </w:r>
            <w:proofErr w:type="spellEnd"/>
          </w:p>
        </w:tc>
        <w:tc>
          <w:tcPr>
            <w:tcW w:w="3020" w:type="dxa"/>
          </w:tcPr>
          <w:p w14:paraId="5F71C7CF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2B0B48E9" w14:textId="4FB91A1B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Verhaltensskript für </w:t>
            </w:r>
            <w:r w:rsidR="000E1059">
              <w:rPr>
                <w:sz w:val="22"/>
                <w:szCs w:val="20"/>
              </w:rPr>
              <w:t>v</w:t>
            </w:r>
            <w:r w:rsidR="0053645E">
              <w:rPr>
                <w:sz w:val="22"/>
                <w:szCs w:val="20"/>
              </w:rPr>
              <w:t>irtuelle Schülerin oder Schüler (</w:t>
            </w:r>
            <w:r w:rsidRPr="007638DF">
              <w:rPr>
                <w:sz w:val="22"/>
                <w:szCs w:val="20"/>
              </w:rPr>
              <w:t>vSoS</w:t>
            </w:r>
            <w:r w:rsidR="0053645E">
              <w:rPr>
                <w:sz w:val="22"/>
                <w:szCs w:val="20"/>
              </w:rPr>
              <w:t>)</w:t>
            </w:r>
            <w:r w:rsidR="000E1059">
              <w:rPr>
                <w:sz w:val="22"/>
                <w:szCs w:val="20"/>
              </w:rPr>
              <w:fldChar w:fldCharType="begin"/>
            </w:r>
            <w:r w:rsidR="000E1059">
              <w:instrText xml:space="preserve"> XE "</w:instrText>
            </w:r>
            <w:r w:rsidR="000E1059" w:rsidRPr="0042650B">
              <w:rPr>
                <w:sz w:val="22"/>
                <w:szCs w:val="20"/>
              </w:rPr>
              <w:instrText>vSoS</w:instrText>
            </w:r>
            <w:r w:rsidR="000E1059" w:rsidRPr="0042650B">
              <w:rPr>
                <w:sz w:val="22"/>
              </w:rPr>
              <w:instrText xml:space="preserve"> - virtuelle Schülerin oder Schüler</w:instrText>
            </w:r>
            <w:r w:rsidR="000E1059">
              <w:instrText xml:space="preserve">" </w:instrText>
            </w:r>
            <w:r w:rsidR="000E1059">
              <w:rPr>
                <w:sz w:val="22"/>
                <w:szCs w:val="20"/>
              </w:rPr>
              <w:fldChar w:fldCharType="end"/>
            </w:r>
            <w:r w:rsidRPr="007638DF">
              <w:rPr>
                <w:sz w:val="22"/>
                <w:szCs w:val="20"/>
              </w:rPr>
              <w:t>, 0-5 möglich</w:t>
            </w:r>
          </w:p>
        </w:tc>
      </w:tr>
      <w:tr w:rsidR="00423E0B" w14:paraId="79374F9B" w14:textId="77777777" w:rsidTr="00491338">
        <w:tc>
          <w:tcPr>
            <w:tcW w:w="3020" w:type="dxa"/>
          </w:tcPr>
          <w:p w14:paraId="686A5BAD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isPresentation</w:t>
            </w:r>
            <w:proofErr w:type="spellEnd"/>
          </w:p>
        </w:tc>
        <w:tc>
          <w:tcPr>
            <w:tcW w:w="3020" w:type="dxa"/>
          </w:tcPr>
          <w:p w14:paraId="534BF169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True</w:t>
            </w:r>
          </w:p>
        </w:tc>
        <w:tc>
          <w:tcPr>
            <w:tcW w:w="3021" w:type="dxa"/>
          </w:tcPr>
          <w:p w14:paraId="237922C3" w14:textId="61B41676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Start der Stunde: True (Schüler schauen </w:t>
            </w:r>
            <w:proofErr w:type="spellStart"/>
            <w:r w:rsidR="003C65DE">
              <w:rPr>
                <w:sz w:val="22"/>
                <w:szCs w:val="20"/>
              </w:rPr>
              <w:t>LoL</w:t>
            </w:r>
            <w:proofErr w:type="spellEnd"/>
            <w:r w:rsidRPr="007638DF">
              <w:rPr>
                <w:sz w:val="22"/>
                <w:szCs w:val="20"/>
              </w:rPr>
              <w:t xml:space="preserve"> an), </w:t>
            </w:r>
            <w:proofErr w:type="spellStart"/>
            <w:r w:rsidRPr="007638DF">
              <w:rPr>
                <w:sz w:val="22"/>
                <w:szCs w:val="20"/>
              </w:rPr>
              <w:t>False</w:t>
            </w:r>
            <w:proofErr w:type="spellEnd"/>
            <w:r w:rsidRPr="007638DF">
              <w:rPr>
                <w:sz w:val="22"/>
                <w:szCs w:val="20"/>
              </w:rPr>
              <w:t xml:space="preserve"> (Schüler schreiben)</w:t>
            </w:r>
          </w:p>
        </w:tc>
      </w:tr>
      <w:tr w:rsidR="00423E0B" w14:paraId="70D4735C" w14:textId="77777777" w:rsidTr="00491338">
        <w:tc>
          <w:tcPr>
            <w:tcW w:w="3020" w:type="dxa"/>
          </w:tcPr>
          <w:p w14:paraId="59F5D30F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isAutomaticIntervention</w:t>
            </w:r>
            <w:proofErr w:type="spellEnd"/>
          </w:p>
        </w:tc>
        <w:tc>
          <w:tcPr>
            <w:tcW w:w="3020" w:type="dxa"/>
          </w:tcPr>
          <w:p w14:paraId="46AEDA10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True</w:t>
            </w:r>
          </w:p>
        </w:tc>
        <w:tc>
          <w:tcPr>
            <w:tcW w:w="3021" w:type="dxa"/>
          </w:tcPr>
          <w:p w14:paraId="3CF07C11" w14:textId="4D914755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Skript Beendigung Fehlverhalten: True (Automatisch durch Nähe </w:t>
            </w:r>
            <w:r w:rsidR="005B688F">
              <w:rPr>
                <w:sz w:val="22"/>
                <w:szCs w:val="20"/>
              </w:rPr>
              <w:t>der</w:t>
            </w:r>
            <w:r w:rsidR="0059091F">
              <w:rPr>
                <w:sz w:val="22"/>
                <w:szCs w:val="20"/>
              </w:rPr>
              <w:t>/des</w:t>
            </w:r>
            <w:r w:rsidRPr="007638DF">
              <w:rPr>
                <w:sz w:val="22"/>
                <w:szCs w:val="20"/>
              </w:rPr>
              <w:t xml:space="preserve"> </w:t>
            </w:r>
            <w:proofErr w:type="spellStart"/>
            <w:r w:rsidR="00D97F78">
              <w:rPr>
                <w:sz w:val="22"/>
                <w:szCs w:val="20"/>
              </w:rPr>
              <w:t>LoL</w:t>
            </w:r>
            <w:proofErr w:type="spellEnd"/>
            <w:r w:rsidRPr="007638DF">
              <w:rPr>
                <w:sz w:val="22"/>
                <w:szCs w:val="20"/>
              </w:rPr>
              <w:t xml:space="preserve">), </w:t>
            </w:r>
            <w:proofErr w:type="spellStart"/>
            <w:r w:rsidRPr="007638DF">
              <w:rPr>
                <w:sz w:val="22"/>
                <w:szCs w:val="20"/>
              </w:rPr>
              <w:t>False</w:t>
            </w:r>
            <w:proofErr w:type="spellEnd"/>
            <w:r w:rsidRPr="007638DF">
              <w:rPr>
                <w:sz w:val="22"/>
                <w:szCs w:val="20"/>
              </w:rPr>
              <w:t xml:space="preserve"> (durch manuelles Klicken auf Schüler)</w:t>
            </w:r>
          </w:p>
        </w:tc>
      </w:tr>
      <w:tr w:rsidR="00423E0B" w14:paraId="5174249B" w14:textId="77777777" w:rsidTr="00491338">
        <w:tc>
          <w:tcPr>
            <w:tcW w:w="3020" w:type="dxa"/>
          </w:tcPr>
          <w:p w14:paraId="215A92CD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isNonScripted</w:t>
            </w:r>
            <w:proofErr w:type="spellEnd"/>
          </w:p>
        </w:tc>
        <w:tc>
          <w:tcPr>
            <w:tcW w:w="3020" w:type="dxa"/>
          </w:tcPr>
          <w:p w14:paraId="2ABE780C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False</w:t>
            </w:r>
            <w:proofErr w:type="spellEnd"/>
          </w:p>
        </w:tc>
        <w:tc>
          <w:tcPr>
            <w:tcW w:w="3021" w:type="dxa"/>
          </w:tcPr>
          <w:p w14:paraId="68103953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Skript: True (zufälliges Fehlverhalten), </w:t>
            </w:r>
            <w:proofErr w:type="spellStart"/>
            <w:r w:rsidRPr="007638DF">
              <w:rPr>
                <w:sz w:val="22"/>
                <w:szCs w:val="20"/>
              </w:rPr>
              <w:t>False</w:t>
            </w:r>
            <w:proofErr w:type="spellEnd"/>
            <w:r w:rsidRPr="007638DF">
              <w:rPr>
                <w:sz w:val="22"/>
                <w:szCs w:val="20"/>
              </w:rPr>
              <w:t xml:space="preserve"> (gesteuertes Fehlverhalten)</w:t>
            </w:r>
          </w:p>
        </w:tc>
      </w:tr>
      <w:tr w:rsidR="00423E0B" w14:paraId="79C8E12B" w14:textId="77777777" w:rsidTr="00491338">
        <w:tc>
          <w:tcPr>
            <w:tcW w:w="3020" w:type="dxa"/>
          </w:tcPr>
          <w:p w14:paraId="6FAD2705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isExperiment</w:t>
            </w:r>
            <w:proofErr w:type="spellEnd"/>
          </w:p>
        </w:tc>
        <w:tc>
          <w:tcPr>
            <w:tcW w:w="3020" w:type="dxa"/>
          </w:tcPr>
          <w:p w14:paraId="60BEED6A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False</w:t>
            </w:r>
            <w:proofErr w:type="spellEnd"/>
          </w:p>
        </w:tc>
        <w:tc>
          <w:tcPr>
            <w:tcW w:w="3021" w:type="dxa"/>
          </w:tcPr>
          <w:p w14:paraId="17A6EC6D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Skript (</w:t>
            </w:r>
            <w:proofErr w:type="spellStart"/>
            <w:r w:rsidRPr="007638DF">
              <w:rPr>
                <w:sz w:val="22"/>
                <w:szCs w:val="20"/>
              </w:rPr>
              <w:t>Erzwis</w:t>
            </w:r>
            <w:proofErr w:type="spellEnd"/>
            <w:r w:rsidRPr="007638DF">
              <w:rPr>
                <w:sz w:val="22"/>
                <w:szCs w:val="20"/>
              </w:rPr>
              <w:t xml:space="preserve">) für Verhalten der Schüler: True (Nutzen Skript), </w:t>
            </w:r>
            <w:proofErr w:type="spellStart"/>
            <w:r w:rsidRPr="007638DF">
              <w:rPr>
                <w:sz w:val="22"/>
                <w:szCs w:val="20"/>
              </w:rPr>
              <w:t>False</w:t>
            </w:r>
            <w:proofErr w:type="spellEnd"/>
            <w:r w:rsidRPr="007638DF">
              <w:rPr>
                <w:sz w:val="22"/>
                <w:szCs w:val="20"/>
              </w:rPr>
              <w:t xml:space="preserve"> (andere Steuerung)</w:t>
            </w:r>
          </w:p>
        </w:tc>
      </w:tr>
      <w:tr w:rsidR="00423E0B" w14:paraId="63F6ADB6" w14:textId="77777777" w:rsidTr="00491338">
        <w:tc>
          <w:tcPr>
            <w:tcW w:w="3020" w:type="dxa"/>
          </w:tcPr>
          <w:p w14:paraId="2A732B14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evaluationMap</w:t>
            </w:r>
            <w:proofErr w:type="spellEnd"/>
          </w:p>
        </w:tc>
        <w:tc>
          <w:tcPr>
            <w:tcW w:w="3020" w:type="dxa"/>
          </w:tcPr>
          <w:p w14:paraId="1F486CDE" w14:textId="197E9230" w:rsidR="00423E0B" w:rsidRPr="007638DF" w:rsidRDefault="000D0D08" w:rsidP="004913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  <w:r w:rsidR="00423E0B" w:rsidRPr="007638DF">
              <w:rPr>
                <w:sz w:val="22"/>
                <w:szCs w:val="20"/>
              </w:rPr>
              <w:t>,4</w:t>
            </w:r>
            <w:r w:rsidR="000153DD">
              <w:rPr>
                <w:sz w:val="22"/>
                <w:szCs w:val="20"/>
              </w:rPr>
              <w:t>.</w:t>
            </w:r>
            <w:r w:rsidR="00423E0B" w:rsidRPr="007638DF">
              <w:rPr>
                <w:sz w:val="22"/>
                <w:szCs w:val="20"/>
              </w:rPr>
              <w:t>03,-5</w:t>
            </w:r>
            <w:r w:rsidR="000153DD">
              <w:rPr>
                <w:sz w:val="22"/>
                <w:szCs w:val="20"/>
              </w:rPr>
              <w:t>.</w:t>
            </w:r>
            <w:r w:rsidR="00423E0B" w:rsidRPr="007638DF">
              <w:rPr>
                <w:sz w:val="22"/>
                <w:szCs w:val="20"/>
              </w:rPr>
              <w:t>47</w:t>
            </w:r>
          </w:p>
        </w:tc>
        <w:tc>
          <w:tcPr>
            <w:tcW w:w="3021" w:type="dxa"/>
          </w:tcPr>
          <w:p w14:paraId="388548E1" w14:textId="653A0650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Position von </w:t>
            </w:r>
            <w:proofErr w:type="spellStart"/>
            <w:r w:rsidR="00D97F78">
              <w:rPr>
                <w:sz w:val="22"/>
                <w:szCs w:val="20"/>
              </w:rPr>
              <w:t>LoL</w:t>
            </w:r>
            <w:proofErr w:type="spellEnd"/>
            <w:r w:rsidRPr="007638DF">
              <w:rPr>
                <w:sz w:val="22"/>
                <w:szCs w:val="20"/>
              </w:rPr>
              <w:t xml:space="preserve"> mit </w:t>
            </w:r>
          </w:p>
          <w:p w14:paraId="6C49BD79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DataCount</w:t>
            </w:r>
            <w:proofErr w:type="spellEnd"/>
            <w:r w:rsidRPr="007638DF">
              <w:rPr>
                <w:sz w:val="22"/>
                <w:szCs w:val="20"/>
              </w:rPr>
              <w:t xml:space="preserve"> (Zählintervall für Position), </w:t>
            </w:r>
            <w:proofErr w:type="spellStart"/>
            <w:r w:rsidRPr="007638DF">
              <w:rPr>
                <w:sz w:val="22"/>
                <w:szCs w:val="20"/>
              </w:rPr>
              <w:t>PositionX</w:t>
            </w:r>
            <w:proofErr w:type="spellEnd"/>
            <w:r w:rsidRPr="007638DF">
              <w:rPr>
                <w:sz w:val="22"/>
                <w:szCs w:val="20"/>
              </w:rPr>
              <w:t xml:space="preserve">, </w:t>
            </w:r>
            <w:proofErr w:type="spellStart"/>
            <w:r w:rsidRPr="007638DF">
              <w:rPr>
                <w:sz w:val="22"/>
                <w:szCs w:val="20"/>
              </w:rPr>
              <w:t>PositionY</w:t>
            </w:r>
            <w:proofErr w:type="spellEnd"/>
            <w:r w:rsidRPr="007638DF">
              <w:rPr>
                <w:sz w:val="22"/>
                <w:szCs w:val="20"/>
              </w:rPr>
              <w:t xml:space="preserve"> </w:t>
            </w:r>
          </w:p>
        </w:tc>
      </w:tr>
      <w:tr w:rsidR="00423E0B" w14:paraId="33DBAA90" w14:textId="77777777" w:rsidTr="00491338">
        <w:tc>
          <w:tcPr>
            <w:tcW w:w="3020" w:type="dxa"/>
          </w:tcPr>
          <w:p w14:paraId="0973088C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walkedDistance</w:t>
            </w:r>
            <w:proofErr w:type="spellEnd"/>
          </w:p>
        </w:tc>
        <w:tc>
          <w:tcPr>
            <w:tcW w:w="3020" w:type="dxa"/>
          </w:tcPr>
          <w:p w14:paraId="1D1B85C7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43E7EF7F" w14:textId="40B18AF4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Gelaufene Distanz </w:t>
            </w:r>
            <w:r w:rsidR="0059091F">
              <w:rPr>
                <w:sz w:val="22"/>
                <w:szCs w:val="20"/>
              </w:rPr>
              <w:t>der/</w:t>
            </w:r>
            <w:r w:rsidRPr="007638DF">
              <w:rPr>
                <w:sz w:val="22"/>
                <w:szCs w:val="20"/>
              </w:rPr>
              <w:t xml:space="preserve">des </w:t>
            </w:r>
            <w:proofErr w:type="spellStart"/>
            <w:r w:rsidR="00D97F78">
              <w:rPr>
                <w:sz w:val="22"/>
                <w:szCs w:val="20"/>
              </w:rPr>
              <w:t>L</w:t>
            </w:r>
            <w:r w:rsidR="002037D5">
              <w:rPr>
                <w:sz w:val="22"/>
                <w:szCs w:val="20"/>
              </w:rPr>
              <w:t>oL</w:t>
            </w:r>
            <w:proofErr w:type="spellEnd"/>
          </w:p>
        </w:tc>
      </w:tr>
      <w:tr w:rsidR="00423E0B" w14:paraId="4F6EB482" w14:textId="77777777" w:rsidTr="00491338">
        <w:tc>
          <w:tcPr>
            <w:tcW w:w="3020" w:type="dxa"/>
          </w:tcPr>
          <w:p w14:paraId="0D2B1E79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MisbehaviourCount</w:t>
            </w:r>
            <w:proofErr w:type="spellEnd"/>
          </w:p>
        </w:tc>
        <w:tc>
          <w:tcPr>
            <w:tcW w:w="3020" w:type="dxa"/>
          </w:tcPr>
          <w:p w14:paraId="4A3CB85C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1679884D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Anzahl der gezählten Fehlverhalten</w:t>
            </w:r>
          </w:p>
        </w:tc>
      </w:tr>
      <w:tr w:rsidR="00423E0B" w14:paraId="6263BFC0" w14:textId="77777777" w:rsidTr="00491338">
        <w:tc>
          <w:tcPr>
            <w:tcW w:w="3020" w:type="dxa"/>
          </w:tcPr>
          <w:p w14:paraId="650FC474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MisbehaviourSolved</w:t>
            </w:r>
            <w:proofErr w:type="spellEnd"/>
          </w:p>
        </w:tc>
        <w:tc>
          <w:tcPr>
            <w:tcW w:w="3020" w:type="dxa"/>
          </w:tcPr>
          <w:p w14:paraId="28F07F31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2D4C479B" w14:textId="0272D725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Anzahl Übergang von Störung in positives Verhalten (durch Coach oder </w:t>
            </w:r>
            <w:proofErr w:type="spellStart"/>
            <w:r w:rsidR="002037D5">
              <w:rPr>
                <w:sz w:val="22"/>
                <w:szCs w:val="20"/>
              </w:rPr>
              <w:t>LoL</w:t>
            </w:r>
            <w:proofErr w:type="spellEnd"/>
            <w:r w:rsidRPr="007638DF">
              <w:rPr>
                <w:sz w:val="22"/>
                <w:szCs w:val="20"/>
              </w:rPr>
              <w:t>)</w:t>
            </w:r>
          </w:p>
        </w:tc>
      </w:tr>
      <w:tr w:rsidR="00423E0B" w14:paraId="5125471D" w14:textId="77777777" w:rsidTr="00491338">
        <w:tc>
          <w:tcPr>
            <w:tcW w:w="3020" w:type="dxa"/>
          </w:tcPr>
          <w:p w14:paraId="27C01CAA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MisbehaviourSeen</w:t>
            </w:r>
            <w:proofErr w:type="spellEnd"/>
          </w:p>
        </w:tc>
        <w:tc>
          <w:tcPr>
            <w:tcW w:w="3020" w:type="dxa"/>
          </w:tcPr>
          <w:p w14:paraId="10187F86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16E10263" w14:textId="1489EE14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 xml:space="preserve">Störung in Sichtbereich </w:t>
            </w:r>
            <w:r w:rsidR="0059091F">
              <w:rPr>
                <w:sz w:val="22"/>
                <w:szCs w:val="20"/>
              </w:rPr>
              <w:t>der/</w:t>
            </w:r>
            <w:r w:rsidRPr="007638DF">
              <w:rPr>
                <w:sz w:val="22"/>
                <w:szCs w:val="20"/>
              </w:rPr>
              <w:t xml:space="preserve">des </w:t>
            </w:r>
            <w:proofErr w:type="spellStart"/>
            <w:r w:rsidR="00A302DC">
              <w:rPr>
                <w:sz w:val="22"/>
                <w:szCs w:val="20"/>
              </w:rPr>
              <w:t>LoL</w:t>
            </w:r>
            <w:proofErr w:type="spellEnd"/>
            <w:r w:rsidRPr="007638DF">
              <w:rPr>
                <w:sz w:val="22"/>
                <w:szCs w:val="20"/>
              </w:rPr>
              <w:t xml:space="preserve"> oder durch manuelle Markierung</w:t>
            </w:r>
          </w:p>
        </w:tc>
      </w:tr>
      <w:tr w:rsidR="00423E0B" w14:paraId="614C0E08" w14:textId="77777777" w:rsidTr="00491338">
        <w:tc>
          <w:tcPr>
            <w:tcW w:w="3020" w:type="dxa"/>
          </w:tcPr>
          <w:p w14:paraId="1E25F163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proofErr w:type="spellStart"/>
            <w:r w:rsidRPr="007638DF">
              <w:rPr>
                <w:sz w:val="22"/>
                <w:szCs w:val="20"/>
              </w:rPr>
              <w:t>repetitionCount</w:t>
            </w:r>
            <w:proofErr w:type="spellEnd"/>
          </w:p>
        </w:tc>
        <w:tc>
          <w:tcPr>
            <w:tcW w:w="3020" w:type="dxa"/>
          </w:tcPr>
          <w:p w14:paraId="30AA323E" w14:textId="77777777" w:rsidR="00423E0B" w:rsidRPr="007638DF" w:rsidRDefault="00423E0B" w:rsidP="00491338">
            <w:pPr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0C562EBF" w14:textId="36C8B246" w:rsidR="00423E0B" w:rsidRPr="007638DF" w:rsidRDefault="00423E0B" w:rsidP="001D09F6">
            <w:pPr>
              <w:keepNext/>
              <w:rPr>
                <w:sz w:val="22"/>
                <w:szCs w:val="20"/>
              </w:rPr>
            </w:pPr>
            <w:r w:rsidRPr="007638DF">
              <w:rPr>
                <w:sz w:val="22"/>
                <w:szCs w:val="20"/>
              </w:rPr>
              <w:t>Anzahl der allgemeinen VR-Klassen</w:t>
            </w:r>
            <w:r w:rsidR="0080095A">
              <w:rPr>
                <w:sz w:val="22"/>
                <w:szCs w:val="20"/>
              </w:rPr>
              <w:t>zimmer</w:t>
            </w:r>
            <w:r w:rsidRPr="007638DF">
              <w:rPr>
                <w:sz w:val="22"/>
                <w:szCs w:val="20"/>
              </w:rPr>
              <w:t xml:space="preserve"> Sitzungen </w:t>
            </w:r>
          </w:p>
        </w:tc>
      </w:tr>
    </w:tbl>
    <w:p w14:paraId="375639E9" w14:textId="577A647F" w:rsidR="005035CC" w:rsidRDefault="001D09F6" w:rsidP="005035CC">
      <w:pPr>
        <w:pStyle w:val="Beschriftung"/>
      </w:pPr>
      <w:bookmarkStart w:id="26" w:name="_Toc67832517"/>
      <w:r>
        <w:t xml:space="preserve">Tabelle </w:t>
      </w:r>
      <w:fldSimple w:instr=" SEQ Tabelle \* ARABIC ">
        <w:r w:rsidR="0098044D">
          <w:rPr>
            <w:noProof/>
          </w:rPr>
          <w:t>3</w:t>
        </w:r>
      </w:fldSimple>
      <w:r w:rsidR="002E44A6">
        <w:rPr>
          <w:noProof/>
        </w:rPr>
        <w:t>:</w:t>
      </w:r>
      <w:r>
        <w:t xml:space="preserve"> </w:t>
      </w:r>
      <w:r w:rsidR="001D0BD1" w:rsidRPr="001D0BD1">
        <w:t>Gegebene Mock-Daten (Attribute)</w:t>
      </w:r>
      <w:bookmarkEnd w:id="26"/>
    </w:p>
    <w:p w14:paraId="056B0D49" w14:textId="1AF9AA7E" w:rsidR="007638DF" w:rsidRPr="005035CC" w:rsidRDefault="005035CC" w:rsidP="005035CC">
      <w:pPr>
        <w:spacing w:after="160" w:line="259" w:lineRule="auto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71045" w14:paraId="2B59D1E4" w14:textId="77777777" w:rsidTr="00C71045">
        <w:trPr>
          <w:trHeight w:val="396"/>
        </w:trPr>
        <w:tc>
          <w:tcPr>
            <w:tcW w:w="3020" w:type="dxa"/>
          </w:tcPr>
          <w:p w14:paraId="059A200D" w14:textId="1A025CE0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b/>
                <w:bCs/>
                <w:sz w:val="22"/>
                <w:szCs w:val="20"/>
              </w:rPr>
              <w:lastRenderedPageBreak/>
              <w:t>Attribut</w:t>
            </w:r>
          </w:p>
        </w:tc>
        <w:tc>
          <w:tcPr>
            <w:tcW w:w="3020" w:type="dxa"/>
          </w:tcPr>
          <w:p w14:paraId="04CC4E72" w14:textId="0C85CD25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b/>
                <w:bCs/>
                <w:sz w:val="22"/>
                <w:szCs w:val="20"/>
              </w:rPr>
              <w:t>Beispiel</w:t>
            </w:r>
            <w:r w:rsidR="00F9517D">
              <w:rPr>
                <w:b/>
                <w:bCs/>
                <w:sz w:val="22"/>
                <w:szCs w:val="20"/>
              </w:rPr>
              <w:t xml:space="preserve"> (ein Datensatz)</w:t>
            </w:r>
          </w:p>
        </w:tc>
        <w:tc>
          <w:tcPr>
            <w:tcW w:w="3021" w:type="dxa"/>
          </w:tcPr>
          <w:p w14:paraId="2CEA15FA" w14:textId="27E0011A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b/>
                <w:bCs/>
                <w:sz w:val="22"/>
                <w:szCs w:val="20"/>
              </w:rPr>
              <w:t>Bedeutung</w:t>
            </w:r>
          </w:p>
        </w:tc>
      </w:tr>
      <w:tr w:rsidR="00C71045" w14:paraId="28B229A7" w14:textId="77777777" w:rsidTr="00551E50">
        <w:tc>
          <w:tcPr>
            <w:tcW w:w="3020" w:type="dxa"/>
          </w:tcPr>
          <w:p w14:paraId="6FC5D802" w14:textId="79C81533" w:rsidR="00C71045" w:rsidRPr="0066693A" w:rsidRDefault="007C40A7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l</w:t>
            </w:r>
            <w:r w:rsidR="00C71045" w:rsidRPr="0066693A">
              <w:rPr>
                <w:sz w:val="22"/>
                <w:szCs w:val="20"/>
              </w:rPr>
              <w:t>evelOfMisbehaviour</w:t>
            </w:r>
            <w:proofErr w:type="spellEnd"/>
          </w:p>
        </w:tc>
        <w:tc>
          <w:tcPr>
            <w:tcW w:w="3020" w:type="dxa"/>
          </w:tcPr>
          <w:p w14:paraId="13FCBDF7" w14:textId="3DC08043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0</w:t>
            </w:r>
          </w:p>
        </w:tc>
        <w:tc>
          <w:tcPr>
            <w:tcW w:w="3021" w:type="dxa"/>
          </w:tcPr>
          <w:p w14:paraId="62105C4F" w14:textId="1D055D37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0 (kein), 1 (geringes), 2 mittleres, 3 (starkes) Fehlverhalten</w:t>
            </w:r>
          </w:p>
        </w:tc>
      </w:tr>
      <w:tr w:rsidR="00C71045" w14:paraId="516C5AEF" w14:textId="77777777" w:rsidTr="00551E50">
        <w:tc>
          <w:tcPr>
            <w:tcW w:w="3020" w:type="dxa"/>
          </w:tcPr>
          <w:p w14:paraId="55F4B52C" w14:textId="57990637" w:rsidR="00C71045" w:rsidRPr="0066693A" w:rsidRDefault="00DD5B22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n</w:t>
            </w:r>
            <w:r w:rsidR="00C71045" w:rsidRPr="0066693A">
              <w:rPr>
                <w:sz w:val="22"/>
                <w:szCs w:val="20"/>
              </w:rPr>
              <w:t>ame</w:t>
            </w:r>
            <w:r>
              <w:rPr>
                <w:sz w:val="22"/>
                <w:szCs w:val="20"/>
              </w:rPr>
              <w:t>O</w:t>
            </w:r>
            <w:r w:rsidR="00C71045" w:rsidRPr="0066693A">
              <w:rPr>
                <w:sz w:val="22"/>
                <w:szCs w:val="20"/>
              </w:rPr>
              <w:t>fBehaviour</w:t>
            </w:r>
            <w:proofErr w:type="spellEnd"/>
          </w:p>
        </w:tc>
        <w:tc>
          <w:tcPr>
            <w:tcW w:w="3020" w:type="dxa"/>
          </w:tcPr>
          <w:p w14:paraId="27D73A18" w14:textId="438DCE93" w:rsidR="00C71045" w:rsidRPr="0066693A" w:rsidRDefault="002E2D8B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watchTeacher</w:t>
            </w:r>
            <w:proofErr w:type="spellEnd"/>
          </w:p>
        </w:tc>
        <w:tc>
          <w:tcPr>
            <w:tcW w:w="3021" w:type="dxa"/>
          </w:tcPr>
          <w:p w14:paraId="06DC6DC9" w14:textId="6CC8A43B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 xml:space="preserve">PK für </w:t>
            </w:r>
            <w:proofErr w:type="spellStart"/>
            <w:r w:rsidRPr="0066693A">
              <w:rPr>
                <w:sz w:val="22"/>
                <w:szCs w:val="20"/>
              </w:rPr>
              <w:t>Behaviour</w:t>
            </w:r>
            <w:proofErr w:type="spellEnd"/>
            <w:r w:rsidRPr="0066693A">
              <w:rPr>
                <w:sz w:val="22"/>
                <w:szCs w:val="20"/>
              </w:rPr>
              <w:t>, Verhalten</w:t>
            </w:r>
            <w:r w:rsidR="002E2D8B">
              <w:rPr>
                <w:sz w:val="22"/>
                <w:szCs w:val="20"/>
              </w:rPr>
              <w:t xml:space="preserve"> des vSoS, hier: </w:t>
            </w:r>
            <w:proofErr w:type="spellStart"/>
            <w:r w:rsidR="00A302DC">
              <w:rPr>
                <w:sz w:val="22"/>
                <w:szCs w:val="20"/>
              </w:rPr>
              <w:t>LoL</w:t>
            </w:r>
            <w:proofErr w:type="spellEnd"/>
            <w:r w:rsidR="002E2D8B">
              <w:rPr>
                <w:sz w:val="22"/>
                <w:szCs w:val="20"/>
              </w:rPr>
              <w:t xml:space="preserve"> anschauen</w:t>
            </w:r>
          </w:p>
        </w:tc>
      </w:tr>
      <w:tr w:rsidR="00C71045" w14:paraId="179E3DD6" w14:textId="77777777" w:rsidTr="00507DAC">
        <w:trPr>
          <w:trHeight w:val="277"/>
        </w:trPr>
        <w:tc>
          <w:tcPr>
            <w:tcW w:w="3020" w:type="dxa"/>
          </w:tcPr>
          <w:p w14:paraId="44E97564" w14:textId="5CAE3B13" w:rsidR="00C71045" w:rsidRPr="0066693A" w:rsidRDefault="0015357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n</w:t>
            </w:r>
            <w:r w:rsidR="00C71045" w:rsidRPr="0066693A">
              <w:rPr>
                <w:sz w:val="22"/>
                <w:szCs w:val="20"/>
              </w:rPr>
              <w:t>ame</w:t>
            </w:r>
            <w:proofErr w:type="spellEnd"/>
          </w:p>
        </w:tc>
        <w:tc>
          <w:tcPr>
            <w:tcW w:w="3020" w:type="dxa"/>
          </w:tcPr>
          <w:p w14:paraId="4B494CC0" w14:textId="1DBEF701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Anna</w:t>
            </w:r>
          </w:p>
        </w:tc>
        <w:tc>
          <w:tcPr>
            <w:tcW w:w="3021" w:type="dxa"/>
          </w:tcPr>
          <w:p w14:paraId="56125045" w14:textId="73B6C994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Name des vSoS</w:t>
            </w:r>
          </w:p>
        </w:tc>
      </w:tr>
      <w:tr w:rsidR="00C71045" w14:paraId="55E225FA" w14:textId="77777777" w:rsidTr="00551E50">
        <w:tc>
          <w:tcPr>
            <w:tcW w:w="3020" w:type="dxa"/>
          </w:tcPr>
          <w:p w14:paraId="2CB6FB42" w14:textId="19F73762" w:rsidR="00C71045" w:rsidRPr="0066693A" w:rsidRDefault="0015357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s</w:t>
            </w:r>
            <w:r w:rsidR="00C71045" w:rsidRPr="0066693A">
              <w:rPr>
                <w:sz w:val="22"/>
                <w:szCs w:val="20"/>
              </w:rPr>
              <w:t>eatplace</w:t>
            </w:r>
            <w:proofErr w:type="spellEnd"/>
          </w:p>
        </w:tc>
        <w:tc>
          <w:tcPr>
            <w:tcW w:w="3020" w:type="dxa"/>
          </w:tcPr>
          <w:p w14:paraId="02D1D584" w14:textId="10858741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01L</w:t>
            </w:r>
          </w:p>
        </w:tc>
        <w:tc>
          <w:tcPr>
            <w:tcW w:w="3021" w:type="dxa"/>
          </w:tcPr>
          <w:p w14:paraId="6DA278B7" w14:textId="111C4576" w:rsidR="00C71045" w:rsidRPr="0066693A" w:rsidRDefault="00891E2B" w:rsidP="00C71045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PK</w:t>
            </w:r>
            <w:r w:rsidR="00C71045" w:rsidRPr="0066693A">
              <w:rPr>
                <w:sz w:val="22"/>
                <w:szCs w:val="20"/>
              </w:rPr>
              <w:t xml:space="preserve"> für Virtual Student,</w:t>
            </w:r>
          </w:p>
          <w:p w14:paraId="46F8E7D1" w14:textId="0CFDF5DA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Sitzplatz für Schüler</w:t>
            </w:r>
          </w:p>
        </w:tc>
      </w:tr>
      <w:tr w:rsidR="00C71045" w14:paraId="05A0B706" w14:textId="77777777" w:rsidTr="00551E50">
        <w:tc>
          <w:tcPr>
            <w:tcW w:w="3020" w:type="dxa"/>
          </w:tcPr>
          <w:p w14:paraId="5FD7CBA0" w14:textId="3982FEA1" w:rsidR="00C71045" w:rsidRPr="0066693A" w:rsidRDefault="0015357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c</w:t>
            </w:r>
            <w:r w:rsidR="00C71045" w:rsidRPr="0066693A">
              <w:rPr>
                <w:sz w:val="22"/>
                <w:szCs w:val="20"/>
              </w:rPr>
              <w:t>hosenScene</w:t>
            </w:r>
            <w:proofErr w:type="spellEnd"/>
          </w:p>
        </w:tc>
        <w:tc>
          <w:tcPr>
            <w:tcW w:w="3020" w:type="dxa"/>
          </w:tcPr>
          <w:p w14:paraId="74AB90DD" w14:textId="0833DA64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2</w:t>
            </w:r>
          </w:p>
        </w:tc>
        <w:tc>
          <w:tcPr>
            <w:tcW w:w="3021" w:type="dxa"/>
          </w:tcPr>
          <w:p w14:paraId="74E16305" w14:textId="484DF057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1 ist Frontalunterricht, 2 ist Gruppenarbeit (Tischaufbau)</w:t>
            </w:r>
          </w:p>
        </w:tc>
      </w:tr>
      <w:tr w:rsidR="00C71045" w14:paraId="4099187C" w14:textId="77777777" w:rsidTr="00551E50">
        <w:tc>
          <w:tcPr>
            <w:tcW w:w="3020" w:type="dxa"/>
          </w:tcPr>
          <w:p w14:paraId="019A0C91" w14:textId="421E6E43" w:rsidR="00C71045" w:rsidRPr="0066693A" w:rsidRDefault="0015357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s</w:t>
            </w:r>
            <w:r w:rsidR="00C71045" w:rsidRPr="0066693A">
              <w:rPr>
                <w:sz w:val="22"/>
                <w:szCs w:val="20"/>
              </w:rPr>
              <w:t>tudentCount</w:t>
            </w:r>
            <w:proofErr w:type="spellEnd"/>
          </w:p>
        </w:tc>
        <w:tc>
          <w:tcPr>
            <w:tcW w:w="3020" w:type="dxa"/>
          </w:tcPr>
          <w:p w14:paraId="0DE0D0AC" w14:textId="33047D9C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30</w:t>
            </w:r>
          </w:p>
        </w:tc>
        <w:tc>
          <w:tcPr>
            <w:tcW w:w="3021" w:type="dxa"/>
          </w:tcPr>
          <w:p w14:paraId="04B22098" w14:textId="0143226C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Anzahl Schüler im VR-Klassen</w:t>
            </w:r>
            <w:r w:rsidR="0080095A">
              <w:rPr>
                <w:sz w:val="22"/>
                <w:szCs w:val="20"/>
              </w:rPr>
              <w:t>zimmer</w:t>
            </w:r>
          </w:p>
        </w:tc>
      </w:tr>
      <w:tr w:rsidR="00C71045" w14:paraId="49EB1B94" w14:textId="77777777" w:rsidTr="00551E50">
        <w:tc>
          <w:tcPr>
            <w:tcW w:w="3020" w:type="dxa"/>
          </w:tcPr>
          <w:p w14:paraId="4C4D2427" w14:textId="329602C0" w:rsidR="00C71045" w:rsidRPr="0066693A" w:rsidRDefault="0015357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s</w:t>
            </w:r>
            <w:r w:rsidR="00C71045" w:rsidRPr="0066693A">
              <w:rPr>
                <w:sz w:val="22"/>
                <w:szCs w:val="20"/>
              </w:rPr>
              <w:t>ession</w:t>
            </w:r>
            <w:proofErr w:type="spellEnd"/>
            <w:r w:rsidR="00C71045" w:rsidRPr="0066693A">
              <w:rPr>
                <w:sz w:val="22"/>
                <w:szCs w:val="20"/>
              </w:rPr>
              <w:t>-ID</w:t>
            </w:r>
          </w:p>
        </w:tc>
        <w:tc>
          <w:tcPr>
            <w:tcW w:w="3020" w:type="dxa"/>
          </w:tcPr>
          <w:p w14:paraId="4670B8E5" w14:textId="143C250B" w:rsidR="00C71045" w:rsidRPr="0066693A" w:rsidRDefault="008B28A1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</w:t>
            </w:r>
          </w:p>
        </w:tc>
        <w:tc>
          <w:tcPr>
            <w:tcW w:w="3021" w:type="dxa"/>
          </w:tcPr>
          <w:p w14:paraId="70CD4845" w14:textId="77777777" w:rsidR="00C71045" w:rsidRPr="0066693A" w:rsidRDefault="00C71045" w:rsidP="00C71045">
            <w:pPr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PK für VR-Classroom,</w:t>
            </w:r>
          </w:p>
          <w:p w14:paraId="6D720307" w14:textId="41F20A1D" w:rsidR="00C71045" w:rsidRPr="0066693A" w:rsidRDefault="00C71045" w:rsidP="00C71045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einzigartige I</w:t>
            </w:r>
            <w:r w:rsidR="005167E4" w:rsidRPr="0066693A">
              <w:rPr>
                <w:sz w:val="22"/>
                <w:szCs w:val="20"/>
              </w:rPr>
              <w:t>D</w:t>
            </w:r>
            <w:r w:rsidRPr="0066693A">
              <w:rPr>
                <w:sz w:val="22"/>
                <w:szCs w:val="20"/>
              </w:rPr>
              <w:t xml:space="preserve"> für Sitzung</w:t>
            </w:r>
          </w:p>
        </w:tc>
      </w:tr>
      <w:tr w:rsidR="001D2009" w14:paraId="082B43E5" w14:textId="77777777" w:rsidTr="00551E50">
        <w:tc>
          <w:tcPr>
            <w:tcW w:w="3020" w:type="dxa"/>
          </w:tcPr>
          <w:p w14:paraId="5B8DD64E" w14:textId="239384C5" w:rsidR="001D2009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m</w:t>
            </w:r>
            <w:r w:rsidR="001D2009" w:rsidRPr="0066693A">
              <w:rPr>
                <w:sz w:val="22"/>
                <w:szCs w:val="20"/>
              </w:rPr>
              <w:t>atriculation</w:t>
            </w:r>
            <w:r>
              <w:rPr>
                <w:sz w:val="22"/>
                <w:szCs w:val="20"/>
              </w:rPr>
              <w:t>N</w:t>
            </w:r>
            <w:r w:rsidR="001D2009" w:rsidRPr="0066693A">
              <w:rPr>
                <w:sz w:val="22"/>
                <w:szCs w:val="20"/>
              </w:rPr>
              <w:t>umber</w:t>
            </w:r>
            <w:proofErr w:type="spellEnd"/>
          </w:p>
        </w:tc>
        <w:tc>
          <w:tcPr>
            <w:tcW w:w="3020" w:type="dxa"/>
          </w:tcPr>
          <w:p w14:paraId="6B634A7F" w14:textId="7A954ADC" w:rsidR="001D2009" w:rsidRPr="0066693A" w:rsidRDefault="001D2009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689576</w:t>
            </w:r>
          </w:p>
        </w:tc>
        <w:tc>
          <w:tcPr>
            <w:tcW w:w="3021" w:type="dxa"/>
          </w:tcPr>
          <w:p w14:paraId="5B2DD402" w14:textId="09060AC9" w:rsidR="001D2009" w:rsidRPr="0066693A" w:rsidRDefault="001D2009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Matrikelnummer eine</w:t>
            </w:r>
            <w:r w:rsidR="00B94E2F">
              <w:rPr>
                <w:sz w:val="22"/>
                <w:szCs w:val="20"/>
              </w:rPr>
              <w:t>r/eines</w:t>
            </w:r>
            <w:r w:rsidRPr="0066693A">
              <w:rPr>
                <w:sz w:val="22"/>
                <w:szCs w:val="20"/>
              </w:rPr>
              <w:t xml:space="preserve"> </w:t>
            </w:r>
            <w:proofErr w:type="spellStart"/>
            <w:r w:rsidR="00A302DC">
              <w:rPr>
                <w:sz w:val="22"/>
                <w:szCs w:val="20"/>
              </w:rPr>
              <w:t>Lo</w:t>
            </w:r>
            <w:r w:rsidR="00B94E2F">
              <w:rPr>
                <w:sz w:val="22"/>
                <w:szCs w:val="20"/>
              </w:rPr>
              <w:t>L</w:t>
            </w:r>
            <w:proofErr w:type="spellEnd"/>
          </w:p>
        </w:tc>
      </w:tr>
      <w:tr w:rsidR="00EA0454" w14:paraId="4D3A0477" w14:textId="77777777" w:rsidTr="00EA0454">
        <w:tc>
          <w:tcPr>
            <w:tcW w:w="3020" w:type="dxa"/>
          </w:tcPr>
          <w:p w14:paraId="6860ED47" w14:textId="6AEF0734" w:rsidR="00EA0454" w:rsidRPr="00561EFD" w:rsidRDefault="00EA0454" w:rsidP="00561EFD">
            <w:r w:rsidRPr="00561EFD">
              <w:t>trainee-ID</w:t>
            </w:r>
          </w:p>
        </w:tc>
        <w:tc>
          <w:tcPr>
            <w:tcW w:w="3020" w:type="dxa"/>
          </w:tcPr>
          <w:p w14:paraId="697BA2B1" w14:textId="4DB9CEC3" w:rsidR="00EA0454" w:rsidRDefault="004D1E31" w:rsidP="00BD6EF7">
            <w:pPr>
              <w:keepNext/>
              <w:spacing w:after="160" w:line="259" w:lineRule="auto"/>
              <w:jc w:val="left"/>
            </w:pPr>
            <w:r>
              <w:t>1</w:t>
            </w:r>
          </w:p>
        </w:tc>
        <w:tc>
          <w:tcPr>
            <w:tcW w:w="3021" w:type="dxa"/>
          </w:tcPr>
          <w:p w14:paraId="471D61B4" w14:textId="01648FFA" w:rsidR="00EA0454" w:rsidRDefault="00EA0454" w:rsidP="00BD6EF7">
            <w:pPr>
              <w:keepNext/>
              <w:spacing w:after="160" w:line="259" w:lineRule="auto"/>
              <w:jc w:val="left"/>
            </w:pPr>
            <w:r>
              <w:rPr>
                <w:sz w:val="22"/>
                <w:szCs w:val="20"/>
              </w:rPr>
              <w:t>PK</w:t>
            </w:r>
            <w:r w:rsidRPr="0066693A">
              <w:rPr>
                <w:sz w:val="22"/>
                <w:szCs w:val="20"/>
              </w:rPr>
              <w:t xml:space="preserve"> für Trainee Teacher</w:t>
            </w:r>
            <w:r w:rsidR="00561EFD">
              <w:rPr>
                <w:sz w:val="22"/>
                <w:szCs w:val="20"/>
              </w:rPr>
              <w:t xml:space="preserve">, </w:t>
            </w:r>
            <w:r w:rsidR="00561EFD" w:rsidRPr="0066693A">
              <w:rPr>
                <w:sz w:val="22"/>
                <w:szCs w:val="20"/>
              </w:rPr>
              <w:t xml:space="preserve">einzigartige ID für </w:t>
            </w:r>
            <w:proofErr w:type="spellStart"/>
            <w:r w:rsidR="006E4E2E">
              <w:rPr>
                <w:sz w:val="22"/>
                <w:szCs w:val="20"/>
              </w:rPr>
              <w:t>LoL</w:t>
            </w:r>
            <w:proofErr w:type="spellEnd"/>
          </w:p>
        </w:tc>
      </w:tr>
      <w:tr w:rsidR="001D2009" w14:paraId="1A7C2F40" w14:textId="77777777" w:rsidTr="00BD6EF7">
        <w:tc>
          <w:tcPr>
            <w:tcW w:w="3020" w:type="dxa"/>
          </w:tcPr>
          <w:p w14:paraId="63C8D78E" w14:textId="0F3E7B0A" w:rsidR="001D2009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d</w:t>
            </w:r>
            <w:r w:rsidR="001D2009" w:rsidRPr="0066693A">
              <w:rPr>
                <w:sz w:val="22"/>
                <w:szCs w:val="20"/>
              </w:rPr>
              <w:t>ataCount</w:t>
            </w:r>
            <w:proofErr w:type="spellEnd"/>
          </w:p>
        </w:tc>
        <w:tc>
          <w:tcPr>
            <w:tcW w:w="3020" w:type="dxa"/>
          </w:tcPr>
          <w:p w14:paraId="2B024FC2" w14:textId="418367BA" w:rsidR="001D2009" w:rsidRPr="0066693A" w:rsidRDefault="000D0D08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3021" w:type="dxa"/>
          </w:tcPr>
          <w:p w14:paraId="12BA91E8" w14:textId="2059CD64" w:rsidR="001D2009" w:rsidRPr="0066693A" w:rsidRDefault="00503DF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Zeitpunkt Aufnahme Daten</w:t>
            </w:r>
            <w:r w:rsidR="00DC1C76">
              <w:rPr>
                <w:sz w:val="22"/>
                <w:szCs w:val="20"/>
              </w:rPr>
              <w:t xml:space="preserve"> (z.B. alle 10 Frames)</w:t>
            </w:r>
          </w:p>
        </w:tc>
      </w:tr>
      <w:tr w:rsidR="001D2009" w14:paraId="110851FC" w14:textId="77777777" w:rsidTr="00BD6EF7">
        <w:tc>
          <w:tcPr>
            <w:tcW w:w="3020" w:type="dxa"/>
          </w:tcPr>
          <w:p w14:paraId="2DEFA3C4" w14:textId="57AEB8DC" w:rsidR="001D2009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p</w:t>
            </w:r>
            <w:r w:rsidR="00A44ECC" w:rsidRPr="0066693A">
              <w:rPr>
                <w:sz w:val="22"/>
                <w:szCs w:val="20"/>
              </w:rPr>
              <w:t>ositionX</w:t>
            </w:r>
            <w:proofErr w:type="spellEnd"/>
          </w:p>
        </w:tc>
        <w:tc>
          <w:tcPr>
            <w:tcW w:w="3020" w:type="dxa"/>
          </w:tcPr>
          <w:p w14:paraId="5D6A54FE" w14:textId="4C2433C7" w:rsidR="001D2009" w:rsidRPr="0066693A" w:rsidRDefault="000E282B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4</w:t>
            </w:r>
            <w:r w:rsidR="000153DD">
              <w:rPr>
                <w:sz w:val="22"/>
                <w:szCs w:val="20"/>
              </w:rPr>
              <w:t>.</w:t>
            </w:r>
            <w:r w:rsidRPr="0066693A">
              <w:rPr>
                <w:sz w:val="22"/>
                <w:szCs w:val="20"/>
              </w:rPr>
              <w:t>03</w:t>
            </w:r>
          </w:p>
        </w:tc>
        <w:tc>
          <w:tcPr>
            <w:tcW w:w="3021" w:type="dxa"/>
          </w:tcPr>
          <w:p w14:paraId="534B765B" w14:textId="398B3E71" w:rsidR="001D2009" w:rsidRPr="0066693A" w:rsidRDefault="005155D1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 xml:space="preserve">X-Wert der Position </w:t>
            </w:r>
            <w:r w:rsidR="00061D31">
              <w:rPr>
                <w:sz w:val="22"/>
                <w:szCs w:val="20"/>
              </w:rPr>
              <w:t>der/</w:t>
            </w:r>
            <w:r w:rsidRPr="0066693A">
              <w:rPr>
                <w:sz w:val="22"/>
                <w:szCs w:val="20"/>
              </w:rPr>
              <w:t xml:space="preserve">des </w:t>
            </w:r>
            <w:proofErr w:type="spellStart"/>
            <w:r w:rsidR="00B94E2F">
              <w:rPr>
                <w:sz w:val="22"/>
                <w:szCs w:val="20"/>
              </w:rPr>
              <w:t>LoL</w:t>
            </w:r>
            <w:proofErr w:type="spellEnd"/>
            <w:r w:rsidRPr="0066693A">
              <w:rPr>
                <w:sz w:val="22"/>
                <w:szCs w:val="20"/>
              </w:rPr>
              <w:t xml:space="preserve"> zum Data Count</w:t>
            </w:r>
          </w:p>
        </w:tc>
      </w:tr>
      <w:tr w:rsidR="001D2009" w14:paraId="312EF6EB" w14:textId="77777777" w:rsidTr="00BD6EF7">
        <w:tc>
          <w:tcPr>
            <w:tcW w:w="3020" w:type="dxa"/>
          </w:tcPr>
          <w:p w14:paraId="1B2F1FCE" w14:textId="23292EA3" w:rsidR="001D2009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p</w:t>
            </w:r>
            <w:r w:rsidR="00A44ECC" w:rsidRPr="0066693A">
              <w:rPr>
                <w:sz w:val="22"/>
                <w:szCs w:val="20"/>
              </w:rPr>
              <w:t>ositionY</w:t>
            </w:r>
            <w:proofErr w:type="spellEnd"/>
          </w:p>
        </w:tc>
        <w:tc>
          <w:tcPr>
            <w:tcW w:w="3020" w:type="dxa"/>
          </w:tcPr>
          <w:p w14:paraId="79E3F35B" w14:textId="1525D3EE" w:rsidR="001D2009" w:rsidRPr="0066693A" w:rsidRDefault="000E282B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>-5</w:t>
            </w:r>
            <w:r w:rsidR="000153DD">
              <w:rPr>
                <w:sz w:val="22"/>
                <w:szCs w:val="20"/>
              </w:rPr>
              <w:t>.</w:t>
            </w:r>
            <w:r w:rsidRPr="0066693A">
              <w:rPr>
                <w:sz w:val="22"/>
                <w:szCs w:val="20"/>
              </w:rPr>
              <w:t>47</w:t>
            </w:r>
          </w:p>
        </w:tc>
        <w:tc>
          <w:tcPr>
            <w:tcW w:w="3021" w:type="dxa"/>
          </w:tcPr>
          <w:p w14:paraId="38FBDBE0" w14:textId="20816981" w:rsidR="001D2009" w:rsidRPr="0066693A" w:rsidRDefault="005155D1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 xml:space="preserve">Y-Wert der Position </w:t>
            </w:r>
            <w:r w:rsidR="00061D31">
              <w:rPr>
                <w:sz w:val="22"/>
                <w:szCs w:val="20"/>
              </w:rPr>
              <w:t>der/</w:t>
            </w:r>
            <w:r w:rsidRPr="0066693A">
              <w:rPr>
                <w:sz w:val="22"/>
                <w:szCs w:val="20"/>
              </w:rPr>
              <w:t xml:space="preserve">des </w:t>
            </w:r>
            <w:proofErr w:type="spellStart"/>
            <w:r w:rsidR="00B94E2F">
              <w:rPr>
                <w:sz w:val="22"/>
                <w:szCs w:val="20"/>
              </w:rPr>
              <w:t>LoL</w:t>
            </w:r>
            <w:proofErr w:type="spellEnd"/>
            <w:r w:rsidRPr="0066693A">
              <w:rPr>
                <w:sz w:val="22"/>
                <w:szCs w:val="20"/>
              </w:rPr>
              <w:t xml:space="preserve"> zum Data Count</w:t>
            </w:r>
          </w:p>
        </w:tc>
      </w:tr>
      <w:tr w:rsidR="001D2009" w14:paraId="02FD5808" w14:textId="77777777" w:rsidTr="00BD6EF7">
        <w:tc>
          <w:tcPr>
            <w:tcW w:w="3020" w:type="dxa"/>
          </w:tcPr>
          <w:p w14:paraId="308F8D60" w14:textId="4C5815C7" w:rsidR="001D2009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t</w:t>
            </w:r>
            <w:r w:rsidR="00A44ECC" w:rsidRPr="0066693A">
              <w:rPr>
                <w:sz w:val="22"/>
                <w:szCs w:val="20"/>
              </w:rPr>
              <w:t>imestamp</w:t>
            </w:r>
            <w:proofErr w:type="spellEnd"/>
          </w:p>
        </w:tc>
        <w:tc>
          <w:tcPr>
            <w:tcW w:w="3020" w:type="dxa"/>
          </w:tcPr>
          <w:p w14:paraId="0E2F7B90" w14:textId="516A0272" w:rsidR="001D2009" w:rsidRPr="0066693A" w:rsidRDefault="00473B81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473B81">
              <w:rPr>
                <w:sz w:val="22"/>
                <w:szCs w:val="20"/>
              </w:rPr>
              <w:t>1615208795</w:t>
            </w:r>
          </w:p>
        </w:tc>
        <w:tc>
          <w:tcPr>
            <w:tcW w:w="3021" w:type="dxa"/>
          </w:tcPr>
          <w:p w14:paraId="4EA3F510" w14:textId="72794E72" w:rsidR="001D2009" w:rsidRPr="0066693A" w:rsidRDefault="00044FD0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 xml:space="preserve">Zeitangabe </w:t>
            </w:r>
            <w:r w:rsidR="0066693A">
              <w:rPr>
                <w:sz w:val="22"/>
                <w:szCs w:val="20"/>
              </w:rPr>
              <w:t>in Linux (</w:t>
            </w:r>
            <w:r w:rsidR="00BE1BB4" w:rsidRPr="00BE1BB4">
              <w:rPr>
                <w:sz w:val="22"/>
                <w:szCs w:val="20"/>
              </w:rPr>
              <w:t>Mon Mar 08 2021 14:06:35 GMT+0100</w:t>
            </w:r>
            <w:r w:rsidR="00BE1BB4">
              <w:rPr>
                <w:sz w:val="22"/>
                <w:szCs w:val="20"/>
              </w:rPr>
              <w:t>)</w:t>
            </w:r>
          </w:p>
        </w:tc>
      </w:tr>
      <w:tr w:rsidR="001D2009" w14:paraId="7644C3E2" w14:textId="77777777" w:rsidTr="00551E50">
        <w:tc>
          <w:tcPr>
            <w:tcW w:w="3020" w:type="dxa"/>
          </w:tcPr>
          <w:p w14:paraId="6D876DDE" w14:textId="1FF081B6" w:rsidR="001D2009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i</w:t>
            </w:r>
            <w:r w:rsidR="00A44ECC" w:rsidRPr="0066693A">
              <w:rPr>
                <w:sz w:val="22"/>
                <w:szCs w:val="20"/>
              </w:rPr>
              <w:t>nteraction</w:t>
            </w:r>
            <w:r w:rsidR="00CE2046" w:rsidRPr="0066693A">
              <w:rPr>
                <w:sz w:val="22"/>
                <w:szCs w:val="20"/>
              </w:rPr>
              <w:t>Name</w:t>
            </w:r>
            <w:proofErr w:type="spellEnd"/>
          </w:p>
        </w:tc>
        <w:tc>
          <w:tcPr>
            <w:tcW w:w="3020" w:type="dxa"/>
          </w:tcPr>
          <w:p w14:paraId="7F8EC319" w14:textId="56E90E8A" w:rsidR="001D2009" w:rsidRPr="0066693A" w:rsidRDefault="0077608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 w:rsidRPr="0066693A">
              <w:rPr>
                <w:sz w:val="22"/>
                <w:szCs w:val="20"/>
              </w:rPr>
              <w:t>lookedAt</w:t>
            </w:r>
            <w:proofErr w:type="spellEnd"/>
          </w:p>
        </w:tc>
        <w:tc>
          <w:tcPr>
            <w:tcW w:w="3021" w:type="dxa"/>
          </w:tcPr>
          <w:p w14:paraId="22DF9430" w14:textId="79A7E118" w:rsidR="001D2009" w:rsidRPr="0066693A" w:rsidRDefault="007638DF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 w:rsidRPr="0066693A">
              <w:rPr>
                <w:sz w:val="22"/>
                <w:szCs w:val="20"/>
              </w:rPr>
              <w:t xml:space="preserve">Interaktion von </w:t>
            </w:r>
            <w:proofErr w:type="spellStart"/>
            <w:r w:rsidR="00B94E2F">
              <w:rPr>
                <w:sz w:val="22"/>
                <w:szCs w:val="20"/>
              </w:rPr>
              <w:t>LoL</w:t>
            </w:r>
            <w:proofErr w:type="spellEnd"/>
            <w:r w:rsidRPr="0066693A">
              <w:rPr>
                <w:sz w:val="22"/>
                <w:szCs w:val="20"/>
              </w:rPr>
              <w:t xml:space="preserve"> mit Schüler</w:t>
            </w:r>
            <w:r w:rsidR="0041544F" w:rsidRPr="0066693A">
              <w:rPr>
                <w:sz w:val="22"/>
                <w:szCs w:val="20"/>
              </w:rPr>
              <w:t>, hier: guc</w:t>
            </w:r>
            <w:r w:rsidR="0066693A" w:rsidRPr="0066693A">
              <w:rPr>
                <w:sz w:val="22"/>
                <w:szCs w:val="20"/>
              </w:rPr>
              <w:t>kt Schüler an</w:t>
            </w:r>
            <w:r w:rsidR="0041544F" w:rsidRPr="0066693A">
              <w:rPr>
                <w:sz w:val="22"/>
                <w:szCs w:val="20"/>
              </w:rPr>
              <w:t xml:space="preserve"> </w:t>
            </w:r>
          </w:p>
        </w:tc>
      </w:tr>
      <w:tr w:rsidR="00CE2046" w14:paraId="025D84CF" w14:textId="77777777" w:rsidTr="00551E50">
        <w:tc>
          <w:tcPr>
            <w:tcW w:w="3020" w:type="dxa"/>
          </w:tcPr>
          <w:p w14:paraId="04444432" w14:textId="4A6BFFCF" w:rsidR="00CE2046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i</w:t>
            </w:r>
            <w:r w:rsidR="00CE2046" w:rsidRPr="0066693A">
              <w:rPr>
                <w:sz w:val="22"/>
                <w:szCs w:val="20"/>
              </w:rPr>
              <w:t>nteractio</w:t>
            </w:r>
            <w:r w:rsidR="005155D1" w:rsidRPr="0066693A">
              <w:rPr>
                <w:sz w:val="22"/>
                <w:szCs w:val="20"/>
              </w:rPr>
              <w:t>n-ID</w:t>
            </w:r>
          </w:p>
        </w:tc>
        <w:tc>
          <w:tcPr>
            <w:tcW w:w="3020" w:type="dxa"/>
          </w:tcPr>
          <w:p w14:paraId="49F8D515" w14:textId="251B8E06" w:rsidR="00CE2046" w:rsidRPr="0066693A" w:rsidRDefault="00124A68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  <w:r w:rsidR="007E13BA">
              <w:rPr>
                <w:sz w:val="22"/>
                <w:szCs w:val="20"/>
              </w:rPr>
              <w:t>1</w:t>
            </w:r>
          </w:p>
        </w:tc>
        <w:tc>
          <w:tcPr>
            <w:tcW w:w="3021" w:type="dxa"/>
          </w:tcPr>
          <w:p w14:paraId="6A1352D4" w14:textId="3CBFC70F" w:rsidR="00A16A76" w:rsidRPr="0066693A" w:rsidRDefault="00891E2B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PK</w:t>
            </w:r>
            <w:r w:rsidR="00DC1C76" w:rsidRPr="0066693A">
              <w:rPr>
                <w:sz w:val="22"/>
                <w:szCs w:val="20"/>
              </w:rPr>
              <w:t xml:space="preserve"> für </w:t>
            </w:r>
            <w:r w:rsidR="00DC1C76">
              <w:rPr>
                <w:sz w:val="22"/>
                <w:szCs w:val="20"/>
              </w:rPr>
              <w:t>Inter</w:t>
            </w:r>
            <w:r w:rsidR="00A16A76">
              <w:rPr>
                <w:sz w:val="22"/>
                <w:szCs w:val="20"/>
              </w:rPr>
              <w:t xml:space="preserve">action, </w:t>
            </w:r>
            <w:r w:rsidR="00A16A76" w:rsidRPr="0066693A">
              <w:rPr>
                <w:sz w:val="22"/>
                <w:szCs w:val="20"/>
              </w:rPr>
              <w:t xml:space="preserve">einzigartige ID für </w:t>
            </w:r>
            <w:r w:rsidR="00A16A76">
              <w:rPr>
                <w:sz w:val="22"/>
                <w:szCs w:val="20"/>
              </w:rPr>
              <w:t>Interaktion</w:t>
            </w:r>
          </w:p>
        </w:tc>
      </w:tr>
      <w:tr w:rsidR="00A44ECC" w14:paraId="116A7315" w14:textId="77777777" w:rsidTr="00551E50">
        <w:tc>
          <w:tcPr>
            <w:tcW w:w="3020" w:type="dxa"/>
          </w:tcPr>
          <w:p w14:paraId="7528D752" w14:textId="0A81744E" w:rsidR="00A44ECC" w:rsidRPr="0066693A" w:rsidRDefault="00153575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s</w:t>
            </w:r>
            <w:r w:rsidR="00A44ECC" w:rsidRPr="0066693A">
              <w:rPr>
                <w:sz w:val="22"/>
                <w:szCs w:val="20"/>
              </w:rPr>
              <w:t>tate</w:t>
            </w:r>
            <w:proofErr w:type="spellEnd"/>
            <w:r w:rsidR="00A44ECC" w:rsidRPr="0066693A">
              <w:rPr>
                <w:sz w:val="22"/>
                <w:szCs w:val="20"/>
              </w:rPr>
              <w:t>-ID</w:t>
            </w:r>
          </w:p>
        </w:tc>
        <w:tc>
          <w:tcPr>
            <w:tcW w:w="3020" w:type="dxa"/>
          </w:tcPr>
          <w:p w14:paraId="3AD94A3E" w14:textId="1E42AF69" w:rsidR="00A44ECC" w:rsidRPr="0066693A" w:rsidRDefault="005E2D41" w:rsidP="001D2009">
            <w:pPr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11</w:t>
            </w:r>
          </w:p>
        </w:tc>
        <w:tc>
          <w:tcPr>
            <w:tcW w:w="3021" w:type="dxa"/>
          </w:tcPr>
          <w:p w14:paraId="3D020444" w14:textId="3F193534" w:rsidR="00A44ECC" w:rsidRPr="0066693A" w:rsidRDefault="00891E2B" w:rsidP="00275BEB">
            <w:pPr>
              <w:keepNext/>
              <w:spacing w:after="160" w:line="259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PK</w:t>
            </w:r>
            <w:r w:rsidR="000E282B" w:rsidRPr="0066693A">
              <w:rPr>
                <w:sz w:val="22"/>
                <w:szCs w:val="20"/>
              </w:rPr>
              <w:t xml:space="preserve"> für Class-State</w:t>
            </w:r>
            <w:r w:rsidR="00A16A76">
              <w:rPr>
                <w:sz w:val="22"/>
                <w:szCs w:val="20"/>
              </w:rPr>
              <w:t>,</w:t>
            </w:r>
            <w:r w:rsidR="00A16A76" w:rsidRPr="0066693A">
              <w:rPr>
                <w:sz w:val="22"/>
                <w:szCs w:val="20"/>
              </w:rPr>
              <w:t xml:space="preserve"> einzigartige ID für </w:t>
            </w:r>
            <w:r w:rsidR="00A16A76">
              <w:rPr>
                <w:sz w:val="22"/>
                <w:szCs w:val="20"/>
              </w:rPr>
              <w:t>Status</w:t>
            </w:r>
          </w:p>
        </w:tc>
      </w:tr>
    </w:tbl>
    <w:p w14:paraId="1E3EC94B" w14:textId="0CD04FEF" w:rsidR="00DC7ADD" w:rsidRDefault="00275BEB" w:rsidP="00275BEB">
      <w:pPr>
        <w:pStyle w:val="Beschriftung"/>
      </w:pPr>
      <w:bookmarkStart w:id="27" w:name="_Toc67832518"/>
      <w:r>
        <w:t xml:space="preserve">Tabelle </w:t>
      </w:r>
      <w:fldSimple w:instr=" SEQ Tabelle \* ARABIC ">
        <w:r w:rsidR="0098044D">
          <w:rPr>
            <w:noProof/>
          </w:rPr>
          <w:t>4</w:t>
        </w:r>
      </w:fldSimple>
      <w:r w:rsidR="002E44A6">
        <w:rPr>
          <w:noProof/>
        </w:rPr>
        <w:t>:</w:t>
      </w:r>
      <w:r>
        <w:t xml:space="preserve"> </w:t>
      </w:r>
      <w:r w:rsidR="00875A37" w:rsidRPr="00DC7ADD">
        <w:t>angepasste Attribute für das ERM</w:t>
      </w:r>
      <w:bookmarkEnd w:id="27"/>
      <w:r w:rsidR="00875A37">
        <w:t xml:space="preserve"> </w:t>
      </w:r>
    </w:p>
    <w:p w14:paraId="59987511" w14:textId="77777777" w:rsidR="00DA5C80" w:rsidRDefault="000E07F1" w:rsidP="00DA5C80">
      <w:pPr>
        <w:keepNext/>
        <w:spacing w:after="160" w:line="259" w:lineRule="auto"/>
        <w:jc w:val="left"/>
      </w:pPr>
      <w:r>
        <w:br w:type="page"/>
      </w:r>
      <w:r w:rsidR="00DA5C80">
        <w:rPr>
          <w:noProof/>
        </w:rPr>
        <w:lastRenderedPageBreak/>
        <w:drawing>
          <wp:inline distT="0" distB="0" distL="0" distR="0" wp14:anchorId="3C00437E" wp14:editId="62D20EDD">
            <wp:extent cx="8039256" cy="3416484"/>
            <wp:effectExtent l="6350" t="0" r="635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73425" cy="34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1A10" w14:textId="751597EE" w:rsidR="000E07F1" w:rsidRPr="004F7A24" w:rsidRDefault="00DA5C80" w:rsidP="004F7A24">
      <w:pPr>
        <w:pStyle w:val="Beschriftung"/>
        <w:jc w:val="left"/>
      </w:pPr>
      <w:bookmarkStart w:id="28" w:name="_Toc67832505"/>
      <w:r>
        <w:t xml:space="preserve">Abbildung </w:t>
      </w:r>
      <w:fldSimple w:instr=" SEQ Abbildung \* ARABIC ">
        <w:r w:rsidR="0098044D">
          <w:rPr>
            <w:noProof/>
          </w:rPr>
          <w:t>8</w:t>
        </w:r>
      </w:fldSimple>
      <w:r>
        <w:t xml:space="preserve">: </w:t>
      </w:r>
      <w:r w:rsidRPr="002C10C0">
        <w:t>ERM nach Chen-Notation für die Datenbank des VR-Klassenzimmers</w:t>
      </w:r>
      <w:bookmarkEnd w:id="28"/>
    </w:p>
    <w:p w14:paraId="18E4B54F" w14:textId="77777777" w:rsidR="00A2742D" w:rsidRDefault="00A2742D" w:rsidP="00A2742D">
      <w:pPr>
        <w:keepNext/>
      </w:pPr>
      <w:r>
        <w:rPr>
          <w:noProof/>
        </w:rPr>
        <w:lastRenderedPageBreak/>
        <w:drawing>
          <wp:inline distT="0" distB="0" distL="0" distR="0" wp14:anchorId="3F42DEF9" wp14:editId="390F6514">
            <wp:extent cx="2779486" cy="1065459"/>
            <wp:effectExtent l="0" t="0" r="1905" b="190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250" cy="109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6054" w14:textId="7ED3CA3E" w:rsidR="00000893" w:rsidRPr="00000893" w:rsidRDefault="00A2742D" w:rsidP="00A2742D">
      <w:pPr>
        <w:pStyle w:val="Beschriftung"/>
      </w:pPr>
      <w:bookmarkStart w:id="29" w:name="_Toc67832506"/>
      <w:r>
        <w:t xml:space="preserve">Abbildung </w:t>
      </w:r>
      <w:fldSimple w:instr=" SEQ Abbildung \* ARABIC ">
        <w:r w:rsidR="0098044D">
          <w:rPr>
            <w:noProof/>
          </w:rPr>
          <w:t>9</w:t>
        </w:r>
      </w:fldSimple>
      <w:r w:rsidR="00624BD0">
        <w:t>:</w:t>
      </w:r>
      <w:r>
        <w:t xml:space="preserve"> Beispiel: Erstellen der Tabelle "</w:t>
      </w:r>
      <w:proofErr w:type="spellStart"/>
      <w:r>
        <w:t>behaviour</w:t>
      </w:r>
      <w:proofErr w:type="spellEnd"/>
      <w:r>
        <w:t>"</w:t>
      </w:r>
      <w:bookmarkEnd w:id="29"/>
    </w:p>
    <w:p w14:paraId="205B2EB5" w14:textId="77777777" w:rsidR="004973A1" w:rsidRDefault="004973A1" w:rsidP="004973A1"/>
    <w:p w14:paraId="1F4DED52" w14:textId="77777777" w:rsidR="00DF4E24" w:rsidRDefault="004973A1" w:rsidP="00DF4E24">
      <w:pPr>
        <w:keepNext/>
      </w:pPr>
      <w:r>
        <w:rPr>
          <w:noProof/>
        </w:rPr>
        <w:drawing>
          <wp:inline distT="0" distB="0" distL="0" distR="0" wp14:anchorId="6544FDAB" wp14:editId="3C6FCDFE">
            <wp:extent cx="5754370" cy="1631710"/>
            <wp:effectExtent l="0" t="0" r="0" b="6985"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8197"/>
                    <a:stretch/>
                  </pic:blipFill>
                  <pic:spPr bwMode="auto">
                    <a:xfrm>
                      <a:off x="0" y="0"/>
                      <a:ext cx="5947180" cy="168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AE9B2" w14:textId="1C35295D" w:rsidR="004973A1" w:rsidRDefault="00DF4E24" w:rsidP="005F5883">
      <w:pPr>
        <w:pStyle w:val="Beschriftung"/>
        <w:rPr>
          <w:noProof/>
        </w:rPr>
      </w:pPr>
      <w:bookmarkStart w:id="30" w:name="_Toc67832507"/>
      <w:r>
        <w:t xml:space="preserve">Abbildung </w:t>
      </w:r>
      <w:fldSimple w:instr=" SEQ Abbildung \* ARABIC ">
        <w:r w:rsidR="0098044D">
          <w:rPr>
            <w:noProof/>
          </w:rPr>
          <w:t>10</w:t>
        </w:r>
      </w:fldSimple>
      <w:r w:rsidR="00624BD0">
        <w:rPr>
          <w:noProof/>
        </w:rPr>
        <w:t>:</w:t>
      </w:r>
      <w:r>
        <w:t xml:space="preserve"> Beispiel Erstellen der Attribute für "</w:t>
      </w:r>
      <w:proofErr w:type="spellStart"/>
      <w:r>
        <w:t>behaviour</w:t>
      </w:r>
      <w:proofErr w:type="spellEnd"/>
      <w:r>
        <w:t>", viele weitere Einstellungsmöglichkeiten wie z.B. Kommentare, Virtualität,</w:t>
      </w:r>
      <w:r>
        <w:rPr>
          <w:noProof/>
        </w:rPr>
        <w:t xml:space="preserve"> Darstellungsumwandlung etc. möglich</w:t>
      </w:r>
      <w:r w:rsidR="005F5883">
        <w:rPr>
          <w:noProof/>
        </w:rPr>
        <w:t xml:space="preserve"> (Bild abgeschnitten)</w:t>
      </w:r>
      <w:bookmarkEnd w:id="30"/>
    </w:p>
    <w:p w14:paraId="06BEAD1D" w14:textId="77777777" w:rsidR="00000893" w:rsidRPr="00000893" w:rsidRDefault="00000893" w:rsidP="00000893"/>
    <w:p w14:paraId="21659B58" w14:textId="77777777" w:rsidR="005F5883" w:rsidRDefault="004973A1" w:rsidP="005F5883">
      <w:pPr>
        <w:keepNext/>
      </w:pPr>
      <w:r>
        <w:rPr>
          <w:noProof/>
        </w:rPr>
        <w:drawing>
          <wp:inline distT="0" distB="0" distL="0" distR="0" wp14:anchorId="6839CDCE" wp14:editId="5F9A5BC1">
            <wp:extent cx="4503420" cy="811924"/>
            <wp:effectExtent l="0" t="0" r="0" b="7620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98"/>
                    <a:stretch/>
                  </pic:blipFill>
                  <pic:spPr bwMode="auto">
                    <a:xfrm>
                      <a:off x="0" y="0"/>
                      <a:ext cx="4503420" cy="81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366EB" w14:textId="2315BA38" w:rsidR="004973A1" w:rsidRDefault="005F5883" w:rsidP="005F5883">
      <w:pPr>
        <w:pStyle w:val="Beschriftung"/>
      </w:pPr>
      <w:bookmarkStart w:id="31" w:name="_Toc67832508"/>
      <w:r>
        <w:t xml:space="preserve">Abbildung </w:t>
      </w:r>
      <w:fldSimple w:instr=" SEQ Abbildung \* ARABIC ">
        <w:r w:rsidR="0098044D">
          <w:rPr>
            <w:noProof/>
          </w:rPr>
          <w:t>11</w:t>
        </w:r>
      </w:fldSimple>
      <w:r w:rsidR="00624BD0">
        <w:rPr>
          <w:noProof/>
        </w:rPr>
        <w:t>:</w:t>
      </w:r>
      <w:r>
        <w:t xml:space="preserve"> Beispiel SQL-Befehle von phpMyAdmin für Erstellung der Attribute für "</w:t>
      </w:r>
      <w:proofErr w:type="spellStart"/>
      <w:r>
        <w:t>behaviour</w:t>
      </w:r>
      <w:proofErr w:type="spellEnd"/>
      <w:r>
        <w:t>"</w:t>
      </w:r>
      <w:r w:rsidR="000F7F80">
        <w:t xml:space="preserve">, </w:t>
      </w:r>
      <w:r w:rsidR="0041733D">
        <w:t xml:space="preserve">ohne phpMyAdmin müsste dieser Befehlt manuell in </w:t>
      </w:r>
      <w:r w:rsidR="007518D5">
        <w:t>die Kommandozeile eingetragen werden</w:t>
      </w:r>
      <w:bookmarkEnd w:id="31"/>
    </w:p>
    <w:p w14:paraId="05558C7F" w14:textId="77777777" w:rsidR="00000893" w:rsidRPr="00000893" w:rsidRDefault="00000893" w:rsidP="00000893"/>
    <w:p w14:paraId="54F65BBA" w14:textId="77777777" w:rsidR="005F5883" w:rsidRDefault="00394691" w:rsidP="005F5883">
      <w:pPr>
        <w:keepNext/>
      </w:pPr>
      <w:r>
        <w:rPr>
          <w:noProof/>
        </w:rPr>
        <w:drawing>
          <wp:inline distT="0" distB="0" distL="0" distR="0" wp14:anchorId="1A18A4BA" wp14:editId="474266E7">
            <wp:extent cx="5754370" cy="585249"/>
            <wp:effectExtent l="0" t="0" r="0" b="5715"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8"/>
                    <a:stretch/>
                  </pic:blipFill>
                  <pic:spPr bwMode="auto">
                    <a:xfrm>
                      <a:off x="0" y="0"/>
                      <a:ext cx="6049274" cy="61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3D680" w14:textId="4E9BBA3C" w:rsidR="004973A1" w:rsidRDefault="005F5883" w:rsidP="005F5883">
      <w:pPr>
        <w:pStyle w:val="Beschriftung"/>
      </w:pPr>
      <w:bookmarkStart w:id="32" w:name="_Toc67832509"/>
      <w:r>
        <w:t xml:space="preserve">Abbildung </w:t>
      </w:r>
      <w:fldSimple w:instr=" SEQ Abbildung \* ARABIC ">
        <w:r w:rsidR="0098044D">
          <w:rPr>
            <w:noProof/>
          </w:rPr>
          <w:t>12</w:t>
        </w:r>
      </w:fldSimple>
      <w:r w:rsidR="00624BD0">
        <w:rPr>
          <w:noProof/>
        </w:rPr>
        <w:t>:</w:t>
      </w:r>
      <w:r>
        <w:t xml:space="preserve"> Beispiel Erstellen einer Beziehung zwischen "</w:t>
      </w:r>
      <w:proofErr w:type="spellStart"/>
      <w:r>
        <w:t>behaviour</w:t>
      </w:r>
      <w:proofErr w:type="spellEnd"/>
      <w:r>
        <w:t>" und "</w:t>
      </w:r>
      <w:proofErr w:type="spellStart"/>
      <w:r>
        <w:t>virtualStudent</w:t>
      </w:r>
      <w:proofErr w:type="spellEnd"/>
      <w:r>
        <w:t>" mittels des PK bzw. FK "</w:t>
      </w:r>
      <w:proofErr w:type="spellStart"/>
      <w:r>
        <w:t>seatplace</w:t>
      </w:r>
      <w:proofErr w:type="spellEnd"/>
      <w:r>
        <w:t>"</w:t>
      </w:r>
      <w:bookmarkEnd w:id="32"/>
    </w:p>
    <w:p w14:paraId="0F32E986" w14:textId="77777777" w:rsidR="00DF4E24" w:rsidRDefault="00DF4E24" w:rsidP="004973A1"/>
    <w:p w14:paraId="189DC3A4" w14:textId="77777777" w:rsidR="00632770" w:rsidRDefault="00632770" w:rsidP="00632770">
      <w:pPr>
        <w:keepNext/>
        <w:spacing w:after="160" w:line="259" w:lineRule="auto"/>
        <w:jc w:val="left"/>
      </w:pPr>
      <w:r>
        <w:rPr>
          <w:i/>
          <w:iCs/>
          <w:noProof/>
          <w:color w:val="44546A" w:themeColor="text2"/>
          <w:sz w:val="18"/>
          <w:szCs w:val="18"/>
        </w:rPr>
        <w:lastRenderedPageBreak/>
        <w:drawing>
          <wp:inline distT="0" distB="0" distL="0" distR="0" wp14:anchorId="25C277AF" wp14:editId="3699652C">
            <wp:extent cx="5760085" cy="49053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A1C0" w14:textId="32E28A2C" w:rsidR="009A400A" w:rsidRDefault="00632770" w:rsidP="00632770">
      <w:pPr>
        <w:pStyle w:val="Beschriftung"/>
        <w:jc w:val="left"/>
      </w:pPr>
      <w:bookmarkStart w:id="33" w:name="_Toc67832510"/>
      <w:r>
        <w:t xml:space="preserve">Abbildung </w:t>
      </w:r>
      <w:fldSimple w:instr=" SEQ Abbildung \* ARABIC ">
        <w:r w:rsidR="0098044D">
          <w:rPr>
            <w:noProof/>
          </w:rPr>
          <w:t>13</w:t>
        </w:r>
      </w:fldSimple>
      <w:r>
        <w:t xml:space="preserve">: </w:t>
      </w:r>
      <w:r w:rsidRPr="00456F52">
        <w:t>ERM in MySQL Workbench, Beziehungen anders als bei Chen-Notation, durch Auswahl eines PK werden alle FK farblich hervorgehoben</w:t>
      </w:r>
      <w:bookmarkEnd w:id="33"/>
    </w:p>
    <w:p w14:paraId="68EF4A7D" w14:textId="77777777" w:rsidR="00A20E1F" w:rsidRPr="00A20E1F" w:rsidRDefault="00A20E1F" w:rsidP="00A20E1F"/>
    <w:p w14:paraId="20A550FC" w14:textId="77777777" w:rsidR="00A20E1F" w:rsidRDefault="00A20E1F" w:rsidP="00A20E1F">
      <w:pPr>
        <w:keepNext/>
        <w:spacing w:after="160" w:line="259" w:lineRule="auto"/>
        <w:jc w:val="left"/>
      </w:pPr>
      <w:r>
        <w:rPr>
          <w:noProof/>
        </w:rPr>
        <w:drawing>
          <wp:inline distT="0" distB="0" distL="0" distR="0" wp14:anchorId="0EB63D98" wp14:editId="0065A8CB">
            <wp:extent cx="5751195" cy="1162050"/>
            <wp:effectExtent l="0" t="0" r="190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E2BC" w14:textId="24EB9EC4" w:rsidR="006E28E2" w:rsidRPr="006E28E2" w:rsidRDefault="00A20E1F" w:rsidP="006E28E2">
      <w:pPr>
        <w:pStyle w:val="Beschriftung"/>
        <w:jc w:val="left"/>
      </w:pPr>
      <w:bookmarkStart w:id="34" w:name="_Toc67832511"/>
      <w:r>
        <w:t xml:space="preserve">Abbildung </w:t>
      </w:r>
      <w:fldSimple w:instr=" SEQ Abbildung \* ARABIC ">
        <w:r w:rsidR="0098044D">
          <w:rPr>
            <w:noProof/>
          </w:rPr>
          <w:t>14</w:t>
        </w:r>
      </w:fldSimple>
      <w:r>
        <w:t>: Abfrage 1</w:t>
      </w:r>
      <w:bookmarkEnd w:id="34"/>
    </w:p>
    <w:p w14:paraId="2DCB566B" w14:textId="77777777" w:rsidR="00A20E1F" w:rsidRDefault="00A20E1F" w:rsidP="00A20E1F">
      <w:pPr>
        <w:keepNext/>
      </w:pPr>
      <w:r>
        <w:rPr>
          <w:noProof/>
        </w:rPr>
        <w:drawing>
          <wp:inline distT="0" distB="0" distL="0" distR="0" wp14:anchorId="7628571C" wp14:editId="60D5FC86">
            <wp:extent cx="5760085" cy="1000125"/>
            <wp:effectExtent l="0" t="0" r="0" b="952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1236" w14:textId="426723C2" w:rsidR="00A20E1F" w:rsidRPr="00A20E1F" w:rsidRDefault="00A20E1F" w:rsidP="00A20E1F">
      <w:pPr>
        <w:pStyle w:val="Beschriftung"/>
      </w:pPr>
      <w:bookmarkStart w:id="35" w:name="_Toc67832512"/>
      <w:r>
        <w:t xml:space="preserve">Abbildung </w:t>
      </w:r>
      <w:fldSimple w:instr=" SEQ Abbildung \* ARABIC ">
        <w:r w:rsidR="0098044D">
          <w:rPr>
            <w:noProof/>
          </w:rPr>
          <w:t>15</w:t>
        </w:r>
      </w:fldSimple>
      <w:r>
        <w:t>: Abfrage 2, mit „COUNT“ Funktion</w:t>
      </w:r>
      <w:bookmarkEnd w:id="35"/>
    </w:p>
    <w:p w14:paraId="6CADE1BC" w14:textId="77777777" w:rsidR="00642A0A" w:rsidRDefault="009A400A" w:rsidP="00642A0A">
      <w:pPr>
        <w:pStyle w:val="Beschriftung"/>
        <w:keepNext/>
        <w:jc w:val="left"/>
      </w:pPr>
      <w:r>
        <w:rPr>
          <w:rFonts w:ascii="Courier New" w:hAnsi="Courier New" w:cs="Courier New"/>
          <w:noProof/>
          <w:sz w:val="20"/>
        </w:rPr>
        <w:lastRenderedPageBreak/>
        <w:drawing>
          <wp:inline distT="0" distB="0" distL="0" distR="0" wp14:anchorId="036359EA" wp14:editId="09D092CF">
            <wp:extent cx="4684740" cy="3662680"/>
            <wp:effectExtent l="0" t="0" r="1905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46" cy="37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25BF" w14:textId="15B036E8" w:rsidR="00516E69" w:rsidRDefault="00642A0A" w:rsidP="00642A0A">
      <w:pPr>
        <w:pStyle w:val="Beschriftung"/>
        <w:jc w:val="left"/>
        <w:rPr>
          <w:noProof/>
        </w:rPr>
      </w:pPr>
      <w:bookmarkStart w:id="36" w:name="_Toc67832513"/>
      <w:r>
        <w:t xml:space="preserve">Abbildung </w:t>
      </w:r>
      <w:fldSimple w:instr=" SEQ Abbildung \* ARABIC ">
        <w:r w:rsidR="0098044D">
          <w:rPr>
            <w:noProof/>
          </w:rPr>
          <w:t>16</w:t>
        </w:r>
      </w:fldSimple>
      <w:r>
        <w:t xml:space="preserve">: </w:t>
      </w:r>
      <w:r w:rsidR="004E7828">
        <w:t xml:space="preserve">Für Abfrage 3: </w:t>
      </w:r>
      <w:r>
        <w:t>Prozedur "</w:t>
      </w:r>
      <w:proofErr w:type="spellStart"/>
      <w:r>
        <w:t>getDistance</w:t>
      </w:r>
      <w:proofErr w:type="spellEnd"/>
      <w:r>
        <w:rPr>
          <w:noProof/>
        </w:rPr>
        <w:t>"</w:t>
      </w:r>
      <w:bookmarkEnd w:id="36"/>
    </w:p>
    <w:p w14:paraId="22E6B95F" w14:textId="77777777" w:rsidR="006E28E2" w:rsidRPr="006E28E2" w:rsidRDefault="006E28E2" w:rsidP="006E28E2"/>
    <w:p w14:paraId="1B8C0772" w14:textId="77777777" w:rsidR="000922BF" w:rsidRDefault="000922BF" w:rsidP="000922BF">
      <w:pPr>
        <w:keepNext/>
      </w:pPr>
      <w:r>
        <w:rPr>
          <w:noProof/>
        </w:rPr>
        <w:drawing>
          <wp:inline distT="0" distB="0" distL="0" distR="0" wp14:anchorId="64FD25A5" wp14:editId="1D46FCAC">
            <wp:extent cx="6089872" cy="1289539"/>
            <wp:effectExtent l="0" t="0" r="0" b="635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872" cy="128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3ACE" w14:textId="158AE4BA" w:rsidR="00642A0A" w:rsidRDefault="000922BF" w:rsidP="000922BF">
      <w:pPr>
        <w:pStyle w:val="Beschriftung"/>
      </w:pPr>
      <w:bookmarkStart w:id="37" w:name="_Toc67832514"/>
      <w:r>
        <w:t xml:space="preserve">Abbildung </w:t>
      </w:r>
      <w:fldSimple w:instr=" SEQ Abbildung \* ARABIC ">
        <w:r w:rsidR="0098044D">
          <w:rPr>
            <w:noProof/>
          </w:rPr>
          <w:t>17</w:t>
        </w:r>
      </w:fldSimple>
      <w:r>
        <w:t>: Für Abfrage 3: Funktion "</w:t>
      </w:r>
      <w:proofErr w:type="spellStart"/>
      <w:r>
        <w:t>calcDistance</w:t>
      </w:r>
      <w:proofErr w:type="spellEnd"/>
      <w:r>
        <w:t>"</w:t>
      </w:r>
      <w:bookmarkEnd w:id="37"/>
    </w:p>
    <w:sectPr w:rsidR="00642A0A" w:rsidSect="0084416A">
      <w:headerReference w:type="default" r:id="rId41"/>
      <w:pgSz w:w="11906" w:h="16838"/>
      <w:pgMar w:top="2268" w:right="1134" w:bottom="1134" w:left="1701" w:header="850" w:footer="1134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BA83C" w14:textId="77777777" w:rsidR="00B7123C" w:rsidRDefault="00B7123C" w:rsidP="004C49E2">
      <w:r>
        <w:separator/>
      </w:r>
    </w:p>
  </w:endnote>
  <w:endnote w:type="continuationSeparator" w:id="0">
    <w:p w14:paraId="6582C19C" w14:textId="77777777" w:rsidR="00B7123C" w:rsidRDefault="00B7123C" w:rsidP="004C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E3461" w14:textId="77777777" w:rsidR="00BD6EF7" w:rsidRPr="007609C8" w:rsidRDefault="00BD6EF7" w:rsidP="007609C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6181052"/>
      <w:docPartObj>
        <w:docPartGallery w:val="Page Numbers (Bottom of Page)"/>
        <w:docPartUnique/>
      </w:docPartObj>
    </w:sdtPr>
    <w:sdtEndPr/>
    <w:sdtContent>
      <w:p w14:paraId="5A195DF8" w14:textId="24946945" w:rsidR="00BD6EF7" w:rsidRDefault="00BD6EF7" w:rsidP="005035C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1812450"/>
      <w:docPartObj>
        <w:docPartGallery w:val="Page Numbers (Bottom of Page)"/>
        <w:docPartUnique/>
      </w:docPartObj>
    </w:sdtPr>
    <w:sdtEndPr/>
    <w:sdtContent>
      <w:p w14:paraId="5B3BB132" w14:textId="254C5208" w:rsidR="00BD6EF7" w:rsidRDefault="00BD6EF7" w:rsidP="005035C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0599A" w14:textId="77777777" w:rsidR="00B7123C" w:rsidRDefault="00B7123C" w:rsidP="004C49E2">
      <w:r>
        <w:separator/>
      </w:r>
    </w:p>
  </w:footnote>
  <w:footnote w:type="continuationSeparator" w:id="0">
    <w:p w14:paraId="5D32DC35" w14:textId="77777777" w:rsidR="00B7123C" w:rsidRDefault="00B7123C" w:rsidP="004C49E2">
      <w:r>
        <w:continuationSeparator/>
      </w:r>
    </w:p>
  </w:footnote>
  <w:footnote w:id="1">
    <w:p w14:paraId="4232FA97" w14:textId="191A90F6" w:rsidR="00BD6EF7" w:rsidRPr="00217E5C" w:rsidRDefault="00BD6EF7" w:rsidP="004C49E2">
      <w:pPr>
        <w:rPr>
          <w:sz w:val="20"/>
          <w:szCs w:val="20"/>
        </w:rPr>
      </w:pPr>
      <w:r w:rsidRPr="00217E5C">
        <w:rPr>
          <w:rStyle w:val="Funotenzeichen"/>
          <w:sz w:val="20"/>
          <w:szCs w:val="20"/>
        </w:rPr>
        <w:footnoteRef/>
      </w:r>
      <w:r w:rsidRPr="00217E5C">
        <w:rPr>
          <w:sz w:val="20"/>
          <w:szCs w:val="20"/>
        </w:rPr>
        <w:t xml:space="preserve">https://www.uni-potsdam.de/de/multimedia/team/mitarbeiter/axel-wiepke-m-sc </w:t>
      </w:r>
      <w:r w:rsidRPr="00217E5C">
        <w:rPr>
          <w:sz w:val="20"/>
          <w:szCs w:val="20"/>
        </w:rPr>
        <w:br/>
        <w:t xml:space="preserve">Abrufdatum: 01.02.2021 </w:t>
      </w:r>
    </w:p>
  </w:footnote>
  <w:footnote w:id="2">
    <w:p w14:paraId="62B9F0EF" w14:textId="64141A91" w:rsidR="00BD6EF7" w:rsidRPr="00217E5C" w:rsidRDefault="00BD6EF7">
      <w:pPr>
        <w:pStyle w:val="Funotentext"/>
      </w:pPr>
      <w:r w:rsidRPr="00217E5C">
        <w:rPr>
          <w:rStyle w:val="Funotenzeichen"/>
        </w:rPr>
        <w:footnoteRef/>
      </w:r>
      <w:r w:rsidRPr="00217E5C">
        <w:t>https://wissenschaftliche-integritaet.de/kodex/ Abrufdatum: 04.03.2021</w:t>
      </w:r>
    </w:p>
  </w:footnote>
  <w:footnote w:id="3">
    <w:p w14:paraId="26241EAD" w14:textId="2740DD26" w:rsidR="00BD6EF7" w:rsidRPr="00217E5C" w:rsidRDefault="00BD6EF7">
      <w:pPr>
        <w:pStyle w:val="Funotentext"/>
      </w:pPr>
      <w:r w:rsidRPr="00217E5C">
        <w:rPr>
          <w:rStyle w:val="Funotenzeichen"/>
        </w:rPr>
        <w:footnoteRef/>
      </w:r>
      <w:r w:rsidRPr="00217E5C">
        <w:t>https://www.bmbf.de/de/nationale-forschungsdateninfrastruktur-8299.html Abrufdatum: 04.03.2021</w:t>
      </w:r>
    </w:p>
  </w:footnote>
  <w:footnote w:id="4">
    <w:p w14:paraId="6068EC64" w14:textId="3E3DA812" w:rsidR="00BD6EF7" w:rsidRPr="00217E5C" w:rsidRDefault="00BD6EF7" w:rsidP="004C49E2">
      <w:pPr>
        <w:rPr>
          <w:sz w:val="20"/>
          <w:szCs w:val="20"/>
        </w:rPr>
      </w:pPr>
      <w:r w:rsidRPr="00217E5C">
        <w:rPr>
          <w:rStyle w:val="Funotenzeichen"/>
          <w:sz w:val="20"/>
          <w:szCs w:val="20"/>
        </w:rPr>
        <w:footnoteRef/>
      </w:r>
      <w:r w:rsidRPr="00217E5C">
        <w:rPr>
          <w:sz w:val="20"/>
          <w:szCs w:val="20"/>
        </w:rPr>
        <w:t>Vgl. https://www.oracle.com/de/database/what-is-database/ Abrufdatum: 02.02.2021</w:t>
      </w:r>
    </w:p>
  </w:footnote>
  <w:footnote w:id="5">
    <w:p w14:paraId="2DB65459" w14:textId="39128561" w:rsidR="00BD6EF7" w:rsidRPr="00217E5C" w:rsidRDefault="00BD6EF7">
      <w:pPr>
        <w:pStyle w:val="Funotentext"/>
      </w:pPr>
      <w:r w:rsidRPr="00217E5C">
        <w:rPr>
          <w:rStyle w:val="Funotenzeichen"/>
        </w:rPr>
        <w:footnoteRef/>
      </w:r>
      <w:r w:rsidRPr="00217E5C">
        <w:t xml:space="preserve">Vgl. Ebd. </w:t>
      </w:r>
    </w:p>
  </w:footnote>
  <w:footnote w:id="6">
    <w:p w14:paraId="722BF7E8" w14:textId="7C912E98" w:rsidR="00BD6EF7" w:rsidRPr="00217E5C" w:rsidRDefault="00BD6EF7" w:rsidP="00B457F2">
      <w:pPr>
        <w:pStyle w:val="Funotentext"/>
        <w:jc w:val="left"/>
      </w:pPr>
      <w:r w:rsidRPr="00217E5C">
        <w:rPr>
          <w:rStyle w:val="Funotenzeichen"/>
        </w:rPr>
        <w:footnoteRef/>
      </w:r>
      <w:r w:rsidRPr="00217E5C">
        <w:t xml:space="preserve"> https://www.uni-potsdam.de/de/multimedia/team/sekretariatundtechnik/finn-lucas-ziehe </w:t>
      </w:r>
      <w:r w:rsidRPr="00217E5C">
        <w:br/>
        <w:t>Abrufdatum: 07.03.2021</w:t>
      </w:r>
    </w:p>
  </w:footnote>
  <w:footnote w:id="7">
    <w:p w14:paraId="1278D462" w14:textId="17888EEE" w:rsidR="00843878" w:rsidRDefault="00843878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217E5C">
        <w:t>https://www.phpmyadmin.net/ Abrufdatum: 08.03.2021</w:t>
      </w:r>
    </w:p>
  </w:footnote>
  <w:footnote w:id="8">
    <w:p w14:paraId="1E979F57" w14:textId="4FA62304" w:rsidR="00BD6EF7" w:rsidRPr="00217E5C" w:rsidRDefault="00BD6EF7">
      <w:pPr>
        <w:pStyle w:val="Funotentext"/>
      </w:pPr>
      <w:r w:rsidRPr="00217E5C">
        <w:rPr>
          <w:rStyle w:val="Funotenzeichen"/>
        </w:rPr>
        <w:footnoteRef/>
      </w:r>
      <w:r w:rsidRPr="00217E5C">
        <w:t xml:space="preserve"> https://www.mysql.com/de/products/workbench/ Abrufdatum: 08.03.2021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0A32" w14:textId="77777777" w:rsidR="00BD6EF7" w:rsidRPr="007B34ED" w:rsidRDefault="00BD6EF7" w:rsidP="004C49E2">
    <w:pPr>
      <w:pStyle w:val="Kopfzeile"/>
    </w:pPr>
    <w:r>
      <w:rPr>
        <w:noProof/>
      </w:rPr>
      <w:drawing>
        <wp:inline distT="0" distB="0" distL="0" distR="0" wp14:anchorId="2DBDA929" wp14:editId="600F5A71">
          <wp:extent cx="771525" cy="814956"/>
          <wp:effectExtent l="0" t="0" r="0" b="4445"/>
          <wp:docPr id="32" name="Grafik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921" cy="8396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C00BD6">
      <w:rPr>
        <w:b/>
        <w:noProof/>
        <w:sz w:val="28"/>
        <w:szCs w:val="28"/>
      </w:rPr>
      <w:drawing>
        <wp:inline distT="0" distB="0" distL="0" distR="0" wp14:anchorId="480D8501" wp14:editId="49B45D0A">
          <wp:extent cx="2457450" cy="657225"/>
          <wp:effectExtent l="0" t="0" r="0" b="9525"/>
          <wp:docPr id="33" name="Grafik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D280" w14:textId="77777777" w:rsidR="00BD6EF7" w:rsidRDefault="00BD6EF7" w:rsidP="004C49E2">
    <w:pPr>
      <w:pStyle w:val="Kopfzeile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7623521" wp14:editId="7D9D0D6C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34" name="Grafik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72576" behindDoc="0" locked="0" layoutInCell="1" allowOverlap="1" wp14:anchorId="0D18F1A8" wp14:editId="10FB729B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35" name="Grafik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Titel der Arbeit</w:t>
    </w:r>
  </w:p>
  <w:p w14:paraId="16EA5185" w14:textId="77777777" w:rsidR="00BD6EF7" w:rsidRPr="000A6C24" w:rsidRDefault="00BD6EF7" w:rsidP="004C49E2">
    <w:pPr>
      <w:pStyle w:val="Kopfzeile"/>
    </w:pPr>
    <w:r>
      <w:t>Untertitel</w:t>
    </w:r>
    <w:r>
      <w:tab/>
    </w:r>
  </w:p>
  <w:p w14:paraId="364606B3" w14:textId="77777777" w:rsidR="00BD6EF7" w:rsidRDefault="00BD6EF7" w:rsidP="004C49E2">
    <w:pPr>
      <w:pStyle w:val="Kopfzeile"/>
    </w:pPr>
  </w:p>
  <w:p w14:paraId="377BE163" w14:textId="77777777" w:rsidR="00BD6EF7" w:rsidRPr="00A15558" w:rsidRDefault="00BD6EF7" w:rsidP="004C49E2">
    <w:pPr>
      <w:pStyle w:val="Kopfzeile"/>
    </w:pPr>
    <w:r>
      <w:t>Kurzzusammenfassung (Abstract)</w:t>
    </w:r>
    <w:r w:rsidRPr="00A15558">
      <w:tab/>
    </w:r>
    <w:r w:rsidRPr="00A1555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336D6" w14:textId="7DE534B2" w:rsidR="00BD6EF7" w:rsidRDefault="00315488" w:rsidP="004C49E2">
    <w:pPr>
      <w:pStyle w:val="Kopfzeile"/>
    </w:pPr>
    <w:r w:rsidRPr="00C00BD6">
      <w:rPr>
        <w:b/>
        <w:noProof/>
        <w:sz w:val="28"/>
        <w:szCs w:val="28"/>
      </w:rPr>
      <w:drawing>
        <wp:anchor distT="0" distB="0" distL="114300" distR="114300" simplePos="0" relativeHeight="251697152" behindDoc="0" locked="0" layoutInCell="1" allowOverlap="1" wp14:anchorId="6DB889FF" wp14:editId="25F76B72">
          <wp:simplePos x="0" y="0"/>
          <wp:positionH relativeFrom="column">
            <wp:posOffset>3987217</wp:posOffset>
          </wp:positionH>
          <wp:positionV relativeFrom="paragraph">
            <wp:posOffset>59340</wp:posOffset>
          </wp:positionV>
          <wp:extent cx="1769107" cy="472790"/>
          <wp:effectExtent l="0" t="0" r="3175" b="3810"/>
          <wp:wrapNone/>
          <wp:docPr id="101" name="Grafik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7132" cy="507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6EF7">
      <w:rPr>
        <w:noProof/>
      </w:rPr>
      <w:drawing>
        <wp:anchor distT="0" distB="0" distL="114300" distR="114300" simplePos="0" relativeHeight="251696128" behindDoc="0" locked="0" layoutInCell="1" allowOverlap="1" wp14:anchorId="1EDC6F67" wp14:editId="65157DF6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00" name="Grafik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6EF7">
      <w:t xml:space="preserve">Konzeption und </w:t>
    </w:r>
    <w:r>
      <w:t>Implementierung</w:t>
    </w:r>
    <w:r w:rsidR="00BD6EF7">
      <w:t xml:space="preserve"> einer Datenbank </w:t>
    </w:r>
  </w:p>
  <w:p w14:paraId="77EB7460" w14:textId="2538EBF3" w:rsidR="00BD6EF7" w:rsidRPr="000A6C24" w:rsidRDefault="00BD6EF7" w:rsidP="004C49E2">
    <w:pPr>
      <w:pStyle w:val="Kopfzeile"/>
    </w:pPr>
    <w:r>
      <w:t>für das VR-Klassenzimmer</w:t>
    </w:r>
  </w:p>
  <w:p w14:paraId="31F52D3C" w14:textId="77777777" w:rsidR="00BD6EF7" w:rsidRDefault="00BD6EF7" w:rsidP="004C49E2">
    <w:pPr>
      <w:pStyle w:val="Kopfzeile"/>
    </w:pPr>
    <w:r>
      <w:tab/>
    </w:r>
  </w:p>
  <w:p w14:paraId="25D519C9" w14:textId="6CB63E6A" w:rsidR="00BD6EF7" w:rsidRPr="00A15558" w:rsidRDefault="00BD6EF7" w:rsidP="00876ADB">
    <w:pPr>
      <w:pStyle w:val="Kopfzeile"/>
      <w:pBdr>
        <w:bottom w:val="single" w:sz="4" w:space="1" w:color="auto"/>
      </w:pBdr>
    </w:pPr>
    <w:r>
      <w:t>Abstract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8EB35" w14:textId="77777777" w:rsidR="00BD6EF7" w:rsidRDefault="00BD6EF7" w:rsidP="004C49E2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604D7C" wp14:editId="59893F93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102" name="Grafik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0158C6B8" wp14:editId="45CC2BED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103" name="Grafik 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Titel der Arbeit</w:t>
    </w:r>
  </w:p>
  <w:p w14:paraId="6DC3F8F0" w14:textId="77777777" w:rsidR="00BD6EF7" w:rsidRPr="000A6C24" w:rsidRDefault="00BD6EF7" w:rsidP="004C49E2">
    <w:pPr>
      <w:pStyle w:val="Kopfzeile"/>
    </w:pPr>
    <w:r>
      <w:t>Untertitel</w:t>
    </w:r>
    <w:r>
      <w:tab/>
    </w:r>
  </w:p>
  <w:p w14:paraId="1232013B" w14:textId="77777777" w:rsidR="00BD6EF7" w:rsidRDefault="00BD6EF7" w:rsidP="004C49E2">
    <w:pPr>
      <w:pStyle w:val="Kopfzeile"/>
    </w:pPr>
  </w:p>
  <w:p w14:paraId="2365F998" w14:textId="77777777" w:rsidR="00BD6EF7" w:rsidRPr="00A15558" w:rsidRDefault="00BD6EF7" w:rsidP="004C49E2">
    <w:pPr>
      <w:pStyle w:val="Kopfzeile"/>
    </w:pPr>
    <w:r>
      <w:t>Inhaltsverzeichnis</w:t>
    </w:r>
    <w:r w:rsidRPr="00A15558">
      <w:tab/>
    </w:r>
    <w:r w:rsidRPr="00A15558"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C3579" w14:textId="781EBE1C" w:rsidR="00BD6EF7" w:rsidRDefault="00BD6EF7" w:rsidP="004C49E2">
    <w:pPr>
      <w:pStyle w:val="Kopfzeile"/>
    </w:pPr>
    <w:r>
      <w:rPr>
        <w:noProof/>
      </w:rPr>
      <w:drawing>
        <wp:anchor distT="0" distB="0" distL="114300" distR="114300" simplePos="0" relativeHeight="251717632" behindDoc="0" locked="0" layoutInCell="1" allowOverlap="1" wp14:anchorId="37848B75" wp14:editId="72E6CA43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18656" behindDoc="0" locked="0" layoutInCell="1" allowOverlap="1" wp14:anchorId="1AEA667A" wp14:editId="2D6A0CCB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Konzeption und </w:t>
    </w:r>
    <w:r w:rsidR="00315488">
      <w:t>Implementierung</w:t>
    </w:r>
    <w:r>
      <w:t xml:space="preserve"> einer Datenbank </w:t>
    </w:r>
  </w:p>
  <w:p w14:paraId="411C135C" w14:textId="77777777" w:rsidR="00BD6EF7" w:rsidRPr="000A6C24" w:rsidRDefault="00BD6EF7" w:rsidP="004C49E2">
    <w:pPr>
      <w:pStyle w:val="Kopfzeile"/>
    </w:pPr>
    <w:r>
      <w:t>für das VR-Klassenzimmer</w:t>
    </w:r>
  </w:p>
  <w:p w14:paraId="6D1F974C" w14:textId="77777777" w:rsidR="00BD6EF7" w:rsidRDefault="00BD6EF7" w:rsidP="004C49E2">
    <w:pPr>
      <w:pStyle w:val="Kopfzeile"/>
    </w:pPr>
    <w:r>
      <w:tab/>
    </w:r>
  </w:p>
  <w:p w14:paraId="6FFC2782" w14:textId="39910849" w:rsidR="00BD6EF7" w:rsidRPr="00A15558" w:rsidRDefault="00BD6EF7" w:rsidP="00713071">
    <w:pPr>
      <w:pStyle w:val="Kopfzeile"/>
      <w:pBdr>
        <w:bottom w:val="single" w:sz="4" w:space="1" w:color="auto"/>
      </w:pBdr>
    </w:pPr>
    <w:r>
      <w:t>Inhaltsverzeichnis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D1BFB" w14:textId="7B3ADFEF" w:rsidR="00BD6EF7" w:rsidRDefault="00BD6EF7" w:rsidP="00370B81">
    <w:pPr>
      <w:pStyle w:val="Kopfzeile"/>
    </w:pPr>
    <w:r>
      <w:rPr>
        <w:noProof/>
      </w:rPr>
      <w:drawing>
        <wp:anchor distT="0" distB="0" distL="114300" distR="114300" simplePos="0" relativeHeight="251729920" behindDoc="0" locked="0" layoutInCell="1" allowOverlap="1" wp14:anchorId="427677D2" wp14:editId="55DF78AC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45" name="Grafik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30944" behindDoc="0" locked="0" layoutInCell="1" allowOverlap="1" wp14:anchorId="79253FF7" wp14:editId="2513CCA3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46" name="Grafik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Konzeption und </w:t>
    </w:r>
    <w:r w:rsidR="00315488">
      <w:t>Implementierung</w:t>
    </w:r>
    <w:r>
      <w:t xml:space="preserve"> einer Datenbank </w:t>
    </w:r>
  </w:p>
  <w:p w14:paraId="62E72DAB" w14:textId="77777777" w:rsidR="00BD6EF7" w:rsidRPr="000A6C24" w:rsidRDefault="00BD6EF7" w:rsidP="004C49E2">
    <w:pPr>
      <w:pStyle w:val="Kopfzeile"/>
    </w:pPr>
    <w:r>
      <w:t>für das VR-Klassenzimmer</w:t>
    </w:r>
  </w:p>
  <w:p w14:paraId="59CFEFE2" w14:textId="77777777" w:rsidR="00BD6EF7" w:rsidRDefault="00BD6EF7" w:rsidP="004C49E2">
    <w:pPr>
      <w:pStyle w:val="Kopfzeile"/>
    </w:pPr>
    <w:r>
      <w:tab/>
    </w:r>
  </w:p>
  <w:p w14:paraId="1932871F" w14:textId="3E93E6B7" w:rsidR="00BD6EF7" w:rsidRPr="0084416A" w:rsidRDefault="00BD6EF7" w:rsidP="0084416A">
    <w:pPr>
      <w:pStyle w:val="Kopfzeile"/>
      <w:pBdr>
        <w:bottom w:val="single" w:sz="4" w:space="1" w:color="auto"/>
      </w:pBdr>
    </w:pPr>
    <w:r w:rsidRPr="0084416A">
      <w:t>Abbildungs- und Tabellenverzeichnis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36A0B" w14:textId="00F6EC20" w:rsidR="00BD6EF7" w:rsidRDefault="00BD6EF7" w:rsidP="00370B81">
    <w:pPr>
      <w:pStyle w:val="Kopfzeile"/>
    </w:pPr>
    <w:r>
      <w:rPr>
        <w:noProof/>
      </w:rPr>
      <w:drawing>
        <wp:anchor distT="0" distB="0" distL="114300" distR="114300" simplePos="0" relativeHeight="251736064" behindDoc="0" locked="0" layoutInCell="1" allowOverlap="1" wp14:anchorId="6E91A171" wp14:editId="63EB600A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47" name="Grafik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37088" behindDoc="0" locked="0" layoutInCell="1" allowOverlap="1" wp14:anchorId="57D0405D" wp14:editId="6B421CBB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48" name="Grafik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Konzeption und </w:t>
    </w:r>
    <w:r w:rsidR="00315488">
      <w:t>Implementierung</w:t>
    </w:r>
    <w:r>
      <w:t xml:space="preserve"> einer Datenbank </w:t>
    </w:r>
  </w:p>
  <w:p w14:paraId="2E782414" w14:textId="77777777" w:rsidR="00BD6EF7" w:rsidRPr="000A6C24" w:rsidRDefault="00BD6EF7" w:rsidP="004C49E2">
    <w:pPr>
      <w:pStyle w:val="Kopfzeile"/>
    </w:pPr>
    <w:r>
      <w:t>für das VR-Klassenzimmer</w:t>
    </w:r>
  </w:p>
  <w:p w14:paraId="520CE550" w14:textId="77777777" w:rsidR="00BD6EF7" w:rsidRDefault="00BD6EF7" w:rsidP="004C49E2">
    <w:pPr>
      <w:pStyle w:val="Kopfzeile"/>
    </w:pPr>
    <w:r>
      <w:tab/>
    </w:r>
  </w:p>
  <w:p w14:paraId="53C603EE" w14:textId="44C20B06" w:rsidR="00BD6EF7" w:rsidRPr="00A15558" w:rsidRDefault="00BD6EF7" w:rsidP="00713071">
    <w:pPr>
      <w:pStyle w:val="Kopfzeile"/>
      <w:pBdr>
        <w:bottom w:val="single" w:sz="4" w:space="1" w:color="auto"/>
      </w:pBdr>
    </w:pPr>
    <w:r>
      <w:t>Abkürzungsverzeichnis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CDE8A" w14:textId="1F8EFF39" w:rsidR="00BD6EF7" w:rsidRDefault="00BD6EF7" w:rsidP="00370B81">
    <w:pPr>
      <w:pStyle w:val="Kopfzeile"/>
    </w:pPr>
    <w:r>
      <w:rPr>
        <w:noProof/>
      </w:rPr>
      <w:drawing>
        <wp:anchor distT="0" distB="0" distL="114300" distR="114300" simplePos="0" relativeHeight="251732992" behindDoc="0" locked="0" layoutInCell="1" allowOverlap="1" wp14:anchorId="0D70ED86" wp14:editId="4054E0A2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37" name="Grafik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34016" behindDoc="0" locked="0" layoutInCell="1" allowOverlap="1" wp14:anchorId="133A6E1D" wp14:editId="439EF80C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38" name="Grafik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Konzeption und </w:t>
    </w:r>
    <w:r w:rsidR="00315488">
      <w:t>Implementierung</w:t>
    </w:r>
    <w:r>
      <w:t xml:space="preserve"> einer Datenbank </w:t>
    </w:r>
  </w:p>
  <w:p w14:paraId="271217CB" w14:textId="77777777" w:rsidR="00BD6EF7" w:rsidRPr="000A6C24" w:rsidRDefault="00BD6EF7" w:rsidP="004C49E2">
    <w:pPr>
      <w:pStyle w:val="Kopfzeile"/>
    </w:pPr>
    <w:r>
      <w:t>für das VR-Klassenzimmer</w:t>
    </w:r>
  </w:p>
  <w:p w14:paraId="7C27A168" w14:textId="77777777" w:rsidR="00BD6EF7" w:rsidRDefault="00BD6EF7" w:rsidP="004C49E2">
    <w:pPr>
      <w:pStyle w:val="Kopfzeile"/>
    </w:pPr>
    <w:r>
      <w:tab/>
    </w:r>
  </w:p>
  <w:p w14:paraId="17680ABF" w14:textId="2EE21A8B" w:rsidR="00BD6EF7" w:rsidRPr="00A15558" w:rsidRDefault="0098044D" w:rsidP="00713071">
    <w:pPr>
      <w:pStyle w:val="Kopfzeile"/>
      <w:pBdr>
        <w:bottom w:val="single" w:sz="4" w:space="1" w:color="auto"/>
      </w:pBdr>
    </w:pPr>
    <w:fldSimple w:instr=" STYLEREF  &quot;Überschrift 1&quot; \n  \* MERGEFORMAT ">
      <w:r w:rsidR="000B0A70">
        <w:rPr>
          <w:noProof/>
        </w:rPr>
        <w:t>3</w:t>
      </w:r>
    </w:fldSimple>
    <w:r w:rsidR="00BD6EF7">
      <w:t xml:space="preserve"> </w:t>
    </w:r>
    <w:fldSimple w:instr=" STYLEREF  &quot;Überschrift 1&quot;  \* MERGEFORMAT ">
      <w:r w:rsidR="000B0A70">
        <w:rPr>
          <w:noProof/>
        </w:rPr>
        <w:t>VR-Klassenzimmer</w:t>
      </w:r>
    </w:fldSimple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C9F68" w14:textId="77777777" w:rsidR="0084416A" w:rsidRDefault="0084416A" w:rsidP="00370B81">
    <w:pPr>
      <w:pStyle w:val="Kopfzeile"/>
    </w:pPr>
    <w:r>
      <w:rPr>
        <w:noProof/>
      </w:rPr>
      <w:drawing>
        <wp:anchor distT="0" distB="0" distL="114300" distR="114300" simplePos="0" relativeHeight="251739136" behindDoc="0" locked="0" layoutInCell="1" allowOverlap="1" wp14:anchorId="15A53E9C" wp14:editId="7F5F95A6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49" name="Grafik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40160" behindDoc="0" locked="0" layoutInCell="1" allowOverlap="1" wp14:anchorId="10FCFD3D" wp14:editId="548BD16B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50" name="Grafik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Konzeption und Implementierung einer Datenbank </w:t>
    </w:r>
  </w:p>
  <w:p w14:paraId="4FDC5B3B" w14:textId="77777777" w:rsidR="0084416A" w:rsidRPr="000A6C24" w:rsidRDefault="0084416A" w:rsidP="004C49E2">
    <w:pPr>
      <w:pStyle w:val="Kopfzeile"/>
    </w:pPr>
    <w:r>
      <w:t>für das VR-Klassenzimmer</w:t>
    </w:r>
  </w:p>
  <w:p w14:paraId="53A4C957" w14:textId="77777777" w:rsidR="0084416A" w:rsidRDefault="0084416A" w:rsidP="004C49E2">
    <w:pPr>
      <w:pStyle w:val="Kopfzeile"/>
    </w:pPr>
    <w:r>
      <w:tab/>
    </w:r>
  </w:p>
  <w:p w14:paraId="181FC1C3" w14:textId="218033DF" w:rsidR="0084416A" w:rsidRDefault="000B0A70" w:rsidP="00713071">
    <w:pPr>
      <w:pStyle w:val="Kopfzeile"/>
      <w:pBdr>
        <w:bottom w:val="single" w:sz="4" w:space="1" w:color="auto"/>
      </w:pBdr>
      <w:rPr>
        <w:noProof/>
      </w:rPr>
    </w:pPr>
    <w:r>
      <w:fldChar w:fldCharType="begin"/>
    </w:r>
    <w:r>
      <w:instrText xml:space="preserve"> STYLEREF  "Überschrift 1" \n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  <w:r w:rsidR="0084416A">
      <w:t xml:space="preserve"> </w:t>
    </w:r>
    <w:r>
      <w:fldChar w:fldCharType="begin"/>
    </w:r>
    <w:r>
      <w:instrText xml:space="preserve"> STYLEREF  "Überschrift 1"  \* MERGEFORMAT </w:instrText>
    </w:r>
    <w:r>
      <w:fldChar w:fldCharType="separate"/>
    </w:r>
    <w:r>
      <w:rPr>
        <w:noProof/>
      </w:rPr>
      <w:t>Anforderungsanalyse und Wahl des DBMS</w:t>
    </w:r>
    <w:r>
      <w:rPr>
        <w:noProof/>
      </w:rPr>
      <w:fldChar w:fldCharType="end"/>
    </w:r>
  </w:p>
  <w:p w14:paraId="5B982C55" w14:textId="562F0B55" w:rsidR="00235A5F" w:rsidRPr="00A15558" w:rsidRDefault="00235A5F" w:rsidP="00713071">
    <w:pPr>
      <w:pStyle w:val="Kopfzeile"/>
      <w:pBdr>
        <w:bottom w:val="single" w:sz="4" w:space="1" w:color="auto"/>
      </w:pBdr>
      <w:rPr>
        <w:noProof/>
      </w:rPr>
    </w:pPr>
    <w:r>
      <w:rPr>
        <w:noProof/>
      </w:rPr>
      <w:t>5 Konzeption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C9851" w14:textId="77777777" w:rsidR="0084416A" w:rsidRDefault="0084416A" w:rsidP="00370B81">
    <w:pPr>
      <w:pStyle w:val="Kopfzeile"/>
    </w:pPr>
    <w:r>
      <w:rPr>
        <w:noProof/>
      </w:rPr>
      <w:drawing>
        <wp:anchor distT="0" distB="0" distL="114300" distR="114300" simplePos="0" relativeHeight="251742208" behindDoc="0" locked="0" layoutInCell="1" allowOverlap="1" wp14:anchorId="0095ABA6" wp14:editId="08E6A1DA">
          <wp:simplePos x="0" y="0"/>
          <wp:positionH relativeFrom="column">
            <wp:posOffset>3457682</wp:posOffset>
          </wp:positionH>
          <wp:positionV relativeFrom="paragraph">
            <wp:posOffset>57813</wp:posOffset>
          </wp:positionV>
          <wp:extent cx="481965" cy="509278"/>
          <wp:effectExtent l="0" t="0" r="0" b="5080"/>
          <wp:wrapNone/>
          <wp:docPr id="51" name="Grafik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83" cy="513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0BD6">
      <w:rPr>
        <w:b/>
        <w:noProof/>
        <w:sz w:val="28"/>
        <w:szCs w:val="28"/>
      </w:rPr>
      <w:drawing>
        <wp:anchor distT="0" distB="0" distL="114300" distR="114300" simplePos="0" relativeHeight="251743232" behindDoc="0" locked="0" layoutInCell="1" allowOverlap="1" wp14:anchorId="12DBD18F" wp14:editId="1603241F">
          <wp:simplePos x="0" y="0"/>
          <wp:positionH relativeFrom="column">
            <wp:posOffset>3987521</wp:posOffset>
          </wp:positionH>
          <wp:positionV relativeFrom="paragraph">
            <wp:posOffset>59149</wp:posOffset>
          </wp:positionV>
          <wp:extent cx="1770960" cy="473284"/>
          <wp:effectExtent l="0" t="0" r="1270" b="3175"/>
          <wp:wrapNone/>
          <wp:docPr id="52" name="Grafik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987" cy="481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Konzeption und Implementierung einer Datenbank </w:t>
    </w:r>
  </w:p>
  <w:p w14:paraId="20DC4334" w14:textId="77777777" w:rsidR="0084416A" w:rsidRPr="000A6C24" w:rsidRDefault="0084416A" w:rsidP="004C49E2">
    <w:pPr>
      <w:pStyle w:val="Kopfzeile"/>
    </w:pPr>
    <w:r>
      <w:t>für das VR-Klassenzimmer</w:t>
    </w:r>
  </w:p>
  <w:p w14:paraId="3D0AEB52" w14:textId="77777777" w:rsidR="0084416A" w:rsidRDefault="0084416A" w:rsidP="004C49E2">
    <w:pPr>
      <w:pStyle w:val="Kopfzeile"/>
    </w:pPr>
    <w:r>
      <w:tab/>
    </w:r>
  </w:p>
  <w:p w14:paraId="66F282ED" w14:textId="74B867F7" w:rsidR="0084416A" w:rsidRPr="00A15558" w:rsidRDefault="000B0A70" w:rsidP="00713071">
    <w:pPr>
      <w:pStyle w:val="Kopfzeile"/>
      <w:pBdr>
        <w:bottom w:val="single" w:sz="4" w:space="1" w:color="auto"/>
      </w:pBdr>
    </w:pPr>
    <w:r>
      <w:fldChar w:fldCharType="begin"/>
    </w:r>
    <w:r>
      <w:instrText xml:space="preserve"> STYLEREF  "Überschrift 1" \n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  <w:r w:rsidR="0084416A">
      <w:t xml:space="preserve"> </w:t>
    </w:r>
    <w:r>
      <w:fldChar w:fldCharType="begin"/>
    </w:r>
    <w:r>
      <w:instrText xml:space="preserve"> STYLEREF  "Überschrift 1"  \* MERGEFORMAT </w:instrText>
    </w:r>
    <w:r>
      <w:fldChar w:fldCharType="separate"/>
    </w:r>
    <w:r>
      <w:rPr>
        <w:noProof/>
      </w:rPr>
      <w:t>Anhang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61914"/>
    <w:multiLevelType w:val="multilevel"/>
    <w:tmpl w:val="275081F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271BD9"/>
    <w:multiLevelType w:val="hybridMultilevel"/>
    <w:tmpl w:val="2C203FE8"/>
    <w:lvl w:ilvl="0" w:tplc="0407000F">
      <w:start w:val="1"/>
      <w:numFmt w:val="decimal"/>
      <w:lvlText w:val="%1."/>
      <w:lvlJc w:val="left"/>
      <w:pPr>
        <w:ind w:left="779" w:hanging="360"/>
      </w:pPr>
    </w:lvl>
    <w:lvl w:ilvl="1" w:tplc="04070019" w:tentative="1">
      <w:start w:val="1"/>
      <w:numFmt w:val="lowerLetter"/>
      <w:lvlText w:val="%2."/>
      <w:lvlJc w:val="left"/>
      <w:pPr>
        <w:ind w:left="1499" w:hanging="360"/>
      </w:pPr>
    </w:lvl>
    <w:lvl w:ilvl="2" w:tplc="0407001B" w:tentative="1">
      <w:start w:val="1"/>
      <w:numFmt w:val="lowerRoman"/>
      <w:lvlText w:val="%3."/>
      <w:lvlJc w:val="right"/>
      <w:pPr>
        <w:ind w:left="2219" w:hanging="180"/>
      </w:pPr>
    </w:lvl>
    <w:lvl w:ilvl="3" w:tplc="0407000F" w:tentative="1">
      <w:start w:val="1"/>
      <w:numFmt w:val="decimal"/>
      <w:lvlText w:val="%4."/>
      <w:lvlJc w:val="left"/>
      <w:pPr>
        <w:ind w:left="2939" w:hanging="360"/>
      </w:pPr>
    </w:lvl>
    <w:lvl w:ilvl="4" w:tplc="04070019" w:tentative="1">
      <w:start w:val="1"/>
      <w:numFmt w:val="lowerLetter"/>
      <w:lvlText w:val="%5."/>
      <w:lvlJc w:val="left"/>
      <w:pPr>
        <w:ind w:left="3659" w:hanging="360"/>
      </w:pPr>
    </w:lvl>
    <w:lvl w:ilvl="5" w:tplc="0407001B" w:tentative="1">
      <w:start w:val="1"/>
      <w:numFmt w:val="lowerRoman"/>
      <w:lvlText w:val="%6."/>
      <w:lvlJc w:val="right"/>
      <w:pPr>
        <w:ind w:left="4379" w:hanging="180"/>
      </w:pPr>
    </w:lvl>
    <w:lvl w:ilvl="6" w:tplc="0407000F" w:tentative="1">
      <w:start w:val="1"/>
      <w:numFmt w:val="decimal"/>
      <w:lvlText w:val="%7."/>
      <w:lvlJc w:val="left"/>
      <w:pPr>
        <w:ind w:left="5099" w:hanging="360"/>
      </w:pPr>
    </w:lvl>
    <w:lvl w:ilvl="7" w:tplc="04070019" w:tentative="1">
      <w:start w:val="1"/>
      <w:numFmt w:val="lowerLetter"/>
      <w:lvlText w:val="%8."/>
      <w:lvlJc w:val="left"/>
      <w:pPr>
        <w:ind w:left="5819" w:hanging="360"/>
      </w:pPr>
    </w:lvl>
    <w:lvl w:ilvl="8" w:tplc="0407001B" w:tentative="1">
      <w:start w:val="1"/>
      <w:numFmt w:val="lowerRoman"/>
      <w:lvlText w:val="%9."/>
      <w:lvlJc w:val="right"/>
      <w:pPr>
        <w:ind w:left="653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07"/>
    <w:rsid w:val="00000893"/>
    <w:rsid w:val="000010DC"/>
    <w:rsid w:val="00002628"/>
    <w:rsid w:val="00002F81"/>
    <w:rsid w:val="00004192"/>
    <w:rsid w:val="000063F1"/>
    <w:rsid w:val="00006FC5"/>
    <w:rsid w:val="00007123"/>
    <w:rsid w:val="00010A67"/>
    <w:rsid w:val="00010B40"/>
    <w:rsid w:val="00010DE1"/>
    <w:rsid w:val="0001237F"/>
    <w:rsid w:val="000130F3"/>
    <w:rsid w:val="00013A05"/>
    <w:rsid w:val="00013AF8"/>
    <w:rsid w:val="00014425"/>
    <w:rsid w:val="00014801"/>
    <w:rsid w:val="000153DD"/>
    <w:rsid w:val="0001643B"/>
    <w:rsid w:val="00017806"/>
    <w:rsid w:val="000225A8"/>
    <w:rsid w:val="00024799"/>
    <w:rsid w:val="000247F5"/>
    <w:rsid w:val="00026656"/>
    <w:rsid w:val="000270E3"/>
    <w:rsid w:val="0003044D"/>
    <w:rsid w:val="00030B15"/>
    <w:rsid w:val="00030C90"/>
    <w:rsid w:val="00031454"/>
    <w:rsid w:val="00031893"/>
    <w:rsid w:val="0003261A"/>
    <w:rsid w:val="000333DC"/>
    <w:rsid w:val="000335AD"/>
    <w:rsid w:val="000339D9"/>
    <w:rsid w:val="00034390"/>
    <w:rsid w:val="00034DED"/>
    <w:rsid w:val="0003541A"/>
    <w:rsid w:val="00036FF8"/>
    <w:rsid w:val="00037906"/>
    <w:rsid w:val="000400C6"/>
    <w:rsid w:val="00041525"/>
    <w:rsid w:val="000415F6"/>
    <w:rsid w:val="0004167C"/>
    <w:rsid w:val="00042060"/>
    <w:rsid w:val="000429CC"/>
    <w:rsid w:val="00043A2F"/>
    <w:rsid w:val="00043AFC"/>
    <w:rsid w:val="00043BD7"/>
    <w:rsid w:val="00044DA9"/>
    <w:rsid w:val="00044FD0"/>
    <w:rsid w:val="0004533F"/>
    <w:rsid w:val="00046792"/>
    <w:rsid w:val="0004734D"/>
    <w:rsid w:val="00050E37"/>
    <w:rsid w:val="00051107"/>
    <w:rsid w:val="00051318"/>
    <w:rsid w:val="00051989"/>
    <w:rsid w:val="00052B72"/>
    <w:rsid w:val="00054EB6"/>
    <w:rsid w:val="00054EC7"/>
    <w:rsid w:val="00056047"/>
    <w:rsid w:val="000560C3"/>
    <w:rsid w:val="00056829"/>
    <w:rsid w:val="00057C5F"/>
    <w:rsid w:val="000607F9"/>
    <w:rsid w:val="00061226"/>
    <w:rsid w:val="00061D31"/>
    <w:rsid w:val="00062BB3"/>
    <w:rsid w:val="00064FE9"/>
    <w:rsid w:val="0006519A"/>
    <w:rsid w:val="00066173"/>
    <w:rsid w:val="00071AAB"/>
    <w:rsid w:val="00071E71"/>
    <w:rsid w:val="000723A9"/>
    <w:rsid w:val="000723DE"/>
    <w:rsid w:val="0007316D"/>
    <w:rsid w:val="00073BBC"/>
    <w:rsid w:val="00073E5C"/>
    <w:rsid w:val="00073FB5"/>
    <w:rsid w:val="00074369"/>
    <w:rsid w:val="000768F6"/>
    <w:rsid w:val="000775E3"/>
    <w:rsid w:val="0007796B"/>
    <w:rsid w:val="00077EBE"/>
    <w:rsid w:val="000800EC"/>
    <w:rsid w:val="00080CAB"/>
    <w:rsid w:val="000811A1"/>
    <w:rsid w:val="000814DA"/>
    <w:rsid w:val="00082FA7"/>
    <w:rsid w:val="000831CB"/>
    <w:rsid w:val="000850AA"/>
    <w:rsid w:val="0008519D"/>
    <w:rsid w:val="00085CC7"/>
    <w:rsid w:val="00086792"/>
    <w:rsid w:val="00086A2D"/>
    <w:rsid w:val="00087F93"/>
    <w:rsid w:val="0009003D"/>
    <w:rsid w:val="000922BF"/>
    <w:rsid w:val="0009239A"/>
    <w:rsid w:val="000928B0"/>
    <w:rsid w:val="0009319F"/>
    <w:rsid w:val="0009348A"/>
    <w:rsid w:val="00094067"/>
    <w:rsid w:val="00096223"/>
    <w:rsid w:val="000964E6"/>
    <w:rsid w:val="00097097"/>
    <w:rsid w:val="00097305"/>
    <w:rsid w:val="000A116C"/>
    <w:rsid w:val="000A24CF"/>
    <w:rsid w:val="000A2CD6"/>
    <w:rsid w:val="000A2EED"/>
    <w:rsid w:val="000A36D2"/>
    <w:rsid w:val="000A464E"/>
    <w:rsid w:val="000A5AF3"/>
    <w:rsid w:val="000A6C78"/>
    <w:rsid w:val="000A7579"/>
    <w:rsid w:val="000B0A70"/>
    <w:rsid w:val="000B0C55"/>
    <w:rsid w:val="000B137B"/>
    <w:rsid w:val="000B3CE3"/>
    <w:rsid w:val="000B4006"/>
    <w:rsid w:val="000B4C3D"/>
    <w:rsid w:val="000B5165"/>
    <w:rsid w:val="000B52E1"/>
    <w:rsid w:val="000B628E"/>
    <w:rsid w:val="000B65A1"/>
    <w:rsid w:val="000B6760"/>
    <w:rsid w:val="000B71A8"/>
    <w:rsid w:val="000C2CCC"/>
    <w:rsid w:val="000C4721"/>
    <w:rsid w:val="000C4E3D"/>
    <w:rsid w:val="000C579A"/>
    <w:rsid w:val="000C5819"/>
    <w:rsid w:val="000C7816"/>
    <w:rsid w:val="000D0D08"/>
    <w:rsid w:val="000D189E"/>
    <w:rsid w:val="000D2FA5"/>
    <w:rsid w:val="000D6710"/>
    <w:rsid w:val="000D6CC3"/>
    <w:rsid w:val="000D7A17"/>
    <w:rsid w:val="000D7A1A"/>
    <w:rsid w:val="000E07F1"/>
    <w:rsid w:val="000E0B1F"/>
    <w:rsid w:val="000E0B67"/>
    <w:rsid w:val="000E1059"/>
    <w:rsid w:val="000E1677"/>
    <w:rsid w:val="000E282B"/>
    <w:rsid w:val="000E34A8"/>
    <w:rsid w:val="000E418C"/>
    <w:rsid w:val="000E5681"/>
    <w:rsid w:val="000E5A41"/>
    <w:rsid w:val="000E5F74"/>
    <w:rsid w:val="000E6FE0"/>
    <w:rsid w:val="000E706B"/>
    <w:rsid w:val="000E759B"/>
    <w:rsid w:val="000F02A7"/>
    <w:rsid w:val="000F0506"/>
    <w:rsid w:val="000F092D"/>
    <w:rsid w:val="000F0B2E"/>
    <w:rsid w:val="000F0EC5"/>
    <w:rsid w:val="000F2237"/>
    <w:rsid w:val="000F23D7"/>
    <w:rsid w:val="000F3636"/>
    <w:rsid w:val="000F4D2C"/>
    <w:rsid w:val="000F65E6"/>
    <w:rsid w:val="000F7F80"/>
    <w:rsid w:val="00100BEF"/>
    <w:rsid w:val="00100DC4"/>
    <w:rsid w:val="00102492"/>
    <w:rsid w:val="00103AB1"/>
    <w:rsid w:val="00104D92"/>
    <w:rsid w:val="001056DE"/>
    <w:rsid w:val="00110963"/>
    <w:rsid w:val="00110ADE"/>
    <w:rsid w:val="00111E71"/>
    <w:rsid w:val="00113741"/>
    <w:rsid w:val="00113DF1"/>
    <w:rsid w:val="00115106"/>
    <w:rsid w:val="0011606A"/>
    <w:rsid w:val="001167DE"/>
    <w:rsid w:val="0011742D"/>
    <w:rsid w:val="00121875"/>
    <w:rsid w:val="00122E8B"/>
    <w:rsid w:val="001234F4"/>
    <w:rsid w:val="001236E2"/>
    <w:rsid w:val="00123ACF"/>
    <w:rsid w:val="0012476E"/>
    <w:rsid w:val="00124A68"/>
    <w:rsid w:val="00124D38"/>
    <w:rsid w:val="0012552D"/>
    <w:rsid w:val="0012555F"/>
    <w:rsid w:val="00125964"/>
    <w:rsid w:val="00125DC5"/>
    <w:rsid w:val="00131083"/>
    <w:rsid w:val="001312DF"/>
    <w:rsid w:val="00132633"/>
    <w:rsid w:val="00132ABD"/>
    <w:rsid w:val="00132ABE"/>
    <w:rsid w:val="0013514B"/>
    <w:rsid w:val="00140E19"/>
    <w:rsid w:val="00141322"/>
    <w:rsid w:val="001414B1"/>
    <w:rsid w:val="00141769"/>
    <w:rsid w:val="00142CE6"/>
    <w:rsid w:val="00143875"/>
    <w:rsid w:val="001441F3"/>
    <w:rsid w:val="00145389"/>
    <w:rsid w:val="001454BB"/>
    <w:rsid w:val="0014783F"/>
    <w:rsid w:val="00150480"/>
    <w:rsid w:val="001508B2"/>
    <w:rsid w:val="00150E60"/>
    <w:rsid w:val="001511C3"/>
    <w:rsid w:val="001527F5"/>
    <w:rsid w:val="00153068"/>
    <w:rsid w:val="00153575"/>
    <w:rsid w:val="00153B17"/>
    <w:rsid w:val="00153D09"/>
    <w:rsid w:val="001550E7"/>
    <w:rsid w:val="00156D33"/>
    <w:rsid w:val="00160629"/>
    <w:rsid w:val="00160BCA"/>
    <w:rsid w:val="00162192"/>
    <w:rsid w:val="00162FFB"/>
    <w:rsid w:val="0016366D"/>
    <w:rsid w:val="00163B01"/>
    <w:rsid w:val="00163D3B"/>
    <w:rsid w:val="00165348"/>
    <w:rsid w:val="001661E4"/>
    <w:rsid w:val="00166615"/>
    <w:rsid w:val="00166AC1"/>
    <w:rsid w:val="001672F4"/>
    <w:rsid w:val="001676F7"/>
    <w:rsid w:val="00167DE8"/>
    <w:rsid w:val="001709F8"/>
    <w:rsid w:val="0017105A"/>
    <w:rsid w:val="0017343E"/>
    <w:rsid w:val="00174D32"/>
    <w:rsid w:val="00174ECA"/>
    <w:rsid w:val="001761C6"/>
    <w:rsid w:val="001766AC"/>
    <w:rsid w:val="001779A4"/>
    <w:rsid w:val="0018225E"/>
    <w:rsid w:val="001829CF"/>
    <w:rsid w:val="00184C89"/>
    <w:rsid w:val="00184EE0"/>
    <w:rsid w:val="001862ED"/>
    <w:rsid w:val="00187C90"/>
    <w:rsid w:val="00191216"/>
    <w:rsid w:val="00191F38"/>
    <w:rsid w:val="001922F4"/>
    <w:rsid w:val="00194DFF"/>
    <w:rsid w:val="00194FD1"/>
    <w:rsid w:val="00195C14"/>
    <w:rsid w:val="001A0ED7"/>
    <w:rsid w:val="001A2D28"/>
    <w:rsid w:val="001A2D35"/>
    <w:rsid w:val="001A2F4C"/>
    <w:rsid w:val="001A3797"/>
    <w:rsid w:val="001A5B1D"/>
    <w:rsid w:val="001A6A6A"/>
    <w:rsid w:val="001B04C6"/>
    <w:rsid w:val="001B1483"/>
    <w:rsid w:val="001B24F7"/>
    <w:rsid w:val="001B261C"/>
    <w:rsid w:val="001B30BD"/>
    <w:rsid w:val="001B4655"/>
    <w:rsid w:val="001B5DAC"/>
    <w:rsid w:val="001B6241"/>
    <w:rsid w:val="001C053B"/>
    <w:rsid w:val="001C14A3"/>
    <w:rsid w:val="001C1825"/>
    <w:rsid w:val="001C1967"/>
    <w:rsid w:val="001C2C15"/>
    <w:rsid w:val="001C2DD7"/>
    <w:rsid w:val="001C361C"/>
    <w:rsid w:val="001C4233"/>
    <w:rsid w:val="001C5F9B"/>
    <w:rsid w:val="001C691F"/>
    <w:rsid w:val="001D01D8"/>
    <w:rsid w:val="001D05EC"/>
    <w:rsid w:val="001D09F6"/>
    <w:rsid w:val="001D0BD1"/>
    <w:rsid w:val="001D104D"/>
    <w:rsid w:val="001D1403"/>
    <w:rsid w:val="001D1411"/>
    <w:rsid w:val="001D2009"/>
    <w:rsid w:val="001D3478"/>
    <w:rsid w:val="001D36E3"/>
    <w:rsid w:val="001D6E83"/>
    <w:rsid w:val="001D7A6A"/>
    <w:rsid w:val="001D7B3C"/>
    <w:rsid w:val="001E0169"/>
    <w:rsid w:val="001E0209"/>
    <w:rsid w:val="001E39D8"/>
    <w:rsid w:val="001E3EEC"/>
    <w:rsid w:val="001E4E0A"/>
    <w:rsid w:val="001E51D5"/>
    <w:rsid w:val="001E5A99"/>
    <w:rsid w:val="001E6305"/>
    <w:rsid w:val="001E73B0"/>
    <w:rsid w:val="001E7891"/>
    <w:rsid w:val="001E7947"/>
    <w:rsid w:val="001F159D"/>
    <w:rsid w:val="001F1B9C"/>
    <w:rsid w:val="001F1FA1"/>
    <w:rsid w:val="001F230D"/>
    <w:rsid w:val="001F716F"/>
    <w:rsid w:val="001F71C5"/>
    <w:rsid w:val="001F7708"/>
    <w:rsid w:val="0020052E"/>
    <w:rsid w:val="00200CF9"/>
    <w:rsid w:val="002027FB"/>
    <w:rsid w:val="0020280A"/>
    <w:rsid w:val="002037D5"/>
    <w:rsid w:val="00203E4F"/>
    <w:rsid w:val="002046FF"/>
    <w:rsid w:val="00204C54"/>
    <w:rsid w:val="00207511"/>
    <w:rsid w:val="00207944"/>
    <w:rsid w:val="00207C69"/>
    <w:rsid w:val="00207D7A"/>
    <w:rsid w:val="00210BB2"/>
    <w:rsid w:val="002116C0"/>
    <w:rsid w:val="00211EF5"/>
    <w:rsid w:val="00213038"/>
    <w:rsid w:val="00214B2B"/>
    <w:rsid w:val="0021603A"/>
    <w:rsid w:val="00216A90"/>
    <w:rsid w:val="00216D4B"/>
    <w:rsid w:val="00216FE1"/>
    <w:rsid w:val="00217877"/>
    <w:rsid w:val="00217E5C"/>
    <w:rsid w:val="0022363D"/>
    <w:rsid w:val="0022365C"/>
    <w:rsid w:val="00223F40"/>
    <w:rsid w:val="0022412C"/>
    <w:rsid w:val="00225A5D"/>
    <w:rsid w:val="00225BC8"/>
    <w:rsid w:val="002261BB"/>
    <w:rsid w:val="00227362"/>
    <w:rsid w:val="00227908"/>
    <w:rsid w:val="00227E33"/>
    <w:rsid w:val="00234DE9"/>
    <w:rsid w:val="00235A5F"/>
    <w:rsid w:val="00235AB4"/>
    <w:rsid w:val="002362D0"/>
    <w:rsid w:val="00236CF0"/>
    <w:rsid w:val="00237218"/>
    <w:rsid w:val="00237824"/>
    <w:rsid w:val="002379C8"/>
    <w:rsid w:val="00237FA6"/>
    <w:rsid w:val="00240180"/>
    <w:rsid w:val="002408A5"/>
    <w:rsid w:val="00240B0A"/>
    <w:rsid w:val="00241894"/>
    <w:rsid w:val="00241911"/>
    <w:rsid w:val="00241AF2"/>
    <w:rsid w:val="00242E97"/>
    <w:rsid w:val="002431B3"/>
    <w:rsid w:val="00244637"/>
    <w:rsid w:val="00244AA9"/>
    <w:rsid w:val="00244B8F"/>
    <w:rsid w:val="0024527E"/>
    <w:rsid w:val="00245C0D"/>
    <w:rsid w:val="002463D9"/>
    <w:rsid w:val="002466D2"/>
    <w:rsid w:val="00246AC6"/>
    <w:rsid w:val="00247128"/>
    <w:rsid w:val="002505FF"/>
    <w:rsid w:val="00250690"/>
    <w:rsid w:val="00251A79"/>
    <w:rsid w:val="00251C63"/>
    <w:rsid w:val="002522F6"/>
    <w:rsid w:val="002527BF"/>
    <w:rsid w:val="002534D4"/>
    <w:rsid w:val="0025354A"/>
    <w:rsid w:val="00253564"/>
    <w:rsid w:val="00253A56"/>
    <w:rsid w:val="00253C6A"/>
    <w:rsid w:val="00254075"/>
    <w:rsid w:val="00254338"/>
    <w:rsid w:val="002544DB"/>
    <w:rsid w:val="00254923"/>
    <w:rsid w:val="00254C68"/>
    <w:rsid w:val="00255BEA"/>
    <w:rsid w:val="0025606D"/>
    <w:rsid w:val="00256ADB"/>
    <w:rsid w:val="0026150A"/>
    <w:rsid w:val="00262BF4"/>
    <w:rsid w:val="00265DCB"/>
    <w:rsid w:val="002666ED"/>
    <w:rsid w:val="002668DC"/>
    <w:rsid w:val="002670C6"/>
    <w:rsid w:val="00267AD5"/>
    <w:rsid w:val="002710BC"/>
    <w:rsid w:val="00275B86"/>
    <w:rsid w:val="00275BEB"/>
    <w:rsid w:val="00275E28"/>
    <w:rsid w:val="0027788B"/>
    <w:rsid w:val="0028065B"/>
    <w:rsid w:val="00281306"/>
    <w:rsid w:val="002819CD"/>
    <w:rsid w:val="0028234F"/>
    <w:rsid w:val="002830A8"/>
    <w:rsid w:val="00283532"/>
    <w:rsid w:val="00283789"/>
    <w:rsid w:val="00287BB6"/>
    <w:rsid w:val="00290847"/>
    <w:rsid w:val="0029188E"/>
    <w:rsid w:val="002918A9"/>
    <w:rsid w:val="002930F9"/>
    <w:rsid w:val="00293FAA"/>
    <w:rsid w:val="002945B5"/>
    <w:rsid w:val="00294CC9"/>
    <w:rsid w:val="00294DEF"/>
    <w:rsid w:val="00294E9C"/>
    <w:rsid w:val="00295C17"/>
    <w:rsid w:val="00297662"/>
    <w:rsid w:val="002A0F00"/>
    <w:rsid w:val="002A1449"/>
    <w:rsid w:val="002A1823"/>
    <w:rsid w:val="002A2DAA"/>
    <w:rsid w:val="002A314C"/>
    <w:rsid w:val="002A3D01"/>
    <w:rsid w:val="002A402C"/>
    <w:rsid w:val="002A4033"/>
    <w:rsid w:val="002A46ED"/>
    <w:rsid w:val="002A49E5"/>
    <w:rsid w:val="002A6C3E"/>
    <w:rsid w:val="002A6F2E"/>
    <w:rsid w:val="002A77C4"/>
    <w:rsid w:val="002A7E3F"/>
    <w:rsid w:val="002B01E8"/>
    <w:rsid w:val="002B1CCD"/>
    <w:rsid w:val="002B50E5"/>
    <w:rsid w:val="002B5398"/>
    <w:rsid w:val="002B6EDA"/>
    <w:rsid w:val="002C0184"/>
    <w:rsid w:val="002C04C1"/>
    <w:rsid w:val="002C062D"/>
    <w:rsid w:val="002C1538"/>
    <w:rsid w:val="002C1A41"/>
    <w:rsid w:val="002C2BA1"/>
    <w:rsid w:val="002C339E"/>
    <w:rsid w:val="002C35C9"/>
    <w:rsid w:val="002C51C3"/>
    <w:rsid w:val="002C7B11"/>
    <w:rsid w:val="002C7F47"/>
    <w:rsid w:val="002D0475"/>
    <w:rsid w:val="002D1B0B"/>
    <w:rsid w:val="002D389C"/>
    <w:rsid w:val="002D4584"/>
    <w:rsid w:val="002D5E5B"/>
    <w:rsid w:val="002D7DB8"/>
    <w:rsid w:val="002E14E3"/>
    <w:rsid w:val="002E2168"/>
    <w:rsid w:val="002E2D8B"/>
    <w:rsid w:val="002E44A6"/>
    <w:rsid w:val="002E5A3B"/>
    <w:rsid w:val="002E648F"/>
    <w:rsid w:val="002E6D57"/>
    <w:rsid w:val="002E6FF2"/>
    <w:rsid w:val="002E7394"/>
    <w:rsid w:val="002F1A59"/>
    <w:rsid w:val="002F2991"/>
    <w:rsid w:val="002F35B8"/>
    <w:rsid w:val="002F4EB4"/>
    <w:rsid w:val="002F519C"/>
    <w:rsid w:val="00300015"/>
    <w:rsid w:val="0030004C"/>
    <w:rsid w:val="0030021A"/>
    <w:rsid w:val="00300FF5"/>
    <w:rsid w:val="003010F9"/>
    <w:rsid w:val="00301911"/>
    <w:rsid w:val="00303580"/>
    <w:rsid w:val="00303633"/>
    <w:rsid w:val="003062DC"/>
    <w:rsid w:val="00310B86"/>
    <w:rsid w:val="00312ACD"/>
    <w:rsid w:val="00312B05"/>
    <w:rsid w:val="003132E9"/>
    <w:rsid w:val="003139E0"/>
    <w:rsid w:val="00315488"/>
    <w:rsid w:val="003154A2"/>
    <w:rsid w:val="00316211"/>
    <w:rsid w:val="003162AE"/>
    <w:rsid w:val="00317461"/>
    <w:rsid w:val="00317ED7"/>
    <w:rsid w:val="00320443"/>
    <w:rsid w:val="0032047C"/>
    <w:rsid w:val="00321B92"/>
    <w:rsid w:val="003232BC"/>
    <w:rsid w:val="0032472F"/>
    <w:rsid w:val="003255C9"/>
    <w:rsid w:val="00325B33"/>
    <w:rsid w:val="00326122"/>
    <w:rsid w:val="00330B19"/>
    <w:rsid w:val="00330C0F"/>
    <w:rsid w:val="003325FB"/>
    <w:rsid w:val="0033286C"/>
    <w:rsid w:val="003330F0"/>
    <w:rsid w:val="00334289"/>
    <w:rsid w:val="003354F8"/>
    <w:rsid w:val="00336739"/>
    <w:rsid w:val="003368C2"/>
    <w:rsid w:val="00336BE2"/>
    <w:rsid w:val="00337BCB"/>
    <w:rsid w:val="00341FC2"/>
    <w:rsid w:val="0034304C"/>
    <w:rsid w:val="00343E75"/>
    <w:rsid w:val="003446D2"/>
    <w:rsid w:val="003453A8"/>
    <w:rsid w:val="00345E32"/>
    <w:rsid w:val="00346B82"/>
    <w:rsid w:val="003470B6"/>
    <w:rsid w:val="00347C74"/>
    <w:rsid w:val="00347CDF"/>
    <w:rsid w:val="0035039F"/>
    <w:rsid w:val="00350862"/>
    <w:rsid w:val="003534C3"/>
    <w:rsid w:val="003536A8"/>
    <w:rsid w:val="00353BBF"/>
    <w:rsid w:val="00353F38"/>
    <w:rsid w:val="00353FDD"/>
    <w:rsid w:val="0035402D"/>
    <w:rsid w:val="00355FBE"/>
    <w:rsid w:val="00357DA1"/>
    <w:rsid w:val="00357EBE"/>
    <w:rsid w:val="00360213"/>
    <w:rsid w:val="00360497"/>
    <w:rsid w:val="00361F38"/>
    <w:rsid w:val="00362003"/>
    <w:rsid w:val="00363436"/>
    <w:rsid w:val="0036371D"/>
    <w:rsid w:val="00364161"/>
    <w:rsid w:val="00364278"/>
    <w:rsid w:val="00365292"/>
    <w:rsid w:val="00366AFE"/>
    <w:rsid w:val="0037068C"/>
    <w:rsid w:val="00370B81"/>
    <w:rsid w:val="00371C57"/>
    <w:rsid w:val="00376123"/>
    <w:rsid w:val="0037631C"/>
    <w:rsid w:val="00377596"/>
    <w:rsid w:val="003801A2"/>
    <w:rsid w:val="003808F8"/>
    <w:rsid w:val="00380B73"/>
    <w:rsid w:val="003816B3"/>
    <w:rsid w:val="00382639"/>
    <w:rsid w:val="003832CF"/>
    <w:rsid w:val="0038464B"/>
    <w:rsid w:val="003848F6"/>
    <w:rsid w:val="00385DAF"/>
    <w:rsid w:val="00385E51"/>
    <w:rsid w:val="00386645"/>
    <w:rsid w:val="003905C9"/>
    <w:rsid w:val="00391EF7"/>
    <w:rsid w:val="003922B4"/>
    <w:rsid w:val="003937CE"/>
    <w:rsid w:val="00394691"/>
    <w:rsid w:val="00394860"/>
    <w:rsid w:val="00394A9D"/>
    <w:rsid w:val="00395781"/>
    <w:rsid w:val="00397013"/>
    <w:rsid w:val="003A00BD"/>
    <w:rsid w:val="003A31D7"/>
    <w:rsid w:val="003A467D"/>
    <w:rsid w:val="003A6E98"/>
    <w:rsid w:val="003A7063"/>
    <w:rsid w:val="003A786D"/>
    <w:rsid w:val="003B0F7E"/>
    <w:rsid w:val="003B10DD"/>
    <w:rsid w:val="003B1454"/>
    <w:rsid w:val="003B3CAF"/>
    <w:rsid w:val="003B4185"/>
    <w:rsid w:val="003B4858"/>
    <w:rsid w:val="003B4EF2"/>
    <w:rsid w:val="003B5466"/>
    <w:rsid w:val="003B70C8"/>
    <w:rsid w:val="003B72CD"/>
    <w:rsid w:val="003C1FF5"/>
    <w:rsid w:val="003C314D"/>
    <w:rsid w:val="003C33A3"/>
    <w:rsid w:val="003C36AD"/>
    <w:rsid w:val="003C4F9E"/>
    <w:rsid w:val="003C561B"/>
    <w:rsid w:val="003C65DE"/>
    <w:rsid w:val="003D0098"/>
    <w:rsid w:val="003D45A4"/>
    <w:rsid w:val="003D4D35"/>
    <w:rsid w:val="003D4F60"/>
    <w:rsid w:val="003D57EC"/>
    <w:rsid w:val="003D5A78"/>
    <w:rsid w:val="003D5F68"/>
    <w:rsid w:val="003D6FA0"/>
    <w:rsid w:val="003E218A"/>
    <w:rsid w:val="003E2567"/>
    <w:rsid w:val="003E264A"/>
    <w:rsid w:val="003E2BB8"/>
    <w:rsid w:val="003E31AE"/>
    <w:rsid w:val="003E57C0"/>
    <w:rsid w:val="003E7F74"/>
    <w:rsid w:val="003F0182"/>
    <w:rsid w:val="003F0252"/>
    <w:rsid w:val="003F029A"/>
    <w:rsid w:val="003F030E"/>
    <w:rsid w:val="003F1579"/>
    <w:rsid w:val="003F168D"/>
    <w:rsid w:val="003F1995"/>
    <w:rsid w:val="003F67DC"/>
    <w:rsid w:val="003F7BF5"/>
    <w:rsid w:val="00400C21"/>
    <w:rsid w:val="0040101A"/>
    <w:rsid w:val="00401612"/>
    <w:rsid w:val="004032D8"/>
    <w:rsid w:val="004048FA"/>
    <w:rsid w:val="004049A1"/>
    <w:rsid w:val="00405606"/>
    <w:rsid w:val="004070B9"/>
    <w:rsid w:val="00407B4A"/>
    <w:rsid w:val="00410BF8"/>
    <w:rsid w:val="00411B2B"/>
    <w:rsid w:val="00412EB1"/>
    <w:rsid w:val="004131AF"/>
    <w:rsid w:val="00413DAE"/>
    <w:rsid w:val="0041544F"/>
    <w:rsid w:val="00416BEE"/>
    <w:rsid w:val="0041733D"/>
    <w:rsid w:val="00417564"/>
    <w:rsid w:val="00417579"/>
    <w:rsid w:val="00417864"/>
    <w:rsid w:val="00417889"/>
    <w:rsid w:val="00417AD4"/>
    <w:rsid w:val="0042291A"/>
    <w:rsid w:val="0042304D"/>
    <w:rsid w:val="004235E5"/>
    <w:rsid w:val="00423A3B"/>
    <w:rsid w:val="00423E0B"/>
    <w:rsid w:val="00424C84"/>
    <w:rsid w:val="004256A8"/>
    <w:rsid w:val="00426629"/>
    <w:rsid w:val="00426EAA"/>
    <w:rsid w:val="0042764F"/>
    <w:rsid w:val="00430173"/>
    <w:rsid w:val="00430433"/>
    <w:rsid w:val="00430458"/>
    <w:rsid w:val="00430F74"/>
    <w:rsid w:val="0043231D"/>
    <w:rsid w:val="004344A8"/>
    <w:rsid w:val="00434ACC"/>
    <w:rsid w:val="00434E3F"/>
    <w:rsid w:val="00434E76"/>
    <w:rsid w:val="0043564D"/>
    <w:rsid w:val="00436665"/>
    <w:rsid w:val="00436A35"/>
    <w:rsid w:val="00436A9A"/>
    <w:rsid w:val="00437026"/>
    <w:rsid w:val="0043770C"/>
    <w:rsid w:val="00437E1E"/>
    <w:rsid w:val="00440982"/>
    <w:rsid w:val="00441846"/>
    <w:rsid w:val="00441FC6"/>
    <w:rsid w:val="004428E2"/>
    <w:rsid w:val="00443B14"/>
    <w:rsid w:val="00444FB4"/>
    <w:rsid w:val="00445107"/>
    <w:rsid w:val="00445C53"/>
    <w:rsid w:val="004462F3"/>
    <w:rsid w:val="00446429"/>
    <w:rsid w:val="0045058E"/>
    <w:rsid w:val="00450AAB"/>
    <w:rsid w:val="00450B3F"/>
    <w:rsid w:val="00450E6B"/>
    <w:rsid w:val="00452098"/>
    <w:rsid w:val="0045435D"/>
    <w:rsid w:val="00454BEB"/>
    <w:rsid w:val="00455320"/>
    <w:rsid w:val="004558A5"/>
    <w:rsid w:val="004559DB"/>
    <w:rsid w:val="004607BB"/>
    <w:rsid w:val="0046089D"/>
    <w:rsid w:val="00460E31"/>
    <w:rsid w:val="00460E56"/>
    <w:rsid w:val="004613E5"/>
    <w:rsid w:val="0046317D"/>
    <w:rsid w:val="004639D0"/>
    <w:rsid w:val="00463F33"/>
    <w:rsid w:val="00464BEA"/>
    <w:rsid w:val="00465773"/>
    <w:rsid w:val="00466E89"/>
    <w:rsid w:val="00467B15"/>
    <w:rsid w:val="00467DBB"/>
    <w:rsid w:val="00471763"/>
    <w:rsid w:val="0047240A"/>
    <w:rsid w:val="0047314D"/>
    <w:rsid w:val="00473364"/>
    <w:rsid w:val="00473B81"/>
    <w:rsid w:val="00473F74"/>
    <w:rsid w:val="0047407C"/>
    <w:rsid w:val="00474203"/>
    <w:rsid w:val="00476640"/>
    <w:rsid w:val="00476F9F"/>
    <w:rsid w:val="0047743B"/>
    <w:rsid w:val="00477F53"/>
    <w:rsid w:val="004806C7"/>
    <w:rsid w:val="00480E69"/>
    <w:rsid w:val="00481618"/>
    <w:rsid w:val="00481877"/>
    <w:rsid w:val="00482346"/>
    <w:rsid w:val="00485FAF"/>
    <w:rsid w:val="00485FD6"/>
    <w:rsid w:val="0048731D"/>
    <w:rsid w:val="00487C48"/>
    <w:rsid w:val="00491338"/>
    <w:rsid w:val="00492FEE"/>
    <w:rsid w:val="00493378"/>
    <w:rsid w:val="004964AB"/>
    <w:rsid w:val="004968F4"/>
    <w:rsid w:val="004973A1"/>
    <w:rsid w:val="004A0857"/>
    <w:rsid w:val="004A19C0"/>
    <w:rsid w:val="004A28C8"/>
    <w:rsid w:val="004A3CCF"/>
    <w:rsid w:val="004A51A1"/>
    <w:rsid w:val="004A65C9"/>
    <w:rsid w:val="004A69B1"/>
    <w:rsid w:val="004A77C4"/>
    <w:rsid w:val="004B0319"/>
    <w:rsid w:val="004B0648"/>
    <w:rsid w:val="004B0849"/>
    <w:rsid w:val="004B24D2"/>
    <w:rsid w:val="004B4754"/>
    <w:rsid w:val="004B7B0B"/>
    <w:rsid w:val="004C11AB"/>
    <w:rsid w:val="004C1CD0"/>
    <w:rsid w:val="004C3743"/>
    <w:rsid w:val="004C3AFB"/>
    <w:rsid w:val="004C49E2"/>
    <w:rsid w:val="004C6757"/>
    <w:rsid w:val="004C6DDF"/>
    <w:rsid w:val="004C7546"/>
    <w:rsid w:val="004C7AD2"/>
    <w:rsid w:val="004C7BD3"/>
    <w:rsid w:val="004D0150"/>
    <w:rsid w:val="004D036F"/>
    <w:rsid w:val="004D1E31"/>
    <w:rsid w:val="004D3675"/>
    <w:rsid w:val="004D5588"/>
    <w:rsid w:val="004D5860"/>
    <w:rsid w:val="004D662A"/>
    <w:rsid w:val="004D6E2C"/>
    <w:rsid w:val="004E1266"/>
    <w:rsid w:val="004E1786"/>
    <w:rsid w:val="004E1D83"/>
    <w:rsid w:val="004E214F"/>
    <w:rsid w:val="004E25E4"/>
    <w:rsid w:val="004E317D"/>
    <w:rsid w:val="004E558E"/>
    <w:rsid w:val="004E64FF"/>
    <w:rsid w:val="004E7828"/>
    <w:rsid w:val="004F0745"/>
    <w:rsid w:val="004F10B7"/>
    <w:rsid w:val="004F2198"/>
    <w:rsid w:val="004F243A"/>
    <w:rsid w:val="004F3AE5"/>
    <w:rsid w:val="004F3ED5"/>
    <w:rsid w:val="004F4020"/>
    <w:rsid w:val="004F56FA"/>
    <w:rsid w:val="004F7A24"/>
    <w:rsid w:val="00502460"/>
    <w:rsid w:val="00502AE6"/>
    <w:rsid w:val="00502D05"/>
    <w:rsid w:val="005035CC"/>
    <w:rsid w:val="00503DF5"/>
    <w:rsid w:val="00504554"/>
    <w:rsid w:val="00504AB6"/>
    <w:rsid w:val="00506AD5"/>
    <w:rsid w:val="00506F33"/>
    <w:rsid w:val="00507DAC"/>
    <w:rsid w:val="00510176"/>
    <w:rsid w:val="005110DD"/>
    <w:rsid w:val="005124C4"/>
    <w:rsid w:val="005129E9"/>
    <w:rsid w:val="00515426"/>
    <w:rsid w:val="005155D1"/>
    <w:rsid w:val="00515912"/>
    <w:rsid w:val="00515A4F"/>
    <w:rsid w:val="00515B0F"/>
    <w:rsid w:val="005167E4"/>
    <w:rsid w:val="00516E69"/>
    <w:rsid w:val="0052091D"/>
    <w:rsid w:val="005229CA"/>
    <w:rsid w:val="00522C7B"/>
    <w:rsid w:val="00523AFD"/>
    <w:rsid w:val="00523EA7"/>
    <w:rsid w:val="0052486F"/>
    <w:rsid w:val="005265F1"/>
    <w:rsid w:val="00526D6B"/>
    <w:rsid w:val="00526ED5"/>
    <w:rsid w:val="00527C7C"/>
    <w:rsid w:val="00531493"/>
    <w:rsid w:val="00532424"/>
    <w:rsid w:val="005332C5"/>
    <w:rsid w:val="0053403E"/>
    <w:rsid w:val="005345D8"/>
    <w:rsid w:val="00536452"/>
    <w:rsid w:val="0053645E"/>
    <w:rsid w:val="00536E27"/>
    <w:rsid w:val="00541990"/>
    <w:rsid w:val="00542999"/>
    <w:rsid w:val="00542E6D"/>
    <w:rsid w:val="0054302C"/>
    <w:rsid w:val="0054370E"/>
    <w:rsid w:val="00544787"/>
    <w:rsid w:val="005452E9"/>
    <w:rsid w:val="00545565"/>
    <w:rsid w:val="00547FF4"/>
    <w:rsid w:val="00551C46"/>
    <w:rsid w:val="00551E50"/>
    <w:rsid w:val="005523B8"/>
    <w:rsid w:val="00554886"/>
    <w:rsid w:val="00554F83"/>
    <w:rsid w:val="005551E7"/>
    <w:rsid w:val="005555D7"/>
    <w:rsid w:val="00555B26"/>
    <w:rsid w:val="00556382"/>
    <w:rsid w:val="00556CDD"/>
    <w:rsid w:val="00557B25"/>
    <w:rsid w:val="00561EFD"/>
    <w:rsid w:val="00562C9A"/>
    <w:rsid w:val="00562F7C"/>
    <w:rsid w:val="005631DA"/>
    <w:rsid w:val="005631FC"/>
    <w:rsid w:val="005632CD"/>
    <w:rsid w:val="00563BCA"/>
    <w:rsid w:val="00564883"/>
    <w:rsid w:val="00566CBE"/>
    <w:rsid w:val="00566D14"/>
    <w:rsid w:val="00567240"/>
    <w:rsid w:val="00570BFE"/>
    <w:rsid w:val="00571454"/>
    <w:rsid w:val="005717D9"/>
    <w:rsid w:val="00574639"/>
    <w:rsid w:val="00575DB5"/>
    <w:rsid w:val="00577CCC"/>
    <w:rsid w:val="00577CD1"/>
    <w:rsid w:val="00580927"/>
    <w:rsid w:val="0058200B"/>
    <w:rsid w:val="00582640"/>
    <w:rsid w:val="00584976"/>
    <w:rsid w:val="005851D6"/>
    <w:rsid w:val="00585674"/>
    <w:rsid w:val="005859AF"/>
    <w:rsid w:val="00586095"/>
    <w:rsid w:val="0059091F"/>
    <w:rsid w:val="00591622"/>
    <w:rsid w:val="005920BC"/>
    <w:rsid w:val="00592836"/>
    <w:rsid w:val="00593587"/>
    <w:rsid w:val="0059499F"/>
    <w:rsid w:val="00595830"/>
    <w:rsid w:val="0059599F"/>
    <w:rsid w:val="005960E0"/>
    <w:rsid w:val="005962FE"/>
    <w:rsid w:val="005964CA"/>
    <w:rsid w:val="00597082"/>
    <w:rsid w:val="0059772A"/>
    <w:rsid w:val="005A099C"/>
    <w:rsid w:val="005A280E"/>
    <w:rsid w:val="005A29C8"/>
    <w:rsid w:val="005A3991"/>
    <w:rsid w:val="005A471A"/>
    <w:rsid w:val="005A4FE2"/>
    <w:rsid w:val="005A51B1"/>
    <w:rsid w:val="005A6205"/>
    <w:rsid w:val="005A67EF"/>
    <w:rsid w:val="005B16C8"/>
    <w:rsid w:val="005B192D"/>
    <w:rsid w:val="005B496E"/>
    <w:rsid w:val="005B688F"/>
    <w:rsid w:val="005B69C2"/>
    <w:rsid w:val="005B7A48"/>
    <w:rsid w:val="005C005E"/>
    <w:rsid w:val="005C0890"/>
    <w:rsid w:val="005C2FCC"/>
    <w:rsid w:val="005C4C61"/>
    <w:rsid w:val="005C53B1"/>
    <w:rsid w:val="005C5FB0"/>
    <w:rsid w:val="005D1A0E"/>
    <w:rsid w:val="005D1BB3"/>
    <w:rsid w:val="005D2108"/>
    <w:rsid w:val="005D2DBE"/>
    <w:rsid w:val="005D3CBB"/>
    <w:rsid w:val="005D49BA"/>
    <w:rsid w:val="005D4DAC"/>
    <w:rsid w:val="005D4F72"/>
    <w:rsid w:val="005D5B62"/>
    <w:rsid w:val="005D6889"/>
    <w:rsid w:val="005E0776"/>
    <w:rsid w:val="005E097C"/>
    <w:rsid w:val="005E0B66"/>
    <w:rsid w:val="005E22F4"/>
    <w:rsid w:val="005E27D5"/>
    <w:rsid w:val="005E2D41"/>
    <w:rsid w:val="005E2F47"/>
    <w:rsid w:val="005E2FA0"/>
    <w:rsid w:val="005E353E"/>
    <w:rsid w:val="005E5780"/>
    <w:rsid w:val="005E5FED"/>
    <w:rsid w:val="005E60DC"/>
    <w:rsid w:val="005E6429"/>
    <w:rsid w:val="005E65F4"/>
    <w:rsid w:val="005E7B90"/>
    <w:rsid w:val="005F0AA8"/>
    <w:rsid w:val="005F3710"/>
    <w:rsid w:val="005F449F"/>
    <w:rsid w:val="005F47D8"/>
    <w:rsid w:val="005F5883"/>
    <w:rsid w:val="005F647D"/>
    <w:rsid w:val="005F6D59"/>
    <w:rsid w:val="006034B1"/>
    <w:rsid w:val="00603FF5"/>
    <w:rsid w:val="0060464C"/>
    <w:rsid w:val="00606E70"/>
    <w:rsid w:val="006075DC"/>
    <w:rsid w:val="00610A1A"/>
    <w:rsid w:val="006126F4"/>
    <w:rsid w:val="00615300"/>
    <w:rsid w:val="006167CE"/>
    <w:rsid w:val="00616882"/>
    <w:rsid w:val="00616E10"/>
    <w:rsid w:val="00617953"/>
    <w:rsid w:val="00617D8A"/>
    <w:rsid w:val="00621CAB"/>
    <w:rsid w:val="006222AB"/>
    <w:rsid w:val="00622A5B"/>
    <w:rsid w:val="00623A41"/>
    <w:rsid w:val="00624840"/>
    <w:rsid w:val="00624BD0"/>
    <w:rsid w:val="006251A7"/>
    <w:rsid w:val="006266D3"/>
    <w:rsid w:val="00626CE3"/>
    <w:rsid w:val="0063035A"/>
    <w:rsid w:val="00631FF9"/>
    <w:rsid w:val="00632003"/>
    <w:rsid w:val="006326B7"/>
    <w:rsid w:val="00632770"/>
    <w:rsid w:val="00634035"/>
    <w:rsid w:val="00635057"/>
    <w:rsid w:val="00635A22"/>
    <w:rsid w:val="00635C6F"/>
    <w:rsid w:val="006366BF"/>
    <w:rsid w:val="006369FE"/>
    <w:rsid w:val="00636CA6"/>
    <w:rsid w:val="00636FA3"/>
    <w:rsid w:val="00637384"/>
    <w:rsid w:val="006400DB"/>
    <w:rsid w:val="00640BB9"/>
    <w:rsid w:val="00642A0A"/>
    <w:rsid w:val="006430DD"/>
    <w:rsid w:val="006449EC"/>
    <w:rsid w:val="0064521D"/>
    <w:rsid w:val="00646B77"/>
    <w:rsid w:val="00647C3A"/>
    <w:rsid w:val="00650E6B"/>
    <w:rsid w:val="00651396"/>
    <w:rsid w:val="00652090"/>
    <w:rsid w:val="00652582"/>
    <w:rsid w:val="00653B94"/>
    <w:rsid w:val="00655065"/>
    <w:rsid w:val="00655650"/>
    <w:rsid w:val="00656B75"/>
    <w:rsid w:val="00656E1D"/>
    <w:rsid w:val="006576FC"/>
    <w:rsid w:val="00657771"/>
    <w:rsid w:val="00661B0F"/>
    <w:rsid w:val="006622FF"/>
    <w:rsid w:val="006648A7"/>
    <w:rsid w:val="00664F46"/>
    <w:rsid w:val="0066625C"/>
    <w:rsid w:val="006662C6"/>
    <w:rsid w:val="006666DF"/>
    <w:rsid w:val="0066693A"/>
    <w:rsid w:val="00670DCB"/>
    <w:rsid w:val="0067234F"/>
    <w:rsid w:val="00672D8B"/>
    <w:rsid w:val="006737C1"/>
    <w:rsid w:val="00673AB3"/>
    <w:rsid w:val="00674906"/>
    <w:rsid w:val="006759E5"/>
    <w:rsid w:val="00675FD9"/>
    <w:rsid w:val="006777A4"/>
    <w:rsid w:val="00680717"/>
    <w:rsid w:val="00681DC8"/>
    <w:rsid w:val="00682062"/>
    <w:rsid w:val="006820DD"/>
    <w:rsid w:val="006838BF"/>
    <w:rsid w:val="00684CE9"/>
    <w:rsid w:val="0068683A"/>
    <w:rsid w:val="006870E9"/>
    <w:rsid w:val="00690041"/>
    <w:rsid w:val="00691D84"/>
    <w:rsid w:val="00696C50"/>
    <w:rsid w:val="00697372"/>
    <w:rsid w:val="00697902"/>
    <w:rsid w:val="006A00AE"/>
    <w:rsid w:val="006A0E40"/>
    <w:rsid w:val="006A1113"/>
    <w:rsid w:val="006A14E7"/>
    <w:rsid w:val="006A352A"/>
    <w:rsid w:val="006A5AA9"/>
    <w:rsid w:val="006A5FD9"/>
    <w:rsid w:val="006A614E"/>
    <w:rsid w:val="006A74E8"/>
    <w:rsid w:val="006B00B0"/>
    <w:rsid w:val="006B00B7"/>
    <w:rsid w:val="006B1681"/>
    <w:rsid w:val="006B1A7B"/>
    <w:rsid w:val="006B204E"/>
    <w:rsid w:val="006B20D8"/>
    <w:rsid w:val="006B39C5"/>
    <w:rsid w:val="006B3A53"/>
    <w:rsid w:val="006B4D08"/>
    <w:rsid w:val="006B5FB2"/>
    <w:rsid w:val="006B6DC0"/>
    <w:rsid w:val="006C006B"/>
    <w:rsid w:val="006C0CD6"/>
    <w:rsid w:val="006C1372"/>
    <w:rsid w:val="006C1DC5"/>
    <w:rsid w:val="006C1DD6"/>
    <w:rsid w:val="006C21DE"/>
    <w:rsid w:val="006C259F"/>
    <w:rsid w:val="006C3123"/>
    <w:rsid w:val="006C44A3"/>
    <w:rsid w:val="006C5A20"/>
    <w:rsid w:val="006C6413"/>
    <w:rsid w:val="006C68F0"/>
    <w:rsid w:val="006C75E0"/>
    <w:rsid w:val="006D0494"/>
    <w:rsid w:val="006D070B"/>
    <w:rsid w:val="006D2AFB"/>
    <w:rsid w:val="006D39E6"/>
    <w:rsid w:val="006D4335"/>
    <w:rsid w:val="006D569C"/>
    <w:rsid w:val="006D5730"/>
    <w:rsid w:val="006D703E"/>
    <w:rsid w:val="006D7F42"/>
    <w:rsid w:val="006E02C5"/>
    <w:rsid w:val="006E0760"/>
    <w:rsid w:val="006E13FD"/>
    <w:rsid w:val="006E145F"/>
    <w:rsid w:val="006E1C76"/>
    <w:rsid w:val="006E25B6"/>
    <w:rsid w:val="006E28E2"/>
    <w:rsid w:val="006E3CB5"/>
    <w:rsid w:val="006E44E2"/>
    <w:rsid w:val="006E4BCE"/>
    <w:rsid w:val="006E4E2E"/>
    <w:rsid w:val="006E4FC5"/>
    <w:rsid w:val="006E5D53"/>
    <w:rsid w:val="006E5FFC"/>
    <w:rsid w:val="006E7BAC"/>
    <w:rsid w:val="006F051A"/>
    <w:rsid w:val="006F0534"/>
    <w:rsid w:val="006F15E4"/>
    <w:rsid w:val="006F2E25"/>
    <w:rsid w:val="006F2EF7"/>
    <w:rsid w:val="006F338E"/>
    <w:rsid w:val="006F4843"/>
    <w:rsid w:val="006F6E2F"/>
    <w:rsid w:val="006F6E93"/>
    <w:rsid w:val="006F7E61"/>
    <w:rsid w:val="00700045"/>
    <w:rsid w:val="00700FE8"/>
    <w:rsid w:val="00701E9D"/>
    <w:rsid w:val="00702879"/>
    <w:rsid w:val="00703058"/>
    <w:rsid w:val="007030FD"/>
    <w:rsid w:val="00703C04"/>
    <w:rsid w:val="00704585"/>
    <w:rsid w:val="00704ACF"/>
    <w:rsid w:val="00705027"/>
    <w:rsid w:val="0071136C"/>
    <w:rsid w:val="00713055"/>
    <w:rsid w:val="00713071"/>
    <w:rsid w:val="0071327E"/>
    <w:rsid w:val="00713EFA"/>
    <w:rsid w:val="00714372"/>
    <w:rsid w:val="00714790"/>
    <w:rsid w:val="007148B3"/>
    <w:rsid w:val="00714936"/>
    <w:rsid w:val="007154F0"/>
    <w:rsid w:val="0071584C"/>
    <w:rsid w:val="00715F12"/>
    <w:rsid w:val="007164A7"/>
    <w:rsid w:val="00716EAD"/>
    <w:rsid w:val="00717E34"/>
    <w:rsid w:val="00717EF2"/>
    <w:rsid w:val="0072008A"/>
    <w:rsid w:val="007216BD"/>
    <w:rsid w:val="00722443"/>
    <w:rsid w:val="0072270A"/>
    <w:rsid w:val="0072307B"/>
    <w:rsid w:val="00724253"/>
    <w:rsid w:val="00724AE3"/>
    <w:rsid w:val="00725127"/>
    <w:rsid w:val="00725684"/>
    <w:rsid w:val="00725B34"/>
    <w:rsid w:val="00731952"/>
    <w:rsid w:val="007319C6"/>
    <w:rsid w:val="00731C12"/>
    <w:rsid w:val="0073224D"/>
    <w:rsid w:val="00732738"/>
    <w:rsid w:val="00733213"/>
    <w:rsid w:val="00734271"/>
    <w:rsid w:val="0073433C"/>
    <w:rsid w:val="0073526C"/>
    <w:rsid w:val="0073547E"/>
    <w:rsid w:val="00735534"/>
    <w:rsid w:val="007356F3"/>
    <w:rsid w:val="00735834"/>
    <w:rsid w:val="00735FAA"/>
    <w:rsid w:val="007366F3"/>
    <w:rsid w:val="00737DA2"/>
    <w:rsid w:val="007402E3"/>
    <w:rsid w:val="00740BE5"/>
    <w:rsid w:val="00741238"/>
    <w:rsid w:val="007424B5"/>
    <w:rsid w:val="007430ED"/>
    <w:rsid w:val="00743557"/>
    <w:rsid w:val="0074369F"/>
    <w:rsid w:val="00744327"/>
    <w:rsid w:val="00744E49"/>
    <w:rsid w:val="0074545A"/>
    <w:rsid w:val="007464D6"/>
    <w:rsid w:val="007468C8"/>
    <w:rsid w:val="0075114C"/>
    <w:rsid w:val="00751282"/>
    <w:rsid w:val="007518D5"/>
    <w:rsid w:val="00753D9C"/>
    <w:rsid w:val="00753DD5"/>
    <w:rsid w:val="007543BD"/>
    <w:rsid w:val="007557FB"/>
    <w:rsid w:val="007559AA"/>
    <w:rsid w:val="0075687B"/>
    <w:rsid w:val="007609C8"/>
    <w:rsid w:val="007638DF"/>
    <w:rsid w:val="00765972"/>
    <w:rsid w:val="00766E13"/>
    <w:rsid w:val="00771587"/>
    <w:rsid w:val="00772825"/>
    <w:rsid w:val="00773069"/>
    <w:rsid w:val="0077515D"/>
    <w:rsid w:val="00775EEF"/>
    <w:rsid w:val="00776085"/>
    <w:rsid w:val="0078036A"/>
    <w:rsid w:val="00780449"/>
    <w:rsid w:val="007810D2"/>
    <w:rsid w:val="0078201A"/>
    <w:rsid w:val="00784933"/>
    <w:rsid w:val="0078543B"/>
    <w:rsid w:val="007858AC"/>
    <w:rsid w:val="0078597E"/>
    <w:rsid w:val="007864DC"/>
    <w:rsid w:val="007868DD"/>
    <w:rsid w:val="007870D8"/>
    <w:rsid w:val="007904F9"/>
    <w:rsid w:val="00790DBC"/>
    <w:rsid w:val="007911C0"/>
    <w:rsid w:val="00791BC4"/>
    <w:rsid w:val="00792419"/>
    <w:rsid w:val="00794BCE"/>
    <w:rsid w:val="007953DA"/>
    <w:rsid w:val="00795E91"/>
    <w:rsid w:val="00797427"/>
    <w:rsid w:val="007A0893"/>
    <w:rsid w:val="007A152C"/>
    <w:rsid w:val="007A2871"/>
    <w:rsid w:val="007A2B63"/>
    <w:rsid w:val="007A3B1E"/>
    <w:rsid w:val="007A3B78"/>
    <w:rsid w:val="007A45F3"/>
    <w:rsid w:val="007A4C14"/>
    <w:rsid w:val="007A52E0"/>
    <w:rsid w:val="007A5F64"/>
    <w:rsid w:val="007A60CE"/>
    <w:rsid w:val="007B0959"/>
    <w:rsid w:val="007B2211"/>
    <w:rsid w:val="007B34ED"/>
    <w:rsid w:val="007B3FB4"/>
    <w:rsid w:val="007B45C3"/>
    <w:rsid w:val="007B71D5"/>
    <w:rsid w:val="007B79AC"/>
    <w:rsid w:val="007B7B19"/>
    <w:rsid w:val="007C03E8"/>
    <w:rsid w:val="007C0CF9"/>
    <w:rsid w:val="007C2440"/>
    <w:rsid w:val="007C259A"/>
    <w:rsid w:val="007C40A7"/>
    <w:rsid w:val="007C4C57"/>
    <w:rsid w:val="007C54E9"/>
    <w:rsid w:val="007C6B41"/>
    <w:rsid w:val="007C6B8F"/>
    <w:rsid w:val="007C7E63"/>
    <w:rsid w:val="007D1983"/>
    <w:rsid w:val="007D1DF5"/>
    <w:rsid w:val="007D24FF"/>
    <w:rsid w:val="007D3989"/>
    <w:rsid w:val="007D52B8"/>
    <w:rsid w:val="007D6636"/>
    <w:rsid w:val="007D66DA"/>
    <w:rsid w:val="007D6C40"/>
    <w:rsid w:val="007D7500"/>
    <w:rsid w:val="007E032D"/>
    <w:rsid w:val="007E13BA"/>
    <w:rsid w:val="007E1B8E"/>
    <w:rsid w:val="007E30CC"/>
    <w:rsid w:val="007E58A4"/>
    <w:rsid w:val="007E619F"/>
    <w:rsid w:val="007E69F8"/>
    <w:rsid w:val="007F1A50"/>
    <w:rsid w:val="007F1D25"/>
    <w:rsid w:val="007F1F75"/>
    <w:rsid w:val="007F3DE9"/>
    <w:rsid w:val="007F6FFA"/>
    <w:rsid w:val="007F7B79"/>
    <w:rsid w:val="008004DC"/>
    <w:rsid w:val="0080095A"/>
    <w:rsid w:val="00801397"/>
    <w:rsid w:val="008013DA"/>
    <w:rsid w:val="008014A8"/>
    <w:rsid w:val="008024E6"/>
    <w:rsid w:val="00802F71"/>
    <w:rsid w:val="008056D4"/>
    <w:rsid w:val="008072FD"/>
    <w:rsid w:val="00811DF5"/>
    <w:rsid w:val="0081476A"/>
    <w:rsid w:val="00814987"/>
    <w:rsid w:val="008163DE"/>
    <w:rsid w:val="008250C6"/>
    <w:rsid w:val="008266B4"/>
    <w:rsid w:val="0082768A"/>
    <w:rsid w:val="00830784"/>
    <w:rsid w:val="00830A04"/>
    <w:rsid w:val="00831087"/>
    <w:rsid w:val="00832CC4"/>
    <w:rsid w:val="008333F5"/>
    <w:rsid w:val="00834993"/>
    <w:rsid w:val="00835750"/>
    <w:rsid w:val="00835BF1"/>
    <w:rsid w:val="00836663"/>
    <w:rsid w:val="00840A09"/>
    <w:rsid w:val="00843878"/>
    <w:rsid w:val="0084405C"/>
    <w:rsid w:val="0084416A"/>
    <w:rsid w:val="0084566F"/>
    <w:rsid w:val="00845BF0"/>
    <w:rsid w:val="008462ED"/>
    <w:rsid w:val="00846836"/>
    <w:rsid w:val="00850490"/>
    <w:rsid w:val="0085056E"/>
    <w:rsid w:val="00852481"/>
    <w:rsid w:val="008531AD"/>
    <w:rsid w:val="00854930"/>
    <w:rsid w:val="00854CCF"/>
    <w:rsid w:val="0086011A"/>
    <w:rsid w:val="008604B8"/>
    <w:rsid w:val="008611E3"/>
    <w:rsid w:val="00862358"/>
    <w:rsid w:val="00862F33"/>
    <w:rsid w:val="0086319C"/>
    <w:rsid w:val="0086323A"/>
    <w:rsid w:val="00865BE6"/>
    <w:rsid w:val="00866161"/>
    <w:rsid w:val="00866676"/>
    <w:rsid w:val="00867490"/>
    <w:rsid w:val="00867C95"/>
    <w:rsid w:val="00867E16"/>
    <w:rsid w:val="00867F33"/>
    <w:rsid w:val="0087089E"/>
    <w:rsid w:val="00870B86"/>
    <w:rsid w:val="00874441"/>
    <w:rsid w:val="00874FD5"/>
    <w:rsid w:val="00875A37"/>
    <w:rsid w:val="00875A50"/>
    <w:rsid w:val="008760D2"/>
    <w:rsid w:val="00876ADB"/>
    <w:rsid w:val="00876E0A"/>
    <w:rsid w:val="008771BF"/>
    <w:rsid w:val="00877DF5"/>
    <w:rsid w:val="00880314"/>
    <w:rsid w:val="008805A9"/>
    <w:rsid w:val="00880A70"/>
    <w:rsid w:val="0088134E"/>
    <w:rsid w:val="008817E3"/>
    <w:rsid w:val="00883993"/>
    <w:rsid w:val="00883B0F"/>
    <w:rsid w:val="00884BCF"/>
    <w:rsid w:val="008856C3"/>
    <w:rsid w:val="00886ACF"/>
    <w:rsid w:val="00890EC0"/>
    <w:rsid w:val="0089168B"/>
    <w:rsid w:val="00891E2B"/>
    <w:rsid w:val="008922B6"/>
    <w:rsid w:val="00892708"/>
    <w:rsid w:val="008927F1"/>
    <w:rsid w:val="0089379A"/>
    <w:rsid w:val="008947E3"/>
    <w:rsid w:val="00894E84"/>
    <w:rsid w:val="00897321"/>
    <w:rsid w:val="008A0830"/>
    <w:rsid w:val="008A1510"/>
    <w:rsid w:val="008A2F94"/>
    <w:rsid w:val="008A308B"/>
    <w:rsid w:val="008A3B16"/>
    <w:rsid w:val="008A3B60"/>
    <w:rsid w:val="008A4493"/>
    <w:rsid w:val="008A5B9F"/>
    <w:rsid w:val="008A5DC6"/>
    <w:rsid w:val="008A708F"/>
    <w:rsid w:val="008A74B8"/>
    <w:rsid w:val="008B03DF"/>
    <w:rsid w:val="008B08DA"/>
    <w:rsid w:val="008B142D"/>
    <w:rsid w:val="008B28A1"/>
    <w:rsid w:val="008B29CA"/>
    <w:rsid w:val="008B2E38"/>
    <w:rsid w:val="008B3BA4"/>
    <w:rsid w:val="008B3FD6"/>
    <w:rsid w:val="008B4A69"/>
    <w:rsid w:val="008B4D84"/>
    <w:rsid w:val="008B4E6D"/>
    <w:rsid w:val="008B6570"/>
    <w:rsid w:val="008B6B79"/>
    <w:rsid w:val="008C4DB9"/>
    <w:rsid w:val="008C55DA"/>
    <w:rsid w:val="008D0EEE"/>
    <w:rsid w:val="008D1875"/>
    <w:rsid w:val="008D2465"/>
    <w:rsid w:val="008D266C"/>
    <w:rsid w:val="008D3C25"/>
    <w:rsid w:val="008D3FEE"/>
    <w:rsid w:val="008D4B60"/>
    <w:rsid w:val="008E08B7"/>
    <w:rsid w:val="008E1F23"/>
    <w:rsid w:val="008E2F2D"/>
    <w:rsid w:val="008E3396"/>
    <w:rsid w:val="008E44C6"/>
    <w:rsid w:val="008E4720"/>
    <w:rsid w:val="008E4A89"/>
    <w:rsid w:val="008E7431"/>
    <w:rsid w:val="008F0C1B"/>
    <w:rsid w:val="008F101C"/>
    <w:rsid w:val="008F2227"/>
    <w:rsid w:val="008F22F0"/>
    <w:rsid w:val="008F30A7"/>
    <w:rsid w:val="008F505F"/>
    <w:rsid w:val="008F590D"/>
    <w:rsid w:val="008F591F"/>
    <w:rsid w:val="008F7B68"/>
    <w:rsid w:val="0090021B"/>
    <w:rsid w:val="00903152"/>
    <w:rsid w:val="00906B0A"/>
    <w:rsid w:val="00907052"/>
    <w:rsid w:val="00910688"/>
    <w:rsid w:val="00911174"/>
    <w:rsid w:val="00911E70"/>
    <w:rsid w:val="00914095"/>
    <w:rsid w:val="00915E2B"/>
    <w:rsid w:val="00920A7E"/>
    <w:rsid w:val="009211C1"/>
    <w:rsid w:val="009234ED"/>
    <w:rsid w:val="009242AE"/>
    <w:rsid w:val="009244A8"/>
    <w:rsid w:val="009254EE"/>
    <w:rsid w:val="009262C5"/>
    <w:rsid w:val="00926E28"/>
    <w:rsid w:val="00930C59"/>
    <w:rsid w:val="00931AF5"/>
    <w:rsid w:val="00933129"/>
    <w:rsid w:val="009344DF"/>
    <w:rsid w:val="00934508"/>
    <w:rsid w:val="00935F4E"/>
    <w:rsid w:val="0093651B"/>
    <w:rsid w:val="00940921"/>
    <w:rsid w:val="00941611"/>
    <w:rsid w:val="00941C6B"/>
    <w:rsid w:val="009430C8"/>
    <w:rsid w:val="0094485D"/>
    <w:rsid w:val="0094526A"/>
    <w:rsid w:val="00945BAF"/>
    <w:rsid w:val="009463E5"/>
    <w:rsid w:val="00946BAD"/>
    <w:rsid w:val="00946EB4"/>
    <w:rsid w:val="00950516"/>
    <w:rsid w:val="00950BF3"/>
    <w:rsid w:val="00950CF7"/>
    <w:rsid w:val="00951D2C"/>
    <w:rsid w:val="009528DC"/>
    <w:rsid w:val="0095335A"/>
    <w:rsid w:val="00953A72"/>
    <w:rsid w:val="00954288"/>
    <w:rsid w:val="00954460"/>
    <w:rsid w:val="009546EF"/>
    <w:rsid w:val="00954CDD"/>
    <w:rsid w:val="00955F28"/>
    <w:rsid w:val="00956E55"/>
    <w:rsid w:val="00957533"/>
    <w:rsid w:val="00957C43"/>
    <w:rsid w:val="00960100"/>
    <w:rsid w:val="00960136"/>
    <w:rsid w:val="0096055F"/>
    <w:rsid w:val="0096164C"/>
    <w:rsid w:val="00961AD0"/>
    <w:rsid w:val="009624AF"/>
    <w:rsid w:val="00962FA9"/>
    <w:rsid w:val="00963395"/>
    <w:rsid w:val="00964828"/>
    <w:rsid w:val="00965483"/>
    <w:rsid w:val="009672E6"/>
    <w:rsid w:val="00967B02"/>
    <w:rsid w:val="00970426"/>
    <w:rsid w:val="00971772"/>
    <w:rsid w:val="00971C55"/>
    <w:rsid w:val="00971D48"/>
    <w:rsid w:val="00971F4D"/>
    <w:rsid w:val="00972582"/>
    <w:rsid w:val="00974119"/>
    <w:rsid w:val="0097430A"/>
    <w:rsid w:val="00974663"/>
    <w:rsid w:val="00976998"/>
    <w:rsid w:val="00977608"/>
    <w:rsid w:val="009778CC"/>
    <w:rsid w:val="00980349"/>
    <w:rsid w:val="0098044D"/>
    <w:rsid w:val="009809F5"/>
    <w:rsid w:val="00980A60"/>
    <w:rsid w:val="0098133A"/>
    <w:rsid w:val="009814D9"/>
    <w:rsid w:val="00981CC0"/>
    <w:rsid w:val="00985249"/>
    <w:rsid w:val="00985B52"/>
    <w:rsid w:val="00986EFB"/>
    <w:rsid w:val="00987307"/>
    <w:rsid w:val="0098748F"/>
    <w:rsid w:val="00987636"/>
    <w:rsid w:val="00987A6F"/>
    <w:rsid w:val="009910C0"/>
    <w:rsid w:val="00992045"/>
    <w:rsid w:val="009925E9"/>
    <w:rsid w:val="00995428"/>
    <w:rsid w:val="00995656"/>
    <w:rsid w:val="009958D0"/>
    <w:rsid w:val="00997C00"/>
    <w:rsid w:val="009A160F"/>
    <w:rsid w:val="009A1BC6"/>
    <w:rsid w:val="009A2C45"/>
    <w:rsid w:val="009A3AAE"/>
    <w:rsid w:val="009A400A"/>
    <w:rsid w:val="009A4882"/>
    <w:rsid w:val="009A4C75"/>
    <w:rsid w:val="009A516D"/>
    <w:rsid w:val="009A6CBA"/>
    <w:rsid w:val="009A75A0"/>
    <w:rsid w:val="009B1A43"/>
    <w:rsid w:val="009B2AAA"/>
    <w:rsid w:val="009B2AFC"/>
    <w:rsid w:val="009B2F1A"/>
    <w:rsid w:val="009B36C9"/>
    <w:rsid w:val="009B5F15"/>
    <w:rsid w:val="009C0E38"/>
    <w:rsid w:val="009C242F"/>
    <w:rsid w:val="009C3154"/>
    <w:rsid w:val="009C36DE"/>
    <w:rsid w:val="009C50C9"/>
    <w:rsid w:val="009C600B"/>
    <w:rsid w:val="009C70C9"/>
    <w:rsid w:val="009C7ACA"/>
    <w:rsid w:val="009D091A"/>
    <w:rsid w:val="009D219C"/>
    <w:rsid w:val="009D535B"/>
    <w:rsid w:val="009D5A45"/>
    <w:rsid w:val="009D6257"/>
    <w:rsid w:val="009D67EA"/>
    <w:rsid w:val="009D6BFB"/>
    <w:rsid w:val="009D70FF"/>
    <w:rsid w:val="009E08D9"/>
    <w:rsid w:val="009E3534"/>
    <w:rsid w:val="009E3B94"/>
    <w:rsid w:val="009E3CE9"/>
    <w:rsid w:val="009E4984"/>
    <w:rsid w:val="009E4D18"/>
    <w:rsid w:val="009E4DD4"/>
    <w:rsid w:val="009E51FB"/>
    <w:rsid w:val="009E55B7"/>
    <w:rsid w:val="009E7E13"/>
    <w:rsid w:val="009F18A3"/>
    <w:rsid w:val="009F346D"/>
    <w:rsid w:val="009F590E"/>
    <w:rsid w:val="009F798B"/>
    <w:rsid w:val="00A0088A"/>
    <w:rsid w:val="00A01074"/>
    <w:rsid w:val="00A02312"/>
    <w:rsid w:val="00A03BC9"/>
    <w:rsid w:val="00A04EFC"/>
    <w:rsid w:val="00A05933"/>
    <w:rsid w:val="00A061BF"/>
    <w:rsid w:val="00A06F7D"/>
    <w:rsid w:val="00A106B8"/>
    <w:rsid w:val="00A119A4"/>
    <w:rsid w:val="00A12816"/>
    <w:rsid w:val="00A13394"/>
    <w:rsid w:val="00A1344B"/>
    <w:rsid w:val="00A13EC4"/>
    <w:rsid w:val="00A14974"/>
    <w:rsid w:val="00A14CEC"/>
    <w:rsid w:val="00A14D17"/>
    <w:rsid w:val="00A16A76"/>
    <w:rsid w:val="00A16F2D"/>
    <w:rsid w:val="00A16FE7"/>
    <w:rsid w:val="00A20414"/>
    <w:rsid w:val="00A20CB7"/>
    <w:rsid w:val="00A20E1F"/>
    <w:rsid w:val="00A21BE8"/>
    <w:rsid w:val="00A2742D"/>
    <w:rsid w:val="00A302DC"/>
    <w:rsid w:val="00A3142E"/>
    <w:rsid w:val="00A31A9A"/>
    <w:rsid w:val="00A33EA3"/>
    <w:rsid w:val="00A34C6A"/>
    <w:rsid w:val="00A35718"/>
    <w:rsid w:val="00A36C58"/>
    <w:rsid w:val="00A378E3"/>
    <w:rsid w:val="00A37B27"/>
    <w:rsid w:val="00A37F6B"/>
    <w:rsid w:val="00A400F9"/>
    <w:rsid w:val="00A4036E"/>
    <w:rsid w:val="00A404C6"/>
    <w:rsid w:val="00A40959"/>
    <w:rsid w:val="00A42128"/>
    <w:rsid w:val="00A42DE1"/>
    <w:rsid w:val="00A435DB"/>
    <w:rsid w:val="00A444B2"/>
    <w:rsid w:val="00A44ECC"/>
    <w:rsid w:val="00A4581A"/>
    <w:rsid w:val="00A45C37"/>
    <w:rsid w:val="00A45C5E"/>
    <w:rsid w:val="00A4653D"/>
    <w:rsid w:val="00A47C14"/>
    <w:rsid w:val="00A5032D"/>
    <w:rsid w:val="00A5134D"/>
    <w:rsid w:val="00A51602"/>
    <w:rsid w:val="00A52BDF"/>
    <w:rsid w:val="00A5386F"/>
    <w:rsid w:val="00A53D53"/>
    <w:rsid w:val="00A542EB"/>
    <w:rsid w:val="00A5443C"/>
    <w:rsid w:val="00A54C7F"/>
    <w:rsid w:val="00A55129"/>
    <w:rsid w:val="00A552B7"/>
    <w:rsid w:val="00A564CE"/>
    <w:rsid w:val="00A565E8"/>
    <w:rsid w:val="00A56CBB"/>
    <w:rsid w:val="00A60B5F"/>
    <w:rsid w:val="00A61C70"/>
    <w:rsid w:val="00A625BD"/>
    <w:rsid w:val="00A62ED1"/>
    <w:rsid w:val="00A630C6"/>
    <w:rsid w:val="00A65953"/>
    <w:rsid w:val="00A661B9"/>
    <w:rsid w:val="00A70298"/>
    <w:rsid w:val="00A70AD8"/>
    <w:rsid w:val="00A71A9D"/>
    <w:rsid w:val="00A73C3A"/>
    <w:rsid w:val="00A73C95"/>
    <w:rsid w:val="00A74877"/>
    <w:rsid w:val="00A74E7C"/>
    <w:rsid w:val="00A76770"/>
    <w:rsid w:val="00A76A42"/>
    <w:rsid w:val="00A77DDB"/>
    <w:rsid w:val="00A807BC"/>
    <w:rsid w:val="00A80C46"/>
    <w:rsid w:val="00A80D3D"/>
    <w:rsid w:val="00A8270E"/>
    <w:rsid w:val="00A8366E"/>
    <w:rsid w:val="00A8768E"/>
    <w:rsid w:val="00A876B3"/>
    <w:rsid w:val="00A87790"/>
    <w:rsid w:val="00A878E1"/>
    <w:rsid w:val="00A90199"/>
    <w:rsid w:val="00A9050D"/>
    <w:rsid w:val="00A909A2"/>
    <w:rsid w:val="00A90AB0"/>
    <w:rsid w:val="00A920A5"/>
    <w:rsid w:val="00A92CFC"/>
    <w:rsid w:val="00A92F0A"/>
    <w:rsid w:val="00A93501"/>
    <w:rsid w:val="00A94572"/>
    <w:rsid w:val="00A960B0"/>
    <w:rsid w:val="00A96639"/>
    <w:rsid w:val="00A96B74"/>
    <w:rsid w:val="00A96BF6"/>
    <w:rsid w:val="00A972D5"/>
    <w:rsid w:val="00AA0581"/>
    <w:rsid w:val="00AA07D2"/>
    <w:rsid w:val="00AA1E87"/>
    <w:rsid w:val="00AA205E"/>
    <w:rsid w:val="00AA240B"/>
    <w:rsid w:val="00AA2C60"/>
    <w:rsid w:val="00AA307E"/>
    <w:rsid w:val="00AA30C6"/>
    <w:rsid w:val="00AA4FAE"/>
    <w:rsid w:val="00AA5578"/>
    <w:rsid w:val="00AA5749"/>
    <w:rsid w:val="00AA6274"/>
    <w:rsid w:val="00AA7750"/>
    <w:rsid w:val="00AB0156"/>
    <w:rsid w:val="00AB1C48"/>
    <w:rsid w:val="00AB1D2A"/>
    <w:rsid w:val="00AB44AE"/>
    <w:rsid w:val="00AB4ADC"/>
    <w:rsid w:val="00AB4E11"/>
    <w:rsid w:val="00AB5696"/>
    <w:rsid w:val="00AB5CEF"/>
    <w:rsid w:val="00AB6083"/>
    <w:rsid w:val="00AB6B64"/>
    <w:rsid w:val="00AB6DD8"/>
    <w:rsid w:val="00AB7986"/>
    <w:rsid w:val="00AB79A7"/>
    <w:rsid w:val="00AB79D5"/>
    <w:rsid w:val="00AC0179"/>
    <w:rsid w:val="00AC033F"/>
    <w:rsid w:val="00AC2049"/>
    <w:rsid w:val="00AC2465"/>
    <w:rsid w:val="00AC3348"/>
    <w:rsid w:val="00AC3E86"/>
    <w:rsid w:val="00AC4FB5"/>
    <w:rsid w:val="00AC544A"/>
    <w:rsid w:val="00AC683B"/>
    <w:rsid w:val="00AC79CC"/>
    <w:rsid w:val="00AD026E"/>
    <w:rsid w:val="00AD2AC9"/>
    <w:rsid w:val="00AD4D2E"/>
    <w:rsid w:val="00AD55BE"/>
    <w:rsid w:val="00AD5C03"/>
    <w:rsid w:val="00AD7597"/>
    <w:rsid w:val="00AE0844"/>
    <w:rsid w:val="00AE11DA"/>
    <w:rsid w:val="00AE11DD"/>
    <w:rsid w:val="00AE2D5C"/>
    <w:rsid w:val="00AE2E99"/>
    <w:rsid w:val="00AE338D"/>
    <w:rsid w:val="00AE3439"/>
    <w:rsid w:val="00AE4313"/>
    <w:rsid w:val="00AE4E0A"/>
    <w:rsid w:val="00AE608F"/>
    <w:rsid w:val="00AE6D89"/>
    <w:rsid w:val="00AE7955"/>
    <w:rsid w:val="00AF1269"/>
    <w:rsid w:val="00AF14DC"/>
    <w:rsid w:val="00AF2805"/>
    <w:rsid w:val="00AF4E55"/>
    <w:rsid w:val="00AF56A4"/>
    <w:rsid w:val="00AF5F4B"/>
    <w:rsid w:val="00AF7A65"/>
    <w:rsid w:val="00AF7B98"/>
    <w:rsid w:val="00B005E4"/>
    <w:rsid w:val="00B01988"/>
    <w:rsid w:val="00B01BA5"/>
    <w:rsid w:val="00B02B06"/>
    <w:rsid w:val="00B0360C"/>
    <w:rsid w:val="00B04331"/>
    <w:rsid w:val="00B04B94"/>
    <w:rsid w:val="00B06174"/>
    <w:rsid w:val="00B1022B"/>
    <w:rsid w:val="00B117FA"/>
    <w:rsid w:val="00B1192D"/>
    <w:rsid w:val="00B13A2A"/>
    <w:rsid w:val="00B15964"/>
    <w:rsid w:val="00B16605"/>
    <w:rsid w:val="00B16ED1"/>
    <w:rsid w:val="00B177DA"/>
    <w:rsid w:val="00B200F3"/>
    <w:rsid w:val="00B2113E"/>
    <w:rsid w:val="00B216BF"/>
    <w:rsid w:val="00B21A94"/>
    <w:rsid w:val="00B223BD"/>
    <w:rsid w:val="00B22F45"/>
    <w:rsid w:val="00B27626"/>
    <w:rsid w:val="00B27B4C"/>
    <w:rsid w:val="00B308CC"/>
    <w:rsid w:val="00B31154"/>
    <w:rsid w:val="00B31B94"/>
    <w:rsid w:val="00B31BC3"/>
    <w:rsid w:val="00B32AC1"/>
    <w:rsid w:val="00B33041"/>
    <w:rsid w:val="00B33419"/>
    <w:rsid w:val="00B3467E"/>
    <w:rsid w:val="00B34F1C"/>
    <w:rsid w:val="00B35433"/>
    <w:rsid w:val="00B35D6C"/>
    <w:rsid w:val="00B36AE6"/>
    <w:rsid w:val="00B37048"/>
    <w:rsid w:val="00B41E83"/>
    <w:rsid w:val="00B42303"/>
    <w:rsid w:val="00B42BD3"/>
    <w:rsid w:val="00B43C45"/>
    <w:rsid w:val="00B457F2"/>
    <w:rsid w:val="00B46772"/>
    <w:rsid w:val="00B46AFB"/>
    <w:rsid w:val="00B5065D"/>
    <w:rsid w:val="00B52576"/>
    <w:rsid w:val="00B525C0"/>
    <w:rsid w:val="00B5375E"/>
    <w:rsid w:val="00B54758"/>
    <w:rsid w:val="00B54C7D"/>
    <w:rsid w:val="00B5526F"/>
    <w:rsid w:val="00B55AE7"/>
    <w:rsid w:val="00B55F06"/>
    <w:rsid w:val="00B56DE6"/>
    <w:rsid w:val="00B5701F"/>
    <w:rsid w:val="00B57569"/>
    <w:rsid w:val="00B576C9"/>
    <w:rsid w:val="00B61E4D"/>
    <w:rsid w:val="00B64098"/>
    <w:rsid w:val="00B64953"/>
    <w:rsid w:val="00B64CC3"/>
    <w:rsid w:val="00B65261"/>
    <w:rsid w:val="00B655F2"/>
    <w:rsid w:val="00B65D27"/>
    <w:rsid w:val="00B66EE9"/>
    <w:rsid w:val="00B7123C"/>
    <w:rsid w:val="00B7130F"/>
    <w:rsid w:val="00B72D28"/>
    <w:rsid w:val="00B73555"/>
    <w:rsid w:val="00B73564"/>
    <w:rsid w:val="00B740D7"/>
    <w:rsid w:val="00B7479E"/>
    <w:rsid w:val="00B74B82"/>
    <w:rsid w:val="00B75090"/>
    <w:rsid w:val="00B757F8"/>
    <w:rsid w:val="00B8178A"/>
    <w:rsid w:val="00B81EF7"/>
    <w:rsid w:val="00B82D9B"/>
    <w:rsid w:val="00B83DEA"/>
    <w:rsid w:val="00B85868"/>
    <w:rsid w:val="00B8698D"/>
    <w:rsid w:val="00B86C62"/>
    <w:rsid w:val="00B86DDF"/>
    <w:rsid w:val="00B87E5C"/>
    <w:rsid w:val="00B91BEE"/>
    <w:rsid w:val="00B92E13"/>
    <w:rsid w:val="00B9382A"/>
    <w:rsid w:val="00B93963"/>
    <w:rsid w:val="00B93F31"/>
    <w:rsid w:val="00B94238"/>
    <w:rsid w:val="00B94E25"/>
    <w:rsid w:val="00B94E2F"/>
    <w:rsid w:val="00B96DBA"/>
    <w:rsid w:val="00B9708D"/>
    <w:rsid w:val="00B9744E"/>
    <w:rsid w:val="00B97B72"/>
    <w:rsid w:val="00BA2A8A"/>
    <w:rsid w:val="00BA2D3D"/>
    <w:rsid w:val="00BA2DA9"/>
    <w:rsid w:val="00BA32AC"/>
    <w:rsid w:val="00BA3987"/>
    <w:rsid w:val="00BA58D0"/>
    <w:rsid w:val="00BA5973"/>
    <w:rsid w:val="00BA694A"/>
    <w:rsid w:val="00BB017F"/>
    <w:rsid w:val="00BB0181"/>
    <w:rsid w:val="00BB13C4"/>
    <w:rsid w:val="00BB152F"/>
    <w:rsid w:val="00BB2017"/>
    <w:rsid w:val="00BB2456"/>
    <w:rsid w:val="00BB24E3"/>
    <w:rsid w:val="00BB2DAF"/>
    <w:rsid w:val="00BB5D39"/>
    <w:rsid w:val="00BB632B"/>
    <w:rsid w:val="00BB7374"/>
    <w:rsid w:val="00BB768A"/>
    <w:rsid w:val="00BB7C74"/>
    <w:rsid w:val="00BC0753"/>
    <w:rsid w:val="00BC20FD"/>
    <w:rsid w:val="00BC2900"/>
    <w:rsid w:val="00BC3B17"/>
    <w:rsid w:val="00BC3DC0"/>
    <w:rsid w:val="00BC4BBE"/>
    <w:rsid w:val="00BC4C4E"/>
    <w:rsid w:val="00BC4C74"/>
    <w:rsid w:val="00BC59F9"/>
    <w:rsid w:val="00BC65CC"/>
    <w:rsid w:val="00BC6967"/>
    <w:rsid w:val="00BC7A32"/>
    <w:rsid w:val="00BD0FDF"/>
    <w:rsid w:val="00BD53E1"/>
    <w:rsid w:val="00BD5A62"/>
    <w:rsid w:val="00BD606A"/>
    <w:rsid w:val="00BD6A0C"/>
    <w:rsid w:val="00BD6EF7"/>
    <w:rsid w:val="00BD6FC1"/>
    <w:rsid w:val="00BE0B72"/>
    <w:rsid w:val="00BE1BB4"/>
    <w:rsid w:val="00BE2EBE"/>
    <w:rsid w:val="00BE4E77"/>
    <w:rsid w:val="00BE5637"/>
    <w:rsid w:val="00BE5940"/>
    <w:rsid w:val="00BE5F0C"/>
    <w:rsid w:val="00BE69FA"/>
    <w:rsid w:val="00BF01A3"/>
    <w:rsid w:val="00BF028C"/>
    <w:rsid w:val="00BF2142"/>
    <w:rsid w:val="00BF266A"/>
    <w:rsid w:val="00BF29CD"/>
    <w:rsid w:val="00BF40B4"/>
    <w:rsid w:val="00BF61BC"/>
    <w:rsid w:val="00BF6D3B"/>
    <w:rsid w:val="00BF70B8"/>
    <w:rsid w:val="00C00667"/>
    <w:rsid w:val="00C01C54"/>
    <w:rsid w:val="00C02441"/>
    <w:rsid w:val="00C0333B"/>
    <w:rsid w:val="00C037AC"/>
    <w:rsid w:val="00C0438B"/>
    <w:rsid w:val="00C065FD"/>
    <w:rsid w:val="00C10527"/>
    <w:rsid w:val="00C1069B"/>
    <w:rsid w:val="00C10C99"/>
    <w:rsid w:val="00C11A96"/>
    <w:rsid w:val="00C12AC1"/>
    <w:rsid w:val="00C12E5E"/>
    <w:rsid w:val="00C14728"/>
    <w:rsid w:val="00C14C23"/>
    <w:rsid w:val="00C15663"/>
    <w:rsid w:val="00C16813"/>
    <w:rsid w:val="00C1757D"/>
    <w:rsid w:val="00C175A4"/>
    <w:rsid w:val="00C17A08"/>
    <w:rsid w:val="00C20030"/>
    <w:rsid w:val="00C20A24"/>
    <w:rsid w:val="00C21887"/>
    <w:rsid w:val="00C22FB0"/>
    <w:rsid w:val="00C234E9"/>
    <w:rsid w:val="00C24A77"/>
    <w:rsid w:val="00C2607A"/>
    <w:rsid w:val="00C264C9"/>
    <w:rsid w:val="00C275C6"/>
    <w:rsid w:val="00C3199D"/>
    <w:rsid w:val="00C32C36"/>
    <w:rsid w:val="00C32EE6"/>
    <w:rsid w:val="00C346DE"/>
    <w:rsid w:val="00C34919"/>
    <w:rsid w:val="00C36759"/>
    <w:rsid w:val="00C36C04"/>
    <w:rsid w:val="00C378DC"/>
    <w:rsid w:val="00C37D77"/>
    <w:rsid w:val="00C403D9"/>
    <w:rsid w:val="00C40ACE"/>
    <w:rsid w:val="00C41D42"/>
    <w:rsid w:val="00C42CA6"/>
    <w:rsid w:val="00C43936"/>
    <w:rsid w:val="00C45631"/>
    <w:rsid w:val="00C4752D"/>
    <w:rsid w:val="00C506AA"/>
    <w:rsid w:val="00C50FED"/>
    <w:rsid w:val="00C5143D"/>
    <w:rsid w:val="00C51BA1"/>
    <w:rsid w:val="00C51E37"/>
    <w:rsid w:val="00C53495"/>
    <w:rsid w:val="00C53BCE"/>
    <w:rsid w:val="00C556B7"/>
    <w:rsid w:val="00C56DA7"/>
    <w:rsid w:val="00C56E6E"/>
    <w:rsid w:val="00C57B6F"/>
    <w:rsid w:val="00C615F1"/>
    <w:rsid w:val="00C6211E"/>
    <w:rsid w:val="00C63121"/>
    <w:rsid w:val="00C63E53"/>
    <w:rsid w:val="00C64668"/>
    <w:rsid w:val="00C65963"/>
    <w:rsid w:val="00C65DB6"/>
    <w:rsid w:val="00C6617A"/>
    <w:rsid w:val="00C67107"/>
    <w:rsid w:val="00C70EF5"/>
    <w:rsid w:val="00C71045"/>
    <w:rsid w:val="00C72078"/>
    <w:rsid w:val="00C72A41"/>
    <w:rsid w:val="00C7510C"/>
    <w:rsid w:val="00C76180"/>
    <w:rsid w:val="00C76AAF"/>
    <w:rsid w:val="00C76B1C"/>
    <w:rsid w:val="00C77940"/>
    <w:rsid w:val="00C77DFA"/>
    <w:rsid w:val="00C801BF"/>
    <w:rsid w:val="00C82070"/>
    <w:rsid w:val="00C8573A"/>
    <w:rsid w:val="00C85EC4"/>
    <w:rsid w:val="00C868CF"/>
    <w:rsid w:val="00C910A2"/>
    <w:rsid w:val="00C91BA9"/>
    <w:rsid w:val="00C9298B"/>
    <w:rsid w:val="00C92FF8"/>
    <w:rsid w:val="00C9374C"/>
    <w:rsid w:val="00C93AFB"/>
    <w:rsid w:val="00C953E9"/>
    <w:rsid w:val="00C96B21"/>
    <w:rsid w:val="00C96FB1"/>
    <w:rsid w:val="00CA0441"/>
    <w:rsid w:val="00CA0AAB"/>
    <w:rsid w:val="00CA1426"/>
    <w:rsid w:val="00CA17AA"/>
    <w:rsid w:val="00CA1C87"/>
    <w:rsid w:val="00CA4555"/>
    <w:rsid w:val="00CA5291"/>
    <w:rsid w:val="00CA581F"/>
    <w:rsid w:val="00CA64FF"/>
    <w:rsid w:val="00CA69C5"/>
    <w:rsid w:val="00CA6AD2"/>
    <w:rsid w:val="00CA7516"/>
    <w:rsid w:val="00CB0047"/>
    <w:rsid w:val="00CB13AB"/>
    <w:rsid w:val="00CB2B22"/>
    <w:rsid w:val="00CB3909"/>
    <w:rsid w:val="00CB3CAD"/>
    <w:rsid w:val="00CB5C5A"/>
    <w:rsid w:val="00CB6A9D"/>
    <w:rsid w:val="00CB716A"/>
    <w:rsid w:val="00CC0750"/>
    <w:rsid w:val="00CC177B"/>
    <w:rsid w:val="00CC1F16"/>
    <w:rsid w:val="00CC2B54"/>
    <w:rsid w:val="00CC4F23"/>
    <w:rsid w:val="00CC6049"/>
    <w:rsid w:val="00CC6C3A"/>
    <w:rsid w:val="00CC6CD4"/>
    <w:rsid w:val="00CC7166"/>
    <w:rsid w:val="00CD08AB"/>
    <w:rsid w:val="00CD08F0"/>
    <w:rsid w:val="00CD09D3"/>
    <w:rsid w:val="00CD0AEA"/>
    <w:rsid w:val="00CD1192"/>
    <w:rsid w:val="00CD268C"/>
    <w:rsid w:val="00CD2871"/>
    <w:rsid w:val="00CD28C0"/>
    <w:rsid w:val="00CD2C1D"/>
    <w:rsid w:val="00CD4E69"/>
    <w:rsid w:val="00CD5CAE"/>
    <w:rsid w:val="00CD67E2"/>
    <w:rsid w:val="00CD6B49"/>
    <w:rsid w:val="00CD7F33"/>
    <w:rsid w:val="00CE0DB0"/>
    <w:rsid w:val="00CE1A9B"/>
    <w:rsid w:val="00CE1E2E"/>
    <w:rsid w:val="00CE2046"/>
    <w:rsid w:val="00CE224B"/>
    <w:rsid w:val="00CE2B09"/>
    <w:rsid w:val="00CE3A3B"/>
    <w:rsid w:val="00CE3B3A"/>
    <w:rsid w:val="00CE4256"/>
    <w:rsid w:val="00CE6534"/>
    <w:rsid w:val="00CF0046"/>
    <w:rsid w:val="00CF0214"/>
    <w:rsid w:val="00CF07B8"/>
    <w:rsid w:val="00CF0AA6"/>
    <w:rsid w:val="00CF0D8E"/>
    <w:rsid w:val="00CF4F88"/>
    <w:rsid w:val="00CF5229"/>
    <w:rsid w:val="00CF529E"/>
    <w:rsid w:val="00CF55F7"/>
    <w:rsid w:val="00CF6110"/>
    <w:rsid w:val="00CF6D5A"/>
    <w:rsid w:val="00D01103"/>
    <w:rsid w:val="00D01DD5"/>
    <w:rsid w:val="00D023E9"/>
    <w:rsid w:val="00D02C7B"/>
    <w:rsid w:val="00D03899"/>
    <w:rsid w:val="00D03D43"/>
    <w:rsid w:val="00D052A2"/>
    <w:rsid w:val="00D05C3C"/>
    <w:rsid w:val="00D06999"/>
    <w:rsid w:val="00D07590"/>
    <w:rsid w:val="00D07CD1"/>
    <w:rsid w:val="00D1097E"/>
    <w:rsid w:val="00D10F1D"/>
    <w:rsid w:val="00D11053"/>
    <w:rsid w:val="00D1136C"/>
    <w:rsid w:val="00D11E0E"/>
    <w:rsid w:val="00D11E75"/>
    <w:rsid w:val="00D14533"/>
    <w:rsid w:val="00D15107"/>
    <w:rsid w:val="00D155AD"/>
    <w:rsid w:val="00D15816"/>
    <w:rsid w:val="00D16106"/>
    <w:rsid w:val="00D17D5A"/>
    <w:rsid w:val="00D17F64"/>
    <w:rsid w:val="00D21106"/>
    <w:rsid w:val="00D214BF"/>
    <w:rsid w:val="00D232E8"/>
    <w:rsid w:val="00D23E91"/>
    <w:rsid w:val="00D24B59"/>
    <w:rsid w:val="00D266F4"/>
    <w:rsid w:val="00D26780"/>
    <w:rsid w:val="00D267CA"/>
    <w:rsid w:val="00D270A1"/>
    <w:rsid w:val="00D32644"/>
    <w:rsid w:val="00D333EF"/>
    <w:rsid w:val="00D33F2C"/>
    <w:rsid w:val="00D34485"/>
    <w:rsid w:val="00D3485D"/>
    <w:rsid w:val="00D34BD2"/>
    <w:rsid w:val="00D35162"/>
    <w:rsid w:val="00D3708E"/>
    <w:rsid w:val="00D4058C"/>
    <w:rsid w:val="00D431C1"/>
    <w:rsid w:val="00D43424"/>
    <w:rsid w:val="00D43775"/>
    <w:rsid w:val="00D443D6"/>
    <w:rsid w:val="00D44CB0"/>
    <w:rsid w:val="00D453D1"/>
    <w:rsid w:val="00D46109"/>
    <w:rsid w:val="00D46EA2"/>
    <w:rsid w:val="00D47DB7"/>
    <w:rsid w:val="00D505F2"/>
    <w:rsid w:val="00D506F6"/>
    <w:rsid w:val="00D50DE1"/>
    <w:rsid w:val="00D5283A"/>
    <w:rsid w:val="00D52D8E"/>
    <w:rsid w:val="00D53689"/>
    <w:rsid w:val="00D53892"/>
    <w:rsid w:val="00D54F6A"/>
    <w:rsid w:val="00D54F9B"/>
    <w:rsid w:val="00D551A8"/>
    <w:rsid w:val="00D5577E"/>
    <w:rsid w:val="00D55786"/>
    <w:rsid w:val="00D565F3"/>
    <w:rsid w:val="00D57038"/>
    <w:rsid w:val="00D57B77"/>
    <w:rsid w:val="00D57E23"/>
    <w:rsid w:val="00D6101C"/>
    <w:rsid w:val="00D612C3"/>
    <w:rsid w:val="00D61AB1"/>
    <w:rsid w:val="00D61D3B"/>
    <w:rsid w:val="00D63D0A"/>
    <w:rsid w:val="00D64CB9"/>
    <w:rsid w:val="00D672BE"/>
    <w:rsid w:val="00D70C37"/>
    <w:rsid w:val="00D719ED"/>
    <w:rsid w:val="00D74B33"/>
    <w:rsid w:val="00D7531C"/>
    <w:rsid w:val="00D757D7"/>
    <w:rsid w:val="00D75896"/>
    <w:rsid w:val="00D77C4D"/>
    <w:rsid w:val="00D80D98"/>
    <w:rsid w:val="00D80E19"/>
    <w:rsid w:val="00D810DB"/>
    <w:rsid w:val="00D81C0B"/>
    <w:rsid w:val="00D8298E"/>
    <w:rsid w:val="00D83B1E"/>
    <w:rsid w:val="00D84BE5"/>
    <w:rsid w:val="00D84E57"/>
    <w:rsid w:val="00D8608E"/>
    <w:rsid w:val="00D863B7"/>
    <w:rsid w:val="00D86F04"/>
    <w:rsid w:val="00D87777"/>
    <w:rsid w:val="00D91F1F"/>
    <w:rsid w:val="00D923BE"/>
    <w:rsid w:val="00D9260F"/>
    <w:rsid w:val="00D92CD0"/>
    <w:rsid w:val="00D9308B"/>
    <w:rsid w:val="00D94D8F"/>
    <w:rsid w:val="00D950A4"/>
    <w:rsid w:val="00D950F0"/>
    <w:rsid w:val="00D95566"/>
    <w:rsid w:val="00D958FB"/>
    <w:rsid w:val="00D95CCA"/>
    <w:rsid w:val="00D95DC4"/>
    <w:rsid w:val="00D960E7"/>
    <w:rsid w:val="00D9656E"/>
    <w:rsid w:val="00D96C05"/>
    <w:rsid w:val="00D978F7"/>
    <w:rsid w:val="00D9790F"/>
    <w:rsid w:val="00D97B3F"/>
    <w:rsid w:val="00D97D52"/>
    <w:rsid w:val="00D97F78"/>
    <w:rsid w:val="00DA0FC1"/>
    <w:rsid w:val="00DA13D9"/>
    <w:rsid w:val="00DA1B63"/>
    <w:rsid w:val="00DA2DC1"/>
    <w:rsid w:val="00DA2F29"/>
    <w:rsid w:val="00DA3374"/>
    <w:rsid w:val="00DA43B8"/>
    <w:rsid w:val="00DA5C80"/>
    <w:rsid w:val="00DA6AA0"/>
    <w:rsid w:val="00DA730D"/>
    <w:rsid w:val="00DA73FF"/>
    <w:rsid w:val="00DA79D5"/>
    <w:rsid w:val="00DA7EF4"/>
    <w:rsid w:val="00DB0E07"/>
    <w:rsid w:val="00DB0F86"/>
    <w:rsid w:val="00DB14BB"/>
    <w:rsid w:val="00DB2600"/>
    <w:rsid w:val="00DB2C22"/>
    <w:rsid w:val="00DB41B3"/>
    <w:rsid w:val="00DB49DD"/>
    <w:rsid w:val="00DB5C5C"/>
    <w:rsid w:val="00DB5F4F"/>
    <w:rsid w:val="00DB6045"/>
    <w:rsid w:val="00DB6681"/>
    <w:rsid w:val="00DB757E"/>
    <w:rsid w:val="00DB762C"/>
    <w:rsid w:val="00DC0A26"/>
    <w:rsid w:val="00DC191A"/>
    <w:rsid w:val="00DC1C76"/>
    <w:rsid w:val="00DC29AD"/>
    <w:rsid w:val="00DC4665"/>
    <w:rsid w:val="00DC4698"/>
    <w:rsid w:val="00DC6BFD"/>
    <w:rsid w:val="00DC7ADD"/>
    <w:rsid w:val="00DD08DF"/>
    <w:rsid w:val="00DD14D4"/>
    <w:rsid w:val="00DD1C18"/>
    <w:rsid w:val="00DD2BA6"/>
    <w:rsid w:val="00DD5387"/>
    <w:rsid w:val="00DD5B22"/>
    <w:rsid w:val="00DD649C"/>
    <w:rsid w:val="00DD6E99"/>
    <w:rsid w:val="00DD78EB"/>
    <w:rsid w:val="00DE015D"/>
    <w:rsid w:val="00DE07E0"/>
    <w:rsid w:val="00DE0E33"/>
    <w:rsid w:val="00DE13D6"/>
    <w:rsid w:val="00DE1551"/>
    <w:rsid w:val="00DE352C"/>
    <w:rsid w:val="00DE3987"/>
    <w:rsid w:val="00DE496D"/>
    <w:rsid w:val="00DE4BED"/>
    <w:rsid w:val="00DE54B7"/>
    <w:rsid w:val="00DE727F"/>
    <w:rsid w:val="00DE766F"/>
    <w:rsid w:val="00DE78AD"/>
    <w:rsid w:val="00DE79F5"/>
    <w:rsid w:val="00DE7BE0"/>
    <w:rsid w:val="00DF0708"/>
    <w:rsid w:val="00DF113E"/>
    <w:rsid w:val="00DF1C8D"/>
    <w:rsid w:val="00DF1FEA"/>
    <w:rsid w:val="00DF212A"/>
    <w:rsid w:val="00DF3A5A"/>
    <w:rsid w:val="00DF4073"/>
    <w:rsid w:val="00DF4E24"/>
    <w:rsid w:val="00DF6482"/>
    <w:rsid w:val="00DF6F3E"/>
    <w:rsid w:val="00E0077F"/>
    <w:rsid w:val="00E00A0C"/>
    <w:rsid w:val="00E011EA"/>
    <w:rsid w:val="00E02618"/>
    <w:rsid w:val="00E03938"/>
    <w:rsid w:val="00E04363"/>
    <w:rsid w:val="00E04CCA"/>
    <w:rsid w:val="00E06425"/>
    <w:rsid w:val="00E0647E"/>
    <w:rsid w:val="00E06FA7"/>
    <w:rsid w:val="00E11C91"/>
    <w:rsid w:val="00E1242E"/>
    <w:rsid w:val="00E14105"/>
    <w:rsid w:val="00E15269"/>
    <w:rsid w:val="00E16D3B"/>
    <w:rsid w:val="00E175F1"/>
    <w:rsid w:val="00E17F41"/>
    <w:rsid w:val="00E20608"/>
    <w:rsid w:val="00E206C3"/>
    <w:rsid w:val="00E21095"/>
    <w:rsid w:val="00E26DF9"/>
    <w:rsid w:val="00E275F9"/>
    <w:rsid w:val="00E30160"/>
    <w:rsid w:val="00E303C9"/>
    <w:rsid w:val="00E340DA"/>
    <w:rsid w:val="00E34311"/>
    <w:rsid w:val="00E35499"/>
    <w:rsid w:val="00E36264"/>
    <w:rsid w:val="00E401DF"/>
    <w:rsid w:val="00E404E0"/>
    <w:rsid w:val="00E428D7"/>
    <w:rsid w:val="00E42B7A"/>
    <w:rsid w:val="00E43308"/>
    <w:rsid w:val="00E45061"/>
    <w:rsid w:val="00E45768"/>
    <w:rsid w:val="00E4650A"/>
    <w:rsid w:val="00E46AB4"/>
    <w:rsid w:val="00E46C7D"/>
    <w:rsid w:val="00E50404"/>
    <w:rsid w:val="00E50A22"/>
    <w:rsid w:val="00E52775"/>
    <w:rsid w:val="00E53A63"/>
    <w:rsid w:val="00E54808"/>
    <w:rsid w:val="00E549F6"/>
    <w:rsid w:val="00E56737"/>
    <w:rsid w:val="00E5794E"/>
    <w:rsid w:val="00E62AFF"/>
    <w:rsid w:val="00E63473"/>
    <w:rsid w:val="00E637DC"/>
    <w:rsid w:val="00E647F1"/>
    <w:rsid w:val="00E6561F"/>
    <w:rsid w:val="00E65EE3"/>
    <w:rsid w:val="00E66336"/>
    <w:rsid w:val="00E669BE"/>
    <w:rsid w:val="00E66B84"/>
    <w:rsid w:val="00E66C69"/>
    <w:rsid w:val="00E673B7"/>
    <w:rsid w:val="00E67479"/>
    <w:rsid w:val="00E712E4"/>
    <w:rsid w:val="00E714D8"/>
    <w:rsid w:val="00E7204F"/>
    <w:rsid w:val="00E726B4"/>
    <w:rsid w:val="00E72AE6"/>
    <w:rsid w:val="00E73F47"/>
    <w:rsid w:val="00E743B2"/>
    <w:rsid w:val="00E74EF8"/>
    <w:rsid w:val="00E75398"/>
    <w:rsid w:val="00E76C68"/>
    <w:rsid w:val="00E77646"/>
    <w:rsid w:val="00E818A9"/>
    <w:rsid w:val="00E82C5B"/>
    <w:rsid w:val="00E83585"/>
    <w:rsid w:val="00E838FE"/>
    <w:rsid w:val="00E85048"/>
    <w:rsid w:val="00E8789C"/>
    <w:rsid w:val="00E90296"/>
    <w:rsid w:val="00E9229C"/>
    <w:rsid w:val="00E92E0D"/>
    <w:rsid w:val="00E92F88"/>
    <w:rsid w:val="00E9352E"/>
    <w:rsid w:val="00E93758"/>
    <w:rsid w:val="00E9406A"/>
    <w:rsid w:val="00E9597D"/>
    <w:rsid w:val="00E95AAA"/>
    <w:rsid w:val="00EA0054"/>
    <w:rsid w:val="00EA018A"/>
    <w:rsid w:val="00EA0454"/>
    <w:rsid w:val="00EA0E16"/>
    <w:rsid w:val="00EA1CD0"/>
    <w:rsid w:val="00EA2678"/>
    <w:rsid w:val="00EA28B0"/>
    <w:rsid w:val="00EA2E1C"/>
    <w:rsid w:val="00EA3618"/>
    <w:rsid w:val="00EA3939"/>
    <w:rsid w:val="00EA41F3"/>
    <w:rsid w:val="00EA46A4"/>
    <w:rsid w:val="00EA5205"/>
    <w:rsid w:val="00EA5B00"/>
    <w:rsid w:val="00EA5B37"/>
    <w:rsid w:val="00EB0E0C"/>
    <w:rsid w:val="00EB10E5"/>
    <w:rsid w:val="00EB316E"/>
    <w:rsid w:val="00EB3479"/>
    <w:rsid w:val="00EB3593"/>
    <w:rsid w:val="00EB3813"/>
    <w:rsid w:val="00EB39F2"/>
    <w:rsid w:val="00EB4EDD"/>
    <w:rsid w:val="00EB6443"/>
    <w:rsid w:val="00EB701C"/>
    <w:rsid w:val="00EB74C3"/>
    <w:rsid w:val="00EB76C2"/>
    <w:rsid w:val="00EC001D"/>
    <w:rsid w:val="00EC0C09"/>
    <w:rsid w:val="00EC1C01"/>
    <w:rsid w:val="00EC2663"/>
    <w:rsid w:val="00EC4148"/>
    <w:rsid w:val="00EC42CE"/>
    <w:rsid w:val="00EC4542"/>
    <w:rsid w:val="00EC4784"/>
    <w:rsid w:val="00EC6154"/>
    <w:rsid w:val="00EC72FF"/>
    <w:rsid w:val="00EC78E0"/>
    <w:rsid w:val="00ED1645"/>
    <w:rsid w:val="00ED1F1D"/>
    <w:rsid w:val="00ED1F40"/>
    <w:rsid w:val="00ED2446"/>
    <w:rsid w:val="00ED2BE0"/>
    <w:rsid w:val="00ED4239"/>
    <w:rsid w:val="00ED4EE3"/>
    <w:rsid w:val="00ED5C86"/>
    <w:rsid w:val="00EE290B"/>
    <w:rsid w:val="00EE3171"/>
    <w:rsid w:val="00EE3A21"/>
    <w:rsid w:val="00EE3D3D"/>
    <w:rsid w:val="00EE3E1D"/>
    <w:rsid w:val="00EE4378"/>
    <w:rsid w:val="00EE5D0A"/>
    <w:rsid w:val="00EE66EF"/>
    <w:rsid w:val="00EF209A"/>
    <w:rsid w:val="00EF23DD"/>
    <w:rsid w:val="00EF28EB"/>
    <w:rsid w:val="00EF3386"/>
    <w:rsid w:val="00EF4902"/>
    <w:rsid w:val="00EF60C4"/>
    <w:rsid w:val="00EF6811"/>
    <w:rsid w:val="00EF6B92"/>
    <w:rsid w:val="00EF7B1C"/>
    <w:rsid w:val="00F00813"/>
    <w:rsid w:val="00F02AA8"/>
    <w:rsid w:val="00F031B0"/>
    <w:rsid w:val="00F03406"/>
    <w:rsid w:val="00F035BB"/>
    <w:rsid w:val="00F03E0B"/>
    <w:rsid w:val="00F0455E"/>
    <w:rsid w:val="00F055A7"/>
    <w:rsid w:val="00F0715D"/>
    <w:rsid w:val="00F07897"/>
    <w:rsid w:val="00F10305"/>
    <w:rsid w:val="00F10422"/>
    <w:rsid w:val="00F1123C"/>
    <w:rsid w:val="00F12088"/>
    <w:rsid w:val="00F127ED"/>
    <w:rsid w:val="00F13330"/>
    <w:rsid w:val="00F13A87"/>
    <w:rsid w:val="00F13E84"/>
    <w:rsid w:val="00F15653"/>
    <w:rsid w:val="00F20173"/>
    <w:rsid w:val="00F2019E"/>
    <w:rsid w:val="00F20F93"/>
    <w:rsid w:val="00F21204"/>
    <w:rsid w:val="00F2261E"/>
    <w:rsid w:val="00F23DF9"/>
    <w:rsid w:val="00F248BD"/>
    <w:rsid w:val="00F252C9"/>
    <w:rsid w:val="00F254C1"/>
    <w:rsid w:val="00F275E5"/>
    <w:rsid w:val="00F27C76"/>
    <w:rsid w:val="00F27DC4"/>
    <w:rsid w:val="00F302E0"/>
    <w:rsid w:val="00F3068C"/>
    <w:rsid w:val="00F308BB"/>
    <w:rsid w:val="00F31150"/>
    <w:rsid w:val="00F313BC"/>
    <w:rsid w:val="00F317D4"/>
    <w:rsid w:val="00F3205A"/>
    <w:rsid w:val="00F32F7E"/>
    <w:rsid w:val="00F34E3B"/>
    <w:rsid w:val="00F357D5"/>
    <w:rsid w:val="00F3689D"/>
    <w:rsid w:val="00F3747D"/>
    <w:rsid w:val="00F37E67"/>
    <w:rsid w:val="00F4058A"/>
    <w:rsid w:val="00F418C8"/>
    <w:rsid w:val="00F44959"/>
    <w:rsid w:val="00F45BBF"/>
    <w:rsid w:val="00F45E4B"/>
    <w:rsid w:val="00F4637D"/>
    <w:rsid w:val="00F465FD"/>
    <w:rsid w:val="00F4750D"/>
    <w:rsid w:val="00F47AF9"/>
    <w:rsid w:val="00F47EFB"/>
    <w:rsid w:val="00F50511"/>
    <w:rsid w:val="00F55A9D"/>
    <w:rsid w:val="00F56F78"/>
    <w:rsid w:val="00F57FFC"/>
    <w:rsid w:val="00F60284"/>
    <w:rsid w:val="00F60487"/>
    <w:rsid w:val="00F61A6F"/>
    <w:rsid w:val="00F61AC5"/>
    <w:rsid w:val="00F62296"/>
    <w:rsid w:val="00F63441"/>
    <w:rsid w:val="00F63B83"/>
    <w:rsid w:val="00F63BDA"/>
    <w:rsid w:val="00F641F4"/>
    <w:rsid w:val="00F6486B"/>
    <w:rsid w:val="00F65076"/>
    <w:rsid w:val="00F659C2"/>
    <w:rsid w:val="00F67BD4"/>
    <w:rsid w:val="00F7001A"/>
    <w:rsid w:val="00F704FB"/>
    <w:rsid w:val="00F71A6C"/>
    <w:rsid w:val="00F73440"/>
    <w:rsid w:val="00F749F0"/>
    <w:rsid w:val="00F76A0F"/>
    <w:rsid w:val="00F77E0B"/>
    <w:rsid w:val="00F80B5D"/>
    <w:rsid w:val="00F80D7E"/>
    <w:rsid w:val="00F81740"/>
    <w:rsid w:val="00F83624"/>
    <w:rsid w:val="00F83B6C"/>
    <w:rsid w:val="00F8457C"/>
    <w:rsid w:val="00F857CA"/>
    <w:rsid w:val="00F85DCF"/>
    <w:rsid w:val="00F901AC"/>
    <w:rsid w:val="00F90271"/>
    <w:rsid w:val="00F914AD"/>
    <w:rsid w:val="00F91B9F"/>
    <w:rsid w:val="00F92BB2"/>
    <w:rsid w:val="00F9502A"/>
    <w:rsid w:val="00F9517D"/>
    <w:rsid w:val="00F9575D"/>
    <w:rsid w:val="00F95A12"/>
    <w:rsid w:val="00FA0173"/>
    <w:rsid w:val="00FA0226"/>
    <w:rsid w:val="00FA03E7"/>
    <w:rsid w:val="00FA1A93"/>
    <w:rsid w:val="00FA35B7"/>
    <w:rsid w:val="00FA3F67"/>
    <w:rsid w:val="00FA425A"/>
    <w:rsid w:val="00FA44B5"/>
    <w:rsid w:val="00FA480B"/>
    <w:rsid w:val="00FA6AA8"/>
    <w:rsid w:val="00FA6CCD"/>
    <w:rsid w:val="00FA6F88"/>
    <w:rsid w:val="00FA760E"/>
    <w:rsid w:val="00FA7931"/>
    <w:rsid w:val="00FB0531"/>
    <w:rsid w:val="00FB0AE9"/>
    <w:rsid w:val="00FB16B4"/>
    <w:rsid w:val="00FB17F5"/>
    <w:rsid w:val="00FB3582"/>
    <w:rsid w:val="00FB3C65"/>
    <w:rsid w:val="00FB4C56"/>
    <w:rsid w:val="00FB7243"/>
    <w:rsid w:val="00FC012B"/>
    <w:rsid w:val="00FC1D75"/>
    <w:rsid w:val="00FC253A"/>
    <w:rsid w:val="00FC3552"/>
    <w:rsid w:val="00FC46FC"/>
    <w:rsid w:val="00FC4B41"/>
    <w:rsid w:val="00FC630C"/>
    <w:rsid w:val="00FC676A"/>
    <w:rsid w:val="00FC7721"/>
    <w:rsid w:val="00FD27D9"/>
    <w:rsid w:val="00FD2E1A"/>
    <w:rsid w:val="00FD3AAD"/>
    <w:rsid w:val="00FD413F"/>
    <w:rsid w:val="00FD4979"/>
    <w:rsid w:val="00FD4A27"/>
    <w:rsid w:val="00FD4ABF"/>
    <w:rsid w:val="00FD5CBE"/>
    <w:rsid w:val="00FD77D8"/>
    <w:rsid w:val="00FE05B1"/>
    <w:rsid w:val="00FE09FC"/>
    <w:rsid w:val="00FE1021"/>
    <w:rsid w:val="00FE14E5"/>
    <w:rsid w:val="00FE39FB"/>
    <w:rsid w:val="00FE3F97"/>
    <w:rsid w:val="00FE48B9"/>
    <w:rsid w:val="00FE5C24"/>
    <w:rsid w:val="00FE7240"/>
    <w:rsid w:val="00FE753F"/>
    <w:rsid w:val="00FE7C21"/>
    <w:rsid w:val="00FF1829"/>
    <w:rsid w:val="00FF1FE1"/>
    <w:rsid w:val="00FF48A3"/>
    <w:rsid w:val="00FF63C6"/>
    <w:rsid w:val="00FF64A5"/>
    <w:rsid w:val="00FF6DDE"/>
    <w:rsid w:val="00FF7456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2F29EAFF"/>
  <w15:chartTrackingRefBased/>
  <w15:docId w15:val="{B2545CCD-5A84-4EF8-9322-64CABA19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49E2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B152F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6B20D8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BB152F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szCs w:val="24"/>
      <w:u w:val="single"/>
    </w:rPr>
  </w:style>
  <w:style w:type="paragraph" w:styleId="berschrift4">
    <w:name w:val="heading 4"/>
    <w:basedOn w:val="Standard"/>
    <w:next w:val="Standard"/>
    <w:link w:val="berschrift4Zchn"/>
    <w:autoRedefine/>
    <w:uiPriority w:val="9"/>
    <w:semiHidden/>
    <w:unhideWhenUsed/>
    <w:qFormat/>
    <w:rsid w:val="00BB152F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Cs/>
      <w:u w:val="singl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152F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152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152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152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152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A5512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BB152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B152F"/>
  </w:style>
  <w:style w:type="paragraph" w:styleId="Fuzeile">
    <w:name w:val="footer"/>
    <w:basedOn w:val="Standard"/>
    <w:link w:val="FuzeileZchn"/>
    <w:uiPriority w:val="99"/>
    <w:unhideWhenUsed/>
    <w:rsid w:val="00BB152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B152F"/>
  </w:style>
  <w:style w:type="character" w:customStyle="1" w:styleId="berschrift1Zchn">
    <w:name w:val="Überschrift 1 Zchn"/>
    <w:basedOn w:val="Absatz-Standardschriftart"/>
    <w:link w:val="berschrift1"/>
    <w:uiPriority w:val="9"/>
    <w:rsid w:val="00BB152F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20D8"/>
    <w:rPr>
      <w:rFonts w:ascii="Times New Roman" w:eastAsiaTheme="majorEastAsia" w:hAnsi="Times New Roman" w:cstheme="majorBidi"/>
      <w:b/>
      <w:sz w:val="24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B152F"/>
    <w:rPr>
      <w:rFonts w:ascii="Times New Roman" w:eastAsiaTheme="majorEastAsia" w:hAnsi="Times New Roman" w:cstheme="majorBidi"/>
      <w:sz w:val="24"/>
      <w:szCs w:val="24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152F"/>
    <w:rPr>
      <w:rFonts w:ascii="Times New Roman" w:eastAsiaTheme="majorEastAsia" w:hAnsi="Times New Roman" w:cstheme="majorBidi"/>
      <w:iCs/>
      <w:sz w:val="24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152F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152F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152F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15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15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B152F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2476E"/>
    <w:pPr>
      <w:spacing w:before="120" w:after="120"/>
    </w:pPr>
    <w:rPr>
      <w:rFonts w:cstheme="minorHAnsi"/>
      <w:b/>
      <w:bCs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12476E"/>
    <w:pPr>
      <w:tabs>
        <w:tab w:val="left" w:pos="720"/>
        <w:tab w:val="right" w:leader="dot" w:pos="9061"/>
      </w:tabs>
      <w:ind w:left="240"/>
    </w:pPr>
    <w:rPr>
      <w:rFonts w:cstheme="minorHAnsi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C21887"/>
    <w:pPr>
      <w:ind w:left="480"/>
    </w:pPr>
    <w:rPr>
      <w:rFonts w:asciiTheme="minorHAnsi" w:hAnsiTheme="minorHAnsi" w:cstheme="minorHAnsi"/>
      <w:i/>
      <w:iCs/>
      <w:szCs w:val="20"/>
    </w:rPr>
  </w:style>
  <w:style w:type="character" w:styleId="Hyperlink">
    <w:name w:val="Hyperlink"/>
    <w:basedOn w:val="Absatz-Standardschriftart"/>
    <w:uiPriority w:val="99"/>
    <w:unhideWhenUsed/>
    <w:rsid w:val="00BB152F"/>
    <w:rPr>
      <w:color w:val="0563C1" w:themeColor="hyperlink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rsid w:val="00BB152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rsid w:val="00BB152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BB152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BB152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BB152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BB152F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795E91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795E91"/>
    <w:rPr>
      <w:rFonts w:ascii="Times New Roman" w:hAnsi="Times New Roman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95E91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795E91"/>
    <w:pPr>
      <w:spacing w:after="200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95E91"/>
  </w:style>
  <w:style w:type="paragraph" w:styleId="Index1">
    <w:name w:val="index 1"/>
    <w:basedOn w:val="Standard"/>
    <w:next w:val="Standard"/>
    <w:autoRedefine/>
    <w:uiPriority w:val="99"/>
    <w:unhideWhenUsed/>
    <w:rsid w:val="00F749F0"/>
    <w:pPr>
      <w:ind w:left="240" w:hanging="240"/>
    </w:pPr>
  </w:style>
  <w:style w:type="paragraph" w:styleId="Literaturverzeichnis">
    <w:name w:val="Bibliography"/>
    <w:basedOn w:val="Standard"/>
    <w:next w:val="Standard"/>
    <w:uiPriority w:val="37"/>
    <w:unhideWhenUsed/>
    <w:rsid w:val="007B0959"/>
  </w:style>
  <w:style w:type="paragraph" w:styleId="Untertitel">
    <w:name w:val="Subtitle"/>
    <w:basedOn w:val="Standard"/>
    <w:next w:val="Standard"/>
    <w:link w:val="UntertitelZchn"/>
    <w:uiPriority w:val="11"/>
    <w:qFormat/>
    <w:rsid w:val="00FC253A"/>
    <w:pPr>
      <w:numPr>
        <w:ilvl w:val="1"/>
      </w:numPr>
      <w:jc w:val="center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253A"/>
    <w:rPr>
      <w:rFonts w:asciiTheme="majorHAnsi" w:eastAsiaTheme="minorEastAsia" w:hAnsiTheme="majorHAnsi"/>
      <w:color w:val="5A5A5A" w:themeColor="text1" w:themeTint="A5"/>
      <w:spacing w:val="15"/>
      <w:sz w:val="24"/>
    </w:rPr>
  </w:style>
  <w:style w:type="character" w:customStyle="1" w:styleId="wrongword">
    <w:name w:val="wrongword"/>
    <w:basedOn w:val="Absatz-Standardschriftart"/>
    <w:rsid w:val="00586095"/>
  </w:style>
  <w:style w:type="character" w:styleId="NichtaufgelsteErwhnung">
    <w:name w:val="Unresolved Mention"/>
    <w:basedOn w:val="Absatz-Standardschriftart"/>
    <w:uiPriority w:val="99"/>
    <w:semiHidden/>
    <w:unhideWhenUsed/>
    <w:rsid w:val="00D4377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237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B200F3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217877"/>
    <w:pPr>
      <w:ind w:left="720"/>
      <w:contextualSpacing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E62AFF"/>
    <w:pPr>
      <w:ind w:left="480" w:hanging="24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97C0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97C0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97C00"/>
    <w:rPr>
      <w:rFonts w:ascii="Times New Roman" w:hAnsi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97C0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97C0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3.xml"/><Relationship Id="rId26" Type="http://schemas.openxmlformats.org/officeDocument/2006/relationships/image" Target="media/image8.png"/><Relationship Id="rId39" Type="http://schemas.openxmlformats.org/officeDocument/2006/relationships/image" Target="media/image21.jpeg"/><Relationship Id="rId21" Type="http://schemas.openxmlformats.org/officeDocument/2006/relationships/image" Target="media/image5.JPG"/><Relationship Id="rId34" Type="http://schemas.openxmlformats.org/officeDocument/2006/relationships/image" Target="media/image16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.docs.live.net/b53f1c109300c634/Uni%20Potsdam%20%5e0%20HWR/Praxistransferberichte/1.%20Semester%20(Datenbanken)/Aufbau%20PTB/PTB%201.%20Semester%20fertig%20-%20Kopie.docx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11.png"/><Relationship Id="rId41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6.jpeg"/><Relationship Id="rId32" Type="http://schemas.openxmlformats.org/officeDocument/2006/relationships/image" Target="media/image14.jpeg"/><Relationship Id="rId37" Type="http://schemas.openxmlformats.org/officeDocument/2006/relationships/image" Target="media/image19.jpeg"/><Relationship Id="rId40" Type="http://schemas.openxmlformats.org/officeDocument/2006/relationships/image" Target="media/image22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image" Target="media/image10.jpeg"/><Relationship Id="rId36" Type="http://schemas.openxmlformats.org/officeDocument/2006/relationships/image" Target="media/image18.jpeg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31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header" Target="header8.xml"/><Relationship Id="rId27" Type="http://schemas.openxmlformats.org/officeDocument/2006/relationships/image" Target="media/image9.jpeg"/><Relationship Id="rId30" Type="http://schemas.openxmlformats.org/officeDocument/2006/relationships/image" Target="media/image12.png"/><Relationship Id="rId35" Type="http://schemas.openxmlformats.org/officeDocument/2006/relationships/image" Target="media/image17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5" Type="http://schemas.openxmlformats.org/officeDocument/2006/relationships/image" Target="media/image7.jpeg"/><Relationship Id="rId33" Type="http://schemas.openxmlformats.org/officeDocument/2006/relationships/image" Target="media/image15.jpeg"/><Relationship Id="rId38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xiz\Documents\Benutzerdefinierte%20Office-Vorlagen\HWR%20wissenschaftliche%20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WR.XSL" StyleName="Mein Literaturverzeichnis" Version="1">
  <b:Source>
    <b:Tag>Kle16</b:Tag>
    <b:SourceType>Book</b:SourceType>
    <b:Guid>{623F707C-D188-4E18-9ED9-F6C174FDAD06}</b:Guid>
    <b:Author>
      <b:Author>
        <b:NameList>
          <b:Person>
            <b:Last>Kleuker</b:Last>
            <b:First>Stephan</b:First>
          </b:Person>
        </b:NameList>
      </b:Author>
    </b:Author>
    <b:Title>Grundkurs Datenbankentwicklung</b:Title>
    <b:Year>2016</b:Year>
    <b:City>Wiesbaden</b:City>
    <b:Publisher>Springer Vieweg</b:Publisher>
    <b:RefOrder>5</b:RefOrder>
  </b:Source>
  <b:Source>
    <b:Tag>Lac20</b:Tag>
    <b:SourceType>Book</b:SourceType>
    <b:Guid>{75C616DF-E222-4036-AFF1-6A65D00D68F7}</b:Guid>
    <b:Title>Virtual Reality und Augmented Reality in der Digitalen Produktion</b:Title>
    <b:Year>2020</b:Year>
    <b:City>Wiesbaden</b:City>
    <b:Publisher>Springer Gabler</b:Publisher>
    <b:Author>
      <b:Author>
        <b:NameList>
          <b:Person>
            <b:Last>Lackner</b:Last>
            <b:First>Maximilian</b:First>
          </b:Person>
          <b:Person>
            <b:Last>Orsolits</b:Last>
            <b:First>Horst</b:First>
          </b:Person>
        </b:NameList>
      </b:Author>
    </b:Author>
    <b:RefOrder>8</b:RefOrder>
  </b:Source>
  <b:Source>
    <b:Tag>Wie19</b:Tag>
    <b:SourceType>Misc</b:SourceType>
    <b:Guid>{21E8482D-B623-4E49-BC8E-F8340A26AC87}</b:Guid>
    <b:Author>
      <b:Author>
        <b:NameList>
          <b:Person>
            <b:Last>Wiepke</b:Last>
            <b:First>Axel</b:First>
          </b:Person>
          <b:Person>
            <b:Last>Richter</b:Last>
            <b:First>Eric und Dirk</b:First>
          </b:Person>
          <b:Person>
            <b:Last>Zender</b:Last>
            <b:First>Raphael</b:First>
          </b:Person>
        </b:NameList>
      </b:Author>
      <b:Editor>
        <b:NameList>
          <b:Person>
            <b:Last>Pinkwart</b:Last>
            <b:First>N.</b:First>
          </b:Person>
          <b:Person>
            <b:Last>Konert</b:Last>
            <b:First>J.</b:First>
          </b:Person>
        </b:NameList>
      </b:Editor>
    </b:Author>
    <b:Title>Einsatz von Virtual Reality zum Aufbau von Klassenmanagement-Kompetenzen im Lehramtsstudium</b:Title>
    <b:Year>2019</b:Year>
    <b:YearAccessed>2021</b:YearAccessed>
    <b:MonthAccessed>01</b:MonthAccessed>
    <b:DayAccessed>12</b:DayAccessed>
    <b:URL>https://dl.gi.de/handle/20.500.12116/24390</b:URL>
    <b:City>DELFI 2019. Bonn: Gesellschaft für Informatik e.V.</b:City>
    <b:Pages>133-144</b:Pages>
    <b:RefOrder>9</b:RefOrder>
  </b:Source>
  <b:Source>
    <b:Tag>Kou06</b:Tag>
    <b:SourceType>Book</b:SourceType>
    <b:Guid>{64487C04-505C-46E5-A5EB-669D65B0AF28}</b:Guid>
    <b:Author>
      <b:Author>
        <b:NameList>
          <b:Person>
            <b:Last>Kounin</b:Last>
            <b:Middle>S.</b:Middle>
            <b:First>Jacob</b:First>
          </b:Person>
        </b:NameList>
      </b:Author>
    </b:Author>
    <b:Title>Techniken der Klassenführung. Standardwerke aus Psychologie und Pädagogik. Reprints.</b:Title>
    <b:Year>2006</b:Year>
    <b:City>Münster</b:City>
    <b:Publisher>Waxmann</b:Publisher>
    <b:RefOrder>10</b:RefOrder>
  </b:Source>
  <b:Source>
    <b:Tag>Zeh13</b:Tag>
    <b:SourceType>Book</b:SourceType>
    <b:Guid>{3DAF4828-E030-4872-92DB-81279E666DA5}</b:Guid>
    <b:Title>Informationssysteme und Datenbanken</b:Title>
    <b:Year>2013</b:Year>
    <b:City>Stuttgart</b:City>
    <b:Publisher>B. G. Teubner</b:Publisher>
    <b:Author>
      <b:Author>
        <b:NameList>
          <b:Person>
            <b:Last>Zehnder</b:Last>
            <b:Middle>August</b:Middle>
            <b:First>Carl</b:First>
          </b:Person>
        </b:NameList>
      </b:Author>
    </b:Author>
    <b:RefOrder>1</b:RefOrder>
  </b:Source>
  <b:Source>
    <b:Tag>Bud17</b:Tag>
    <b:SourceType>ElectronicSource</b:SourceType>
    <b:Guid>{815EB03C-34BC-437B-85DB-BD88C64F4DFE}</b:Guid>
    <b:Title>Die Medienökonomik personalisierter Daten und der Facebook-Fall</b:Title>
    <b:Year>2017</b:Year>
    <b:Medium>Working Paper</b:Medium>
    <b:URL>http://hdl.handle.net/10419/168318</b:URL>
    <b:Author>
      <b:Author>
        <b:NameList>
          <b:Person>
            <b:Last>Budzinski</b:Last>
            <b:First>Oliver</b:First>
          </b:Person>
          <b:Person>
            <b:Last>Grusevaja</b:Last>
            <b:First>Marina</b:First>
          </b:Person>
        </b:NameList>
      </b:Author>
    </b:Author>
    <b:YearAccessed>2021</b:YearAccessed>
    <b:MonthAccessed>02</b:MonthAccessed>
    <b:DayAccessed>28</b:DayAccessed>
    <b:RefOrder>3</b:RefOrder>
  </b:Source>
  <b:Source>
    <b:Tag>Kud15</b:Tag>
    <b:SourceType>Book</b:SourceType>
    <b:Guid>{B88F0BE8-0469-4DF6-8DFF-60035B0A80E2}</b:Guid>
    <b:Title>Taschenbuch Datenbanken</b:Title>
    <b:Year>2015</b:Year>
    <b:Author>
      <b:Author>
        <b:NameList>
          <b:Person>
            <b:Last>Kudraß</b:Last>
            <b:First>Thomas</b:First>
          </b:Person>
        </b:NameList>
      </b:Author>
    </b:Author>
    <b:Publisher>Carl Hanser</b:Publisher>
    <b:RefOrder>4</b:RefOrder>
  </b:Source>
  <b:Source>
    <b:Tag>Hal95</b:Tag>
    <b:SourceType>Book</b:SourceType>
    <b:Guid>{DC5DFA0C-3344-43CA-9581-30A9C4E2C3AC}</b:Guid>
    <b:Title>Datenbank-Engineering für Wirtschaftsinformatiker: Eine praxisorientierte Einführung</b:Title>
    <b:Year>1995</b:Year>
    <b:Author>
      <b:Author>
        <b:NameList>
          <b:Person>
            <b:Last>Hald</b:Last>
            <b:First>Anton</b:First>
          </b:Person>
          <b:Person>
            <b:Last>Nevermann</b:Last>
            <b:First>Wolf</b:First>
          </b:Person>
        </b:NameList>
      </b:Author>
    </b:Author>
    <b:Publisher>Vieweg</b:Publisher>
    <b:RefOrder>2</b:RefOrder>
  </b:Source>
  <b:Source>
    <b:Tag>Her18</b:Tag>
    <b:SourceType>Book</b:SourceType>
    <b:Guid>{26C8EAE8-4C12-4805-B14F-4D2E34E6A02E}</b:Guid>
    <b:Title>Datenorganisation und Datenbanken. Praxisorientierte Übungen mit MS Access 2016</b:Title>
    <b:Year>2018</b:Year>
    <b:City>Wiesbaden</b:City>
    <b:Publisher>Springer Vieweg</b:Publisher>
    <b:Author>
      <b:Author>
        <b:NameList>
          <b:Person>
            <b:Last>Herrmann</b:Last>
            <b:First>Frank</b:First>
          </b:Person>
        </b:NameList>
      </b:Author>
    </b:Author>
    <b:RefOrder>11</b:RefOrder>
  </b:Source>
  <b:Source>
    <b:Tag>Gei14</b:Tag>
    <b:SourceType>Book</b:SourceType>
    <b:Guid>{E3B09F99-8B20-488F-B1A0-716F3DE1EEC6}</b:Guid>
    <b:Title>Datenbanken: Grundlagen und Design</b:Title>
    <b:Year>2014</b:Year>
    <b:Publisher>mitp Verlag</b:Publisher>
    <b:Author>
      <b:Author>
        <b:NameList>
          <b:Person>
            <b:Last>Geisler</b:Last>
            <b:First>Frank</b:First>
          </b:Person>
        </b:NameList>
      </b:Author>
    </b:Author>
    <b:RefOrder>6</b:RefOrder>
  </b:Source>
  <b:Source>
    <b:Tag>Sch17</b:Tag>
    <b:SourceType>Book</b:SourceType>
    <b:Guid>{5F581284-11E4-4FC0-83C2-7AFB2114A5A3}</b:Guid>
    <b:Title>Datenbanken und SQL: Eine praxisorientierte Einführung mit Anwendungen in Oracle, SQL Server und MySQL</b:Title>
    <b:Year>2017</b:Year>
    <b:City>Wiesbaden</b:City>
    <b:Publisher>Springer Vieweg</b:Publisher>
    <b:Author>
      <b:Author>
        <b:NameList>
          <b:Person>
            <b:Last>Schicker</b:Last>
            <b:First>Edwin</b:First>
          </b:Person>
        </b:NameList>
      </b:Author>
    </b:Author>
    <b:RefOrder>7</b:RefOrder>
  </b:Source>
</b:Sources>
</file>

<file path=customXml/itemProps1.xml><?xml version="1.0" encoding="utf-8"?>
<ds:datastoreItem xmlns:ds="http://schemas.openxmlformats.org/officeDocument/2006/customXml" ds:itemID="{F343AAC8-C6E9-4048-878A-7F4F5445B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HWR wissenschaftliche Arbeit.dotx</Template>
  <TotalTime>0</TotalTime>
  <Pages>23</Pages>
  <Words>4089</Words>
  <Characters>31466</Characters>
  <Application>Microsoft Office Word</Application>
  <DocSecurity>0</DocSecurity>
  <Lines>262</Lines>
  <Paragraphs>70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Yüxi Zhang</dc:creator>
  <cp:keywords/>
  <dc:description/>
  <cp:lastModifiedBy>Yüxi Zhang</cp:lastModifiedBy>
  <cp:revision>2395</cp:revision>
  <cp:lastPrinted>2021-03-28T12:08:00Z</cp:lastPrinted>
  <dcterms:created xsi:type="dcterms:W3CDTF">2021-02-17T14:58:00Z</dcterms:created>
  <dcterms:modified xsi:type="dcterms:W3CDTF">2022-01-04T14:25:00Z</dcterms:modified>
</cp:coreProperties>
</file>