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711E9" w14:textId="77777777" w:rsidR="00BB152F" w:rsidRDefault="00BB152F" w:rsidP="00A55129">
      <w:pPr>
        <w:pStyle w:val="Titel"/>
      </w:pPr>
    </w:p>
    <w:p w14:paraId="3816E652" w14:textId="79B0D173" w:rsidR="00A55129" w:rsidRPr="00BB152F" w:rsidRDefault="00FF7035" w:rsidP="00BB152F">
      <w:pPr>
        <w:pStyle w:val="Titel"/>
      </w:pPr>
      <w:r>
        <w:t>3</w:t>
      </w:r>
      <w:r w:rsidR="00A55129" w:rsidRPr="00BB152F">
        <w:t>. Praxistransfer-Bericht</w:t>
      </w:r>
    </w:p>
    <w:p w14:paraId="618EA6FD" w14:textId="77777777" w:rsidR="00A55129" w:rsidRPr="00BB152F" w:rsidRDefault="00A55129" w:rsidP="00BB152F">
      <w:pPr>
        <w:pStyle w:val="Titel"/>
      </w:pPr>
    </w:p>
    <w:p w14:paraId="38A91186" w14:textId="2D0791CD" w:rsidR="00A55129" w:rsidRDefault="00FF7035" w:rsidP="00BB152F">
      <w:pPr>
        <w:pStyle w:val="Titel"/>
      </w:pPr>
      <w:r>
        <w:t>Containervirtualisierung der Webinfrastruktur</w:t>
      </w:r>
    </w:p>
    <w:p w14:paraId="491224CF" w14:textId="4FD2E3C5" w:rsidR="005E2F47" w:rsidRPr="00E67479" w:rsidRDefault="00A6117D" w:rsidP="00E67479">
      <w:pPr>
        <w:pStyle w:val="Untertitel"/>
      </w:pPr>
      <w:r>
        <w:t>für das VR-Klassenzimmer</w:t>
      </w:r>
    </w:p>
    <w:p w14:paraId="581AFEF3" w14:textId="77777777" w:rsidR="00E67479" w:rsidRDefault="00E67479" w:rsidP="00A55129">
      <w:pPr>
        <w:rPr>
          <w:b/>
        </w:rPr>
      </w:pPr>
    </w:p>
    <w:p w14:paraId="1EB3A3BF" w14:textId="77777777" w:rsidR="00E67479" w:rsidRDefault="00E67479" w:rsidP="00A55129">
      <w:pPr>
        <w:rPr>
          <w:b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8"/>
        <w:gridCol w:w="1428"/>
        <w:gridCol w:w="4555"/>
      </w:tblGrid>
      <w:tr w:rsidR="00A55129" w14:paraId="5A43839B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6C9D8657" w14:textId="77777777" w:rsidR="00A55129" w:rsidRDefault="00A55129" w:rsidP="00DC46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Name, Vorname:</w:t>
            </w:r>
          </w:p>
        </w:tc>
        <w:tc>
          <w:tcPr>
            <w:tcW w:w="5983" w:type="dxa"/>
            <w:gridSpan w:val="2"/>
            <w:vAlign w:val="center"/>
          </w:tcPr>
          <w:p w14:paraId="72379B08" w14:textId="77777777" w:rsidR="00A55129" w:rsidRDefault="00A55129" w:rsidP="00DC46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Zhang, Yüxi</w:t>
            </w:r>
          </w:p>
        </w:tc>
      </w:tr>
      <w:tr w:rsidR="00A55129" w14:paraId="1475543F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6B1CBB54" w14:textId="77777777" w:rsidR="00A55129" w:rsidRDefault="00A55129" w:rsidP="00DC46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Matrikelnummer:</w:t>
            </w:r>
          </w:p>
        </w:tc>
        <w:tc>
          <w:tcPr>
            <w:tcW w:w="5983" w:type="dxa"/>
            <w:gridSpan w:val="2"/>
            <w:vAlign w:val="center"/>
          </w:tcPr>
          <w:p w14:paraId="484B868B" w14:textId="77777777" w:rsidR="00A55129" w:rsidRDefault="00A55129" w:rsidP="00DC46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684163</w:t>
            </w:r>
          </w:p>
        </w:tc>
      </w:tr>
      <w:tr w:rsidR="00A55129" w14:paraId="2B4B6375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742DAEE1" w14:textId="77777777" w:rsidR="00A55129" w:rsidRDefault="00A55129" w:rsidP="00DC4665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Ausbildungsbetrieb:</w:t>
            </w:r>
          </w:p>
        </w:tc>
        <w:tc>
          <w:tcPr>
            <w:tcW w:w="5983" w:type="dxa"/>
            <w:gridSpan w:val="2"/>
            <w:vAlign w:val="center"/>
          </w:tcPr>
          <w:p w14:paraId="179ADE35" w14:textId="77777777" w:rsidR="00A55129" w:rsidRDefault="00A55129" w:rsidP="00DC46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Universität Potsdam</w:t>
            </w:r>
          </w:p>
        </w:tc>
      </w:tr>
      <w:tr w:rsidR="00A55129" w14:paraId="1D882C2B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06334EEF" w14:textId="77777777" w:rsidR="00A55129" w:rsidRDefault="00A55129" w:rsidP="00DC46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Studienjahrgang:</w:t>
            </w:r>
          </w:p>
        </w:tc>
        <w:tc>
          <w:tcPr>
            <w:tcW w:w="5983" w:type="dxa"/>
            <w:gridSpan w:val="2"/>
            <w:vAlign w:val="center"/>
          </w:tcPr>
          <w:p w14:paraId="7967C89D" w14:textId="6661FAEF" w:rsidR="00A55129" w:rsidRDefault="00A55129" w:rsidP="00DC46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(20</w:t>
            </w:r>
            <w:r w:rsidR="0093000D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)</w:t>
            </w:r>
          </w:p>
        </w:tc>
      </w:tr>
      <w:tr w:rsidR="00A55129" w14:paraId="6F58CB42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0C132E4A" w14:textId="77777777" w:rsidR="00A55129" w:rsidRDefault="00A55129" w:rsidP="00DC4665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Fachbereich:</w:t>
            </w:r>
          </w:p>
        </w:tc>
        <w:tc>
          <w:tcPr>
            <w:tcW w:w="5983" w:type="dxa"/>
            <w:gridSpan w:val="2"/>
            <w:vAlign w:val="center"/>
          </w:tcPr>
          <w:p w14:paraId="56E376FE" w14:textId="77777777" w:rsidR="00A55129" w:rsidRDefault="00A55129" w:rsidP="00DC4665">
            <w:pPr>
              <w:rPr>
                <w:rFonts w:ascii="Arial" w:hAnsi="Arial" w:cs="Arial"/>
              </w:rPr>
            </w:pPr>
            <w:r w:rsidRPr="000D5E9C">
              <w:rPr>
                <w:rFonts w:ascii="Arial" w:hAnsi="Arial" w:cs="Arial"/>
                <w:color w:val="000000"/>
                <w:szCs w:val="24"/>
              </w:rPr>
              <w:t xml:space="preserve">Duales Studium </w:t>
            </w:r>
            <w:r>
              <w:rPr>
                <w:rFonts w:ascii="Arial" w:hAnsi="Arial" w:cs="Arial"/>
                <w:color w:val="000000"/>
                <w:szCs w:val="24"/>
              </w:rPr>
              <w:t>Wirtschaft • Technik</w:t>
            </w:r>
          </w:p>
        </w:tc>
      </w:tr>
      <w:tr w:rsidR="00A55129" w14:paraId="35ABF4AF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3C7A8CC7" w14:textId="77777777" w:rsidR="00A55129" w:rsidRDefault="00A55129" w:rsidP="00DC4665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Studiengang:</w:t>
            </w:r>
          </w:p>
        </w:tc>
        <w:tc>
          <w:tcPr>
            <w:tcW w:w="5983" w:type="dxa"/>
            <w:gridSpan w:val="2"/>
            <w:vAlign w:val="center"/>
          </w:tcPr>
          <w:p w14:paraId="4477740D" w14:textId="77777777" w:rsidR="00A55129" w:rsidRDefault="00A55129" w:rsidP="00DC46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Informatik</w:t>
            </w:r>
          </w:p>
        </w:tc>
      </w:tr>
      <w:tr w:rsidR="00A55129" w14:paraId="728EA990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20D6AEE0" w14:textId="77777777" w:rsidR="00A55129" w:rsidRDefault="00A55129" w:rsidP="00DC4665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Modul:</w:t>
            </w:r>
          </w:p>
        </w:tc>
        <w:tc>
          <w:tcPr>
            <w:tcW w:w="5983" w:type="dxa"/>
            <w:gridSpan w:val="2"/>
            <w:vAlign w:val="center"/>
          </w:tcPr>
          <w:p w14:paraId="66FF7DEC" w14:textId="77777777" w:rsidR="00A55129" w:rsidRDefault="00A55129" w:rsidP="00DC4665">
            <w:pPr>
              <w:rPr>
                <w:rFonts w:ascii="Arial" w:hAnsi="Arial" w:cs="Arial"/>
              </w:rPr>
            </w:pPr>
            <w:r w:rsidRPr="0087242D">
              <w:rPr>
                <w:rFonts w:ascii="Arial" w:hAnsi="Arial" w:cs="Arial"/>
              </w:rPr>
              <w:t>1-4021 PTB-TIT20A</w:t>
            </w:r>
            <w:r>
              <w:rPr>
                <w:rFonts w:ascii="Arial" w:hAnsi="Arial" w:cs="Arial"/>
              </w:rPr>
              <w:t xml:space="preserve"> – 1. Praxistransferbericht</w:t>
            </w:r>
          </w:p>
        </w:tc>
      </w:tr>
      <w:tr w:rsidR="00A55129" w14:paraId="495D8E8B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660BE98E" w14:textId="77777777" w:rsidR="00A55129" w:rsidRDefault="00A55129" w:rsidP="00DC46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Betreuer Hochschule:</w:t>
            </w:r>
          </w:p>
        </w:tc>
        <w:tc>
          <w:tcPr>
            <w:tcW w:w="5983" w:type="dxa"/>
            <w:gridSpan w:val="2"/>
            <w:vAlign w:val="center"/>
          </w:tcPr>
          <w:p w14:paraId="720BCA52" w14:textId="6B4B5CEE" w:rsidR="00A55129" w:rsidRDefault="000738BE" w:rsidP="00DC46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Laura Haase</w:t>
            </w:r>
          </w:p>
        </w:tc>
      </w:tr>
      <w:tr w:rsidR="00A55129" w14:paraId="6A1FBBA7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253253EC" w14:textId="77777777" w:rsidR="00A55129" w:rsidRDefault="00A55129" w:rsidP="00DC46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Betreuer Unternehmen:</w:t>
            </w:r>
          </w:p>
        </w:tc>
        <w:tc>
          <w:tcPr>
            <w:tcW w:w="5983" w:type="dxa"/>
            <w:gridSpan w:val="2"/>
            <w:vAlign w:val="center"/>
          </w:tcPr>
          <w:p w14:paraId="16CA4E04" w14:textId="4528B697" w:rsidR="00A55129" w:rsidRDefault="000738BE" w:rsidP="00DC46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Axel Wiepke</w:t>
            </w:r>
          </w:p>
        </w:tc>
      </w:tr>
      <w:tr w:rsidR="00A55129" w14:paraId="529EBD29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5E6EEB74" w14:textId="77777777" w:rsidR="00A55129" w:rsidRDefault="00A55129" w:rsidP="00DC4665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Anzahl der Wörter:</w:t>
            </w:r>
          </w:p>
        </w:tc>
        <w:tc>
          <w:tcPr>
            <w:tcW w:w="5983" w:type="dxa"/>
            <w:gridSpan w:val="2"/>
            <w:vAlign w:val="center"/>
          </w:tcPr>
          <w:p w14:paraId="604BAFA9" w14:textId="77777777" w:rsidR="00A55129" w:rsidRDefault="00A55129" w:rsidP="00DC4665">
            <w:pPr>
              <w:rPr>
                <w:rFonts w:ascii="Arial" w:hAnsi="Arial" w:cs="Arial"/>
              </w:rPr>
            </w:pPr>
          </w:p>
        </w:tc>
      </w:tr>
      <w:tr w:rsidR="00A55129" w:rsidRPr="00B82528" w14:paraId="13D2624E" w14:textId="77777777" w:rsidTr="00DC46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CBB4C6" w14:textId="77777777" w:rsidR="00D32644" w:rsidRDefault="00D32644" w:rsidP="00DC4665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E2D277" w14:textId="77777777" w:rsidR="00A55129" w:rsidRPr="00B82528" w:rsidRDefault="00A55129" w:rsidP="00DC4665">
            <w:pPr>
              <w:rPr>
                <w:rFonts w:ascii="Arial" w:hAnsi="Arial" w:cs="Arial"/>
                <w:sz w:val="20"/>
                <w:szCs w:val="20"/>
              </w:rPr>
            </w:pPr>
            <w:r w:rsidRPr="00B82528">
              <w:rPr>
                <w:rFonts w:ascii="Arial" w:hAnsi="Arial" w:cs="Arial"/>
                <w:sz w:val="20"/>
                <w:szCs w:val="20"/>
              </w:rPr>
              <w:t>Vom Ausbildungsleiter zur Kenntnis genommen:</w:t>
            </w:r>
          </w:p>
          <w:p w14:paraId="33B10476" w14:textId="77777777" w:rsidR="00D32644" w:rsidRDefault="00D32644" w:rsidP="00DC4665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04E58E" w14:textId="77777777" w:rsidR="00C065FD" w:rsidRPr="00B82528" w:rsidRDefault="00C065FD" w:rsidP="00DC4665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E74563" w14:textId="77777777" w:rsidR="00A55129" w:rsidRPr="00B82528" w:rsidRDefault="00A55129" w:rsidP="00DC4665">
            <w:pPr>
              <w:rPr>
                <w:rFonts w:ascii="Arial" w:hAnsi="Arial" w:cs="Arial"/>
                <w:sz w:val="20"/>
                <w:szCs w:val="20"/>
              </w:rPr>
            </w:pPr>
            <w:r w:rsidRPr="00B82528">
              <w:rPr>
                <w:rFonts w:ascii="Arial" w:hAnsi="Arial" w:cs="Arial"/>
                <w:sz w:val="20"/>
                <w:szCs w:val="20"/>
              </w:rPr>
              <w:t>..................................................................</w:t>
            </w:r>
          </w:p>
          <w:p w14:paraId="325DC7C6" w14:textId="77777777" w:rsidR="00A55129" w:rsidRPr="00B82528" w:rsidRDefault="00A55129" w:rsidP="00DC4665">
            <w:pPr>
              <w:rPr>
                <w:rFonts w:ascii="Arial" w:hAnsi="Arial" w:cs="Arial"/>
                <w:sz w:val="20"/>
                <w:szCs w:val="20"/>
              </w:rPr>
            </w:pPr>
            <w:r w:rsidRPr="00B82528">
              <w:rPr>
                <w:rFonts w:ascii="Arial" w:hAnsi="Arial" w:cs="Arial"/>
                <w:sz w:val="20"/>
                <w:szCs w:val="20"/>
              </w:rPr>
              <w:t>(Datum/Unterschrift)</w:t>
            </w:r>
          </w:p>
        </w:tc>
        <w:tc>
          <w:tcPr>
            <w:tcW w:w="4555" w:type="dxa"/>
            <w:tcBorders>
              <w:top w:val="nil"/>
              <w:left w:val="nil"/>
              <w:bottom w:val="nil"/>
              <w:right w:val="nil"/>
            </w:tcBorders>
          </w:tcPr>
          <w:p w14:paraId="52C5C47B" w14:textId="77777777" w:rsidR="00A55129" w:rsidRPr="00B82528" w:rsidRDefault="00A55129" w:rsidP="00DC46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80F7C74" w14:textId="77777777" w:rsidR="00A55129" w:rsidRDefault="00A55129" w:rsidP="00DC4665">
            <w:pPr>
              <w:rPr>
                <w:rFonts w:ascii="Arial" w:hAnsi="Arial" w:cs="Arial"/>
                <w:sz w:val="20"/>
                <w:szCs w:val="20"/>
              </w:rPr>
            </w:pPr>
          </w:p>
          <w:p w14:paraId="5526127B" w14:textId="77777777" w:rsidR="00D32644" w:rsidRPr="00B82528" w:rsidRDefault="00D32644" w:rsidP="00DC4665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9FD632" w14:textId="77777777" w:rsidR="00A55129" w:rsidRPr="00B82528" w:rsidRDefault="00A55129" w:rsidP="00DC466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E90A03" w14:textId="77777777" w:rsidR="00A55129" w:rsidRPr="00B82528" w:rsidRDefault="00A55129" w:rsidP="00DC4665">
            <w:pPr>
              <w:rPr>
                <w:rFonts w:ascii="Arial" w:hAnsi="Arial" w:cs="Arial"/>
                <w:sz w:val="20"/>
                <w:szCs w:val="20"/>
              </w:rPr>
            </w:pPr>
            <w:r w:rsidRPr="00B82528">
              <w:rPr>
                <w:rFonts w:ascii="Arial" w:hAnsi="Arial" w:cs="Arial"/>
                <w:sz w:val="20"/>
                <w:szCs w:val="20"/>
              </w:rPr>
              <w:t>...................................................................</w:t>
            </w:r>
          </w:p>
          <w:p w14:paraId="4D320ABA" w14:textId="77777777" w:rsidR="007B34ED" w:rsidRPr="00B82528" w:rsidRDefault="00A55129" w:rsidP="00DC4665">
            <w:pPr>
              <w:rPr>
                <w:rFonts w:ascii="Arial" w:hAnsi="Arial" w:cs="Arial"/>
                <w:sz w:val="20"/>
                <w:szCs w:val="20"/>
              </w:rPr>
            </w:pPr>
            <w:r w:rsidRPr="00B82528">
              <w:rPr>
                <w:rFonts w:ascii="Arial" w:hAnsi="Arial" w:cs="Arial"/>
                <w:sz w:val="20"/>
                <w:szCs w:val="20"/>
              </w:rPr>
              <w:t>(Datum/Unterschrift der/des Studierenden)</w:t>
            </w:r>
          </w:p>
        </w:tc>
      </w:tr>
    </w:tbl>
    <w:p w14:paraId="091210EC" w14:textId="77777777" w:rsidR="007B34ED" w:rsidRDefault="007B34ED">
      <w:pPr>
        <w:sectPr w:rsidR="007B34ED" w:rsidSect="003972DD">
          <w:headerReference w:type="default" r:id="rId8"/>
          <w:headerReference w:type="first" r:id="rId9"/>
          <w:pgSz w:w="11906" w:h="16838"/>
          <w:pgMar w:top="2268" w:right="1134" w:bottom="1134" w:left="1701" w:header="850" w:footer="1701" w:gutter="0"/>
          <w:pgNumType w:fmt="upperRoman"/>
          <w:cols w:space="708"/>
          <w:docGrid w:linePitch="360"/>
        </w:sectPr>
      </w:pPr>
    </w:p>
    <w:p w14:paraId="151FE542" w14:textId="2DB41013" w:rsidR="00BB152F" w:rsidRPr="009D0000" w:rsidRDefault="009D0000">
      <w:pPr>
        <w:rPr>
          <w:b/>
          <w:sz w:val="28"/>
          <w:szCs w:val="28"/>
          <w:u w:val="single"/>
        </w:rPr>
      </w:pPr>
      <w:r w:rsidRPr="009D0000">
        <w:rPr>
          <w:b/>
          <w:sz w:val="28"/>
          <w:szCs w:val="28"/>
          <w:u w:val="single"/>
        </w:rPr>
        <w:lastRenderedPageBreak/>
        <w:t>Zusammenfassung</w:t>
      </w:r>
    </w:p>
    <w:p w14:paraId="05B32D9F" w14:textId="77777777" w:rsidR="009D0000" w:rsidRDefault="009D0000">
      <w:pPr>
        <w:rPr>
          <w:b/>
          <w:sz w:val="28"/>
          <w:szCs w:val="28"/>
          <w:u w:val="single"/>
        </w:rPr>
      </w:pPr>
    </w:p>
    <w:p w14:paraId="753E8EDA" w14:textId="5CB88A86" w:rsidR="009D0000" w:rsidRPr="009C57DB" w:rsidRDefault="009D0000"/>
    <w:p w14:paraId="7247C985" w14:textId="77777777" w:rsidR="009D0000" w:rsidRDefault="009D0000">
      <w:pPr>
        <w:rPr>
          <w:b/>
          <w:sz w:val="28"/>
          <w:szCs w:val="28"/>
          <w:u w:val="single"/>
        </w:rPr>
      </w:pPr>
    </w:p>
    <w:p w14:paraId="4119E650" w14:textId="77777777" w:rsidR="009D0000" w:rsidRPr="009D0000" w:rsidRDefault="009D0000">
      <w:pPr>
        <w:rPr>
          <w:b/>
          <w:sz w:val="28"/>
          <w:szCs w:val="28"/>
          <w:u w:val="single"/>
        </w:rPr>
      </w:pPr>
    </w:p>
    <w:p w14:paraId="3A9C7B31" w14:textId="29F07D1D" w:rsidR="009D0000" w:rsidRPr="009D0000" w:rsidRDefault="009D0000">
      <w:pPr>
        <w:rPr>
          <w:b/>
          <w:sz w:val="28"/>
          <w:szCs w:val="28"/>
          <w:u w:val="single"/>
        </w:rPr>
      </w:pPr>
      <w:r w:rsidRPr="009D0000">
        <w:rPr>
          <w:b/>
          <w:sz w:val="28"/>
          <w:szCs w:val="28"/>
          <w:u w:val="single"/>
        </w:rPr>
        <w:t>Abstract</w:t>
      </w:r>
    </w:p>
    <w:p w14:paraId="03AADF4F" w14:textId="77777777" w:rsidR="007B34ED" w:rsidRPr="007B34ED" w:rsidRDefault="007B34ED"/>
    <w:p w14:paraId="4D45945E" w14:textId="77777777" w:rsidR="007B34ED" w:rsidRDefault="007B34ED">
      <w:pPr>
        <w:rPr>
          <w:b/>
          <w:sz w:val="28"/>
          <w:szCs w:val="28"/>
        </w:rPr>
      </w:pPr>
    </w:p>
    <w:p w14:paraId="0159BC9C" w14:textId="77777777" w:rsidR="007B34ED" w:rsidRPr="007B34ED" w:rsidRDefault="007B34ED">
      <w:pPr>
        <w:sectPr w:rsidR="007B34ED" w:rsidRPr="007B34ED" w:rsidSect="00E67479">
          <w:headerReference w:type="default" r:id="rId10"/>
          <w:footerReference w:type="default" r:id="rId11"/>
          <w:pgSz w:w="11906" w:h="16838"/>
          <w:pgMar w:top="2268" w:right="1134" w:bottom="1134" w:left="1701" w:header="850" w:footer="1701" w:gutter="0"/>
          <w:cols w:space="708"/>
          <w:docGrid w:linePitch="360"/>
        </w:sectPr>
      </w:pPr>
    </w:p>
    <w:p w14:paraId="6AA553B5" w14:textId="77777777" w:rsidR="00426EAA" w:rsidRDefault="00BB152F" w:rsidP="00BB152F">
      <w:pPr>
        <w:rPr>
          <w:b/>
          <w:sz w:val="28"/>
          <w:szCs w:val="24"/>
        </w:rPr>
      </w:pPr>
      <w:r w:rsidRPr="00BB152F">
        <w:rPr>
          <w:b/>
          <w:sz w:val="28"/>
          <w:szCs w:val="24"/>
        </w:rPr>
        <w:lastRenderedPageBreak/>
        <w:t>Inhaltsverzeichnis</w:t>
      </w:r>
    </w:p>
    <w:p w14:paraId="7FFDC97A" w14:textId="2D21FE3A" w:rsidR="00047207" w:rsidRDefault="00370B6E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r>
        <w:rPr>
          <w:b w:val="0"/>
          <w:sz w:val="28"/>
          <w:szCs w:val="24"/>
          <w:u w:val="single"/>
        </w:rPr>
        <w:fldChar w:fldCharType="begin"/>
      </w:r>
      <w:r>
        <w:rPr>
          <w:b w:val="0"/>
          <w:sz w:val="28"/>
          <w:szCs w:val="24"/>
          <w:u w:val="single"/>
        </w:rPr>
        <w:instrText xml:space="preserve"> TOC \o "1-3" \h \z \u </w:instrText>
      </w:r>
      <w:r>
        <w:rPr>
          <w:b w:val="0"/>
          <w:sz w:val="28"/>
          <w:szCs w:val="24"/>
          <w:u w:val="single"/>
        </w:rPr>
        <w:fldChar w:fldCharType="separate"/>
      </w:r>
      <w:hyperlink w:anchor="_Toc92372375" w:history="1">
        <w:r w:rsidR="00047207" w:rsidRPr="00605808">
          <w:rPr>
            <w:rStyle w:val="Hyperlink"/>
            <w:noProof/>
          </w:rPr>
          <w:t>1</w:t>
        </w:r>
        <w:r w:rsidR="000472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Einleitung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_Toc92372375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1</w:t>
        </w:r>
        <w:r w:rsidR="00047207">
          <w:rPr>
            <w:noProof/>
            <w:webHidden/>
          </w:rPr>
          <w:fldChar w:fldCharType="end"/>
        </w:r>
      </w:hyperlink>
    </w:p>
    <w:p w14:paraId="46273D90" w14:textId="4E24D346" w:rsidR="00047207" w:rsidRDefault="009C57DB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92372376" w:history="1">
        <w:r w:rsidR="00047207" w:rsidRPr="00605808">
          <w:rPr>
            <w:rStyle w:val="Hyperlink"/>
            <w:noProof/>
          </w:rPr>
          <w:t>2</w:t>
        </w:r>
        <w:r w:rsidR="000472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Theoretische Grundlagen zu Containervirtualisierung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_Toc92372376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2</w:t>
        </w:r>
        <w:r w:rsidR="00047207">
          <w:rPr>
            <w:noProof/>
            <w:webHidden/>
          </w:rPr>
          <w:fldChar w:fldCharType="end"/>
        </w:r>
      </w:hyperlink>
    </w:p>
    <w:p w14:paraId="6A719B0C" w14:textId="56A0FDF9" w:rsidR="00047207" w:rsidRDefault="009C57DB">
      <w:pPr>
        <w:pStyle w:val="Verzeichnis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de-DE"/>
        </w:rPr>
      </w:pPr>
      <w:hyperlink w:anchor="_Toc92372377" w:history="1">
        <w:r w:rsidR="00047207" w:rsidRPr="00605808">
          <w:rPr>
            <w:rStyle w:val="Hyperlink"/>
            <w:noProof/>
          </w:rPr>
          <w:t>2.1</w:t>
        </w:r>
        <w:r w:rsidR="00047207">
          <w:rPr>
            <w:rFonts w:asciiTheme="minorHAnsi" w:eastAsiaTheme="minorEastAsia" w:hAnsiTheme="minorHAnsi" w:cstheme="minorBidi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Vergleich mit der Hardware-Virtualisierung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_Toc92372377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2</w:t>
        </w:r>
        <w:r w:rsidR="00047207">
          <w:rPr>
            <w:noProof/>
            <w:webHidden/>
          </w:rPr>
          <w:fldChar w:fldCharType="end"/>
        </w:r>
      </w:hyperlink>
    </w:p>
    <w:p w14:paraId="2355FE1E" w14:textId="1B3DAD9B" w:rsidR="00047207" w:rsidRDefault="009C57DB">
      <w:pPr>
        <w:pStyle w:val="Verzeichnis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de-DE"/>
        </w:rPr>
      </w:pPr>
      <w:hyperlink w:anchor="_Toc92372378" w:history="1">
        <w:r w:rsidR="00047207" w:rsidRPr="00605808">
          <w:rPr>
            <w:rStyle w:val="Hyperlink"/>
            <w:noProof/>
          </w:rPr>
          <w:t>2.2</w:t>
        </w:r>
        <w:r w:rsidR="00047207">
          <w:rPr>
            <w:rFonts w:asciiTheme="minorHAnsi" w:eastAsiaTheme="minorEastAsia" w:hAnsiTheme="minorHAnsi" w:cstheme="minorBidi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Docker Grundlagen und Nomenklatur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_Toc92372378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3</w:t>
        </w:r>
        <w:r w:rsidR="00047207">
          <w:rPr>
            <w:noProof/>
            <w:webHidden/>
          </w:rPr>
          <w:fldChar w:fldCharType="end"/>
        </w:r>
      </w:hyperlink>
    </w:p>
    <w:p w14:paraId="350287CF" w14:textId="2E0BD2C4" w:rsidR="00047207" w:rsidRDefault="009C57DB">
      <w:pPr>
        <w:pStyle w:val="Verzeichnis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de-DE"/>
        </w:rPr>
      </w:pPr>
      <w:hyperlink w:anchor="_Toc92372379" w:history="1">
        <w:r w:rsidR="00047207" w:rsidRPr="00605808">
          <w:rPr>
            <w:rStyle w:val="Hyperlink"/>
            <w:noProof/>
          </w:rPr>
          <w:t>2.2.1</w:t>
        </w:r>
        <w:r w:rsidR="00047207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Image, Docker Hub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_Toc92372379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4</w:t>
        </w:r>
        <w:r w:rsidR="00047207">
          <w:rPr>
            <w:noProof/>
            <w:webHidden/>
          </w:rPr>
          <w:fldChar w:fldCharType="end"/>
        </w:r>
      </w:hyperlink>
    </w:p>
    <w:p w14:paraId="3D20F1E8" w14:textId="2E0A0776" w:rsidR="00047207" w:rsidRDefault="009C57DB">
      <w:pPr>
        <w:pStyle w:val="Verzeichnis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de-DE"/>
        </w:rPr>
      </w:pPr>
      <w:hyperlink w:anchor="_Toc92372380" w:history="1">
        <w:r w:rsidR="00047207" w:rsidRPr="00605808">
          <w:rPr>
            <w:rStyle w:val="Hyperlink"/>
            <w:noProof/>
          </w:rPr>
          <w:t>2.2.2</w:t>
        </w:r>
        <w:r w:rsidR="00047207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Dockerfile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_Toc92372380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4</w:t>
        </w:r>
        <w:r w:rsidR="00047207">
          <w:rPr>
            <w:noProof/>
            <w:webHidden/>
          </w:rPr>
          <w:fldChar w:fldCharType="end"/>
        </w:r>
      </w:hyperlink>
    </w:p>
    <w:p w14:paraId="33ED25BA" w14:textId="433F5464" w:rsidR="00047207" w:rsidRDefault="009C57DB">
      <w:pPr>
        <w:pStyle w:val="Verzeichnis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de-DE"/>
        </w:rPr>
      </w:pPr>
      <w:hyperlink w:anchor="_Toc92372381" w:history="1">
        <w:r w:rsidR="00047207" w:rsidRPr="00605808">
          <w:rPr>
            <w:rStyle w:val="Hyperlink"/>
            <w:noProof/>
          </w:rPr>
          <w:t>2.2.3</w:t>
        </w:r>
        <w:r w:rsidR="00047207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docker compose 48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_Toc92372381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4</w:t>
        </w:r>
        <w:r w:rsidR="00047207">
          <w:rPr>
            <w:noProof/>
            <w:webHidden/>
          </w:rPr>
          <w:fldChar w:fldCharType="end"/>
        </w:r>
      </w:hyperlink>
    </w:p>
    <w:p w14:paraId="2BCD1F3F" w14:textId="2F4A30D4" w:rsidR="00047207" w:rsidRDefault="009C57DB">
      <w:pPr>
        <w:pStyle w:val="Verzeichnis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de-DE"/>
        </w:rPr>
      </w:pPr>
      <w:hyperlink w:anchor="_Toc92372382" w:history="1">
        <w:r w:rsidR="00047207" w:rsidRPr="00605808">
          <w:rPr>
            <w:rStyle w:val="Hyperlink"/>
            <w:noProof/>
          </w:rPr>
          <w:t>2.2.4</w:t>
        </w:r>
        <w:r w:rsidR="00047207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Portweiterleitung und Netzwerke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_Toc92372382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4</w:t>
        </w:r>
        <w:r w:rsidR="00047207">
          <w:rPr>
            <w:noProof/>
            <w:webHidden/>
          </w:rPr>
          <w:fldChar w:fldCharType="end"/>
        </w:r>
      </w:hyperlink>
    </w:p>
    <w:p w14:paraId="77348315" w14:textId="3D4E3DBD" w:rsidR="00047207" w:rsidRDefault="009C57DB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92372383" w:history="1">
        <w:r w:rsidR="00047207" w:rsidRPr="00605808">
          <w:rPr>
            <w:rStyle w:val="Hyperlink"/>
            <w:noProof/>
          </w:rPr>
          <w:t>3</w:t>
        </w:r>
        <w:r w:rsidR="000472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VR-Klassenzimmer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_Toc92372383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5</w:t>
        </w:r>
        <w:r w:rsidR="00047207">
          <w:rPr>
            <w:noProof/>
            <w:webHidden/>
          </w:rPr>
          <w:fldChar w:fldCharType="end"/>
        </w:r>
      </w:hyperlink>
    </w:p>
    <w:p w14:paraId="3495BC9C" w14:textId="054BD17A" w:rsidR="00047207" w:rsidRDefault="009C57DB">
      <w:pPr>
        <w:pStyle w:val="Verzeichnis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de-DE"/>
        </w:rPr>
      </w:pPr>
      <w:hyperlink w:anchor="_Toc92372384" w:history="1">
        <w:r w:rsidR="00047207" w:rsidRPr="00605808">
          <w:rPr>
            <w:rStyle w:val="Hyperlink"/>
            <w:noProof/>
            <w:lang w:val="en-US"/>
          </w:rPr>
          <w:t>3.1</w:t>
        </w:r>
        <w:r w:rsidR="00047207">
          <w:rPr>
            <w:rFonts w:asciiTheme="minorHAnsi" w:eastAsiaTheme="minorEastAsia" w:hAnsiTheme="minorHAnsi" w:cstheme="minorBidi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  <w:lang w:val="en-US"/>
          </w:rPr>
          <w:t>React Web-App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_Toc92372384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6</w:t>
        </w:r>
        <w:r w:rsidR="00047207">
          <w:rPr>
            <w:noProof/>
            <w:webHidden/>
          </w:rPr>
          <w:fldChar w:fldCharType="end"/>
        </w:r>
      </w:hyperlink>
    </w:p>
    <w:p w14:paraId="6F716970" w14:textId="4E0C1CBC" w:rsidR="00047207" w:rsidRDefault="009C57DB">
      <w:pPr>
        <w:pStyle w:val="Verzeichnis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de-DE"/>
        </w:rPr>
      </w:pPr>
      <w:hyperlink w:anchor="_Toc92372385" w:history="1">
        <w:r w:rsidR="00047207" w:rsidRPr="00605808">
          <w:rPr>
            <w:rStyle w:val="Hyperlink"/>
            <w:noProof/>
            <w:lang w:val="en-US"/>
          </w:rPr>
          <w:t>3.2</w:t>
        </w:r>
        <w:r w:rsidR="00047207">
          <w:rPr>
            <w:rFonts w:asciiTheme="minorHAnsi" w:eastAsiaTheme="minorEastAsia" w:hAnsiTheme="minorHAnsi" w:cstheme="minorBidi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  <w:lang w:val="en-US"/>
          </w:rPr>
          <w:t>Learning Management System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_Toc92372385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7</w:t>
        </w:r>
        <w:r w:rsidR="00047207">
          <w:rPr>
            <w:noProof/>
            <w:webHidden/>
          </w:rPr>
          <w:fldChar w:fldCharType="end"/>
        </w:r>
      </w:hyperlink>
    </w:p>
    <w:p w14:paraId="6CE6D370" w14:textId="0E4DDC20" w:rsidR="00047207" w:rsidRDefault="009C57DB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92372386" w:history="1">
        <w:r w:rsidR="00047207" w:rsidRPr="00605808">
          <w:rPr>
            <w:rStyle w:val="Hyperlink"/>
            <w:noProof/>
          </w:rPr>
          <w:t>4</w:t>
        </w:r>
        <w:r w:rsidR="000472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Anforderungsanalyse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_Toc92372386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7</w:t>
        </w:r>
        <w:r w:rsidR="00047207">
          <w:rPr>
            <w:noProof/>
            <w:webHidden/>
          </w:rPr>
          <w:fldChar w:fldCharType="end"/>
        </w:r>
      </w:hyperlink>
    </w:p>
    <w:p w14:paraId="6E4A634D" w14:textId="06437E36" w:rsidR="00047207" w:rsidRDefault="009C57DB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92372387" w:history="1">
        <w:r w:rsidR="00047207" w:rsidRPr="00605808">
          <w:rPr>
            <w:rStyle w:val="Hyperlink"/>
            <w:noProof/>
          </w:rPr>
          <w:t>5</w:t>
        </w:r>
        <w:r w:rsidR="000472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Konzeption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_Toc92372387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8</w:t>
        </w:r>
        <w:r w:rsidR="00047207">
          <w:rPr>
            <w:noProof/>
            <w:webHidden/>
          </w:rPr>
          <w:fldChar w:fldCharType="end"/>
        </w:r>
      </w:hyperlink>
    </w:p>
    <w:p w14:paraId="36D0654D" w14:textId="540BA8DB" w:rsidR="00047207" w:rsidRDefault="009C57DB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92372388" w:history="1">
        <w:r w:rsidR="00047207" w:rsidRPr="00605808">
          <w:rPr>
            <w:rStyle w:val="Hyperlink"/>
            <w:noProof/>
          </w:rPr>
          <w:t>6</w:t>
        </w:r>
        <w:r w:rsidR="000472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Implementierung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_Toc92372388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9</w:t>
        </w:r>
        <w:r w:rsidR="00047207">
          <w:rPr>
            <w:noProof/>
            <w:webHidden/>
          </w:rPr>
          <w:fldChar w:fldCharType="end"/>
        </w:r>
      </w:hyperlink>
    </w:p>
    <w:p w14:paraId="73CB1D33" w14:textId="701D078E" w:rsidR="00047207" w:rsidRDefault="009C57DB">
      <w:pPr>
        <w:pStyle w:val="Verzeichnis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de-DE"/>
        </w:rPr>
      </w:pPr>
      <w:hyperlink w:anchor="_Toc92372389" w:history="1">
        <w:r w:rsidR="00047207" w:rsidRPr="00605808">
          <w:rPr>
            <w:rStyle w:val="Hyperlink"/>
            <w:noProof/>
            <w:lang w:val="en-US"/>
          </w:rPr>
          <w:t>6.1</w:t>
        </w:r>
        <w:r w:rsidR="00047207">
          <w:rPr>
            <w:rFonts w:asciiTheme="minorHAnsi" w:eastAsiaTheme="minorEastAsia" w:hAnsiTheme="minorHAnsi" w:cstheme="minorBidi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  <w:lang w:val="en-US"/>
          </w:rPr>
          <w:t>React Web-App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_Toc92372389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9</w:t>
        </w:r>
        <w:r w:rsidR="00047207">
          <w:rPr>
            <w:noProof/>
            <w:webHidden/>
          </w:rPr>
          <w:fldChar w:fldCharType="end"/>
        </w:r>
      </w:hyperlink>
    </w:p>
    <w:p w14:paraId="522C32C0" w14:textId="34814D14" w:rsidR="00047207" w:rsidRDefault="009C57DB">
      <w:pPr>
        <w:pStyle w:val="Verzeichnis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de-DE"/>
        </w:rPr>
      </w:pPr>
      <w:hyperlink w:anchor="_Toc92372390" w:history="1">
        <w:r w:rsidR="00047207" w:rsidRPr="00605808">
          <w:rPr>
            <w:rStyle w:val="Hyperlink"/>
            <w:noProof/>
            <w:lang w:val="en-US"/>
          </w:rPr>
          <w:t>6.2</w:t>
        </w:r>
        <w:r w:rsidR="00047207">
          <w:rPr>
            <w:rFonts w:asciiTheme="minorHAnsi" w:eastAsiaTheme="minorEastAsia" w:hAnsiTheme="minorHAnsi" w:cstheme="minorBidi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  <w:lang w:val="en-US"/>
          </w:rPr>
          <w:t>Learning Management System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_Toc92372390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10</w:t>
        </w:r>
        <w:r w:rsidR="00047207">
          <w:rPr>
            <w:noProof/>
            <w:webHidden/>
          </w:rPr>
          <w:fldChar w:fldCharType="end"/>
        </w:r>
      </w:hyperlink>
    </w:p>
    <w:p w14:paraId="04A3C818" w14:textId="31DB7E28" w:rsidR="00047207" w:rsidRDefault="009C57DB">
      <w:pPr>
        <w:pStyle w:val="Verzeichnis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de-DE"/>
        </w:rPr>
      </w:pPr>
      <w:hyperlink w:anchor="_Toc92372391" w:history="1">
        <w:r w:rsidR="00047207" w:rsidRPr="00605808">
          <w:rPr>
            <w:rStyle w:val="Hyperlink"/>
            <w:noProof/>
            <w:lang w:val="en-US"/>
          </w:rPr>
          <w:t>6.3</w:t>
        </w:r>
        <w:r w:rsidR="00047207">
          <w:rPr>
            <w:rFonts w:asciiTheme="minorHAnsi" w:eastAsiaTheme="minorEastAsia" w:hAnsiTheme="minorHAnsi" w:cstheme="minorBidi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  <w:lang w:val="en-US"/>
          </w:rPr>
          <w:t>docker compose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_Toc92372391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10</w:t>
        </w:r>
        <w:r w:rsidR="00047207">
          <w:rPr>
            <w:noProof/>
            <w:webHidden/>
          </w:rPr>
          <w:fldChar w:fldCharType="end"/>
        </w:r>
      </w:hyperlink>
    </w:p>
    <w:p w14:paraId="1A3FFA1E" w14:textId="505EB6DE" w:rsidR="00047207" w:rsidRDefault="009C57DB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92372392" w:history="1">
        <w:r w:rsidR="00047207" w:rsidRPr="00605808">
          <w:rPr>
            <w:rStyle w:val="Hyperlink"/>
            <w:noProof/>
          </w:rPr>
          <w:t>7</w:t>
        </w:r>
        <w:r w:rsidR="000472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Fazit und Ausblick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_Toc92372392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12</w:t>
        </w:r>
        <w:r w:rsidR="00047207">
          <w:rPr>
            <w:noProof/>
            <w:webHidden/>
          </w:rPr>
          <w:fldChar w:fldCharType="end"/>
        </w:r>
      </w:hyperlink>
    </w:p>
    <w:p w14:paraId="236B099F" w14:textId="6B6D523B" w:rsidR="00047207" w:rsidRDefault="009C57DB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92372393" w:history="1">
        <w:r w:rsidR="00047207" w:rsidRPr="00605808">
          <w:rPr>
            <w:rStyle w:val="Hyperlink"/>
            <w:noProof/>
          </w:rPr>
          <w:t>8</w:t>
        </w:r>
        <w:r w:rsidR="000472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Literaturverzeichnis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_Toc92372393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13</w:t>
        </w:r>
        <w:r w:rsidR="00047207">
          <w:rPr>
            <w:noProof/>
            <w:webHidden/>
          </w:rPr>
          <w:fldChar w:fldCharType="end"/>
        </w:r>
      </w:hyperlink>
    </w:p>
    <w:p w14:paraId="5C5CDF7E" w14:textId="73E9A939" w:rsidR="00047207" w:rsidRDefault="009C57DB">
      <w:pPr>
        <w:pStyle w:val="Verzeichnis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92372394" w:history="1">
        <w:r w:rsidR="00047207" w:rsidRPr="00605808">
          <w:rPr>
            <w:rStyle w:val="Hyperlink"/>
            <w:noProof/>
          </w:rPr>
          <w:t>Eidesstaatliche Erklärung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_Toc92372394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14</w:t>
        </w:r>
        <w:r w:rsidR="00047207">
          <w:rPr>
            <w:noProof/>
            <w:webHidden/>
          </w:rPr>
          <w:fldChar w:fldCharType="end"/>
        </w:r>
      </w:hyperlink>
    </w:p>
    <w:p w14:paraId="71F6D098" w14:textId="285FF159" w:rsidR="00047207" w:rsidRDefault="009C57DB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92372395" w:history="1">
        <w:r w:rsidR="00047207" w:rsidRPr="00605808">
          <w:rPr>
            <w:rStyle w:val="Hyperlink"/>
            <w:noProof/>
          </w:rPr>
          <w:t>9</w:t>
        </w:r>
        <w:r w:rsidR="000472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047207" w:rsidRPr="00605808">
          <w:rPr>
            <w:rStyle w:val="Hyperlink"/>
            <w:noProof/>
          </w:rPr>
          <w:t>Anhang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_Toc92372395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15</w:t>
        </w:r>
        <w:r w:rsidR="00047207">
          <w:rPr>
            <w:noProof/>
            <w:webHidden/>
          </w:rPr>
          <w:fldChar w:fldCharType="end"/>
        </w:r>
      </w:hyperlink>
    </w:p>
    <w:p w14:paraId="002643D8" w14:textId="24AD3FAC" w:rsidR="00C065FD" w:rsidRPr="007B34ED" w:rsidRDefault="00370B6E">
      <w:r>
        <w:rPr>
          <w:rFonts w:cstheme="minorHAnsi"/>
          <w:b/>
          <w:sz w:val="28"/>
          <w:szCs w:val="24"/>
          <w:u w:val="single"/>
        </w:rPr>
        <w:fldChar w:fldCharType="end"/>
      </w:r>
    </w:p>
    <w:p w14:paraId="570567D2" w14:textId="77777777" w:rsidR="00D32644" w:rsidRDefault="00D32644">
      <w:pPr>
        <w:rPr>
          <w:b/>
          <w:sz w:val="28"/>
          <w:szCs w:val="24"/>
        </w:rPr>
      </w:pPr>
    </w:p>
    <w:p w14:paraId="056CBF88" w14:textId="77777777" w:rsidR="007B34ED" w:rsidRDefault="007B34ED">
      <w:pPr>
        <w:rPr>
          <w:b/>
          <w:sz w:val="28"/>
          <w:szCs w:val="24"/>
        </w:rPr>
        <w:sectPr w:rsidR="007B34ED" w:rsidSect="003972DD">
          <w:headerReference w:type="default" r:id="rId12"/>
          <w:footerReference w:type="default" r:id="rId13"/>
          <w:headerReference w:type="first" r:id="rId14"/>
          <w:pgSz w:w="11906" w:h="16838"/>
          <w:pgMar w:top="2268" w:right="1134" w:bottom="1134" w:left="1701" w:header="850" w:footer="1701" w:gutter="0"/>
          <w:pgNumType w:fmt="upperRoman" w:start="1"/>
          <w:cols w:space="708"/>
          <w:docGrid w:linePitch="360"/>
        </w:sectPr>
      </w:pPr>
    </w:p>
    <w:p w14:paraId="37FC76E9" w14:textId="1227BFEC" w:rsidR="00BB152F" w:rsidRDefault="00BB152F">
      <w:pPr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Abbildungsverzeichnis</w:t>
      </w:r>
    </w:p>
    <w:p w14:paraId="2574A3A4" w14:textId="46886B9B" w:rsidR="00047207" w:rsidRDefault="0046725D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r>
        <w:rPr>
          <w:b/>
          <w:sz w:val="28"/>
          <w:szCs w:val="24"/>
        </w:rPr>
        <w:fldChar w:fldCharType="begin"/>
      </w:r>
      <w:r>
        <w:rPr>
          <w:b/>
          <w:sz w:val="28"/>
          <w:szCs w:val="24"/>
        </w:rPr>
        <w:instrText xml:space="preserve"> TOC \h \z \c "Abbildung" </w:instrText>
      </w:r>
      <w:r>
        <w:rPr>
          <w:b/>
          <w:sz w:val="28"/>
          <w:szCs w:val="24"/>
        </w:rPr>
        <w:fldChar w:fldCharType="separate"/>
      </w:r>
      <w:hyperlink w:anchor="_Toc92372362" w:history="1">
        <w:r w:rsidR="00047207" w:rsidRPr="00EB035E">
          <w:rPr>
            <w:rStyle w:val="Hyperlink"/>
            <w:noProof/>
          </w:rPr>
          <w:t>Abbildung 1: Vergleich von Hardware-Virtualisierung und Container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_Toc92372362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3</w:t>
        </w:r>
        <w:r w:rsidR="00047207">
          <w:rPr>
            <w:noProof/>
            <w:webHidden/>
          </w:rPr>
          <w:fldChar w:fldCharType="end"/>
        </w:r>
      </w:hyperlink>
    </w:p>
    <w:p w14:paraId="06B6A1A6" w14:textId="1D88C52E" w:rsidR="00047207" w:rsidRDefault="009C57DB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92372363" w:history="1">
        <w:r w:rsidR="00047207" w:rsidRPr="00EB035E">
          <w:rPr>
            <w:rStyle w:val="Hyperlink"/>
            <w:noProof/>
          </w:rPr>
          <w:t>Abbildung 2: Screenshot aus dem VR-Klassenzimmer, Die Schüler Harley und Jonas melden sich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_Toc92372363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5</w:t>
        </w:r>
        <w:r w:rsidR="00047207">
          <w:rPr>
            <w:noProof/>
            <w:webHidden/>
          </w:rPr>
          <w:fldChar w:fldCharType="end"/>
        </w:r>
      </w:hyperlink>
    </w:p>
    <w:p w14:paraId="27641354" w14:textId="6DAC7BFB" w:rsidR="00047207" w:rsidRDefault="009C57DB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92372364" w:history="1">
        <w:r w:rsidR="00047207" w:rsidRPr="00EB035E">
          <w:rPr>
            <w:rStyle w:val="Hyperlink"/>
            <w:noProof/>
          </w:rPr>
          <w:t>Abbildung 3: Weboberfläche des VR-Klassenzimmers mit auswählbaren Schülern und kategorisierten Verhalten, weitere Funktionen sind möglich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_Toc92372364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6</w:t>
        </w:r>
        <w:r w:rsidR="00047207">
          <w:rPr>
            <w:noProof/>
            <w:webHidden/>
          </w:rPr>
          <w:fldChar w:fldCharType="end"/>
        </w:r>
      </w:hyperlink>
    </w:p>
    <w:p w14:paraId="454655EE" w14:textId="11AE653D" w:rsidR="00047207" w:rsidRDefault="009C57DB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92372365" w:history="1">
        <w:r w:rsidR="00047207" w:rsidRPr="00EB035E">
          <w:rPr>
            <w:rStyle w:val="Hyperlink"/>
            <w:noProof/>
          </w:rPr>
          <w:t>Abbildung 4: Docker Services nach ausführen der Befehle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_Toc92372365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11</w:t>
        </w:r>
        <w:r w:rsidR="00047207">
          <w:rPr>
            <w:noProof/>
            <w:webHidden/>
          </w:rPr>
          <w:fldChar w:fldCharType="end"/>
        </w:r>
      </w:hyperlink>
    </w:p>
    <w:p w14:paraId="19FA86B8" w14:textId="365B7230" w:rsidR="0046725D" w:rsidRDefault="0046725D">
      <w:pPr>
        <w:rPr>
          <w:b/>
          <w:sz w:val="28"/>
          <w:szCs w:val="24"/>
        </w:rPr>
      </w:pPr>
      <w:r>
        <w:rPr>
          <w:b/>
          <w:sz w:val="28"/>
          <w:szCs w:val="24"/>
        </w:rPr>
        <w:fldChar w:fldCharType="end"/>
      </w:r>
    </w:p>
    <w:p w14:paraId="4CAC8AB6" w14:textId="50E2220D" w:rsidR="004E2943" w:rsidRDefault="004E2943">
      <w:r>
        <w:t xml:space="preserve">Abbildung 1: </w:t>
      </w:r>
    </w:p>
    <w:p w14:paraId="33617FDE" w14:textId="2E1CB161" w:rsidR="004E2943" w:rsidRDefault="00724DB1" w:rsidP="004E2943">
      <w:r>
        <w:t xml:space="preserve">Quelle: </w:t>
      </w:r>
      <w:r w:rsidRPr="00724DB1">
        <w:t>https://www.eginnovations.com/blog/containers-vs-vms/</w:t>
      </w:r>
    </w:p>
    <w:p w14:paraId="7FFB84CE" w14:textId="2F2586AB" w:rsidR="004E2943" w:rsidRPr="004E2943" w:rsidRDefault="00AF52DD">
      <w:r>
        <w:t>Abrufdatum: 0</w:t>
      </w:r>
      <w:r w:rsidR="00724DB1">
        <w:t>3</w:t>
      </w:r>
      <w:r>
        <w:t>.01.2022</w:t>
      </w:r>
    </w:p>
    <w:p w14:paraId="6B6A8C74" w14:textId="77777777" w:rsidR="00795E91" w:rsidRDefault="00795E91">
      <w:pPr>
        <w:rPr>
          <w:b/>
          <w:sz w:val="28"/>
          <w:szCs w:val="24"/>
        </w:rPr>
      </w:pPr>
    </w:p>
    <w:p w14:paraId="719B26BD" w14:textId="77777777" w:rsidR="00EC001D" w:rsidRDefault="00EC001D">
      <w:pPr>
        <w:rPr>
          <w:b/>
          <w:sz w:val="28"/>
          <w:szCs w:val="24"/>
        </w:rPr>
      </w:pPr>
      <w:r>
        <w:rPr>
          <w:b/>
          <w:sz w:val="28"/>
          <w:szCs w:val="24"/>
        </w:rPr>
        <w:t>Tabellenverzeichnis</w:t>
      </w:r>
    </w:p>
    <w:p w14:paraId="682A1060" w14:textId="77777777" w:rsidR="00EC001D" w:rsidRDefault="00EC001D">
      <w:pPr>
        <w:rPr>
          <w:b/>
          <w:sz w:val="28"/>
          <w:szCs w:val="24"/>
        </w:rPr>
      </w:pPr>
    </w:p>
    <w:p w14:paraId="4B266181" w14:textId="11A6DBC9" w:rsidR="00047207" w:rsidRDefault="0089608B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r>
        <w:rPr>
          <w:b/>
          <w:sz w:val="28"/>
          <w:szCs w:val="24"/>
        </w:rPr>
        <w:fldChar w:fldCharType="begin"/>
      </w:r>
      <w:r>
        <w:rPr>
          <w:b/>
          <w:sz w:val="28"/>
          <w:szCs w:val="24"/>
        </w:rPr>
        <w:instrText xml:space="preserve"> TOC \h \z \c "Tabelle" </w:instrText>
      </w:r>
      <w:r>
        <w:rPr>
          <w:b/>
          <w:sz w:val="28"/>
          <w:szCs w:val="24"/>
        </w:rPr>
        <w:fldChar w:fldCharType="separate"/>
      </w:r>
      <w:hyperlink w:anchor="_Toc92372366" w:history="1">
        <w:r w:rsidR="00047207" w:rsidRPr="00551304">
          <w:rPr>
            <w:rStyle w:val="Hyperlink"/>
            <w:noProof/>
          </w:rPr>
          <w:t>Tabelle 1: Übersicht über Befehle der Docker Implementierung</w:t>
        </w:r>
        <w:r w:rsidR="00047207">
          <w:rPr>
            <w:noProof/>
            <w:webHidden/>
          </w:rPr>
          <w:tab/>
        </w:r>
        <w:r w:rsidR="00047207">
          <w:rPr>
            <w:noProof/>
            <w:webHidden/>
          </w:rPr>
          <w:fldChar w:fldCharType="begin"/>
        </w:r>
        <w:r w:rsidR="00047207">
          <w:rPr>
            <w:noProof/>
            <w:webHidden/>
          </w:rPr>
          <w:instrText xml:space="preserve"> PAGEREF _Toc92372366 \h </w:instrText>
        </w:r>
        <w:r w:rsidR="00047207">
          <w:rPr>
            <w:noProof/>
            <w:webHidden/>
          </w:rPr>
        </w:r>
        <w:r w:rsidR="00047207">
          <w:rPr>
            <w:noProof/>
            <w:webHidden/>
          </w:rPr>
          <w:fldChar w:fldCharType="separate"/>
        </w:r>
        <w:r w:rsidR="00047207">
          <w:rPr>
            <w:noProof/>
            <w:webHidden/>
          </w:rPr>
          <w:t>15</w:t>
        </w:r>
        <w:r w:rsidR="00047207">
          <w:rPr>
            <w:noProof/>
            <w:webHidden/>
          </w:rPr>
          <w:fldChar w:fldCharType="end"/>
        </w:r>
      </w:hyperlink>
    </w:p>
    <w:p w14:paraId="79D461C3" w14:textId="1A776EDA" w:rsidR="007766FD" w:rsidRDefault="0089608B">
      <w:pPr>
        <w:rPr>
          <w:b/>
          <w:sz w:val="28"/>
          <w:szCs w:val="24"/>
        </w:rPr>
      </w:pPr>
      <w:r>
        <w:rPr>
          <w:b/>
          <w:sz w:val="28"/>
          <w:szCs w:val="24"/>
        </w:rPr>
        <w:fldChar w:fldCharType="end"/>
      </w:r>
    </w:p>
    <w:p w14:paraId="4D79F9D9" w14:textId="77777777" w:rsidR="0089608B" w:rsidRDefault="0089608B">
      <w:pPr>
        <w:rPr>
          <w:b/>
          <w:sz w:val="28"/>
          <w:szCs w:val="24"/>
        </w:rPr>
      </w:pPr>
    </w:p>
    <w:p w14:paraId="361EF4E6" w14:textId="5DD11C5E" w:rsidR="00AC14DE" w:rsidRPr="00AC14DE" w:rsidRDefault="00BB152F">
      <w:pPr>
        <w:rPr>
          <w:b/>
          <w:sz w:val="28"/>
          <w:szCs w:val="24"/>
        </w:rPr>
        <w:sectPr w:rsidR="00AC14DE" w:rsidRPr="00AC14DE" w:rsidSect="00AC14DE">
          <w:headerReference w:type="default" r:id="rId15"/>
          <w:footerReference w:type="default" r:id="rId16"/>
          <w:headerReference w:type="first" r:id="rId17"/>
          <w:pgSz w:w="11906" w:h="16838"/>
          <w:pgMar w:top="2268" w:right="1134" w:bottom="1134" w:left="1701" w:header="850" w:footer="1701" w:gutter="0"/>
          <w:pgNumType w:fmt="upperRoman" w:start="2"/>
          <w:cols w:space="708"/>
          <w:docGrid w:linePitch="360"/>
        </w:sectPr>
      </w:pPr>
      <w:r>
        <w:rPr>
          <w:b/>
          <w:sz w:val="28"/>
          <w:szCs w:val="24"/>
        </w:rPr>
        <w:t>Abkürzungsverzeichnis</w:t>
      </w:r>
      <w:r w:rsidR="00AC14DE">
        <w:fldChar w:fldCharType="begin"/>
      </w:r>
      <w:r w:rsidR="00AC14DE">
        <w:instrText xml:space="preserve"> INDEX \c "1" \z "1031" </w:instrText>
      </w:r>
      <w:r w:rsidR="00AC14DE">
        <w:fldChar w:fldCharType="separate"/>
      </w:r>
    </w:p>
    <w:p w14:paraId="43CE05E6" w14:textId="77777777" w:rsidR="00047207" w:rsidRDefault="00AC14DE" w:rsidP="00AC14DE">
      <w:pPr>
        <w:pStyle w:val="Index1"/>
        <w:tabs>
          <w:tab w:val="right" w:leader="dot" w:pos="9061"/>
        </w:tabs>
        <w:ind w:left="0" w:firstLine="0"/>
        <w:rPr>
          <w:noProof/>
        </w:rPr>
      </w:pPr>
      <w:r>
        <w:fldChar w:fldCharType="end"/>
      </w:r>
      <w:r w:rsidR="006347E9">
        <w:fldChar w:fldCharType="begin"/>
      </w:r>
      <w:r w:rsidR="006347E9">
        <w:instrText xml:space="preserve"> INDEX \e "</w:instrText>
      </w:r>
      <w:r w:rsidR="006347E9">
        <w:tab/>
        <w:instrText xml:space="preserve">" \c "1" \z "1031" </w:instrText>
      </w:r>
      <w:r w:rsidR="006347E9">
        <w:fldChar w:fldCharType="separate"/>
      </w:r>
    </w:p>
    <w:p w14:paraId="01BD38B9" w14:textId="77777777" w:rsidR="00047207" w:rsidRDefault="00047207" w:rsidP="00AC14DE">
      <w:pPr>
        <w:pStyle w:val="Index1"/>
        <w:tabs>
          <w:tab w:val="right" w:leader="dot" w:pos="9061"/>
        </w:tabs>
        <w:ind w:left="0" w:firstLine="0"/>
        <w:rPr>
          <w:noProof/>
        </w:rPr>
        <w:sectPr w:rsidR="00047207" w:rsidSect="00047207">
          <w:type w:val="continuous"/>
          <w:pgSz w:w="11906" w:h="16838"/>
          <w:pgMar w:top="2268" w:right="1134" w:bottom="1134" w:left="1701" w:header="850" w:footer="1701" w:gutter="0"/>
          <w:pgNumType w:fmt="upperRoman"/>
          <w:cols w:space="708"/>
          <w:docGrid w:linePitch="360"/>
        </w:sectPr>
      </w:pPr>
    </w:p>
    <w:p w14:paraId="5335B639" w14:textId="77777777" w:rsidR="00047207" w:rsidRDefault="00047207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LMS - Learning Management System</w:t>
      </w:r>
      <w:r>
        <w:rPr>
          <w:noProof/>
        </w:rPr>
        <w:tab/>
        <w:t>7</w:t>
      </w:r>
    </w:p>
    <w:p w14:paraId="4E9C7835" w14:textId="77777777" w:rsidR="00047207" w:rsidRDefault="00047207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LRS - Learning Record Store</w:t>
      </w:r>
      <w:r>
        <w:rPr>
          <w:noProof/>
        </w:rPr>
        <w:tab/>
        <w:t>7</w:t>
      </w:r>
    </w:p>
    <w:p w14:paraId="63BC6F61" w14:textId="77777777" w:rsidR="00047207" w:rsidRDefault="00047207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LuL - Lehramtsstudentinnen und Lehramtsstudenten</w:t>
      </w:r>
      <w:r>
        <w:rPr>
          <w:noProof/>
        </w:rPr>
        <w:tab/>
        <w:t>5</w:t>
      </w:r>
    </w:p>
    <w:p w14:paraId="4F09CC2E" w14:textId="77777777" w:rsidR="00047207" w:rsidRDefault="00047207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VM - virtuelle Maschinen</w:t>
      </w:r>
      <w:r>
        <w:rPr>
          <w:noProof/>
        </w:rPr>
        <w:tab/>
        <w:t>1</w:t>
      </w:r>
    </w:p>
    <w:p w14:paraId="45EAE8C9" w14:textId="77777777" w:rsidR="00047207" w:rsidRDefault="00047207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VR - Virtual Reality</w:t>
      </w:r>
      <w:r>
        <w:rPr>
          <w:noProof/>
        </w:rPr>
        <w:tab/>
        <w:t>5</w:t>
      </w:r>
    </w:p>
    <w:p w14:paraId="55B0FBEB" w14:textId="77777777" w:rsidR="00047207" w:rsidRDefault="00047207" w:rsidP="00AC14DE">
      <w:pPr>
        <w:pStyle w:val="Index1"/>
        <w:tabs>
          <w:tab w:val="right" w:leader="dot" w:pos="9061"/>
        </w:tabs>
        <w:ind w:left="0" w:firstLine="0"/>
        <w:rPr>
          <w:noProof/>
        </w:rPr>
        <w:sectPr w:rsidR="00047207" w:rsidSect="00047207">
          <w:type w:val="continuous"/>
          <w:pgSz w:w="11906" w:h="16838"/>
          <w:pgMar w:top="2268" w:right="1134" w:bottom="1134" w:left="1701" w:header="850" w:footer="1701" w:gutter="0"/>
          <w:pgNumType w:fmt="upperRoman"/>
          <w:cols w:space="720"/>
          <w:docGrid w:linePitch="360"/>
        </w:sectPr>
      </w:pPr>
    </w:p>
    <w:p w14:paraId="4A8E6351" w14:textId="6C70F0AD" w:rsidR="007B34ED" w:rsidRDefault="006347E9" w:rsidP="00AC14DE">
      <w:pPr>
        <w:pStyle w:val="Index1"/>
        <w:tabs>
          <w:tab w:val="right" w:leader="dot" w:pos="9061"/>
        </w:tabs>
        <w:ind w:left="0" w:firstLine="0"/>
        <w:rPr>
          <w:noProof/>
        </w:rPr>
      </w:pPr>
      <w:r>
        <w:fldChar w:fldCharType="end"/>
      </w:r>
    </w:p>
    <w:p w14:paraId="53850533" w14:textId="77777777" w:rsidR="004C7546" w:rsidRDefault="004C7546"/>
    <w:p w14:paraId="31254926" w14:textId="77777777" w:rsidR="007B34ED" w:rsidRDefault="007B34ED">
      <w:pPr>
        <w:sectPr w:rsidR="007B34ED" w:rsidSect="00047207">
          <w:type w:val="continuous"/>
          <w:pgSz w:w="11906" w:h="16838"/>
          <w:pgMar w:top="2268" w:right="1134" w:bottom="1134" w:left="1701" w:header="850" w:footer="1701" w:gutter="0"/>
          <w:pgNumType w:fmt="upperRoman"/>
          <w:cols w:space="708"/>
          <w:docGrid w:linePitch="360"/>
        </w:sectPr>
      </w:pPr>
    </w:p>
    <w:p w14:paraId="7E74058D" w14:textId="1E50CEB2" w:rsidR="00BB152F" w:rsidRDefault="00BB152F" w:rsidP="00CE6534">
      <w:pPr>
        <w:pStyle w:val="berschrift1"/>
      </w:pPr>
      <w:bookmarkStart w:id="0" w:name="_Toc92372375"/>
      <w:r>
        <w:lastRenderedPageBreak/>
        <w:t>Einleitung</w:t>
      </w:r>
      <w:bookmarkEnd w:id="0"/>
    </w:p>
    <w:p w14:paraId="709ABC00" w14:textId="3A019EDB" w:rsidR="003A3D99" w:rsidRDefault="003A3D99" w:rsidP="005C53B1"/>
    <w:p w14:paraId="6E3CE8FD" w14:textId="1A2376B2" w:rsidR="003A3D99" w:rsidRDefault="003A3D99" w:rsidP="005C53B1">
      <w:r>
        <w:t xml:space="preserve">Anfang der 2000er-Jahre </w:t>
      </w:r>
      <w:r w:rsidR="007E3EE4">
        <w:t xml:space="preserve">hat die Virtualisierung </w:t>
      </w:r>
      <w:r w:rsidR="00C06A36">
        <w:t xml:space="preserve">den Alltag vieler Entwickler </w:t>
      </w:r>
      <w:r w:rsidR="00D37571">
        <w:t xml:space="preserve">bedeutend verändert. Es </w:t>
      </w:r>
      <w:r w:rsidR="00E97686">
        <w:t xml:space="preserve">war nun möglich verschiedene Betriebssysteme auf einem Computer </w:t>
      </w:r>
      <w:r w:rsidR="00904D7D">
        <w:t>auszuführen, Tests</w:t>
      </w:r>
      <w:r w:rsidR="00BD57B1">
        <w:t xml:space="preserve"> von Programmen in verschiedenen Umgebungen </w:t>
      </w:r>
      <w:r w:rsidR="00067807">
        <w:t xml:space="preserve">isoliert </w:t>
      </w:r>
      <w:r w:rsidR="00BD57B1">
        <w:t>durchzuführen</w:t>
      </w:r>
      <w:r w:rsidR="004F5471">
        <w:t>, verschiedene Software-Stacks parallel zu installieren</w:t>
      </w:r>
      <w:r w:rsidR="00EB4E48">
        <w:t xml:space="preserve"> und vieles mehr.</w:t>
      </w:r>
    </w:p>
    <w:p w14:paraId="37AA3335" w14:textId="5E87B122" w:rsidR="006E3B68" w:rsidRDefault="00475A2E" w:rsidP="005C53B1">
      <w:r>
        <w:t>Virtuelle Maschinen</w:t>
      </w:r>
      <w:r w:rsidR="008B534B">
        <w:t xml:space="preserve"> (VM</w:t>
      </w:r>
      <w:r w:rsidR="008B534B">
        <w:fldChar w:fldCharType="begin"/>
      </w:r>
      <w:r w:rsidR="008B534B">
        <w:instrText xml:space="preserve"> XE "</w:instrText>
      </w:r>
      <w:r w:rsidR="008B534B" w:rsidRPr="00A55E63">
        <w:instrText>VM - virtuelle Maschinen</w:instrText>
      </w:r>
      <w:r w:rsidR="008B534B">
        <w:instrText xml:space="preserve">" </w:instrText>
      </w:r>
      <w:r w:rsidR="008B534B">
        <w:fldChar w:fldCharType="end"/>
      </w:r>
      <w:r w:rsidR="008B534B">
        <w:t>)</w:t>
      </w:r>
      <w:r w:rsidR="00E923EF">
        <w:t xml:space="preserve"> spielen weiterhin für bestimmte Anwendungszwecke eine große Rolle</w:t>
      </w:r>
      <w:r w:rsidR="00571BEC">
        <w:t>.</w:t>
      </w:r>
      <w:r w:rsidR="005A0815">
        <w:t xml:space="preserve"> </w:t>
      </w:r>
      <w:r w:rsidR="00571BEC">
        <w:t>I</w:t>
      </w:r>
      <w:r w:rsidR="008B534B">
        <w:t xml:space="preserve">n den letzten Jahren </w:t>
      </w:r>
      <w:r w:rsidR="00AB2EB3">
        <w:t xml:space="preserve">kam jedoch </w:t>
      </w:r>
      <w:r w:rsidR="008B534B">
        <w:t xml:space="preserve">ein Trend </w:t>
      </w:r>
      <w:r w:rsidR="00F25414">
        <w:t>auf,</w:t>
      </w:r>
      <w:r w:rsidR="008B534B">
        <w:t xml:space="preserve"> um von virtuellen Maschinen</w:t>
      </w:r>
      <w:r w:rsidR="0058372C">
        <w:t xml:space="preserve"> auf Container </w:t>
      </w:r>
      <w:r w:rsidR="006E3B68">
        <w:t>umzusteigen.</w:t>
      </w:r>
      <w:r w:rsidR="006524A7">
        <w:t xml:space="preserve"> Nach einer Umfrage</w:t>
      </w:r>
      <w:r w:rsidR="007B751C">
        <w:t xml:space="preserve"> </w:t>
      </w:r>
      <w:r w:rsidR="003E32CA">
        <w:t>im Jahr 2020</w:t>
      </w:r>
      <w:r w:rsidR="00860274">
        <w:t xml:space="preserve"> auf „Stack Overflow“</w:t>
      </w:r>
      <w:r w:rsidR="002A75CF">
        <w:rPr>
          <w:rStyle w:val="Funotenzeichen"/>
        </w:rPr>
        <w:footnoteReference w:id="1"/>
      </w:r>
      <w:r w:rsidR="00C65113">
        <w:t xml:space="preserve"> </w:t>
      </w:r>
      <w:r w:rsidR="002A75CF">
        <w:t>über Plattformen</w:t>
      </w:r>
      <w:r w:rsidR="00C65113">
        <w:t>,</w:t>
      </w:r>
      <w:r w:rsidR="00C65113" w:rsidRPr="00C65113">
        <w:t xml:space="preserve"> </w:t>
      </w:r>
      <w:r w:rsidR="00C65113">
        <w:t>wo mehrere Tausend Entwickler abgestimmt haben,</w:t>
      </w:r>
      <w:r w:rsidR="002A75CF">
        <w:t xml:space="preserve"> </w:t>
      </w:r>
      <w:r w:rsidR="00860274">
        <w:t>wurde Docker (eine Container-Software)</w:t>
      </w:r>
      <w:r w:rsidR="006524A7">
        <w:t xml:space="preserve"> </w:t>
      </w:r>
      <w:r w:rsidR="00AD5DAD">
        <w:t xml:space="preserve">nach Windows und Linux als </w:t>
      </w:r>
      <w:r w:rsidR="009F4751">
        <w:t>dritt populärste Plattform gewählt.</w:t>
      </w:r>
    </w:p>
    <w:p w14:paraId="1CC582C7" w14:textId="6BF40CD6" w:rsidR="006E3B68" w:rsidRDefault="007E1E39" w:rsidP="005C53B1">
      <w:r>
        <w:t xml:space="preserve">Die Containertechnologie ermöglicht es Softwarekomponenten, wie z.B. Webserver, Programmiersprachen und </w:t>
      </w:r>
      <w:r w:rsidR="005A64E5">
        <w:t>Datenbanken,</w:t>
      </w:r>
      <w:r>
        <w:t xml:space="preserve"> ohne </w:t>
      </w:r>
      <w:r w:rsidR="00643666">
        <w:t xml:space="preserve">den </w:t>
      </w:r>
      <w:r>
        <w:t>Overhead</w:t>
      </w:r>
      <w:r w:rsidR="00BD5A0F">
        <w:t xml:space="preserve"> einer virtuellen Maschine auszuführen.</w:t>
      </w:r>
    </w:p>
    <w:p w14:paraId="2178E708" w14:textId="2E5A7576" w:rsidR="00C06A36" w:rsidRDefault="004C4514" w:rsidP="005C53B1">
      <w:r>
        <w:t xml:space="preserve">Das führt zu </w:t>
      </w:r>
      <w:r w:rsidR="00304C38">
        <w:t xml:space="preserve">einer </w:t>
      </w:r>
      <w:r>
        <w:t>sch</w:t>
      </w:r>
      <w:r w:rsidR="0076187D">
        <w:t xml:space="preserve">nelleren </w:t>
      </w:r>
      <w:r w:rsidR="00D72A47">
        <w:t>Aufsetzung</w:t>
      </w:r>
      <w:r w:rsidR="009E1D9C">
        <w:t xml:space="preserve">, </w:t>
      </w:r>
      <w:r w:rsidR="009B12BC">
        <w:t>geringeren Ressourcenbelastung</w:t>
      </w:r>
      <w:r w:rsidR="00777F10">
        <w:t xml:space="preserve">, </w:t>
      </w:r>
      <w:r w:rsidR="009B12BC">
        <w:t>mehr Skalierbarkeit und Lastverteilungsmöglichkeiten.</w:t>
      </w:r>
      <w:r w:rsidR="006524A7">
        <w:t xml:space="preserve"> </w:t>
      </w:r>
      <w:sdt>
        <w:sdtPr>
          <w:id w:val="-2000110330"/>
          <w:citation/>
        </w:sdtPr>
        <w:sdtEndPr/>
        <w:sdtContent>
          <w:r w:rsidR="005D105F">
            <w:fldChar w:fldCharType="begin"/>
          </w:r>
          <w:r w:rsidR="005D105F">
            <w:instrText xml:space="preserve"> CITATION Kof21 \l 1031 </w:instrText>
          </w:r>
          <w:r w:rsidR="005D105F">
            <w:fldChar w:fldCharType="separate"/>
          </w:r>
          <w:r w:rsidR="005D105F">
            <w:rPr>
              <w:noProof/>
            </w:rPr>
            <w:t>[</w:t>
          </w:r>
          <w:hyperlink w:anchor="Kof21" w:history="1">
            <w:r w:rsidR="005D105F">
              <w:rPr>
                <w:noProof/>
              </w:rPr>
              <w:t>Kof21</w:t>
            </w:r>
          </w:hyperlink>
          <w:r w:rsidR="005D105F">
            <w:rPr>
              <w:noProof/>
            </w:rPr>
            <w:t>]</w:t>
          </w:r>
          <w:r w:rsidR="005D105F">
            <w:fldChar w:fldCharType="end"/>
          </w:r>
        </w:sdtContent>
      </w:sdt>
      <w:r w:rsidR="005D105F">
        <w:t xml:space="preserve"> </w:t>
      </w:r>
      <w:r w:rsidR="00C06A36">
        <w:t>(S.11)</w:t>
      </w:r>
    </w:p>
    <w:p w14:paraId="5695E160" w14:textId="77777777" w:rsidR="00606DB7" w:rsidRDefault="00606DB7" w:rsidP="005C53B1"/>
    <w:p w14:paraId="2649CB23" w14:textId="3BEB8B9F" w:rsidR="00A96AF0" w:rsidRDefault="00A96AF0" w:rsidP="005C53B1">
      <w:r>
        <w:t xml:space="preserve">Das VR-Klassenzimmer ist </w:t>
      </w:r>
      <w:r w:rsidR="00FE2B44">
        <w:t xml:space="preserve">ein Projekt des Instituts für Informatik der Universität Potsdam, dessen </w:t>
      </w:r>
      <w:r w:rsidR="0016483C">
        <w:t>Webinfrastruktur aus mehreren einzelnen unabhängigen Services besteht.</w:t>
      </w:r>
    </w:p>
    <w:p w14:paraId="12086268" w14:textId="77777777" w:rsidR="006E54DE" w:rsidRDefault="002C42E8" w:rsidP="005C53B1">
      <w:r>
        <w:t>Aus diesem Grund wird im Rahmen des Praxistransferberichtes der Hochschule für Wirtschaft und Recht (HWR)</w:t>
      </w:r>
      <w:r w:rsidR="00876091">
        <w:t xml:space="preserve"> und </w:t>
      </w:r>
      <w:r w:rsidR="00FF7271">
        <w:t>des Instituts für Informatik der Universität Potsdam</w:t>
      </w:r>
      <w:r w:rsidR="00A96AF0">
        <w:t xml:space="preserve"> </w:t>
      </w:r>
      <w:r w:rsidR="0013386B">
        <w:t>eine Containervirtualisierung konzipiert und implementiert.</w:t>
      </w:r>
    </w:p>
    <w:p w14:paraId="02AF17E3" w14:textId="77777777" w:rsidR="006E54DE" w:rsidRDefault="006E54DE" w:rsidP="005C53B1"/>
    <w:p w14:paraId="32A537C2" w14:textId="464E2D9D" w:rsidR="00EC001D" w:rsidRPr="005C53B1" w:rsidRDefault="00C2607A" w:rsidP="005C53B1">
      <w:r>
        <w:br w:type="page"/>
      </w:r>
    </w:p>
    <w:p w14:paraId="78CF22F6" w14:textId="77777777" w:rsidR="002F4504" w:rsidRDefault="00872D7E" w:rsidP="00EA6539">
      <w:pPr>
        <w:pStyle w:val="berschrift1"/>
      </w:pPr>
      <w:bookmarkStart w:id="1" w:name="_Toc92372376"/>
      <w:r>
        <w:lastRenderedPageBreak/>
        <w:t xml:space="preserve">Theoretische Grundlagen zu </w:t>
      </w:r>
      <w:r w:rsidR="0046725D">
        <w:t>Container</w:t>
      </w:r>
      <w:r w:rsidR="00EA6539">
        <w:t>virtualisierung</w:t>
      </w:r>
      <w:bookmarkEnd w:id="1"/>
      <w:r w:rsidR="002F4504">
        <w:t xml:space="preserve"> </w:t>
      </w:r>
    </w:p>
    <w:p w14:paraId="618640FE" w14:textId="77777777" w:rsidR="007D1DBF" w:rsidRPr="007D1DBF" w:rsidRDefault="007D1DBF" w:rsidP="007D1DBF"/>
    <w:p w14:paraId="6EA27B4F" w14:textId="0432CDAF" w:rsidR="00497401" w:rsidRDefault="000C6049" w:rsidP="002F4504">
      <w:pPr>
        <w:pStyle w:val="berschrift2"/>
      </w:pPr>
      <w:bookmarkStart w:id="2" w:name="_Toc92372377"/>
      <w:r>
        <w:t xml:space="preserve">Vergleich mit der </w:t>
      </w:r>
      <w:r w:rsidR="006F08CB">
        <w:t>Hardware-</w:t>
      </w:r>
      <w:r>
        <w:t>Virtualisierung</w:t>
      </w:r>
      <w:bookmarkEnd w:id="2"/>
    </w:p>
    <w:p w14:paraId="4026A29A" w14:textId="77777777" w:rsidR="007917BE" w:rsidRDefault="007917BE" w:rsidP="007917BE"/>
    <w:p w14:paraId="393FC1D1" w14:textId="416B7019" w:rsidR="00102890" w:rsidRDefault="00204976" w:rsidP="007917BE">
      <w:r>
        <w:t xml:space="preserve">Virtualisierung ist eine Methode in der Informationstechnik, um Ressourcen und ihre Auslastung zu optimieren. Es existieren verschiedene Arten der Virtualisierung, wobei der Fokus in dieser Arbeit bei der </w:t>
      </w:r>
      <w:r w:rsidR="00123C68">
        <w:t>Hardware-Virtualisierung</w:t>
      </w:r>
      <w:r>
        <w:t xml:space="preserve"> liegt.</w:t>
      </w:r>
      <w:r w:rsidR="00E15C4C">
        <w:t xml:space="preserve"> </w:t>
      </w:r>
      <w:r>
        <w:t xml:space="preserve">Die meisten </w:t>
      </w:r>
      <w:proofErr w:type="spellStart"/>
      <w:r>
        <w:t>Virtualisierungstechniken</w:t>
      </w:r>
      <w:proofErr w:type="spellEnd"/>
      <w:r>
        <w:t xml:space="preserve"> ermöglichen die Erstellung von virtuellen Maschinen (VM</w:t>
      </w:r>
      <w:r w:rsidR="0058372C">
        <w:t>)</w:t>
      </w:r>
      <w:r>
        <w:t xml:space="preserve"> </w:t>
      </w:r>
      <w:r w:rsidR="00F44AEB">
        <w:t>(S.25</w:t>
      </w:r>
      <w:r w:rsidR="00A0414D">
        <w:t>3</w:t>
      </w:r>
      <w:r w:rsidR="00F44AEB">
        <w:t xml:space="preserve">) </w:t>
      </w:r>
      <w:r w:rsidR="007752EE">
        <w:t xml:space="preserve">Die jeweiligen </w:t>
      </w:r>
      <w:r w:rsidR="00670338">
        <w:t xml:space="preserve">Hardwareressourcen </w:t>
      </w:r>
      <w:r w:rsidR="00E574AE">
        <w:t>wie z.B. die Prozessorleistung</w:t>
      </w:r>
      <w:r w:rsidR="00B64847">
        <w:t xml:space="preserve">, der </w:t>
      </w:r>
      <w:r w:rsidR="00E574AE">
        <w:t xml:space="preserve">Arbeitsspeicher </w:t>
      </w:r>
      <w:r w:rsidR="00B64847">
        <w:t xml:space="preserve">usw. </w:t>
      </w:r>
      <w:r w:rsidR="00670338">
        <w:t xml:space="preserve">werden von einem Hypervisor bzw. </w:t>
      </w:r>
      <w:r w:rsidR="003D6943">
        <w:t xml:space="preserve">einem Virtual </w:t>
      </w:r>
      <w:proofErr w:type="spellStart"/>
      <w:r w:rsidR="003D6943">
        <w:t>Machine</w:t>
      </w:r>
      <w:proofErr w:type="spellEnd"/>
      <w:r w:rsidR="003D6943">
        <w:t xml:space="preserve"> Manager</w:t>
      </w:r>
      <w:r w:rsidR="00870951">
        <w:t xml:space="preserve"> (VMM) </w:t>
      </w:r>
      <w:r w:rsidR="001552A0">
        <w:t xml:space="preserve">zugewiesen. </w:t>
      </w:r>
      <w:r w:rsidR="00E91D74">
        <w:t xml:space="preserve">Dies ist auch auf der </w:t>
      </w:r>
      <w:r w:rsidR="0074412E">
        <w:t xml:space="preserve">linken Seite der </w:t>
      </w:r>
      <w:r w:rsidR="00E91D74">
        <w:t>Abbildung 1, S.</w:t>
      </w:r>
      <w:r w:rsidR="006825AA">
        <w:t>3</w:t>
      </w:r>
      <w:r w:rsidR="00E91D74">
        <w:t xml:space="preserve"> zu sehen.</w:t>
      </w:r>
      <w:r w:rsidR="00E103F5">
        <w:t xml:space="preserve"> </w:t>
      </w:r>
      <w:r w:rsidR="00E574AE">
        <w:t>In jeder VM wird ein Betriebssystem initialisiert,</w:t>
      </w:r>
      <w:r w:rsidR="0049239F">
        <w:t xml:space="preserve"> welches auch Gastbetriebssyste</w:t>
      </w:r>
      <w:r w:rsidR="00C348CA">
        <w:t>m genannt wird</w:t>
      </w:r>
      <w:r w:rsidR="00AC7AF6">
        <w:t xml:space="preserve">, worin dann </w:t>
      </w:r>
      <w:r w:rsidR="0026196B">
        <w:t>verschiedene</w:t>
      </w:r>
      <w:r w:rsidR="00DF0BB1">
        <w:t xml:space="preserve"> und proprietäre</w:t>
      </w:r>
      <w:r w:rsidR="0026196B">
        <w:t xml:space="preserve"> Anwendungen laufen</w:t>
      </w:r>
      <w:r w:rsidR="005E1CE0">
        <w:t xml:space="preserve"> können</w:t>
      </w:r>
      <w:r w:rsidR="0026196B">
        <w:t>.</w:t>
      </w:r>
      <w:r>
        <w:t xml:space="preserve"> </w:t>
      </w:r>
      <w:sdt>
        <w:sdtPr>
          <w:id w:val="-182360250"/>
          <w:citation/>
        </w:sdtPr>
        <w:sdtEndPr/>
        <w:sdtContent>
          <w:r>
            <w:fldChar w:fldCharType="begin"/>
          </w:r>
          <w:r>
            <w:instrText xml:space="preserve"> CITATION Chr20 \l 1031 </w:instrText>
          </w:r>
          <w:r>
            <w:fldChar w:fldCharType="separate"/>
          </w:r>
          <w:r>
            <w:rPr>
              <w:noProof/>
            </w:rPr>
            <w:t>[</w:t>
          </w:r>
          <w:hyperlink w:anchor="Chr20" w:history="1">
            <w:r>
              <w:rPr>
                <w:noProof/>
              </w:rPr>
              <w:t>Chr20</w:t>
            </w:r>
          </w:hyperlink>
          <w:r>
            <w:rPr>
              <w:noProof/>
            </w:rPr>
            <w:t>]</w:t>
          </w:r>
          <w:r>
            <w:fldChar w:fldCharType="end"/>
          </w:r>
        </w:sdtContent>
      </w:sdt>
      <w:r w:rsidR="00005A91">
        <w:t xml:space="preserve"> (S.261-262)</w:t>
      </w:r>
    </w:p>
    <w:p w14:paraId="1DD7532F" w14:textId="77777777" w:rsidR="006825AA" w:rsidRDefault="006825AA" w:rsidP="007917BE"/>
    <w:p w14:paraId="0F9F2B69" w14:textId="568094BF" w:rsidR="003E6124" w:rsidRDefault="00F94781" w:rsidP="001F4811">
      <w:r w:rsidRPr="00731F9D">
        <w:t>Die Containervirtualisierung versucht ähnliches</w:t>
      </w:r>
      <w:r w:rsidR="002023E6" w:rsidRPr="00731F9D">
        <w:t xml:space="preserve"> umzusetzen</w:t>
      </w:r>
      <w:r w:rsidRPr="00731F9D">
        <w:t>, jedoch mit einem anderen Ansatz</w:t>
      </w:r>
      <w:r w:rsidR="00DE633B" w:rsidRPr="00731F9D">
        <w:t>.</w:t>
      </w:r>
      <w:r w:rsidR="00092973" w:rsidRPr="00731F9D">
        <w:t xml:space="preserve"> </w:t>
      </w:r>
    </w:p>
    <w:p w14:paraId="0CCA3AEA" w14:textId="30307575" w:rsidR="001427D2" w:rsidRDefault="006B310E" w:rsidP="001F4811">
      <w:r>
        <w:t xml:space="preserve">Als Best Practice wird meist nur eine Anwendung je Container verwendet. </w:t>
      </w:r>
      <w:r w:rsidR="003E6124">
        <w:t>Ein Container is</w:t>
      </w:r>
      <w:r w:rsidR="00334705">
        <w:t xml:space="preserve">t eine standardisierte </w:t>
      </w:r>
      <w:r w:rsidR="003C0D46">
        <w:t>Softwaree</w:t>
      </w:r>
      <w:r w:rsidR="00334705">
        <w:t>inheit</w:t>
      </w:r>
      <w:r w:rsidR="00FA0856">
        <w:t xml:space="preserve">, welche im Vergleich zu </w:t>
      </w:r>
      <w:r w:rsidR="004362C5">
        <w:t>VMs leichtgewichtiger sind</w:t>
      </w:r>
      <w:r w:rsidR="005A04B8">
        <w:t xml:space="preserve"> und alle</w:t>
      </w:r>
      <w:r w:rsidR="009D3FFF">
        <w:t xml:space="preserve"> Ressourcen, welche eine Anwendung </w:t>
      </w:r>
      <w:r w:rsidR="00A2418D">
        <w:t>benötigt</w:t>
      </w:r>
      <w:r w:rsidR="00802545">
        <w:t>,</w:t>
      </w:r>
      <w:r w:rsidR="00A2418D">
        <w:t xml:space="preserve"> </w:t>
      </w:r>
      <w:r w:rsidR="009D3FFF" w:rsidRPr="00851434">
        <w:t>beinhaltet</w:t>
      </w:r>
      <w:r w:rsidR="00851434" w:rsidRPr="00851434">
        <w:t>.</w:t>
      </w:r>
      <w:r w:rsidR="009975E7" w:rsidRPr="00851434">
        <w:rPr>
          <w:vertAlign w:val="superscript"/>
        </w:rPr>
        <w:footnoteReference w:id="2"/>
      </w:r>
      <w:r w:rsidR="00E109BA" w:rsidRPr="00851434">
        <w:t xml:space="preserve"> </w:t>
      </w:r>
      <w:r w:rsidR="00E109BA">
        <w:t xml:space="preserve">Dies </w:t>
      </w:r>
      <w:r w:rsidR="00054D8B">
        <w:t>ist auch auf</w:t>
      </w:r>
      <w:r w:rsidR="00E109BA">
        <w:t xml:space="preserve"> der rechten Seite der Abbildung 1, S.</w:t>
      </w:r>
      <w:r w:rsidR="006825AA">
        <w:t>3</w:t>
      </w:r>
      <w:r w:rsidR="00E109BA">
        <w:t xml:space="preserve"> sehen.</w:t>
      </w:r>
    </w:p>
    <w:p w14:paraId="0057D891" w14:textId="3A832B02" w:rsidR="00F04FED" w:rsidRDefault="00B745DD" w:rsidP="001F4811">
      <w:r>
        <w:t>Des Weiteren wird die</w:t>
      </w:r>
      <w:r w:rsidR="00D618AC">
        <w:t xml:space="preserve"> Infrastruktur des Hostsystem</w:t>
      </w:r>
      <w:r w:rsidR="00A56EB8">
        <w:t xml:space="preserve">s direkt von </w:t>
      </w:r>
      <w:r>
        <w:t xml:space="preserve">den </w:t>
      </w:r>
      <w:r w:rsidR="00A56EB8">
        <w:t>Containern genutzt</w:t>
      </w:r>
      <w:r w:rsidR="00354E91">
        <w:t xml:space="preserve"> (besonders das Dateisystem und </w:t>
      </w:r>
      <w:r w:rsidR="007E691D">
        <w:t>das Kernel</w:t>
      </w:r>
      <w:r w:rsidR="00354E91">
        <w:t>).</w:t>
      </w:r>
      <w:r w:rsidR="00D618AC">
        <w:t xml:space="preserve"> </w:t>
      </w:r>
      <w:r w:rsidR="0061047E">
        <w:t>Dies unterstützt die</w:t>
      </w:r>
      <w:r w:rsidR="00A4240B">
        <w:t xml:space="preserve"> Leichtgewichtigkeit</w:t>
      </w:r>
      <w:r w:rsidR="0061047E">
        <w:t>, welche auch</w:t>
      </w:r>
      <w:r w:rsidR="00C92C20">
        <w:t xml:space="preserve"> dadurch begünstigt wird, dass</w:t>
      </w:r>
      <w:r w:rsidR="00C92C20" w:rsidRPr="00C92C20">
        <w:t xml:space="preserve"> </w:t>
      </w:r>
      <w:r w:rsidR="00C92C20">
        <w:t xml:space="preserve">Betriebssysteme, Binärdateien und Codebibliotheken bei gleicher Version geteilt werden, </w:t>
      </w:r>
      <w:r w:rsidR="003F03CA">
        <w:t>wohingegen</w:t>
      </w:r>
      <w:r w:rsidR="003261A9">
        <w:t xml:space="preserve"> sie</w:t>
      </w:r>
      <w:r w:rsidR="003F03CA">
        <w:t xml:space="preserve"> </w:t>
      </w:r>
      <w:r w:rsidR="00C92C20">
        <w:t>bei einer VM</w:t>
      </w:r>
      <w:r w:rsidR="003F03CA">
        <w:t xml:space="preserve"> </w:t>
      </w:r>
      <w:r w:rsidR="00C92C20">
        <w:t>jeweils einzeln erstellt werden müssen.</w:t>
      </w:r>
      <w:r w:rsidR="000C2936">
        <w:t xml:space="preserve"> </w:t>
      </w:r>
      <w:r w:rsidR="00813C33">
        <w:t>D</w:t>
      </w:r>
      <w:r w:rsidR="003F03CA">
        <w:t>er</w:t>
      </w:r>
      <w:r w:rsidR="00A4240B">
        <w:t xml:space="preserve"> Overhead </w:t>
      </w:r>
      <w:r w:rsidR="00813C33">
        <w:t xml:space="preserve">wird dadurch </w:t>
      </w:r>
      <w:r w:rsidR="00A4240B">
        <w:t>so gering wie möglich gehalten</w:t>
      </w:r>
      <w:r w:rsidR="00013BE3">
        <w:t>, w</w:t>
      </w:r>
      <w:r w:rsidR="001427D2">
        <w:t xml:space="preserve">as </w:t>
      </w:r>
      <w:r w:rsidR="00013BE3">
        <w:t>zu</w:t>
      </w:r>
      <w:r w:rsidR="001427D2">
        <w:t xml:space="preserve"> einer schnelleren Aufsetzung, geringeren Ressourcenbelastung</w:t>
      </w:r>
      <w:r w:rsidR="00B47B3B">
        <w:t xml:space="preserve">, </w:t>
      </w:r>
      <w:r w:rsidR="001427D2">
        <w:t>mehr Skalierbarkeit und Lastverteilungsmöglichkeiten</w:t>
      </w:r>
      <w:r w:rsidR="00013BE3">
        <w:t xml:space="preserve"> führt</w:t>
      </w:r>
      <w:r w:rsidR="001427D2">
        <w:t>.</w:t>
      </w:r>
      <w:r w:rsidR="001B0D0C">
        <w:t xml:space="preserve"> </w:t>
      </w:r>
      <w:r w:rsidR="00976083">
        <w:t>Container können somit als isolierter Prozess eines Hostsystems betrachtet werden.</w:t>
      </w:r>
    </w:p>
    <w:p w14:paraId="6D2E3C4E" w14:textId="77777777" w:rsidR="00404BEE" w:rsidRDefault="00404BEE" w:rsidP="001F4811"/>
    <w:p w14:paraId="1D146CDF" w14:textId="085509FA" w:rsidR="002F3BF7" w:rsidRDefault="0035000E" w:rsidP="001427D2">
      <w:r>
        <w:t xml:space="preserve">Da virtuelle Maschinen direkt vom Host-System getrennt sind, </w:t>
      </w:r>
      <w:r w:rsidR="00F04FED">
        <w:t>bieten sie mehr Sicherheit gegenüber Container</w:t>
      </w:r>
      <w:r w:rsidR="00972CE0">
        <w:t xml:space="preserve">, </w:t>
      </w:r>
      <w:r w:rsidR="009827D6">
        <w:t>welche</w:t>
      </w:r>
      <w:r w:rsidR="00972CE0">
        <w:t xml:space="preserve"> </w:t>
      </w:r>
      <w:r w:rsidR="009827D6">
        <w:t>mit dem Kernel des Hosts interagier</w:t>
      </w:r>
      <w:r w:rsidR="00972CE0">
        <w:t>en</w:t>
      </w:r>
      <w:r w:rsidR="009827D6">
        <w:t>.</w:t>
      </w:r>
      <w:r w:rsidR="001C4BCC">
        <w:t xml:space="preserve"> In der Praxis schließen sich daher Container und VMs nicht </w:t>
      </w:r>
      <w:r w:rsidR="00AD4B6D">
        <w:t>aus,</w:t>
      </w:r>
      <w:r w:rsidR="001C4BCC">
        <w:t xml:space="preserve"> sondern</w:t>
      </w:r>
      <w:r w:rsidR="00AD4B6D">
        <w:t xml:space="preserve"> es kommt oft vor, dass </w:t>
      </w:r>
      <w:r w:rsidR="00412922">
        <w:t xml:space="preserve">eine </w:t>
      </w:r>
      <w:r w:rsidR="00777F10">
        <w:t>Containervirtualisierung</w:t>
      </w:r>
      <w:r w:rsidR="00FA444A">
        <w:t>-E</w:t>
      </w:r>
      <w:r w:rsidR="00AD4B6D">
        <w:t xml:space="preserve">ngine in einer VM läuft. </w:t>
      </w:r>
      <w:r w:rsidR="00AD4B6D" w:rsidRPr="00FA444A">
        <w:rPr>
          <w:color w:val="FF0000"/>
        </w:rPr>
        <w:t xml:space="preserve">Beide Technologien können auf einem Server ausgeführt werden und benötigen ein Hostbetriebssystem. </w:t>
      </w:r>
      <w:sdt>
        <w:sdtPr>
          <w:id w:val="-991179808"/>
          <w:citation/>
        </w:sdtPr>
        <w:sdtEndPr/>
        <w:sdtContent>
          <w:r w:rsidR="00FC6A74">
            <w:fldChar w:fldCharType="begin"/>
          </w:r>
          <w:r w:rsidR="00FC6A74">
            <w:instrText xml:space="preserve"> CITATION Kof21 \l 1031 </w:instrText>
          </w:r>
          <w:r w:rsidR="00FC6A74">
            <w:fldChar w:fldCharType="separate"/>
          </w:r>
          <w:r w:rsidR="00FC6A74">
            <w:rPr>
              <w:noProof/>
            </w:rPr>
            <w:t>[</w:t>
          </w:r>
          <w:hyperlink w:anchor="Kof21" w:history="1">
            <w:r w:rsidR="00FC6A74">
              <w:rPr>
                <w:noProof/>
              </w:rPr>
              <w:t>Kof21</w:t>
            </w:r>
          </w:hyperlink>
          <w:r w:rsidR="00FC6A74">
            <w:rPr>
              <w:noProof/>
            </w:rPr>
            <w:t>]</w:t>
          </w:r>
          <w:r w:rsidR="00FC6A74">
            <w:fldChar w:fldCharType="end"/>
          </w:r>
        </w:sdtContent>
      </w:sdt>
      <w:r w:rsidR="00FC6A74">
        <w:t xml:space="preserve"> (S.11</w:t>
      </w:r>
      <w:r w:rsidR="00E21BCF">
        <w:t xml:space="preserve"> und S.</w:t>
      </w:r>
      <w:r w:rsidR="001357B0">
        <w:t>48</w:t>
      </w:r>
      <w:r w:rsidR="00AD4B6D">
        <w:t>-49</w:t>
      </w:r>
      <w:r w:rsidR="00FC6A74">
        <w:t>)</w:t>
      </w:r>
      <w:r w:rsidR="00092BC3">
        <w:t xml:space="preserve"> </w:t>
      </w:r>
    </w:p>
    <w:p w14:paraId="0343826A" w14:textId="77777777" w:rsidR="006E54DE" w:rsidRDefault="006E54DE" w:rsidP="001427D2"/>
    <w:p w14:paraId="4A79DD81" w14:textId="36776A12" w:rsidR="00B16972" w:rsidRDefault="002A580D" w:rsidP="007917BE">
      <w:r>
        <w:rPr>
          <w:noProof/>
        </w:rPr>
        <w:lastRenderedPageBreak/>
        <w:drawing>
          <wp:inline distT="0" distB="0" distL="0" distR="0" wp14:anchorId="1E2CF940" wp14:editId="3E62D561">
            <wp:extent cx="5734357" cy="290195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95" cy="290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AA6B" w14:textId="77777777" w:rsidR="00F34962" w:rsidRDefault="00F34962" w:rsidP="007917BE"/>
    <w:p w14:paraId="56936891" w14:textId="4A709D65" w:rsidR="004E2943" w:rsidRDefault="004E2943" w:rsidP="004E2943">
      <w:pPr>
        <w:keepNext/>
      </w:pPr>
    </w:p>
    <w:p w14:paraId="3C1A920F" w14:textId="75AB3C22" w:rsidR="000E596C" w:rsidRDefault="004E2943" w:rsidP="00DA570B">
      <w:pPr>
        <w:pStyle w:val="Beschriftung"/>
      </w:pPr>
      <w:bookmarkStart w:id="3" w:name="_Toc92372362"/>
      <w:r>
        <w:t xml:space="preserve">Abbildung </w:t>
      </w:r>
      <w:fldSimple w:instr=" SEQ Abbildung \* ARABIC ">
        <w:r w:rsidR="00F05E09">
          <w:rPr>
            <w:noProof/>
          </w:rPr>
          <w:t>1</w:t>
        </w:r>
      </w:fldSimple>
      <w:r>
        <w:t>: Vergleich von Hardware-Virtualisierung und Container</w:t>
      </w:r>
      <w:bookmarkEnd w:id="3"/>
    </w:p>
    <w:p w14:paraId="45CB1018" w14:textId="77777777" w:rsidR="00465A0E" w:rsidRDefault="00465A0E" w:rsidP="00CF1DBF"/>
    <w:p w14:paraId="5F7D133F" w14:textId="44D656A1" w:rsidR="00497401" w:rsidRPr="00497401" w:rsidRDefault="00497401" w:rsidP="00497401">
      <w:pPr>
        <w:pStyle w:val="berschrift2"/>
      </w:pPr>
      <w:bookmarkStart w:id="4" w:name="_Toc92372378"/>
      <w:r>
        <w:t>Docker</w:t>
      </w:r>
      <w:r w:rsidR="00390958">
        <w:t xml:space="preserve"> Grundlagen und Nomenklatur</w:t>
      </w:r>
      <w:bookmarkEnd w:id="4"/>
    </w:p>
    <w:p w14:paraId="2C6E9A63" w14:textId="77777777" w:rsidR="007917BE" w:rsidRDefault="007917BE" w:rsidP="00872D7E">
      <w:pPr>
        <w:jc w:val="left"/>
      </w:pPr>
    </w:p>
    <w:p w14:paraId="4A34935F" w14:textId="60D558DC" w:rsidR="002A580D" w:rsidRDefault="00AF5CB1" w:rsidP="002A580D">
      <w:r>
        <w:t xml:space="preserve">In der Containervirtualisierung </w:t>
      </w:r>
      <w:r w:rsidR="00924C08">
        <w:t>gilt</w:t>
      </w:r>
      <w:r>
        <w:t xml:space="preserve"> Docker </w:t>
      </w:r>
      <w:r w:rsidR="00924C08">
        <w:t>als Industriestandard.</w:t>
      </w:r>
      <w:r w:rsidR="00F120BB">
        <w:t xml:space="preserve"> </w:t>
      </w:r>
      <w:r w:rsidR="00A541F4">
        <w:t xml:space="preserve">Docker </w:t>
      </w:r>
      <w:r w:rsidR="005E23E5">
        <w:t xml:space="preserve">ist eine </w:t>
      </w:r>
      <w:r w:rsidR="00E028F0">
        <w:t xml:space="preserve">standardisierte </w:t>
      </w:r>
      <w:r w:rsidR="00FD1316">
        <w:t xml:space="preserve">Open Source </w:t>
      </w:r>
      <w:r w:rsidR="005E23E5">
        <w:t>Container-Software,</w:t>
      </w:r>
      <w:r w:rsidR="00FD1316">
        <w:t xml:space="preserve"> die unter Windows und Linux </w:t>
      </w:r>
      <w:r w:rsidR="00A30E62">
        <w:t>funktioniert</w:t>
      </w:r>
      <w:r w:rsidR="00C74ABB">
        <w:t>.</w:t>
      </w:r>
      <w:r w:rsidR="004A48CA">
        <w:t xml:space="preserve"> </w:t>
      </w:r>
      <w:r w:rsidR="00731F9D" w:rsidRPr="00FA444A">
        <w:rPr>
          <w:color w:val="FF0000"/>
        </w:rPr>
        <w:t xml:space="preserve">Ein </w:t>
      </w:r>
      <w:r w:rsidR="00FD1316" w:rsidRPr="00FA444A">
        <w:rPr>
          <w:color w:val="FF0000"/>
        </w:rPr>
        <w:t xml:space="preserve">vergleichbares Produkt ist </w:t>
      </w:r>
      <w:proofErr w:type="spellStart"/>
      <w:r w:rsidR="00FD1316" w:rsidRPr="00FA444A">
        <w:rPr>
          <w:color w:val="FF0000"/>
        </w:rPr>
        <w:t>Podman</w:t>
      </w:r>
      <w:proofErr w:type="spellEnd"/>
      <w:r w:rsidR="00FD1316" w:rsidRPr="00FA444A">
        <w:rPr>
          <w:color w:val="FF0000"/>
        </w:rPr>
        <w:t xml:space="preserve">, welche </w:t>
      </w:r>
      <w:r w:rsidR="00464073" w:rsidRPr="00FA444A">
        <w:rPr>
          <w:color w:val="FF0000"/>
        </w:rPr>
        <w:t>nur in</w:t>
      </w:r>
      <w:r w:rsidR="00FD1316" w:rsidRPr="00FA444A">
        <w:rPr>
          <w:color w:val="FF0000"/>
        </w:rPr>
        <w:t xml:space="preserve"> Linux läuft.</w:t>
      </w:r>
      <w:r w:rsidR="00D44A18" w:rsidRPr="00FA444A">
        <w:rPr>
          <w:color w:val="FF0000"/>
        </w:rPr>
        <w:t xml:space="preserve"> </w:t>
      </w:r>
      <w:sdt>
        <w:sdtPr>
          <w:id w:val="-1944058362"/>
          <w:citation/>
        </w:sdtPr>
        <w:sdtEndPr/>
        <w:sdtContent>
          <w:r w:rsidR="001F4811">
            <w:fldChar w:fldCharType="begin"/>
          </w:r>
          <w:r w:rsidR="001F4811">
            <w:instrText xml:space="preserve"> CITATION Kof21 \l 1031 </w:instrText>
          </w:r>
          <w:r w:rsidR="001F4811">
            <w:fldChar w:fldCharType="separate"/>
          </w:r>
          <w:r w:rsidR="001F4811">
            <w:rPr>
              <w:noProof/>
            </w:rPr>
            <w:t>[</w:t>
          </w:r>
          <w:hyperlink w:anchor="Kof21" w:history="1">
            <w:r w:rsidR="001F4811">
              <w:rPr>
                <w:noProof/>
              </w:rPr>
              <w:t>Kof21</w:t>
            </w:r>
          </w:hyperlink>
          <w:r w:rsidR="001F4811">
            <w:rPr>
              <w:noProof/>
            </w:rPr>
            <w:t>]</w:t>
          </w:r>
          <w:r w:rsidR="001F4811">
            <w:fldChar w:fldCharType="end"/>
          </w:r>
        </w:sdtContent>
      </w:sdt>
      <w:r w:rsidR="001F4811">
        <w:t xml:space="preserve"> </w:t>
      </w:r>
      <w:r w:rsidR="004A48CA">
        <w:t>(S.12)</w:t>
      </w:r>
      <w:r w:rsidR="005F1179">
        <w:t xml:space="preserve"> </w:t>
      </w:r>
      <w:r w:rsidR="001F4811">
        <w:t>D</w:t>
      </w:r>
      <w:r w:rsidR="00D44A18">
        <w:t xml:space="preserve">ocker bietet eine Vielzahl an </w:t>
      </w:r>
      <w:r w:rsidR="002D2CD9">
        <w:t>F</w:t>
      </w:r>
      <w:r w:rsidR="00D44A18">
        <w:t>unktionen</w:t>
      </w:r>
      <w:r w:rsidR="00171167">
        <w:t xml:space="preserve"> und Features. D</w:t>
      </w:r>
      <w:r w:rsidR="00237678">
        <w:t xml:space="preserve">ie Aufgaben </w:t>
      </w:r>
      <w:r w:rsidR="00622696">
        <w:t xml:space="preserve">werden </w:t>
      </w:r>
      <w:r w:rsidR="00237678">
        <w:t xml:space="preserve">von der </w:t>
      </w:r>
      <w:r w:rsidR="005E5A83">
        <w:t>Docker-Engine übernommen</w:t>
      </w:r>
      <w:r w:rsidR="00622696">
        <w:t xml:space="preserve"> </w:t>
      </w:r>
      <w:r w:rsidR="0073409F">
        <w:t>(siehe</w:t>
      </w:r>
      <w:r w:rsidR="00622696">
        <w:t xml:space="preserve"> rechts</w:t>
      </w:r>
      <w:r w:rsidR="0073409F">
        <w:t xml:space="preserve"> Abbildung 1, </w:t>
      </w:r>
      <w:r w:rsidR="002F3BF7">
        <w:t>S.3)</w:t>
      </w:r>
      <w:r w:rsidR="005E5A83">
        <w:t>.</w:t>
      </w:r>
      <w:r w:rsidR="007F3BA4">
        <w:t xml:space="preserve"> Dazu gehören die Speicherverwaltung (</w:t>
      </w:r>
      <w:proofErr w:type="spellStart"/>
      <w:r w:rsidR="007F3BA4">
        <w:t>Volumes</w:t>
      </w:r>
      <w:proofErr w:type="spellEnd"/>
      <w:r w:rsidR="007F3BA4">
        <w:t xml:space="preserve">), die </w:t>
      </w:r>
      <w:r w:rsidR="00A642B2">
        <w:t>Vernetzung (Networking)</w:t>
      </w:r>
      <w:r w:rsidR="006A32AB">
        <w:t>, der</w:t>
      </w:r>
      <w:r w:rsidR="00D112B5">
        <w:t xml:space="preserve"> Container</w:t>
      </w:r>
      <w:r w:rsidR="00397BE9">
        <w:t xml:space="preserve"> </w:t>
      </w:r>
      <w:proofErr w:type="spellStart"/>
      <w:r w:rsidR="00397BE9">
        <w:t>Daemon</w:t>
      </w:r>
      <w:proofErr w:type="spellEnd"/>
      <w:r w:rsidR="00397BE9">
        <w:t xml:space="preserve"> (</w:t>
      </w:r>
      <w:proofErr w:type="spellStart"/>
      <w:r w:rsidR="00397BE9">
        <w:t>containerd</w:t>
      </w:r>
      <w:proofErr w:type="spellEnd"/>
      <w:r w:rsidR="00397BE9">
        <w:t>)</w:t>
      </w:r>
      <w:r w:rsidR="006A32AB">
        <w:t xml:space="preserve"> und vieles mehr.</w:t>
      </w:r>
      <w:r w:rsidR="00A642B2">
        <w:rPr>
          <w:rStyle w:val="Funotenzeichen"/>
        </w:rPr>
        <w:footnoteReference w:id="3"/>
      </w:r>
      <w:r w:rsidR="00171167">
        <w:t xml:space="preserve"> </w:t>
      </w:r>
      <w:r w:rsidR="00317365">
        <w:t xml:space="preserve">In </w:t>
      </w:r>
      <w:r w:rsidR="00B564E4">
        <w:t>der folgenden</w:t>
      </w:r>
      <w:r w:rsidR="00317365">
        <w:t xml:space="preserve"> </w:t>
      </w:r>
      <w:r w:rsidR="00435C6E">
        <w:t xml:space="preserve">Nomenklatur werden </w:t>
      </w:r>
      <w:r w:rsidR="00B564E4">
        <w:t xml:space="preserve">kurz </w:t>
      </w:r>
      <w:r w:rsidR="00435C6E">
        <w:t>die wichtigsten Begriffe erläutert</w:t>
      </w:r>
      <w:r w:rsidR="00696BC7">
        <w:t xml:space="preserve">, welche für die Implementierung relevant </w:t>
      </w:r>
      <w:r w:rsidR="00171167">
        <w:t>sind</w:t>
      </w:r>
      <w:r w:rsidR="00435C6E">
        <w:t>.</w:t>
      </w:r>
    </w:p>
    <w:p w14:paraId="5FFC8246" w14:textId="54D93C84" w:rsidR="00B564E4" w:rsidRDefault="00D841F6" w:rsidP="00931A59">
      <w:r>
        <w:t>Die</w:t>
      </w:r>
      <w:r w:rsidR="00802545">
        <w:t xml:space="preserve"> genaue</w:t>
      </w:r>
      <w:r>
        <w:t xml:space="preserve"> Erklärung von </w:t>
      </w:r>
      <w:r w:rsidR="00171167">
        <w:t xml:space="preserve">den </w:t>
      </w:r>
      <w:r>
        <w:t xml:space="preserve">Befehlen und </w:t>
      </w:r>
      <w:r w:rsidR="00171167">
        <w:t xml:space="preserve">der </w:t>
      </w:r>
      <w:r>
        <w:t xml:space="preserve">Syntax </w:t>
      </w:r>
      <w:r w:rsidR="00D64F9F">
        <w:t>er</w:t>
      </w:r>
      <w:r>
        <w:t xml:space="preserve">folgt in </w:t>
      </w:r>
      <w:r w:rsidR="00D64F9F">
        <w:t xml:space="preserve">6. </w:t>
      </w:r>
      <w:r w:rsidR="00817911">
        <w:t>(</w:t>
      </w:r>
      <w:r w:rsidR="00D64F9F">
        <w:t>Implementierung).</w:t>
      </w:r>
      <w:r w:rsidR="002A580D">
        <w:br w:type="page"/>
      </w:r>
    </w:p>
    <w:p w14:paraId="75F5261D" w14:textId="0079E0DD" w:rsidR="003C5E33" w:rsidRDefault="004A5595" w:rsidP="00DC1783">
      <w:pPr>
        <w:pStyle w:val="berschrift3"/>
      </w:pPr>
      <w:bookmarkStart w:id="5" w:name="_Toc92372379"/>
      <w:r>
        <w:lastRenderedPageBreak/>
        <w:t>Image,</w:t>
      </w:r>
      <w:r w:rsidR="009F3953">
        <w:t xml:space="preserve"> Docker </w:t>
      </w:r>
      <w:r w:rsidR="005C3346">
        <w:t>Hub</w:t>
      </w:r>
      <w:bookmarkEnd w:id="5"/>
    </w:p>
    <w:p w14:paraId="59544643" w14:textId="77777777" w:rsidR="002C4B35" w:rsidRDefault="002C4B35" w:rsidP="002C4B35"/>
    <w:p w14:paraId="70DE68BE" w14:textId="21B4A86F" w:rsidR="0042169D" w:rsidRDefault="002C4B35" w:rsidP="00B22926">
      <w:r>
        <w:t xml:space="preserve">Das Docker Image </w:t>
      </w:r>
      <w:r w:rsidR="00955CF8">
        <w:t>ist der Ausgangspunkt für jeden Container. Es ist ein Read-</w:t>
      </w:r>
      <w:proofErr w:type="spellStart"/>
      <w:r w:rsidR="00955CF8">
        <w:t>only</w:t>
      </w:r>
      <w:proofErr w:type="spellEnd"/>
      <w:r w:rsidR="00955CF8">
        <w:t>-Dateisys</w:t>
      </w:r>
      <w:r w:rsidR="00A351BB">
        <w:t xml:space="preserve">tem, welches vom Container nie verändert wird. </w:t>
      </w:r>
      <w:r w:rsidR="006D7F75">
        <w:t>Dadurch lassen sich beliebig viele Container aus e</w:t>
      </w:r>
      <w:r w:rsidR="007634FA">
        <w:t>inem Image erstellen</w:t>
      </w:r>
      <w:r w:rsidR="00EB0DCD">
        <w:t>.</w:t>
      </w:r>
      <w:r w:rsidR="007634FA">
        <w:t xml:space="preserve"> </w:t>
      </w:r>
    </w:p>
    <w:p w14:paraId="503722D0" w14:textId="5D70CC5B" w:rsidR="000468E9" w:rsidRDefault="00027AAE" w:rsidP="00B22926">
      <w:r>
        <w:t>Images können aus dem Internet heruntergeladen werden. Dafür gibt es eine Registry</w:t>
      </w:r>
      <w:r w:rsidR="006234AA">
        <w:t>, welche auch Docker</w:t>
      </w:r>
      <w:r w:rsidR="00FA633D">
        <w:t xml:space="preserve"> </w:t>
      </w:r>
      <w:r w:rsidR="006234AA">
        <w:t>Hub</w:t>
      </w:r>
      <w:r w:rsidR="006234AA">
        <w:rPr>
          <w:rStyle w:val="Funotenzeichen"/>
        </w:rPr>
        <w:footnoteReference w:id="4"/>
      </w:r>
      <w:r w:rsidR="006234AA">
        <w:t xml:space="preserve"> genannt wird.</w:t>
      </w:r>
      <w:r w:rsidR="002572FD">
        <w:t xml:space="preserve"> Diese </w:t>
      </w:r>
      <w:r w:rsidR="00A125D8">
        <w:t>werden</w:t>
      </w:r>
      <w:r w:rsidR="002572FD">
        <w:t xml:space="preserve"> überwiegend von der Docker-Community bereitgestellt</w:t>
      </w:r>
      <w:r w:rsidR="00A1279C">
        <w:t xml:space="preserve">, wodurch </w:t>
      </w:r>
      <w:r w:rsidR="003324BD">
        <w:t>eine Vielzahl von</w:t>
      </w:r>
      <w:r w:rsidR="00346AD0">
        <w:t xml:space="preserve"> nutzvollen</w:t>
      </w:r>
      <w:r w:rsidR="00171167">
        <w:t>,</w:t>
      </w:r>
      <w:r w:rsidR="003324BD">
        <w:t xml:space="preserve"> aber auch </w:t>
      </w:r>
      <w:r w:rsidR="00586B16">
        <w:t>überflüssigen Images vorhanden sind.</w:t>
      </w:r>
      <w:r w:rsidR="006234AA">
        <w:t xml:space="preserve"> </w:t>
      </w:r>
      <w:r w:rsidR="00A125D8">
        <w:t>Es existieren aber auch offizielle Images, welche vo</w:t>
      </w:r>
      <w:r w:rsidR="00663047">
        <w:t xml:space="preserve">n der Docker Firma gewartet werden. </w:t>
      </w:r>
      <w:sdt>
        <w:sdtPr>
          <w:id w:val="698978603"/>
          <w:citation/>
        </w:sdtPr>
        <w:sdtEndPr/>
        <w:sdtContent>
          <w:r w:rsidR="003D6B7B">
            <w:fldChar w:fldCharType="begin"/>
          </w:r>
          <w:r w:rsidR="003D6B7B">
            <w:instrText xml:space="preserve"> CITATION Kof21 \l 1031 </w:instrText>
          </w:r>
          <w:r w:rsidR="003D6B7B">
            <w:fldChar w:fldCharType="separate"/>
          </w:r>
          <w:r w:rsidR="003D6B7B">
            <w:rPr>
              <w:noProof/>
            </w:rPr>
            <w:t>[</w:t>
          </w:r>
          <w:hyperlink w:anchor="Kof21" w:history="1">
            <w:r w:rsidR="003D6B7B">
              <w:rPr>
                <w:noProof/>
              </w:rPr>
              <w:t>Kof21</w:t>
            </w:r>
          </w:hyperlink>
          <w:r w:rsidR="003D6B7B">
            <w:rPr>
              <w:noProof/>
            </w:rPr>
            <w:t>]</w:t>
          </w:r>
          <w:r w:rsidR="003D6B7B">
            <w:fldChar w:fldCharType="end"/>
          </w:r>
        </w:sdtContent>
      </w:sdt>
      <w:r w:rsidR="003D6B7B">
        <w:t xml:space="preserve"> </w:t>
      </w:r>
      <w:r>
        <w:t>(S.43-44)</w:t>
      </w:r>
      <w:r w:rsidR="001C69FE">
        <w:t xml:space="preserve"> </w:t>
      </w:r>
    </w:p>
    <w:p w14:paraId="3CADB999" w14:textId="77777777" w:rsidR="00007D46" w:rsidRDefault="00007D46" w:rsidP="00B22926"/>
    <w:p w14:paraId="70861BF7" w14:textId="642BE0C2" w:rsidR="00FF2FB5" w:rsidRDefault="00FF2FB5" w:rsidP="00B22926">
      <w:pPr>
        <w:pStyle w:val="berschrift3"/>
      </w:pPr>
      <w:bookmarkStart w:id="6" w:name="_Toc92372380"/>
      <w:proofErr w:type="spellStart"/>
      <w:r>
        <w:t>Dockerfile</w:t>
      </w:r>
      <w:bookmarkEnd w:id="6"/>
      <w:proofErr w:type="spellEnd"/>
    </w:p>
    <w:p w14:paraId="096A6851" w14:textId="77777777" w:rsidR="00FF2FB5" w:rsidRPr="00FF2FB5" w:rsidRDefault="00FF2FB5" w:rsidP="00B22926"/>
    <w:p w14:paraId="49DE7BBF" w14:textId="157F5147" w:rsidR="00007D46" w:rsidRDefault="00696BC7" w:rsidP="00B22926">
      <w:r>
        <w:t xml:space="preserve">Eine </w:t>
      </w:r>
      <w:proofErr w:type="spellStart"/>
      <w:r>
        <w:t>Dockerfile</w:t>
      </w:r>
      <w:proofErr w:type="spellEnd"/>
      <w:r>
        <w:t xml:space="preserve"> </w:t>
      </w:r>
      <w:r w:rsidR="00183BFA">
        <w:t>gibt Instruktionen vor, woraus ein eigenes Image gebaut wird</w:t>
      </w:r>
      <w:r w:rsidR="00663047">
        <w:t xml:space="preserve">. Dazu muss eine Datei </w:t>
      </w:r>
      <w:r w:rsidR="005520A0">
        <w:t xml:space="preserve">in einem Verzeichnis erstellt werden. </w:t>
      </w:r>
      <w:r w:rsidR="007B283E">
        <w:t>Es werden mit Schlüsselwörtern die Eigenschaften eines Images festgelegt</w:t>
      </w:r>
      <w:r w:rsidR="00D80459">
        <w:t>. Eine genaue</w:t>
      </w:r>
      <w:r w:rsidR="003D6B7B">
        <w:t xml:space="preserve"> Beschreibung der Syntax kann man der Dokumentation</w:t>
      </w:r>
      <w:r w:rsidR="003D6B7B">
        <w:rPr>
          <w:rStyle w:val="Funotenzeichen"/>
        </w:rPr>
        <w:footnoteReference w:id="5"/>
      </w:r>
      <w:r w:rsidR="003D6B7B">
        <w:t xml:space="preserve"> entnehmen. </w:t>
      </w:r>
      <w:sdt>
        <w:sdtPr>
          <w:id w:val="234056577"/>
          <w:citation/>
        </w:sdtPr>
        <w:sdtEndPr/>
        <w:sdtContent>
          <w:r w:rsidR="003D6B7B">
            <w:fldChar w:fldCharType="begin"/>
          </w:r>
          <w:r w:rsidR="003D6B7B">
            <w:instrText xml:space="preserve"> CITATION Kof21 \l 1031 </w:instrText>
          </w:r>
          <w:r w:rsidR="003D6B7B">
            <w:fldChar w:fldCharType="separate"/>
          </w:r>
          <w:r w:rsidR="003D6B7B">
            <w:rPr>
              <w:noProof/>
            </w:rPr>
            <w:t>[</w:t>
          </w:r>
          <w:hyperlink w:anchor="Kof21" w:history="1">
            <w:r w:rsidR="003D6B7B">
              <w:rPr>
                <w:noProof/>
              </w:rPr>
              <w:t>Kof21</w:t>
            </w:r>
          </w:hyperlink>
          <w:r w:rsidR="003D6B7B">
            <w:rPr>
              <w:noProof/>
            </w:rPr>
            <w:t>]</w:t>
          </w:r>
          <w:r w:rsidR="003D6B7B">
            <w:fldChar w:fldCharType="end"/>
          </w:r>
        </w:sdtContent>
      </w:sdt>
      <w:r w:rsidR="003D6B7B">
        <w:t xml:space="preserve"> </w:t>
      </w:r>
      <w:r w:rsidR="00130C3F">
        <w:t>(S.81)</w:t>
      </w:r>
      <w:r w:rsidR="00ED5E77">
        <w:t xml:space="preserve"> </w:t>
      </w:r>
    </w:p>
    <w:p w14:paraId="18B68DC6" w14:textId="77777777" w:rsidR="00AF5714" w:rsidRPr="0028041B" w:rsidRDefault="00AF5714" w:rsidP="00B22926"/>
    <w:p w14:paraId="51070F7E" w14:textId="635359AF" w:rsidR="00DC1783" w:rsidRPr="00DC1783" w:rsidRDefault="005720EC" w:rsidP="00B22926">
      <w:pPr>
        <w:pStyle w:val="berschrift3"/>
      </w:pPr>
      <w:bookmarkStart w:id="7" w:name="_Toc92372381"/>
      <w:proofErr w:type="spellStart"/>
      <w:r>
        <w:t>d</w:t>
      </w:r>
      <w:r w:rsidR="00BF6690">
        <w:t>ocke</w:t>
      </w:r>
      <w:r w:rsidR="00DC1783">
        <w:t>r</w:t>
      </w:r>
      <w:proofErr w:type="spellEnd"/>
      <w:r>
        <w:t xml:space="preserve"> </w:t>
      </w:r>
      <w:proofErr w:type="spellStart"/>
      <w:r>
        <w:t>c</w:t>
      </w:r>
      <w:r w:rsidR="00BF6690">
        <w:t>ompose</w:t>
      </w:r>
      <w:proofErr w:type="spellEnd"/>
      <w:r w:rsidR="00ED5E77">
        <w:t xml:space="preserve"> 48</w:t>
      </w:r>
      <w:bookmarkEnd w:id="7"/>
    </w:p>
    <w:p w14:paraId="2BC2F67B" w14:textId="77777777" w:rsidR="00E35BB2" w:rsidRDefault="00E35BB2" w:rsidP="00B22926"/>
    <w:p w14:paraId="54568DDF" w14:textId="6894A339" w:rsidR="00E3007C" w:rsidRDefault="00F32AEE" w:rsidP="00B22926">
      <w:r>
        <w:t>Mittels</w:t>
      </w:r>
      <w:r w:rsidR="009D5F33">
        <w:t xml:space="preserve"> eines Befehls </w:t>
      </w:r>
      <w:r w:rsidR="003C62A8">
        <w:t>(</w:t>
      </w:r>
      <w:proofErr w:type="spellStart"/>
      <w:r w:rsidR="003C62A8">
        <w:t>docker</w:t>
      </w:r>
      <w:proofErr w:type="spellEnd"/>
      <w:r w:rsidR="003C62A8">
        <w:t xml:space="preserve"> </w:t>
      </w:r>
      <w:proofErr w:type="spellStart"/>
      <w:r w:rsidR="003C62A8">
        <w:t>run</w:t>
      </w:r>
      <w:proofErr w:type="spellEnd"/>
      <w:r w:rsidR="003C62A8">
        <w:t xml:space="preserve">) </w:t>
      </w:r>
      <w:r w:rsidR="009D5F33">
        <w:t xml:space="preserve">kann ein Container gestartet werden. </w:t>
      </w:r>
      <w:r w:rsidR="00762F97">
        <w:t>Entsprechend</w:t>
      </w:r>
      <w:r w:rsidR="003C62A8">
        <w:t xml:space="preserve"> kann </w:t>
      </w:r>
      <w:r w:rsidR="00762F97">
        <w:t>ein sehr großer Aufwand vorliegen, wenn</w:t>
      </w:r>
      <w:r w:rsidR="00565A69">
        <w:t xml:space="preserve"> hunderte </w:t>
      </w:r>
      <w:r w:rsidR="00762F97">
        <w:t xml:space="preserve">von </w:t>
      </w:r>
      <w:r w:rsidR="00565A69">
        <w:t>Container</w:t>
      </w:r>
      <w:r w:rsidR="00C7461D">
        <w:t xml:space="preserve"> gestartet werden müssen</w:t>
      </w:r>
      <w:r w:rsidR="00565A69">
        <w:t>.</w:t>
      </w:r>
      <w:r>
        <w:t xml:space="preserve"> </w:t>
      </w:r>
      <w:r w:rsidR="002D79B9">
        <w:t xml:space="preserve">Aus diesem Grund </w:t>
      </w:r>
      <w:r w:rsidR="008A5ADA">
        <w:t xml:space="preserve">existiert </w:t>
      </w:r>
      <w:proofErr w:type="spellStart"/>
      <w:r w:rsidR="008A5ADA">
        <w:t>docker</w:t>
      </w:r>
      <w:proofErr w:type="spellEnd"/>
      <w:r w:rsidR="008A5ADA">
        <w:t xml:space="preserve"> </w:t>
      </w:r>
      <w:proofErr w:type="spellStart"/>
      <w:r w:rsidR="008A5ADA">
        <w:t>compose</w:t>
      </w:r>
      <w:proofErr w:type="spellEnd"/>
      <w:r w:rsidR="008A5ADA">
        <w:t xml:space="preserve">. Mittels einer </w:t>
      </w:r>
      <w:r w:rsidR="0037011E">
        <w:t>„</w:t>
      </w:r>
      <w:proofErr w:type="spellStart"/>
      <w:r w:rsidR="007F0300">
        <w:t>docker-compose.yml</w:t>
      </w:r>
      <w:proofErr w:type="spellEnd"/>
      <w:r w:rsidR="0037011E">
        <w:t>“</w:t>
      </w:r>
      <w:r w:rsidR="007F0300">
        <w:t xml:space="preserve"> </w:t>
      </w:r>
      <w:r w:rsidR="0034678D">
        <w:t>Datei werden in der YAML Syntax Instruktionen vorgegeben,</w:t>
      </w:r>
      <w:r w:rsidR="00346A11">
        <w:t xml:space="preserve"> wie </w:t>
      </w:r>
      <w:r w:rsidR="00F77689">
        <w:t xml:space="preserve">mehrere </w:t>
      </w:r>
      <w:r w:rsidR="00346A11">
        <w:t>Container zusammenhängend</w:t>
      </w:r>
      <w:r w:rsidR="00F77689">
        <w:t xml:space="preserve"> mittels eines Befehls </w:t>
      </w:r>
      <w:r w:rsidR="00346A11">
        <w:t>erstellt werden.</w:t>
      </w:r>
      <w:sdt>
        <w:sdtPr>
          <w:id w:val="450674361"/>
          <w:citation/>
        </w:sdtPr>
        <w:sdtEndPr/>
        <w:sdtContent>
          <w:r w:rsidR="003921C3">
            <w:fldChar w:fldCharType="begin"/>
          </w:r>
          <w:r w:rsidR="003921C3">
            <w:instrText xml:space="preserve"> CITATION Kof21 \l 1031 </w:instrText>
          </w:r>
          <w:r w:rsidR="003921C3">
            <w:fldChar w:fldCharType="separate"/>
          </w:r>
          <w:r w:rsidR="003921C3">
            <w:rPr>
              <w:noProof/>
            </w:rPr>
            <w:t xml:space="preserve"> [</w:t>
          </w:r>
          <w:hyperlink w:anchor="Kof21" w:history="1">
            <w:r w:rsidR="003921C3">
              <w:rPr>
                <w:noProof/>
              </w:rPr>
              <w:t>Kof21</w:t>
            </w:r>
          </w:hyperlink>
          <w:r w:rsidR="003921C3">
            <w:rPr>
              <w:noProof/>
            </w:rPr>
            <w:t>]</w:t>
          </w:r>
          <w:r w:rsidR="003921C3">
            <w:fldChar w:fldCharType="end"/>
          </w:r>
        </w:sdtContent>
      </w:sdt>
      <w:r w:rsidR="00F77689">
        <w:t xml:space="preserve"> </w:t>
      </w:r>
      <w:r w:rsidR="00101A99">
        <w:t>(S.</w:t>
      </w:r>
      <w:r w:rsidR="00703E1C">
        <w:t>99)</w:t>
      </w:r>
    </w:p>
    <w:p w14:paraId="25E5630F" w14:textId="77777777" w:rsidR="00F6458A" w:rsidRDefault="00F6458A" w:rsidP="00B22926"/>
    <w:p w14:paraId="3FE8559D" w14:textId="71CF8B47" w:rsidR="00F96E08" w:rsidRDefault="0091555E" w:rsidP="00B22926">
      <w:pPr>
        <w:pStyle w:val="berschrift3"/>
      </w:pPr>
      <w:bookmarkStart w:id="8" w:name="_Toc92372382"/>
      <w:r>
        <w:t>Portweiterleitung</w:t>
      </w:r>
      <w:r w:rsidR="00ED5E77">
        <w:t xml:space="preserve"> </w:t>
      </w:r>
      <w:r w:rsidR="0067310F">
        <w:t>und Netzwerke</w:t>
      </w:r>
      <w:bookmarkEnd w:id="8"/>
    </w:p>
    <w:p w14:paraId="314F8E27" w14:textId="77777777" w:rsidR="00924BD2" w:rsidRDefault="00924BD2" w:rsidP="00B22926"/>
    <w:p w14:paraId="75C8CEB1" w14:textId="000C514A" w:rsidR="005C0A71" w:rsidRDefault="00B5795F" w:rsidP="00B22926">
      <w:r>
        <w:t xml:space="preserve">Da Container </w:t>
      </w:r>
      <w:r w:rsidR="00976083">
        <w:t xml:space="preserve">als isolierter Prozess anzusehen </w:t>
      </w:r>
      <w:r w:rsidR="007B28AA">
        <w:t>sind,</w:t>
      </w:r>
      <w:r w:rsidR="002454F4">
        <w:t xml:space="preserve"> werden Anwendungen, wie z.B.</w:t>
      </w:r>
      <w:r w:rsidR="003C2708">
        <w:t xml:space="preserve"> </w:t>
      </w:r>
      <w:r w:rsidR="0013050A">
        <w:t>eine Webapp</w:t>
      </w:r>
      <w:r w:rsidR="00252851">
        <w:t xml:space="preserve">likation </w:t>
      </w:r>
      <w:r w:rsidR="00CE73D2">
        <w:t xml:space="preserve">anfangs </w:t>
      </w:r>
      <w:r w:rsidR="00252851">
        <w:t>nicht mit der Außenw</w:t>
      </w:r>
      <w:r w:rsidR="00666D60">
        <w:t>elt interagieren.</w:t>
      </w:r>
      <w:r w:rsidR="00F663DF">
        <w:t xml:space="preserve"> Dies </w:t>
      </w:r>
      <w:r w:rsidR="007956A3">
        <w:t>wird</w:t>
      </w:r>
      <w:r w:rsidR="00F663DF">
        <w:t xml:space="preserve"> </w:t>
      </w:r>
      <w:r w:rsidR="0091555E">
        <w:t>durch eine Portweiterleitung (</w:t>
      </w:r>
      <w:proofErr w:type="spellStart"/>
      <w:r w:rsidR="0091555E">
        <w:t>port</w:t>
      </w:r>
      <w:proofErr w:type="spellEnd"/>
      <w:r w:rsidR="0091555E">
        <w:t xml:space="preserve"> </w:t>
      </w:r>
      <w:proofErr w:type="spellStart"/>
      <w:r w:rsidR="0091555E">
        <w:t>forwarding</w:t>
      </w:r>
      <w:proofErr w:type="spellEnd"/>
      <w:r w:rsidR="0091555E">
        <w:t xml:space="preserve">) </w:t>
      </w:r>
      <w:r w:rsidR="007956A3">
        <w:t>er</w:t>
      </w:r>
      <w:r w:rsidR="0091555E">
        <w:t>möglich</w:t>
      </w:r>
      <w:r w:rsidR="007956A3">
        <w:t>t</w:t>
      </w:r>
      <w:r w:rsidR="0091555E">
        <w:t xml:space="preserve">. </w:t>
      </w:r>
      <w:r w:rsidR="007956A3">
        <w:t>Es</w:t>
      </w:r>
      <w:r w:rsidR="001A30FD">
        <w:t xml:space="preserve"> muss</w:t>
      </w:r>
      <w:r w:rsidR="009801EA">
        <w:t xml:space="preserve"> beim Erstellen bzw. Starten eines Containers </w:t>
      </w:r>
      <w:r w:rsidR="001C4271">
        <w:t>die</w:t>
      </w:r>
      <w:r w:rsidR="00D83CA5">
        <w:t xml:space="preserve"> </w:t>
      </w:r>
      <w:proofErr w:type="spellStart"/>
      <w:r w:rsidR="00F32229">
        <w:t>Flag</w:t>
      </w:r>
      <w:proofErr w:type="spellEnd"/>
      <w:r w:rsidR="00CE73D2">
        <w:t xml:space="preserve"> Option </w:t>
      </w:r>
      <w:r w:rsidR="001C4271">
        <w:t xml:space="preserve">„—publish“ bzw. „-p“ </w:t>
      </w:r>
      <w:r w:rsidR="00D83CA5">
        <w:t>angefügt werden, wie z.B. „</w:t>
      </w:r>
      <w:r w:rsidR="00CE73D2">
        <w:t xml:space="preserve">-p </w:t>
      </w:r>
      <w:r w:rsidR="00D83CA5">
        <w:t xml:space="preserve">8080:80“. Docker </w:t>
      </w:r>
      <w:r w:rsidR="00853837">
        <w:t xml:space="preserve">erstellt damit eine Firewall Regel </w:t>
      </w:r>
      <w:r w:rsidR="00B632EC">
        <w:t>(</w:t>
      </w:r>
      <w:r w:rsidR="00853837">
        <w:t>bzw. Ausnahme</w:t>
      </w:r>
      <w:r w:rsidR="00B632EC">
        <w:t>)</w:t>
      </w:r>
      <w:r w:rsidR="003D35A3">
        <w:t xml:space="preserve">, womit der Port 80 im Container mit dem </w:t>
      </w:r>
      <w:r w:rsidR="001D7167">
        <w:t xml:space="preserve">Port </w:t>
      </w:r>
      <w:r w:rsidR="003D35A3">
        <w:t>8080 des Host</w:t>
      </w:r>
      <w:r w:rsidR="00E3416C">
        <w:t>s</w:t>
      </w:r>
      <w:r w:rsidR="003D35A3">
        <w:t xml:space="preserve">ystems </w:t>
      </w:r>
      <w:r w:rsidR="00B632EC">
        <w:t xml:space="preserve">zugewiesen </w:t>
      </w:r>
      <w:r w:rsidR="00E3416C">
        <w:t>wird</w:t>
      </w:r>
      <w:r w:rsidR="003D35A3">
        <w:t>.</w:t>
      </w:r>
      <w:r w:rsidR="00874A6A">
        <w:t xml:space="preserve"> Somit kann über „localhost:8080“ z.B. eine Webapplikation erreicht werden.</w:t>
      </w:r>
      <w:r w:rsidR="00666D60">
        <w:rPr>
          <w:rStyle w:val="Funotenzeichen"/>
        </w:rPr>
        <w:footnoteReference w:id="6"/>
      </w:r>
    </w:p>
    <w:p w14:paraId="59232C20" w14:textId="4B2FEB39" w:rsidR="00C57321" w:rsidRDefault="00C57321" w:rsidP="00B22926">
      <w:r>
        <w:t xml:space="preserve">Container können </w:t>
      </w:r>
      <w:r w:rsidR="002A0D4E">
        <w:t xml:space="preserve">außerdem </w:t>
      </w:r>
      <w:r w:rsidR="008D1531">
        <w:t>in Netzwerken</w:t>
      </w:r>
      <w:r w:rsidR="00B73A57">
        <w:t xml:space="preserve"> zugewiesen werden. Das ist wichtig für die netzwerkinterne Namensauflösung, welche mit </w:t>
      </w:r>
      <w:r w:rsidR="003744F1">
        <w:t xml:space="preserve">der </w:t>
      </w:r>
      <w:proofErr w:type="spellStart"/>
      <w:r w:rsidR="003744F1">
        <w:t>Flag</w:t>
      </w:r>
      <w:proofErr w:type="spellEnd"/>
      <w:r w:rsidR="003744F1">
        <w:t xml:space="preserve"> </w:t>
      </w:r>
      <w:r w:rsidR="00B73A57">
        <w:t>„--</w:t>
      </w:r>
      <w:proofErr w:type="spellStart"/>
      <w:r w:rsidR="00B73A57">
        <w:t>name</w:t>
      </w:r>
      <w:proofErr w:type="spellEnd"/>
      <w:r w:rsidR="003744F1">
        <w:t>" angegeben wird.</w:t>
      </w:r>
      <w:r w:rsidR="00B22926">
        <w:t xml:space="preserve"> </w:t>
      </w:r>
      <w:sdt>
        <w:sdtPr>
          <w:id w:val="1718540702"/>
          <w:citation/>
        </w:sdtPr>
        <w:sdtEndPr/>
        <w:sdtContent>
          <w:r w:rsidR="00B22926">
            <w:fldChar w:fldCharType="begin"/>
          </w:r>
          <w:r w:rsidR="00B22926">
            <w:instrText xml:space="preserve"> CITATION Kof21 \l 1031 </w:instrText>
          </w:r>
          <w:r w:rsidR="00B22926">
            <w:fldChar w:fldCharType="separate"/>
          </w:r>
          <w:r w:rsidR="00B22926">
            <w:rPr>
              <w:noProof/>
            </w:rPr>
            <w:t>[</w:t>
          </w:r>
          <w:hyperlink w:anchor="Kof21" w:history="1">
            <w:r w:rsidR="00B22926">
              <w:rPr>
                <w:noProof/>
              </w:rPr>
              <w:t>Kof21</w:t>
            </w:r>
          </w:hyperlink>
          <w:r w:rsidR="00B22926">
            <w:rPr>
              <w:noProof/>
            </w:rPr>
            <w:t>]</w:t>
          </w:r>
          <w:r w:rsidR="00B22926">
            <w:fldChar w:fldCharType="end"/>
          </w:r>
        </w:sdtContent>
      </w:sdt>
      <w:r w:rsidR="00B22926">
        <w:t xml:space="preserve"> (S.72)</w:t>
      </w:r>
      <w:r w:rsidR="003744F1">
        <w:t xml:space="preserve"> Somit müssen IP-Adressen, welche sich stetig ändern können</w:t>
      </w:r>
      <w:r w:rsidR="00695156">
        <w:t xml:space="preserve">, </w:t>
      </w:r>
      <w:r w:rsidR="00B22926">
        <w:t xml:space="preserve">nicht gesondert betrachtet werden. </w:t>
      </w:r>
      <w:r>
        <w:t>Docker</w:t>
      </w:r>
      <w:r w:rsidR="00B22926">
        <w:t>-</w:t>
      </w:r>
      <w:proofErr w:type="spellStart"/>
      <w:r>
        <w:t>compose</w:t>
      </w:r>
      <w:proofErr w:type="spellEnd"/>
      <w:r>
        <w:t xml:space="preserve"> erstellt </w:t>
      </w:r>
      <w:r w:rsidR="008D1531">
        <w:t>bei Ausführung ein eigenes Netzwerk</w:t>
      </w:r>
      <w:r w:rsidR="00B22926">
        <w:t>.</w:t>
      </w:r>
    </w:p>
    <w:p w14:paraId="54AC7F7B" w14:textId="6DFD8120" w:rsidR="00872D7E" w:rsidRPr="006F534A" w:rsidRDefault="00872D7E" w:rsidP="00B22926">
      <w:r w:rsidRPr="006F534A">
        <w:br w:type="page"/>
      </w:r>
    </w:p>
    <w:p w14:paraId="53D5EE66" w14:textId="0A5EADE9" w:rsidR="00566DA6" w:rsidRDefault="00566DA6" w:rsidP="00C2607A">
      <w:pPr>
        <w:pStyle w:val="berschrift1"/>
      </w:pPr>
      <w:bookmarkStart w:id="9" w:name="_Toc92372383"/>
      <w:r>
        <w:lastRenderedPageBreak/>
        <w:t>VR-Klassenzimmer</w:t>
      </w:r>
      <w:bookmarkEnd w:id="9"/>
    </w:p>
    <w:p w14:paraId="25BDAA67" w14:textId="1C0FDCCB" w:rsidR="00566DA6" w:rsidRDefault="00566DA6" w:rsidP="00566DA6"/>
    <w:p w14:paraId="3561437E" w14:textId="45D7FED5" w:rsidR="00566DA6" w:rsidRDefault="00566DA6" w:rsidP="00566DA6">
      <w:r>
        <w:t>Virtual Reality (Virtuelle Realität oder VR</w:t>
      </w:r>
      <w:r>
        <w:fldChar w:fldCharType="begin"/>
      </w:r>
      <w:r>
        <w:instrText xml:space="preserve"> XE "VR - Virtual Reality" </w:instrText>
      </w:r>
      <w:r>
        <w:fldChar w:fldCharType="end"/>
      </w:r>
      <w:r>
        <w:t xml:space="preserve">) ist eine dreidimensionale computergenerierte Umgebung. Dabei wird das Ziel verfolgt, eine Situation nachzubilden, mit welcher der Nutzer (User) interagiert. Mittels gezielten Feedbacks und Reflexion lässt sich dadurch Wissen aneignen. </w:t>
      </w:r>
      <w:sdt>
        <w:sdtPr>
          <w:id w:val="99532192"/>
          <w:citation/>
        </w:sdtPr>
        <w:sdtEndPr/>
        <w:sdtContent>
          <w:r>
            <w:fldChar w:fldCharType="begin"/>
          </w:r>
          <w:r>
            <w:instrText xml:space="preserve"> CITATION Lac20 \l 1031 </w:instrText>
          </w:r>
          <w:r>
            <w:fldChar w:fldCharType="separate"/>
          </w:r>
          <w:r w:rsidR="008635C9">
            <w:rPr>
              <w:noProof/>
            </w:rPr>
            <w:t>[</w:t>
          </w:r>
          <w:hyperlink w:anchor="Lac20" w:history="1">
            <w:r w:rsidR="008635C9">
              <w:rPr>
                <w:noProof/>
              </w:rPr>
              <w:t>Lac20</w:t>
            </w:r>
          </w:hyperlink>
          <w:r w:rsidR="008635C9">
            <w:rPr>
              <w:noProof/>
            </w:rPr>
            <w:t>]</w:t>
          </w:r>
          <w:r>
            <w:fldChar w:fldCharType="end"/>
          </w:r>
        </w:sdtContent>
      </w:sdt>
      <w:r>
        <w:t xml:space="preserve"> (S.76) Diese Umgebung kann über ein Head-Mounted-Display (sogenannte VR-Brille) oder über die Software Unity</w:t>
      </w:r>
      <w:r>
        <w:rPr>
          <w:rStyle w:val="Funotenzeichen"/>
        </w:rPr>
        <w:footnoteReference w:id="7"/>
      </w:r>
      <w:r>
        <w:t xml:space="preserve"> dargestellt werden. Das VR-Klassenzimmer ist ein Projekt von Axel Wiepke, Raphael Zender, sowie Eric und Dirk Richter</w:t>
      </w:r>
      <w:sdt>
        <w:sdtPr>
          <w:id w:val="-982157257"/>
          <w:citation/>
        </w:sdtPr>
        <w:sdtEndPr/>
        <w:sdtContent>
          <w:r>
            <w:fldChar w:fldCharType="begin"/>
          </w:r>
          <w:r>
            <w:instrText xml:space="preserve"> CITATION Wie19 \l 1031 </w:instrText>
          </w:r>
          <w:r>
            <w:fldChar w:fldCharType="separate"/>
          </w:r>
          <w:r w:rsidR="008635C9">
            <w:rPr>
              <w:noProof/>
            </w:rPr>
            <w:t xml:space="preserve"> [</w:t>
          </w:r>
          <w:hyperlink w:anchor="Wie19" w:history="1">
            <w:r w:rsidR="008635C9">
              <w:rPr>
                <w:noProof/>
              </w:rPr>
              <w:t>Wie19</w:t>
            </w:r>
          </w:hyperlink>
          <w:r w:rsidR="008635C9">
            <w:rPr>
              <w:noProof/>
            </w:rPr>
            <w:t>]</w:t>
          </w:r>
          <w:r>
            <w:fldChar w:fldCharType="end"/>
          </w:r>
        </w:sdtContent>
      </w:sdt>
      <w:r>
        <w:t xml:space="preserve"> und weiteren Mitarbeitern der Universität Potsdam</w:t>
      </w:r>
      <w:r>
        <w:rPr>
          <w:rStyle w:val="Funotenzeichen"/>
        </w:rPr>
        <w:footnoteReference w:id="8"/>
      </w:r>
      <w:r>
        <w:t>. Das Projekt dient dem Verhaltenstraining von Lehramtsstudentinnen und Lehramtsstudenten (</w:t>
      </w:r>
      <w:proofErr w:type="spellStart"/>
      <w:r>
        <w:t>LuL</w:t>
      </w:r>
      <w:proofErr w:type="spellEnd"/>
      <w:r>
        <w:fldChar w:fldCharType="begin"/>
      </w:r>
      <w:r>
        <w:instrText xml:space="preserve"> XE "LuL - Lehramtsstudentinnen und Lehramtsstudenten" </w:instrText>
      </w:r>
      <w:r>
        <w:fldChar w:fldCharType="end"/>
      </w:r>
      <w:r>
        <w:t>) und soll ihnen die Möglichkeit bieten sich auf den späteren realen Unterricht vorzubereiten</w:t>
      </w:r>
      <w:r w:rsidR="00EB6FB8">
        <w:t>, wodurch auch Ressourcen gespart werden</w:t>
      </w:r>
      <w:r>
        <w:t xml:space="preserve">. Dabei üben sie, praxisnah und zielgerichtet </w:t>
      </w:r>
      <w:r w:rsidR="00802995">
        <w:t>auf Unterrichtsstörungen</w:t>
      </w:r>
      <w:r>
        <w:t xml:space="preserve"> einzugehen, um dadurch ihre Klassenmanagementkompetenzen unter Beweis zu stellen und gegebenenfalls zu verbessern.</w:t>
      </w:r>
      <w:r>
        <w:rPr>
          <w:color w:val="FF0000"/>
        </w:rPr>
        <w:t xml:space="preserve"> </w:t>
      </w:r>
      <w:r>
        <w:t>Es wird ein Klassenzimmer nachgebildet, indem sich virtuelle Schülerinnen und Schüler (</w:t>
      </w:r>
      <w:proofErr w:type="spellStart"/>
      <w:r>
        <w:t>vSuS</w:t>
      </w:r>
      <w:proofErr w:type="spellEnd"/>
      <w:r>
        <w:t>) befinden (siehe Abbildung 2</w:t>
      </w:r>
      <w:r w:rsidR="0037011E">
        <w:t xml:space="preserve">, </w:t>
      </w:r>
      <w:r>
        <w:t>S.</w:t>
      </w:r>
      <w:r w:rsidR="0037011E">
        <w:t>5</w:t>
      </w:r>
      <w:r>
        <w:t>).</w:t>
      </w:r>
    </w:p>
    <w:p w14:paraId="6F671708" w14:textId="77777777" w:rsidR="00566DA6" w:rsidRDefault="00566DA6" w:rsidP="00566DA6">
      <w:pPr>
        <w:keepNext/>
      </w:pPr>
      <w:r w:rsidRPr="00CA1F85">
        <w:rPr>
          <w:noProof/>
        </w:rPr>
        <w:drawing>
          <wp:inline distT="0" distB="0" distL="0" distR="0" wp14:anchorId="7FBB9C7F" wp14:editId="5B6FB889">
            <wp:extent cx="5758251" cy="1799924"/>
            <wp:effectExtent l="0" t="0" r="0" b="0"/>
            <wp:docPr id="2" name="Grafik 11">
              <a:extLst xmlns:a="http://schemas.openxmlformats.org/drawingml/2006/main">
                <a:ext uri="{FF2B5EF4-FFF2-40B4-BE49-F238E27FC236}">
                  <a16:creationId xmlns:a16="http://schemas.microsoft.com/office/drawing/2014/main" id="{F32AE89D-B3B2-4AAB-87B4-7352991C81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>
                      <a:extLst>
                        <a:ext uri="{FF2B5EF4-FFF2-40B4-BE49-F238E27FC236}">
                          <a16:creationId xmlns:a16="http://schemas.microsoft.com/office/drawing/2014/main" id="{F32AE89D-B3B2-4AAB-87B4-7352991C81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90"/>
                    <a:stretch/>
                  </pic:blipFill>
                  <pic:spPr bwMode="auto">
                    <a:xfrm>
                      <a:off x="0" y="0"/>
                      <a:ext cx="5760085" cy="1800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B7B13" w14:textId="72F20C74" w:rsidR="00566DA6" w:rsidRDefault="00566DA6" w:rsidP="00566DA6">
      <w:pPr>
        <w:pStyle w:val="Beschriftung"/>
      </w:pPr>
      <w:bookmarkStart w:id="10" w:name="_Toc80721997"/>
      <w:bookmarkStart w:id="11" w:name="_Toc92372363"/>
      <w:r>
        <w:t xml:space="preserve">Abbildung </w:t>
      </w:r>
      <w:r w:rsidR="009C57DB">
        <w:fldChar w:fldCharType="begin"/>
      </w:r>
      <w:r w:rsidR="009C57DB">
        <w:instrText xml:space="preserve"> SEQ Abbildung \* ARABIC </w:instrText>
      </w:r>
      <w:r w:rsidR="009C57DB">
        <w:fldChar w:fldCharType="separate"/>
      </w:r>
      <w:r w:rsidR="00F05E09">
        <w:rPr>
          <w:noProof/>
        </w:rPr>
        <w:t>2</w:t>
      </w:r>
      <w:r w:rsidR="009C57DB">
        <w:rPr>
          <w:noProof/>
        </w:rPr>
        <w:fldChar w:fldCharType="end"/>
      </w:r>
      <w:r>
        <w:rPr>
          <w:noProof/>
        </w:rPr>
        <w:t>:</w:t>
      </w:r>
      <w:r>
        <w:t xml:space="preserve"> Screenshot aus dem VR-Klassenzimmer, Die Schüler Harley und Jonas melden sich</w:t>
      </w:r>
      <w:bookmarkEnd w:id="10"/>
      <w:bookmarkEnd w:id="11"/>
    </w:p>
    <w:p w14:paraId="51D8DEA9" w14:textId="027B0436" w:rsidR="00D37EB4" w:rsidRDefault="00566DA6" w:rsidP="001F3CB5">
      <w:r>
        <w:t xml:space="preserve">Die </w:t>
      </w:r>
      <w:proofErr w:type="spellStart"/>
      <w:r>
        <w:t>vSuS</w:t>
      </w:r>
      <w:proofErr w:type="spellEnd"/>
      <w:r>
        <w:t xml:space="preserve"> sind optisch in der zweiten Sekundarstufe und ethnisch divers. Im Klassenzimmer sind verschiedene Anordnungen der Tische und verschiedene Umgebungen, wie z.B. ein Klassenraum für Chemie </w:t>
      </w:r>
      <w:r w:rsidRPr="00FA0DB5">
        <w:t>möglich</w:t>
      </w:r>
      <w:r>
        <w:t xml:space="preserve">. </w:t>
      </w:r>
      <w:r w:rsidRPr="00C133FC">
        <w:rPr>
          <w:color w:val="FF0000"/>
        </w:rPr>
        <w:t xml:space="preserve">Ein Coach/eine Coachin kann über eine Weboberfläche (siehe Anhang Abbildung </w:t>
      </w:r>
      <w:r w:rsidR="00C0341B" w:rsidRPr="00C133FC">
        <w:rPr>
          <w:color w:val="FF0000"/>
        </w:rPr>
        <w:t>3</w:t>
      </w:r>
      <w:r w:rsidRPr="00C133FC">
        <w:rPr>
          <w:color w:val="FF0000"/>
        </w:rPr>
        <w:t xml:space="preserve"> (S.</w:t>
      </w:r>
      <w:r w:rsidR="00C0341B" w:rsidRPr="00C133FC">
        <w:rPr>
          <w:color w:val="FF0000"/>
        </w:rPr>
        <w:t>6</w:t>
      </w:r>
      <w:r w:rsidRPr="00C133FC">
        <w:rPr>
          <w:color w:val="FF0000"/>
        </w:rPr>
        <w:t>)) viele Aspekte des VR-Klassenzimmers kontrollieren</w:t>
      </w:r>
      <w:r w:rsidR="00EB6FB8" w:rsidRPr="00C133FC">
        <w:rPr>
          <w:color w:val="FF0000"/>
        </w:rPr>
        <w:t xml:space="preserve">, wie z.B. Skripte ausführen oder manuell die </w:t>
      </w:r>
      <w:proofErr w:type="spellStart"/>
      <w:r w:rsidR="00EB6FB8" w:rsidRPr="00C133FC">
        <w:rPr>
          <w:color w:val="FF0000"/>
        </w:rPr>
        <w:t>vSuS</w:t>
      </w:r>
      <w:proofErr w:type="spellEnd"/>
      <w:r w:rsidR="00EB6FB8" w:rsidRPr="00C133FC">
        <w:rPr>
          <w:color w:val="FF0000"/>
        </w:rPr>
        <w:t xml:space="preserve"> auswählen und Verhalten aus</w:t>
      </w:r>
      <w:r w:rsidR="00475A42" w:rsidRPr="00C133FC">
        <w:rPr>
          <w:color w:val="FF0000"/>
        </w:rPr>
        <w:t>l</w:t>
      </w:r>
      <w:r w:rsidR="00EB6FB8" w:rsidRPr="00C133FC">
        <w:rPr>
          <w:color w:val="FF0000"/>
        </w:rPr>
        <w:t>ösen.</w:t>
      </w:r>
      <w:sdt>
        <w:sdtPr>
          <w:rPr>
            <w:color w:val="FF0000"/>
          </w:rPr>
          <w:id w:val="1739970847"/>
          <w:citation/>
        </w:sdtPr>
        <w:sdtEndPr/>
        <w:sdtContent>
          <w:r w:rsidRPr="00C133FC">
            <w:rPr>
              <w:color w:val="FF0000"/>
            </w:rPr>
            <w:fldChar w:fldCharType="begin"/>
          </w:r>
          <w:r w:rsidRPr="00C133FC">
            <w:rPr>
              <w:color w:val="FF0000"/>
            </w:rPr>
            <w:instrText xml:space="preserve"> CITATION Wie19 \l 1031 </w:instrText>
          </w:r>
          <w:r w:rsidRPr="00C133FC">
            <w:rPr>
              <w:color w:val="FF0000"/>
            </w:rPr>
            <w:fldChar w:fldCharType="separate"/>
          </w:r>
          <w:r w:rsidR="008635C9" w:rsidRPr="00C133FC">
            <w:rPr>
              <w:noProof/>
              <w:color w:val="FF0000"/>
            </w:rPr>
            <w:t xml:space="preserve"> [</w:t>
          </w:r>
          <w:hyperlink w:anchor="Wie19" w:history="1">
            <w:r w:rsidR="008635C9" w:rsidRPr="00C133FC">
              <w:rPr>
                <w:noProof/>
                <w:color w:val="FF0000"/>
              </w:rPr>
              <w:t>Wie19</w:t>
            </w:r>
          </w:hyperlink>
          <w:r w:rsidR="008635C9" w:rsidRPr="00C133FC">
            <w:rPr>
              <w:noProof/>
              <w:color w:val="FF0000"/>
            </w:rPr>
            <w:t>]</w:t>
          </w:r>
          <w:r w:rsidRPr="00C133FC">
            <w:rPr>
              <w:color w:val="FF0000"/>
            </w:rPr>
            <w:fldChar w:fldCharType="end"/>
          </w:r>
        </w:sdtContent>
      </w:sdt>
      <w:r w:rsidR="00EB6FB8" w:rsidRPr="00EB6FB8">
        <w:t xml:space="preserve"> </w:t>
      </w:r>
      <w:r w:rsidR="00EB6FB8">
        <w:t xml:space="preserve">Die Aktionen der </w:t>
      </w:r>
      <w:proofErr w:type="spellStart"/>
      <w:r w:rsidR="00EB6FB8">
        <w:t>vSuS</w:t>
      </w:r>
      <w:proofErr w:type="spellEnd"/>
      <w:r w:rsidR="00EB6FB8">
        <w:t xml:space="preserve"> basieren auf realen Unterrichtssituationen in einer Klasse und werden nach dem Buch „Techniken der Klassenführung“ </w:t>
      </w:r>
      <w:sdt>
        <w:sdtPr>
          <w:id w:val="-103042150"/>
          <w:citation/>
        </w:sdtPr>
        <w:sdtEndPr/>
        <w:sdtContent>
          <w:r w:rsidR="00EB6FB8">
            <w:fldChar w:fldCharType="begin"/>
          </w:r>
          <w:r w:rsidR="00EB6FB8">
            <w:instrText xml:space="preserve"> CITATION Kou06 \l 1031 </w:instrText>
          </w:r>
          <w:r w:rsidR="00EB6FB8">
            <w:fldChar w:fldCharType="separate"/>
          </w:r>
          <w:r w:rsidR="008635C9">
            <w:rPr>
              <w:noProof/>
            </w:rPr>
            <w:t>[</w:t>
          </w:r>
          <w:hyperlink w:anchor="Kou06" w:history="1">
            <w:r w:rsidR="008635C9">
              <w:rPr>
                <w:noProof/>
              </w:rPr>
              <w:t>Kou06</w:t>
            </w:r>
          </w:hyperlink>
          <w:r w:rsidR="008635C9">
            <w:rPr>
              <w:noProof/>
            </w:rPr>
            <w:t>]</w:t>
          </w:r>
          <w:r w:rsidR="00EB6FB8">
            <w:fldChar w:fldCharType="end"/>
          </w:r>
        </w:sdtContent>
      </w:sdt>
      <w:r w:rsidR="00EB6FB8">
        <w:t xml:space="preserve"> kategorisiert. Die Web</w:t>
      </w:r>
      <w:r w:rsidR="00B537D9">
        <w:t>oberfläche</w:t>
      </w:r>
      <w:r w:rsidR="00EB6FB8">
        <w:t xml:space="preserve"> und </w:t>
      </w:r>
      <w:r w:rsidR="005E14D9">
        <w:t>Daten,</w:t>
      </w:r>
      <w:r w:rsidR="00AC56C4">
        <w:t xml:space="preserve"> die bei einer Sitzung des VR-Klassenzimmers anfallen</w:t>
      </w:r>
      <w:r w:rsidR="00EB6FB8">
        <w:t>, welche</w:t>
      </w:r>
      <w:r w:rsidR="00AC56C4">
        <w:t xml:space="preserve"> in eine externe Datenbank geschrieben werden,</w:t>
      </w:r>
      <w:r w:rsidR="00F16BA2">
        <w:t xml:space="preserve"> kommunizieren</w:t>
      </w:r>
      <w:r w:rsidR="00B537D9">
        <w:t xml:space="preserve"> und bestehen aus</w:t>
      </w:r>
      <w:r w:rsidR="00F16BA2">
        <w:t xml:space="preserve"> </w:t>
      </w:r>
      <w:r w:rsidR="00C133FC">
        <w:t>bestimmte</w:t>
      </w:r>
      <w:r w:rsidR="00F16BA2">
        <w:t xml:space="preserve"> </w:t>
      </w:r>
      <w:r w:rsidR="00AC56C4">
        <w:t>Dienste</w:t>
      </w:r>
      <w:r w:rsidR="00B537D9">
        <w:t>n</w:t>
      </w:r>
      <w:r w:rsidR="00AC56C4">
        <w:t xml:space="preserve">. Einige davon sind eine </w:t>
      </w:r>
      <w:proofErr w:type="spellStart"/>
      <w:r w:rsidR="00AC56C4">
        <w:t>React</w:t>
      </w:r>
      <w:proofErr w:type="spellEnd"/>
      <w:r w:rsidR="00AC56C4">
        <w:t xml:space="preserve"> Web-App</w:t>
      </w:r>
      <w:r w:rsidR="00961602">
        <w:t xml:space="preserve"> für die Weboberfläche</w:t>
      </w:r>
      <w:r w:rsidR="00AC56C4">
        <w:t>, und ein Learning Management System</w:t>
      </w:r>
      <w:r w:rsidR="00961602">
        <w:t xml:space="preserve"> für </w:t>
      </w:r>
      <w:r w:rsidR="00192FEA">
        <w:t>das Persistieren</w:t>
      </w:r>
      <w:r w:rsidR="00977285">
        <w:t xml:space="preserve"> von Daten</w:t>
      </w:r>
      <w:r w:rsidR="00AC56C4">
        <w:t xml:space="preserve">. </w:t>
      </w:r>
      <w:r w:rsidR="00192FEA">
        <w:t>Mittels</w:t>
      </w:r>
      <w:r w:rsidR="00AC56C4">
        <w:t xml:space="preserve"> Containervirtualisierung </w:t>
      </w:r>
      <w:r w:rsidR="00D750EC">
        <w:t>sollen</w:t>
      </w:r>
      <w:r w:rsidR="00192FEA">
        <w:t xml:space="preserve"> diese Anwendung</w:t>
      </w:r>
      <w:r w:rsidR="00B537D9">
        <w:t>en</w:t>
      </w:r>
      <w:r w:rsidR="00192FEA">
        <w:t xml:space="preserve"> schneller und leichter</w:t>
      </w:r>
      <w:r w:rsidR="00387E4A">
        <w:t xml:space="preserve"> gestartet</w:t>
      </w:r>
      <w:r w:rsidR="00D750EC">
        <w:t xml:space="preserve"> werden</w:t>
      </w:r>
      <w:r w:rsidR="00387E4A">
        <w:t>.</w:t>
      </w:r>
      <w:r w:rsidR="00C133FC">
        <w:t xml:space="preserve"> </w:t>
      </w:r>
      <w:sdt>
        <w:sdtPr>
          <w:id w:val="1870488496"/>
          <w:citation/>
        </w:sdtPr>
        <w:sdtEndPr/>
        <w:sdtContent>
          <w:r w:rsidR="00C133FC">
            <w:fldChar w:fldCharType="begin"/>
          </w:r>
          <w:r w:rsidR="00C133FC">
            <w:instrText xml:space="preserve"> CITATION Wie19 \l 1031 </w:instrText>
          </w:r>
          <w:r w:rsidR="00C133FC">
            <w:fldChar w:fldCharType="separate"/>
          </w:r>
          <w:r w:rsidR="00C133FC">
            <w:rPr>
              <w:noProof/>
            </w:rPr>
            <w:t>[</w:t>
          </w:r>
          <w:hyperlink w:anchor="Wie19" w:history="1">
            <w:r w:rsidR="00C133FC">
              <w:rPr>
                <w:noProof/>
              </w:rPr>
              <w:t>Wie19</w:t>
            </w:r>
          </w:hyperlink>
          <w:r w:rsidR="00C133FC">
            <w:rPr>
              <w:noProof/>
            </w:rPr>
            <w:t>]</w:t>
          </w:r>
          <w:r w:rsidR="00C133FC">
            <w:fldChar w:fldCharType="end"/>
          </w:r>
        </w:sdtContent>
      </w:sdt>
    </w:p>
    <w:p w14:paraId="71D743EE" w14:textId="77777777" w:rsidR="002843D3" w:rsidRPr="00566DA6" w:rsidRDefault="002843D3" w:rsidP="001F3CB5"/>
    <w:p w14:paraId="38DE719B" w14:textId="2D14F1E3" w:rsidR="002555E5" w:rsidRDefault="002555E5" w:rsidP="005043F3">
      <w:pPr>
        <w:pStyle w:val="berschrift2"/>
        <w:rPr>
          <w:lang w:val="en-US"/>
        </w:rPr>
      </w:pPr>
      <w:bookmarkStart w:id="12" w:name="_Toc92372384"/>
      <w:r w:rsidRPr="002555E5">
        <w:rPr>
          <w:lang w:val="en-US"/>
        </w:rPr>
        <w:lastRenderedPageBreak/>
        <w:t>React Web-App</w:t>
      </w:r>
      <w:bookmarkEnd w:id="12"/>
    </w:p>
    <w:p w14:paraId="4A93E230" w14:textId="77777777" w:rsidR="005043F3" w:rsidRPr="005043F3" w:rsidRDefault="005043F3" w:rsidP="005043F3">
      <w:pPr>
        <w:rPr>
          <w:lang w:val="en-US"/>
        </w:rPr>
      </w:pPr>
    </w:p>
    <w:p w14:paraId="546C5A73" w14:textId="5760D085" w:rsidR="00185CC7" w:rsidRDefault="00185CC7" w:rsidP="00185CC7">
      <w:proofErr w:type="spellStart"/>
      <w:r w:rsidRPr="00BB1A5E">
        <w:t>React</w:t>
      </w:r>
      <w:proofErr w:type="spellEnd"/>
      <w:r w:rsidRPr="00BB1A5E">
        <w:t xml:space="preserve"> ist eine JavaScript Bibliothek, um </w:t>
      </w:r>
      <w:r>
        <w:t>User-</w:t>
      </w:r>
      <w:r w:rsidRPr="00BB1A5E">
        <w:t>In</w:t>
      </w:r>
      <w:r>
        <w:t>terface-Komponenten zu erstellen.</w:t>
      </w:r>
      <w:r>
        <w:rPr>
          <w:rStyle w:val="Funotenzeichen"/>
        </w:rPr>
        <w:footnoteReference w:id="9"/>
      </w:r>
      <w:r>
        <w:t xml:space="preserve"> Mittels </w:t>
      </w:r>
      <w:proofErr w:type="spellStart"/>
      <w:r>
        <w:t>React</w:t>
      </w:r>
      <w:proofErr w:type="spellEnd"/>
      <w:r>
        <w:t xml:space="preserve"> wurde eine Weboberfläche erstellt, welche man auf der Abbildung </w:t>
      </w:r>
      <w:r w:rsidR="0037011E">
        <w:t>3</w:t>
      </w:r>
      <w:r>
        <w:t>, S.</w:t>
      </w:r>
      <w:r w:rsidR="0037011E">
        <w:t>6</w:t>
      </w:r>
      <w:r>
        <w:t xml:space="preserve"> sieht.</w:t>
      </w:r>
      <w:r w:rsidR="006D074A">
        <w:t xml:space="preserve"> </w:t>
      </w:r>
      <w:r>
        <w:t xml:space="preserve">Zudem besteht die Weboberfläche aus weiterer Software bzw. Abhängigkeiten, welche in einer </w:t>
      </w:r>
      <w:proofErr w:type="spellStart"/>
      <w:r>
        <w:t>package.json</w:t>
      </w:r>
      <w:proofErr w:type="spellEnd"/>
      <w:r>
        <w:t xml:space="preserve"> definiert werden. Mittels des Paketmanagers </w:t>
      </w:r>
      <w:proofErr w:type="spellStart"/>
      <w:r>
        <w:t>npm</w:t>
      </w:r>
      <w:proofErr w:type="spellEnd"/>
      <w:r>
        <w:rPr>
          <w:rStyle w:val="Funotenzeichen"/>
        </w:rPr>
        <w:footnoteReference w:id="10"/>
      </w:r>
      <w:r>
        <w:t xml:space="preserve"> für Node.js werden diese installiert. </w:t>
      </w:r>
      <w:r w:rsidR="00137187">
        <w:t xml:space="preserve">Die </w:t>
      </w:r>
      <w:r w:rsidR="009C7B9B">
        <w:t xml:space="preserve">Dateien zu der </w:t>
      </w:r>
      <w:r w:rsidR="00137187">
        <w:t>Weboberfläche</w:t>
      </w:r>
      <w:r w:rsidR="001303FC">
        <w:t xml:space="preserve"> sind</w:t>
      </w:r>
      <w:r w:rsidR="009C7B9B">
        <w:t xml:space="preserve"> </w:t>
      </w:r>
      <w:r w:rsidR="00137187">
        <w:t>in dem Verzeichnis „website-</w:t>
      </w:r>
      <w:proofErr w:type="spellStart"/>
      <w:r w:rsidR="00137187">
        <w:t>control</w:t>
      </w:r>
      <w:proofErr w:type="spellEnd"/>
      <w:r w:rsidR="00C47898">
        <w:t>~</w:t>
      </w:r>
      <w:r w:rsidR="00137187">
        <w:t>“</w:t>
      </w:r>
      <w:r w:rsidR="00C47898">
        <w:t xml:space="preserve"> des VR-Klassenzimmers</w:t>
      </w:r>
      <w:r w:rsidR="001303FC">
        <w:t xml:space="preserve"> zu finden</w:t>
      </w:r>
      <w:r w:rsidR="00C90F5E">
        <w:t>.</w:t>
      </w:r>
    </w:p>
    <w:p w14:paraId="0933546E" w14:textId="77777777" w:rsidR="00185CC7" w:rsidRDefault="00185CC7" w:rsidP="002555E5"/>
    <w:p w14:paraId="17238F98" w14:textId="77777777" w:rsidR="00185CC7" w:rsidRDefault="00185CC7" w:rsidP="002555E5"/>
    <w:p w14:paraId="07BE85A1" w14:textId="77777777" w:rsidR="0031168A" w:rsidRDefault="00B20ABD" w:rsidP="0031168A">
      <w:pPr>
        <w:keepNext/>
      </w:pPr>
      <w:r>
        <w:rPr>
          <w:noProof/>
        </w:rPr>
        <w:drawing>
          <wp:inline distT="0" distB="0" distL="0" distR="0" wp14:anchorId="6790E661" wp14:editId="3CE2FCC4">
            <wp:extent cx="5732780" cy="3789680"/>
            <wp:effectExtent l="0" t="0" r="1270" b="127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6377" w14:textId="2FDD6E6F" w:rsidR="002555E5" w:rsidRDefault="0031168A" w:rsidP="0085733A">
      <w:pPr>
        <w:pStyle w:val="Beschriftung"/>
      </w:pPr>
      <w:bookmarkStart w:id="13" w:name="_Toc92372364"/>
      <w:r>
        <w:t xml:space="preserve">Abbildung </w:t>
      </w:r>
      <w:fldSimple w:instr=" SEQ Abbildung \* ARABIC ">
        <w:r w:rsidR="00F05E09">
          <w:rPr>
            <w:noProof/>
          </w:rPr>
          <w:t>3</w:t>
        </w:r>
      </w:fldSimple>
      <w:r>
        <w:t>: Weboberfläche des VR-Klassenzimmers mit auswählbaren Schülern und kategorisierten Verhalten, weitere Funktionen sind möglich</w:t>
      </w:r>
      <w:bookmarkEnd w:id="13"/>
    </w:p>
    <w:p w14:paraId="4388AFD3" w14:textId="354BDA60" w:rsidR="002555E5" w:rsidRPr="002555E5" w:rsidRDefault="004929F4" w:rsidP="004929F4">
      <w:pPr>
        <w:spacing w:after="160" w:line="259" w:lineRule="auto"/>
        <w:jc w:val="left"/>
      </w:pPr>
      <w:r>
        <w:br w:type="page"/>
      </w:r>
    </w:p>
    <w:p w14:paraId="71DE3FB7" w14:textId="32F2F1D1" w:rsidR="002555E5" w:rsidRPr="002555E5" w:rsidRDefault="002555E5" w:rsidP="002555E5">
      <w:pPr>
        <w:pStyle w:val="berschrift2"/>
        <w:rPr>
          <w:lang w:val="en-US"/>
        </w:rPr>
      </w:pPr>
      <w:bookmarkStart w:id="14" w:name="_Toc92372385"/>
      <w:r w:rsidRPr="002555E5">
        <w:rPr>
          <w:lang w:val="en-US"/>
        </w:rPr>
        <w:lastRenderedPageBreak/>
        <w:t>Learning M</w:t>
      </w:r>
      <w:r>
        <w:rPr>
          <w:lang w:val="en-US"/>
        </w:rPr>
        <w:t>anagement System</w:t>
      </w:r>
      <w:bookmarkEnd w:id="14"/>
    </w:p>
    <w:p w14:paraId="2D51B1E0" w14:textId="77777777" w:rsidR="00D37EB4" w:rsidRDefault="00D37EB4" w:rsidP="00D37EB4">
      <w:pPr>
        <w:rPr>
          <w:lang w:val="en-US"/>
        </w:rPr>
      </w:pPr>
    </w:p>
    <w:p w14:paraId="1EA6AE57" w14:textId="66E29CD1" w:rsidR="00C3736F" w:rsidRDefault="00CC450E" w:rsidP="00D37EB4">
      <w:r w:rsidRPr="00F6044E">
        <w:t xml:space="preserve">Ein </w:t>
      </w:r>
      <w:r w:rsidR="004929F4" w:rsidRPr="00F6044E">
        <w:t>Learning Management System</w:t>
      </w:r>
      <w:r w:rsidR="00A532D5">
        <w:t xml:space="preserve"> (LMS</w:t>
      </w:r>
      <w:r w:rsidR="00A532D5">
        <w:fldChar w:fldCharType="begin"/>
      </w:r>
      <w:r w:rsidR="00A532D5">
        <w:instrText xml:space="preserve"> XE "</w:instrText>
      </w:r>
      <w:r w:rsidR="00A532D5" w:rsidRPr="00561D23">
        <w:instrText>LMS - Learning Management System</w:instrText>
      </w:r>
      <w:r w:rsidR="00A532D5">
        <w:instrText xml:space="preserve">" </w:instrText>
      </w:r>
      <w:r w:rsidR="00A532D5">
        <w:fldChar w:fldCharType="end"/>
      </w:r>
      <w:r w:rsidR="00A532D5">
        <w:t>)</w:t>
      </w:r>
      <w:r w:rsidRPr="00F6044E">
        <w:t xml:space="preserve"> versucht E</w:t>
      </w:r>
      <w:r w:rsidR="00054A55" w:rsidRPr="00F6044E">
        <w:t>-Learning</w:t>
      </w:r>
      <w:r w:rsidR="00B55292" w:rsidRPr="00F6044E">
        <w:t xml:space="preserve"> (</w:t>
      </w:r>
      <w:r w:rsidR="00C80FA9" w:rsidRPr="00F6044E">
        <w:t>Electronic Learning)</w:t>
      </w:r>
      <w:r w:rsidR="00840769" w:rsidRPr="00F6044E">
        <w:t xml:space="preserve"> zu ver</w:t>
      </w:r>
      <w:r w:rsidR="00A532D5">
        <w:t>einfachen</w:t>
      </w:r>
      <w:r w:rsidR="00840769" w:rsidRPr="00F6044E">
        <w:t>.</w:t>
      </w:r>
      <w:r w:rsidR="00054A55">
        <w:rPr>
          <w:rStyle w:val="Funotenzeichen"/>
        </w:rPr>
        <w:footnoteReference w:id="11"/>
      </w:r>
      <w:r w:rsidR="00F6044E" w:rsidRPr="00F6044E">
        <w:t xml:space="preserve"> </w:t>
      </w:r>
      <w:r w:rsidR="005F09AF" w:rsidRPr="00F65D69">
        <w:t>Das derzeit genutzte LMS heißt Learning Locker.</w:t>
      </w:r>
      <w:r w:rsidR="005F09AF">
        <w:rPr>
          <w:rStyle w:val="Funotenzeichen"/>
        </w:rPr>
        <w:footnoteReference w:id="12"/>
      </w:r>
      <w:r w:rsidR="005F09AF" w:rsidRPr="00F65D69">
        <w:t xml:space="preserve"> </w:t>
      </w:r>
      <w:r w:rsidR="001424C6" w:rsidRPr="00C61239">
        <w:t xml:space="preserve">Learning Locker ist </w:t>
      </w:r>
      <w:r w:rsidR="00234E0B" w:rsidRPr="00C61239">
        <w:t xml:space="preserve">ein Open Source Learning </w:t>
      </w:r>
      <w:proofErr w:type="spellStart"/>
      <w:r w:rsidR="00234E0B" w:rsidRPr="00C61239">
        <w:t>Record</w:t>
      </w:r>
      <w:proofErr w:type="spellEnd"/>
      <w:r w:rsidR="00234E0B" w:rsidRPr="00C61239">
        <w:t xml:space="preserve"> Store (LRS</w:t>
      </w:r>
      <w:r w:rsidR="00234E0B">
        <w:fldChar w:fldCharType="begin"/>
      </w:r>
      <w:r w:rsidR="00234E0B" w:rsidRPr="00C61239">
        <w:instrText xml:space="preserve"> XE "LRS - Learning Record Store" </w:instrText>
      </w:r>
      <w:r w:rsidR="00234E0B">
        <w:fldChar w:fldCharType="end"/>
      </w:r>
      <w:r w:rsidR="00234E0B" w:rsidRPr="00C61239">
        <w:t>)</w:t>
      </w:r>
      <w:r w:rsidR="009977A6" w:rsidRPr="00C61239">
        <w:t>, welche</w:t>
      </w:r>
      <w:r w:rsidR="002D26A1" w:rsidRPr="00C61239">
        <w:t xml:space="preserve"> Daten</w:t>
      </w:r>
      <w:r w:rsidR="00C61239" w:rsidRPr="00C61239">
        <w:t xml:space="preserve"> im</w:t>
      </w:r>
      <w:r w:rsidR="00C61239">
        <w:t xml:space="preserve"> </w:t>
      </w:r>
      <w:proofErr w:type="spellStart"/>
      <w:r w:rsidR="00C61239">
        <w:t>xAPI</w:t>
      </w:r>
      <w:proofErr w:type="spellEnd"/>
      <w:r w:rsidR="00C61239">
        <w:t xml:space="preserve"> Format aus der Anwendung schreibt, speichert und ausgibt.</w:t>
      </w:r>
      <w:r w:rsidR="001C4902">
        <w:rPr>
          <w:rStyle w:val="Funotenzeichen"/>
        </w:rPr>
        <w:footnoteReference w:id="13"/>
      </w:r>
      <w:r w:rsidR="00C61239">
        <w:t xml:space="preserve"> </w:t>
      </w:r>
      <w:r w:rsidR="00013E35">
        <w:t>Ein</w:t>
      </w:r>
      <w:r w:rsidR="009E00EC">
        <w:t xml:space="preserve"> LRS</w:t>
      </w:r>
      <w:r w:rsidR="007B2B67">
        <w:t xml:space="preserve"> ist ein System, welches </w:t>
      </w:r>
      <w:r w:rsidR="0002477D">
        <w:t>Daten</w:t>
      </w:r>
      <w:r w:rsidR="00B86790">
        <w:t xml:space="preserve"> und Anfragen erhalten und verarbeiten kann.</w:t>
      </w:r>
      <w:r w:rsidR="004268A6">
        <w:rPr>
          <w:rStyle w:val="Funotenzeichen"/>
        </w:rPr>
        <w:footnoteReference w:id="14"/>
      </w:r>
      <w:r w:rsidR="0002477D">
        <w:t xml:space="preserve"> </w:t>
      </w:r>
      <w:r w:rsidR="00C61239" w:rsidRPr="00910289">
        <w:t xml:space="preserve">Die </w:t>
      </w:r>
      <w:proofErr w:type="spellStart"/>
      <w:r w:rsidR="00C61239" w:rsidRPr="00910289">
        <w:t>xAPI</w:t>
      </w:r>
      <w:proofErr w:type="spellEnd"/>
      <w:r w:rsidR="00C61239" w:rsidRPr="00910289">
        <w:t xml:space="preserve"> (</w:t>
      </w:r>
      <w:r w:rsidR="009C5628" w:rsidRPr="00910289">
        <w:t xml:space="preserve">Experience </w:t>
      </w:r>
      <w:proofErr w:type="spellStart"/>
      <w:r w:rsidR="0043764B" w:rsidRPr="00910289">
        <w:t>Application</w:t>
      </w:r>
      <w:proofErr w:type="spellEnd"/>
      <w:r w:rsidR="0043764B" w:rsidRPr="00910289">
        <w:t xml:space="preserve"> </w:t>
      </w:r>
      <w:proofErr w:type="spellStart"/>
      <w:r w:rsidR="0043764B" w:rsidRPr="00910289">
        <w:t>Programming</w:t>
      </w:r>
      <w:proofErr w:type="spellEnd"/>
      <w:r w:rsidR="0043764B" w:rsidRPr="00910289">
        <w:t xml:space="preserve"> Interface, </w:t>
      </w:r>
      <w:r w:rsidR="00C61239" w:rsidRPr="00910289">
        <w:t>auch Tin Can API)</w:t>
      </w:r>
      <w:r w:rsidR="0043764B" w:rsidRPr="00910289">
        <w:t xml:space="preserve"> ist eine Spezifikation für Lerntechnologie</w:t>
      </w:r>
      <w:r w:rsidR="001D1D9D">
        <w:t xml:space="preserve">, </w:t>
      </w:r>
      <w:r w:rsidR="00E13180">
        <w:t>welche</w:t>
      </w:r>
      <w:r w:rsidR="00072816">
        <w:t xml:space="preserve"> das</w:t>
      </w:r>
      <w:r w:rsidR="00FD1E30">
        <w:t xml:space="preserve"> Abrufen und Speichern von Daten </w:t>
      </w:r>
      <w:r w:rsidR="00E13180">
        <w:t>für Analysen</w:t>
      </w:r>
      <w:r w:rsidR="007A61A4">
        <w:t xml:space="preserve"> erleichtert</w:t>
      </w:r>
      <w:r w:rsidR="00910289" w:rsidRPr="00910289">
        <w:t>.</w:t>
      </w:r>
      <w:r w:rsidR="007A61A4">
        <w:t xml:space="preserve"> Die</w:t>
      </w:r>
      <w:r w:rsidR="00910289">
        <w:t xml:space="preserve"> standardisierte</w:t>
      </w:r>
      <w:r w:rsidR="007A61A4">
        <w:t xml:space="preserve"> </w:t>
      </w:r>
      <w:r w:rsidR="00910289">
        <w:t>Syntax</w:t>
      </w:r>
      <w:r w:rsidR="007A61A4">
        <w:t xml:space="preserve"> hilft Lernerfahrungen</w:t>
      </w:r>
      <w:r w:rsidR="00A32B51">
        <w:t xml:space="preserve"> und deren Ergebnisse</w:t>
      </w:r>
      <w:r w:rsidR="007A61A4">
        <w:t xml:space="preserve"> über mehrere Plattformen</w:t>
      </w:r>
      <w:r w:rsidR="00A32B51">
        <w:t xml:space="preserve"> zu verstehen und zu vergleichen</w:t>
      </w:r>
      <w:r w:rsidR="00910289">
        <w:t>.</w:t>
      </w:r>
      <w:r w:rsidR="00910289">
        <w:rPr>
          <w:rStyle w:val="Funotenzeichen"/>
        </w:rPr>
        <w:footnoteReference w:id="15"/>
      </w:r>
      <w:r w:rsidR="003B6585">
        <w:t xml:space="preserve"> </w:t>
      </w:r>
    </w:p>
    <w:p w14:paraId="3FD80C3F" w14:textId="2BF22C8D" w:rsidR="00625C70" w:rsidRPr="00271640" w:rsidRDefault="00625C70" w:rsidP="00D37EB4">
      <w:pPr>
        <w:rPr>
          <w:color w:val="FF0000"/>
        </w:rPr>
      </w:pPr>
      <w:r w:rsidRPr="00A06A5C">
        <w:t xml:space="preserve">Learning Locker </w:t>
      </w:r>
      <w:r w:rsidR="006950E0">
        <w:t xml:space="preserve">ist </w:t>
      </w:r>
      <w:r w:rsidRPr="00A06A5C">
        <w:t xml:space="preserve">in </w:t>
      </w:r>
      <w:r w:rsidR="00C3736F">
        <w:t>drei</w:t>
      </w:r>
      <w:r>
        <w:t xml:space="preserve"> Anwendungen aufgeteilt.</w:t>
      </w:r>
      <w:r w:rsidR="003C6ECC">
        <w:t xml:space="preserve"> D</w:t>
      </w:r>
      <w:r w:rsidR="00C3736F">
        <w:t>ie Learning Locker</w:t>
      </w:r>
      <w:r w:rsidR="00F17DD5">
        <w:t xml:space="preserve"> Anwendung</w:t>
      </w:r>
      <w:r w:rsidR="00CE44DB">
        <w:t xml:space="preserve">, </w:t>
      </w:r>
      <w:r w:rsidR="00A01940">
        <w:t xml:space="preserve">der </w:t>
      </w:r>
      <w:proofErr w:type="spellStart"/>
      <w:r w:rsidR="00A01940">
        <w:t>xAPI</w:t>
      </w:r>
      <w:proofErr w:type="spellEnd"/>
      <w:r w:rsidR="00A01940">
        <w:t>-Service und eine Mongo Datenbank</w:t>
      </w:r>
      <w:r w:rsidR="004268A6">
        <w:t>.</w:t>
      </w:r>
      <w:r w:rsidR="00D17C89">
        <w:rPr>
          <w:rStyle w:val="Funotenzeichen"/>
        </w:rPr>
        <w:footnoteReference w:id="16"/>
      </w:r>
      <w:r w:rsidR="009A13AD">
        <w:t xml:space="preserve"> </w:t>
      </w:r>
      <w:r w:rsidR="004268A6" w:rsidRPr="00271640">
        <w:rPr>
          <w:color w:val="FF0000"/>
        </w:rPr>
        <w:t>D</w:t>
      </w:r>
      <w:r w:rsidR="009A13AD" w:rsidRPr="00271640">
        <w:rPr>
          <w:color w:val="FF0000"/>
        </w:rPr>
        <w:t xml:space="preserve">ie Verbindung mit </w:t>
      </w:r>
      <w:r w:rsidR="00DD12D7" w:rsidRPr="00271640">
        <w:rPr>
          <w:color w:val="FF0000"/>
        </w:rPr>
        <w:t>dem VR-Klassenzimmer</w:t>
      </w:r>
      <w:r w:rsidR="009A13AD" w:rsidRPr="00271640">
        <w:rPr>
          <w:color w:val="FF0000"/>
        </w:rPr>
        <w:t xml:space="preserve"> wird </w:t>
      </w:r>
      <w:r w:rsidR="00F00B63" w:rsidRPr="00271640">
        <w:rPr>
          <w:color w:val="FF0000"/>
        </w:rPr>
        <w:t xml:space="preserve">über </w:t>
      </w:r>
      <w:r w:rsidR="009D3B5D" w:rsidRPr="00271640">
        <w:rPr>
          <w:color w:val="FF0000"/>
        </w:rPr>
        <w:t>das</w:t>
      </w:r>
      <w:r w:rsidR="00BC152A" w:rsidRPr="00271640">
        <w:rPr>
          <w:color w:val="FF0000"/>
        </w:rPr>
        <w:t xml:space="preserve"> </w:t>
      </w:r>
      <w:proofErr w:type="spellStart"/>
      <w:r w:rsidR="004268A6" w:rsidRPr="00271640">
        <w:rPr>
          <w:color w:val="FF0000"/>
        </w:rPr>
        <w:t>Script</w:t>
      </w:r>
      <w:proofErr w:type="spellEnd"/>
      <w:r w:rsidR="004268A6" w:rsidRPr="00271640">
        <w:rPr>
          <w:color w:val="FF0000"/>
        </w:rPr>
        <w:t xml:space="preserve"> </w:t>
      </w:r>
      <w:r w:rsidR="00BC152A" w:rsidRPr="00271640">
        <w:rPr>
          <w:color w:val="FF0000"/>
        </w:rPr>
        <w:t>„</w:t>
      </w:r>
      <w:proofErr w:type="spellStart"/>
      <w:r w:rsidR="00BC152A" w:rsidRPr="00271640">
        <w:rPr>
          <w:color w:val="FF0000"/>
        </w:rPr>
        <w:t>LrsController</w:t>
      </w:r>
      <w:proofErr w:type="spellEnd"/>
      <w:r w:rsidR="00BC152A" w:rsidRPr="00271640">
        <w:rPr>
          <w:color w:val="FF0000"/>
        </w:rPr>
        <w:t>“ hergestellt.</w:t>
      </w:r>
    </w:p>
    <w:p w14:paraId="670301E0" w14:textId="77777777" w:rsidR="00D47222" w:rsidRDefault="00D47222" w:rsidP="00D37EB4"/>
    <w:p w14:paraId="0758D88F" w14:textId="430BF49D" w:rsidR="00C2607A" w:rsidRDefault="00D37EB4" w:rsidP="00D37EB4">
      <w:pPr>
        <w:pStyle w:val="berschrift1"/>
      </w:pPr>
      <w:bookmarkStart w:id="15" w:name="_Toc92372386"/>
      <w:r>
        <w:t>Anforderungsanalys</w:t>
      </w:r>
      <w:r w:rsidR="00BB152F">
        <w:t>e</w:t>
      </w:r>
      <w:bookmarkEnd w:id="15"/>
    </w:p>
    <w:p w14:paraId="76789992" w14:textId="77777777" w:rsidR="00AB1C48" w:rsidRDefault="00AB1C48" w:rsidP="00AB1C48"/>
    <w:p w14:paraId="77F458C5" w14:textId="2C0D20D4" w:rsidR="000B044A" w:rsidRDefault="00B66837" w:rsidP="00DD6978">
      <w:r>
        <w:t xml:space="preserve">Die </w:t>
      </w:r>
      <w:r w:rsidR="00D10424">
        <w:t xml:space="preserve">korrekte </w:t>
      </w:r>
      <w:r>
        <w:t>Funktionalität muss nach Implementierung weiterhin erhalten bleiben.</w:t>
      </w:r>
      <w:r w:rsidR="008039D1">
        <w:t xml:space="preserve"> </w:t>
      </w:r>
      <w:r w:rsidR="00E952CB">
        <w:t xml:space="preserve">Das bedeutet, dass die </w:t>
      </w:r>
      <w:proofErr w:type="spellStart"/>
      <w:r w:rsidR="00E952CB">
        <w:t>React</w:t>
      </w:r>
      <w:proofErr w:type="spellEnd"/>
      <w:r w:rsidR="00E952CB">
        <w:t xml:space="preserve"> Web-App eine Verbindung mit Unity aufbauen kann und dass das Learning Management System Daten aus Unity lesen und speichern kann. </w:t>
      </w:r>
      <w:r w:rsidR="00AB3324">
        <w:t xml:space="preserve">Es sollten </w:t>
      </w:r>
      <w:r w:rsidR="00290508">
        <w:t xml:space="preserve">außerdem </w:t>
      </w:r>
      <w:r w:rsidR="00AB3324">
        <w:t>Versionen für die Images festgelegt werden, um die Funktionalität bzw. Stabilität zu gewährleisten.</w:t>
      </w:r>
      <w:r w:rsidR="00DD6978">
        <w:t xml:space="preserve"> </w:t>
      </w:r>
      <w:r w:rsidR="00290508">
        <w:t>S</w:t>
      </w:r>
      <w:r w:rsidR="008039D1">
        <w:t>tandardisierte Ports</w:t>
      </w:r>
      <w:r w:rsidR="00B03E79">
        <w:t xml:space="preserve"> (Best </w:t>
      </w:r>
      <w:proofErr w:type="spellStart"/>
      <w:r w:rsidR="00B03E79">
        <w:t>Practise</w:t>
      </w:r>
      <w:proofErr w:type="spellEnd"/>
      <w:r w:rsidR="00B03E79">
        <w:t xml:space="preserve"> Ports)</w:t>
      </w:r>
      <w:r w:rsidR="00290508">
        <w:t xml:space="preserve"> sollten</w:t>
      </w:r>
      <w:r w:rsidR="008039D1">
        <w:t xml:space="preserve">, wie z.B. </w:t>
      </w:r>
      <w:r w:rsidR="00B03E79">
        <w:t xml:space="preserve">bei </w:t>
      </w:r>
      <w:r w:rsidR="008039D1">
        <w:t>MongoDB</w:t>
      </w:r>
      <w:r w:rsidR="00B03E79">
        <w:t xml:space="preserve"> die 27017</w:t>
      </w:r>
      <w:r w:rsidR="004F2D69">
        <w:t xml:space="preserve"> festgelegt</w:t>
      </w:r>
      <w:r w:rsidR="001E6AA4">
        <w:t xml:space="preserve"> sein bzw. weiterhin bestehen bleiben</w:t>
      </w:r>
      <w:r w:rsidR="004F2D69">
        <w:t xml:space="preserve">. </w:t>
      </w:r>
      <w:r w:rsidR="002F573F">
        <w:t>Des Weiteren müssen</w:t>
      </w:r>
      <w:r w:rsidR="00403204">
        <w:t xml:space="preserve"> </w:t>
      </w:r>
      <w:r w:rsidR="004F2D69">
        <w:t>Daten, welche in die MongoDB geschrieben werden</w:t>
      </w:r>
      <w:r w:rsidR="00085CB3">
        <w:t>,</w:t>
      </w:r>
      <w:r w:rsidR="004F2D69">
        <w:t xml:space="preserve"> </w:t>
      </w:r>
      <w:r w:rsidR="00CD6109">
        <w:t xml:space="preserve">persistiert und es muss eine </w:t>
      </w:r>
      <w:r w:rsidR="002F573F">
        <w:t>Verbindung</w:t>
      </w:r>
      <w:r w:rsidR="00CD6109">
        <w:t xml:space="preserve"> mit dem </w:t>
      </w:r>
      <w:proofErr w:type="spellStart"/>
      <w:r w:rsidR="00CD6109">
        <w:t>xAPI</w:t>
      </w:r>
      <w:proofErr w:type="spellEnd"/>
      <w:r w:rsidR="00CD6109">
        <w:t xml:space="preserve">-Service erstellt werden. </w:t>
      </w:r>
      <w:r w:rsidR="00747BF3">
        <w:t>Zudem</w:t>
      </w:r>
      <w:r w:rsidR="009F1667">
        <w:t xml:space="preserve"> müssen</w:t>
      </w:r>
      <w:r w:rsidR="00403204">
        <w:t xml:space="preserve"> </w:t>
      </w:r>
      <w:r w:rsidR="009F1667">
        <w:t xml:space="preserve">die </w:t>
      </w:r>
      <w:r w:rsidR="00403204">
        <w:t>Daten auch in der Learning Locker Anwendung angezeigt werden.</w:t>
      </w:r>
    </w:p>
    <w:p w14:paraId="5ACE93AB" w14:textId="79E53FF8" w:rsidR="00D10424" w:rsidRDefault="00AB3324" w:rsidP="00DD6978">
      <w:r>
        <w:t xml:space="preserve">Alle Container </w:t>
      </w:r>
      <w:r w:rsidR="00427C4B">
        <w:t>müssen</w:t>
      </w:r>
      <w:r>
        <w:t xml:space="preserve"> mit einem </w:t>
      </w:r>
      <w:proofErr w:type="spellStart"/>
      <w:r>
        <w:t>docker-compose</w:t>
      </w:r>
      <w:proofErr w:type="spellEnd"/>
      <w:r>
        <w:t xml:space="preserve"> Befehl gestartet werden</w:t>
      </w:r>
      <w:r w:rsidR="009F1667">
        <w:t xml:space="preserve"> und die</w:t>
      </w:r>
      <w:r w:rsidR="00D95B5D" w:rsidRPr="00D10424">
        <w:t xml:space="preserve"> </w:t>
      </w:r>
      <w:proofErr w:type="spellStart"/>
      <w:r w:rsidR="00202837">
        <w:t>Dockerfile</w:t>
      </w:r>
      <w:proofErr w:type="spellEnd"/>
      <w:r w:rsidR="00202837">
        <w:t xml:space="preserve"> und </w:t>
      </w:r>
      <w:proofErr w:type="spellStart"/>
      <w:r w:rsidR="00D95B5D">
        <w:t>docker.c</w:t>
      </w:r>
      <w:r w:rsidR="00202837">
        <w:t>ompose</w:t>
      </w:r>
      <w:r w:rsidR="00D95B5D">
        <w:t>.yml</w:t>
      </w:r>
      <w:proofErr w:type="spellEnd"/>
      <w:r w:rsidR="00D95B5D">
        <w:t xml:space="preserve"> sollte</w:t>
      </w:r>
      <w:r w:rsidR="00D10424">
        <w:t>n übersichtlich</w:t>
      </w:r>
      <w:r w:rsidR="00C27606">
        <w:t xml:space="preserve"> und verständlich</w:t>
      </w:r>
      <w:r w:rsidR="00D10424">
        <w:t xml:space="preserve"> sein.</w:t>
      </w:r>
      <w:r w:rsidR="00DD6978">
        <w:t xml:space="preserve"> </w:t>
      </w:r>
      <w:r w:rsidR="00390512">
        <w:t>Letztendlich sollte</w:t>
      </w:r>
      <w:r w:rsidR="00827AB6">
        <w:t xml:space="preserve"> </w:t>
      </w:r>
      <w:r w:rsidR="00E55C2A">
        <w:t xml:space="preserve">die </w:t>
      </w:r>
      <w:r w:rsidR="00827AB6">
        <w:t>Implementierung die Performanz</w:t>
      </w:r>
      <w:r w:rsidR="009D4779">
        <w:t xml:space="preserve">, </w:t>
      </w:r>
      <w:r w:rsidR="00E55C2A">
        <w:t xml:space="preserve">die </w:t>
      </w:r>
      <w:r w:rsidR="009D4779">
        <w:t>Portierbarkeit,</w:t>
      </w:r>
      <w:r w:rsidR="00E55C2A">
        <w:t xml:space="preserve"> die</w:t>
      </w:r>
      <w:r w:rsidR="009D4779">
        <w:t xml:space="preserve"> </w:t>
      </w:r>
      <w:r w:rsidR="00C27606">
        <w:t>Skalierbarkeit</w:t>
      </w:r>
      <w:r w:rsidR="00827AB6">
        <w:t xml:space="preserve"> und </w:t>
      </w:r>
      <w:r w:rsidR="00E55C2A">
        <w:t xml:space="preserve">die </w:t>
      </w:r>
      <w:r w:rsidR="00827AB6">
        <w:t xml:space="preserve">Nutzbarkeit </w:t>
      </w:r>
      <w:r w:rsidR="009D4779">
        <w:t>steigern.</w:t>
      </w:r>
    </w:p>
    <w:p w14:paraId="0BA87C04" w14:textId="09FE6929" w:rsidR="00CE6534" w:rsidRDefault="00CE6534">
      <w:r>
        <w:br w:type="page"/>
      </w:r>
    </w:p>
    <w:p w14:paraId="59AA503C" w14:textId="7A6695FA" w:rsidR="00C2607A" w:rsidRDefault="00A83598" w:rsidP="00BB152F">
      <w:pPr>
        <w:pStyle w:val="berschrift1"/>
      </w:pPr>
      <w:bookmarkStart w:id="16" w:name="_Toc92372387"/>
      <w:r>
        <w:lastRenderedPageBreak/>
        <w:t>Konzeption</w:t>
      </w:r>
      <w:bookmarkEnd w:id="16"/>
    </w:p>
    <w:p w14:paraId="75D50322" w14:textId="77777777" w:rsidR="00AB1C48" w:rsidRPr="00AB1C48" w:rsidRDefault="00AB1C48" w:rsidP="00AB1C48"/>
    <w:p w14:paraId="07DC3010" w14:textId="77777777" w:rsidR="00673218" w:rsidRDefault="006A4B3C">
      <w:r>
        <w:t xml:space="preserve">-Services: </w:t>
      </w:r>
      <w:proofErr w:type="spellStart"/>
      <w:r>
        <w:t>React</w:t>
      </w:r>
      <w:proofErr w:type="spellEnd"/>
      <w:r>
        <w:t xml:space="preserve"> Web-App, </w:t>
      </w:r>
      <w:r w:rsidR="00673218">
        <w:t xml:space="preserve">Learning Locker, MongoDB, </w:t>
      </w:r>
      <w:proofErr w:type="spellStart"/>
      <w:r w:rsidR="00673218">
        <w:t>xAPI</w:t>
      </w:r>
      <w:proofErr w:type="spellEnd"/>
      <w:r w:rsidR="00673218">
        <w:t xml:space="preserve">-Service, VR-Klassenzimmer </w:t>
      </w:r>
    </w:p>
    <w:p w14:paraId="3BCAC83F" w14:textId="6AACEDAF" w:rsidR="00673218" w:rsidRDefault="00673218">
      <w:r>
        <w:t>-Verbindung – Ports</w:t>
      </w:r>
    </w:p>
    <w:p w14:paraId="07E61A6E" w14:textId="4223DF8E" w:rsidR="00C2607A" w:rsidRPr="00CE6534" w:rsidRDefault="00673218">
      <w:r>
        <w:t xml:space="preserve">- keine standardisierte </w:t>
      </w:r>
      <w:r w:rsidR="00461EAF">
        <w:t xml:space="preserve">(UML) </w:t>
      </w:r>
      <w:r>
        <w:t>Darstellung für Docker bzw. Containervirtualisierung</w:t>
      </w:r>
      <w:r w:rsidR="00C2607A">
        <w:br w:type="page"/>
      </w:r>
    </w:p>
    <w:p w14:paraId="5EEDB1E3" w14:textId="73D8D9AA" w:rsidR="00F863AA" w:rsidRDefault="00BB152F" w:rsidP="00F863AA">
      <w:pPr>
        <w:pStyle w:val="berschrift1"/>
      </w:pPr>
      <w:bookmarkStart w:id="17" w:name="_Toc92372388"/>
      <w:r>
        <w:lastRenderedPageBreak/>
        <w:t>Implementierun</w:t>
      </w:r>
      <w:r w:rsidR="00F863AA">
        <w:t>g</w:t>
      </w:r>
      <w:bookmarkEnd w:id="17"/>
    </w:p>
    <w:p w14:paraId="2D13B9FC" w14:textId="7E68C2FE" w:rsidR="000A55D5" w:rsidRDefault="000A55D5" w:rsidP="003769EC"/>
    <w:p w14:paraId="1A7640BB" w14:textId="28E532B3" w:rsidR="00104C79" w:rsidRDefault="00944F72" w:rsidP="003769EC">
      <w:r>
        <w:t>Die Implementierung</w:t>
      </w:r>
      <w:r w:rsidR="00B66A08">
        <w:t xml:space="preserve"> </w:t>
      </w:r>
      <w:r w:rsidR="00CE201F">
        <w:t xml:space="preserve">ist in mehreren </w:t>
      </w:r>
      <w:r w:rsidR="002901C4">
        <w:t xml:space="preserve">Abschnitten </w:t>
      </w:r>
      <w:r w:rsidR="00CE201F">
        <w:t xml:space="preserve">erfolgt. </w:t>
      </w:r>
      <w:r w:rsidR="00862C89">
        <w:t>Die Services der Webinfrastruktur des VR-Klassenzimmers laufen unabhängig voneinander</w:t>
      </w:r>
      <w:r w:rsidR="00691357">
        <w:t xml:space="preserve">, weshalb die Reihenfolge der Implementierung beliebig </w:t>
      </w:r>
      <w:r w:rsidR="00A42815">
        <w:t>ist.</w:t>
      </w:r>
      <w:r w:rsidR="002A49DA">
        <w:t xml:space="preserve"> Für die Images werden bestimmte Versionen genutzt, welche per</w:t>
      </w:r>
      <w:r w:rsidR="00753535">
        <w:t>iodisch aktualisiert und getestet werden sollten.</w:t>
      </w:r>
      <w:r w:rsidR="00A42815">
        <w:t xml:space="preserve"> Zuletzt wurden </w:t>
      </w:r>
      <w:r w:rsidR="00EC0473">
        <w:t>die</w:t>
      </w:r>
      <w:r w:rsidR="00A42815">
        <w:t xml:space="preserve"> Implementierungen zusammen in einer </w:t>
      </w:r>
      <w:proofErr w:type="spellStart"/>
      <w:r w:rsidR="00A42815">
        <w:t>docker-compose.yml</w:t>
      </w:r>
      <w:proofErr w:type="spellEnd"/>
      <w:r w:rsidR="00A42815">
        <w:t xml:space="preserve"> Datei zusammengefasst, um das Starten der Anwendung zu vereinfachen.</w:t>
      </w:r>
    </w:p>
    <w:p w14:paraId="4D75542F" w14:textId="77777777" w:rsidR="005D0B61" w:rsidRDefault="005D0B61" w:rsidP="003769EC"/>
    <w:p w14:paraId="0BAF368A" w14:textId="09B85886" w:rsidR="00673663" w:rsidRDefault="00F863AA" w:rsidP="00F863AA">
      <w:pPr>
        <w:pStyle w:val="berschrift2"/>
        <w:rPr>
          <w:lang w:val="en-US"/>
        </w:rPr>
      </w:pPr>
      <w:bookmarkStart w:id="18" w:name="_Toc92372389"/>
      <w:r w:rsidRPr="00673663">
        <w:rPr>
          <w:lang w:val="en-US"/>
        </w:rPr>
        <w:t>React Web</w:t>
      </w:r>
      <w:r w:rsidR="00031C51" w:rsidRPr="00673663">
        <w:rPr>
          <w:lang w:val="en-US"/>
        </w:rPr>
        <w:t>-App</w:t>
      </w:r>
      <w:bookmarkEnd w:id="18"/>
    </w:p>
    <w:p w14:paraId="18636CA4" w14:textId="77777777" w:rsidR="00D85846" w:rsidRDefault="00D85846" w:rsidP="00BB1A5E"/>
    <w:p w14:paraId="5E281D28" w14:textId="3AC4ED59" w:rsidR="0015147C" w:rsidRPr="00AA31FA" w:rsidRDefault="00AA31FA" w:rsidP="00BB1A5E">
      <w:r w:rsidRPr="00AA31FA">
        <w:t xml:space="preserve">Die </w:t>
      </w:r>
      <w:r w:rsidR="008D0538">
        <w:t>Weboberfläche</w:t>
      </w:r>
      <w:r w:rsidRPr="00AA31FA">
        <w:t xml:space="preserve"> ist</w:t>
      </w:r>
      <w:r>
        <w:t xml:space="preserve"> ein </w:t>
      </w:r>
      <w:r w:rsidR="008D0538">
        <w:t>von den Entwicklern des VR-Klassenzimmers erstellte</w:t>
      </w:r>
      <w:r w:rsidR="00FB4F3B">
        <w:t xml:space="preserve"> Anwendung, welche in einem Container exportiert werden muss</w:t>
      </w:r>
      <w:r w:rsidR="00FF2FB5">
        <w:t>.</w:t>
      </w:r>
      <w:r w:rsidR="00CE0D45">
        <w:t xml:space="preserve"> </w:t>
      </w:r>
      <w:r w:rsidR="005F2772">
        <w:t>Selbsterklärend gibt es davon kein Image auf Docker Hub</w:t>
      </w:r>
      <w:r w:rsidR="00920DEA">
        <w:t xml:space="preserve">. Aus diesem Grund wurde eine </w:t>
      </w:r>
      <w:proofErr w:type="spellStart"/>
      <w:r w:rsidR="00920DEA">
        <w:t>Dockerfile</w:t>
      </w:r>
      <w:proofErr w:type="spellEnd"/>
      <w:r w:rsidR="00920DEA">
        <w:t xml:space="preserve"> </w:t>
      </w:r>
      <w:r w:rsidR="00E86FA4">
        <w:t>in dem Verzeichnis</w:t>
      </w:r>
      <w:r w:rsidR="0038754B">
        <w:t xml:space="preserve"> „website-</w:t>
      </w:r>
      <w:proofErr w:type="spellStart"/>
      <w:r w:rsidR="0038754B">
        <w:t>control</w:t>
      </w:r>
      <w:proofErr w:type="spellEnd"/>
      <w:r w:rsidR="0038754B">
        <w:t>~“</w:t>
      </w:r>
      <w:r w:rsidR="00E86FA4">
        <w:t xml:space="preserve"> </w:t>
      </w:r>
      <w:r w:rsidR="00920DEA">
        <w:t>geschrieben</w:t>
      </w:r>
      <w:r w:rsidR="00AC5CEF">
        <w:t>.</w:t>
      </w:r>
      <w:r w:rsidR="008D0538">
        <w:t xml:space="preserve"> </w:t>
      </w:r>
    </w:p>
    <w:p w14:paraId="392BF322" w14:textId="7B4DE1A8" w:rsidR="00BB1A5E" w:rsidRPr="00AA31FA" w:rsidRDefault="00BB1A5E" w:rsidP="00BB1A5E"/>
    <w:p w14:paraId="230B9C23" w14:textId="77777777" w:rsidR="00563553" w:rsidRPr="009D4AEC" w:rsidRDefault="00563553" w:rsidP="00563553">
      <w:pPr>
        <w:rPr>
          <w:color w:val="D4D4D4"/>
          <w:sz w:val="20"/>
          <w:szCs w:val="18"/>
          <w:lang w:val="en-US" w:eastAsia="de-DE"/>
        </w:rPr>
      </w:pPr>
      <w:r w:rsidRPr="009D4AEC">
        <w:rPr>
          <w:color w:val="C586C0"/>
          <w:sz w:val="20"/>
          <w:szCs w:val="18"/>
          <w:lang w:val="en-US" w:eastAsia="de-DE"/>
        </w:rPr>
        <w:t>FROM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color w:val="4EC9B0"/>
          <w:sz w:val="20"/>
          <w:szCs w:val="18"/>
          <w:lang w:val="en-US" w:eastAsia="de-DE"/>
        </w:rPr>
        <w:t>node</w:t>
      </w:r>
      <w:r w:rsidRPr="009D4AEC">
        <w:rPr>
          <w:color w:val="D4D4D4"/>
          <w:sz w:val="20"/>
          <w:szCs w:val="18"/>
          <w:lang w:val="en-US" w:eastAsia="de-DE"/>
        </w:rPr>
        <w:t>:</w:t>
      </w:r>
      <w:r w:rsidRPr="009D4AEC">
        <w:rPr>
          <w:sz w:val="20"/>
          <w:szCs w:val="18"/>
          <w:lang w:val="en-US" w:eastAsia="de-DE"/>
        </w:rPr>
        <w:t>14.17.0-alpine3.13</w:t>
      </w:r>
    </w:p>
    <w:p w14:paraId="16D9B7F0" w14:textId="77777777" w:rsidR="00563553" w:rsidRPr="009D4AEC" w:rsidRDefault="00563553" w:rsidP="00563553">
      <w:pPr>
        <w:rPr>
          <w:color w:val="D4D4D4"/>
          <w:sz w:val="20"/>
          <w:szCs w:val="18"/>
          <w:lang w:val="en-US" w:eastAsia="de-DE"/>
        </w:rPr>
      </w:pPr>
    </w:p>
    <w:p w14:paraId="39723673" w14:textId="77777777" w:rsidR="00563553" w:rsidRPr="009D4AEC" w:rsidRDefault="00563553" w:rsidP="00563553">
      <w:pPr>
        <w:rPr>
          <w:color w:val="D4D4D4"/>
          <w:sz w:val="20"/>
          <w:szCs w:val="18"/>
          <w:lang w:val="en-US" w:eastAsia="de-DE"/>
        </w:rPr>
      </w:pPr>
      <w:r w:rsidRPr="009D4AEC">
        <w:rPr>
          <w:color w:val="C586C0"/>
          <w:sz w:val="20"/>
          <w:szCs w:val="18"/>
          <w:lang w:val="en-US" w:eastAsia="de-DE"/>
        </w:rPr>
        <w:t>COPY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proofErr w:type="spellStart"/>
      <w:r w:rsidRPr="009D4AEC">
        <w:rPr>
          <w:sz w:val="20"/>
          <w:szCs w:val="18"/>
          <w:lang w:val="en-US" w:eastAsia="de-DE"/>
        </w:rPr>
        <w:t>package.json</w:t>
      </w:r>
      <w:proofErr w:type="spellEnd"/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sz w:val="20"/>
          <w:szCs w:val="18"/>
          <w:lang w:val="en-US" w:eastAsia="de-DE"/>
        </w:rPr>
        <w:t>.</w:t>
      </w:r>
    </w:p>
    <w:p w14:paraId="6D9F9F75" w14:textId="77777777" w:rsidR="00563553" w:rsidRPr="009D4AEC" w:rsidRDefault="00563553" w:rsidP="00563553">
      <w:pPr>
        <w:rPr>
          <w:color w:val="D4D4D4"/>
          <w:sz w:val="20"/>
          <w:szCs w:val="18"/>
          <w:lang w:val="en-US" w:eastAsia="de-DE"/>
        </w:rPr>
      </w:pPr>
      <w:r w:rsidRPr="009D4AEC">
        <w:rPr>
          <w:color w:val="C586C0"/>
          <w:sz w:val="20"/>
          <w:szCs w:val="18"/>
          <w:lang w:val="en-US" w:eastAsia="de-DE"/>
        </w:rPr>
        <w:t>RUN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proofErr w:type="spellStart"/>
      <w:r w:rsidRPr="009D4AEC">
        <w:rPr>
          <w:sz w:val="20"/>
          <w:szCs w:val="18"/>
          <w:lang w:val="en-US" w:eastAsia="de-DE"/>
        </w:rPr>
        <w:t>npm</w:t>
      </w:r>
      <w:proofErr w:type="spellEnd"/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sz w:val="20"/>
          <w:szCs w:val="18"/>
          <w:lang w:val="en-US" w:eastAsia="de-DE"/>
        </w:rPr>
        <w:t>install</w:t>
      </w:r>
    </w:p>
    <w:p w14:paraId="1FB548DC" w14:textId="77777777" w:rsidR="00563553" w:rsidRPr="009D4AEC" w:rsidRDefault="00563553" w:rsidP="00563553">
      <w:pPr>
        <w:rPr>
          <w:color w:val="D4D4D4"/>
          <w:sz w:val="20"/>
          <w:szCs w:val="18"/>
          <w:lang w:val="en-US" w:eastAsia="de-DE"/>
        </w:rPr>
      </w:pPr>
      <w:r w:rsidRPr="009D4AEC">
        <w:rPr>
          <w:color w:val="C586C0"/>
          <w:sz w:val="20"/>
          <w:szCs w:val="18"/>
          <w:lang w:val="en-US" w:eastAsia="de-DE"/>
        </w:rPr>
        <w:t>COPY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sz w:val="20"/>
          <w:szCs w:val="18"/>
          <w:lang w:val="en-US" w:eastAsia="de-DE"/>
        </w:rPr>
        <w:t>.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sz w:val="20"/>
          <w:szCs w:val="18"/>
          <w:lang w:val="en-US" w:eastAsia="de-DE"/>
        </w:rPr>
        <w:t>.</w:t>
      </w:r>
    </w:p>
    <w:p w14:paraId="08B8F56B" w14:textId="77777777" w:rsidR="00563553" w:rsidRPr="009D4AEC" w:rsidRDefault="00563553" w:rsidP="00563553">
      <w:pPr>
        <w:rPr>
          <w:color w:val="D4D4D4"/>
          <w:sz w:val="20"/>
          <w:szCs w:val="18"/>
          <w:lang w:val="en-US" w:eastAsia="de-DE"/>
        </w:rPr>
      </w:pPr>
      <w:r w:rsidRPr="009D4AEC">
        <w:rPr>
          <w:color w:val="C586C0"/>
          <w:sz w:val="20"/>
          <w:szCs w:val="18"/>
          <w:lang w:val="en-US" w:eastAsia="de-DE"/>
        </w:rPr>
        <w:t>EXPOSE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sz w:val="20"/>
          <w:szCs w:val="18"/>
          <w:lang w:val="en-US" w:eastAsia="de-DE"/>
        </w:rPr>
        <w:t>3000</w:t>
      </w:r>
    </w:p>
    <w:p w14:paraId="3AABC703" w14:textId="77777777" w:rsidR="00563553" w:rsidRPr="00D47222" w:rsidRDefault="00563553" w:rsidP="00563553">
      <w:pPr>
        <w:rPr>
          <w:color w:val="D4D4D4"/>
          <w:sz w:val="20"/>
          <w:szCs w:val="18"/>
          <w:lang w:val="en-US" w:eastAsia="de-DE"/>
        </w:rPr>
      </w:pPr>
      <w:r w:rsidRPr="00D47222">
        <w:rPr>
          <w:color w:val="C586C0"/>
          <w:sz w:val="20"/>
          <w:szCs w:val="18"/>
          <w:lang w:val="en-US" w:eastAsia="de-DE"/>
        </w:rPr>
        <w:t>CMD</w:t>
      </w:r>
      <w:r w:rsidRPr="00D47222">
        <w:rPr>
          <w:color w:val="D4D4D4"/>
          <w:sz w:val="20"/>
          <w:szCs w:val="18"/>
          <w:lang w:val="en-US" w:eastAsia="de-DE"/>
        </w:rPr>
        <w:t xml:space="preserve"> </w:t>
      </w:r>
      <w:r w:rsidRPr="00D47222">
        <w:rPr>
          <w:sz w:val="20"/>
          <w:szCs w:val="18"/>
          <w:lang w:val="en-US" w:eastAsia="de-DE"/>
        </w:rPr>
        <w:t>[</w:t>
      </w:r>
      <w:r w:rsidRPr="00D47222">
        <w:rPr>
          <w:color w:val="CE9178"/>
          <w:sz w:val="20"/>
          <w:szCs w:val="18"/>
          <w:lang w:val="en-US" w:eastAsia="de-DE"/>
        </w:rPr>
        <w:t>"</w:t>
      </w:r>
      <w:proofErr w:type="spellStart"/>
      <w:r w:rsidRPr="00D47222">
        <w:rPr>
          <w:color w:val="CE9178"/>
          <w:sz w:val="20"/>
          <w:szCs w:val="18"/>
          <w:lang w:val="en-US" w:eastAsia="de-DE"/>
        </w:rPr>
        <w:t>npm</w:t>
      </w:r>
      <w:proofErr w:type="spellEnd"/>
      <w:r w:rsidRPr="00D47222">
        <w:rPr>
          <w:color w:val="CE9178"/>
          <w:sz w:val="20"/>
          <w:szCs w:val="18"/>
          <w:lang w:val="en-US" w:eastAsia="de-DE"/>
        </w:rPr>
        <w:t>"</w:t>
      </w:r>
      <w:r w:rsidRPr="00D47222">
        <w:rPr>
          <w:sz w:val="20"/>
          <w:szCs w:val="18"/>
          <w:lang w:val="en-US" w:eastAsia="de-DE"/>
        </w:rPr>
        <w:t>,</w:t>
      </w:r>
      <w:r w:rsidRPr="00D47222">
        <w:rPr>
          <w:color w:val="CE9178"/>
          <w:sz w:val="20"/>
          <w:szCs w:val="18"/>
          <w:lang w:val="en-US" w:eastAsia="de-DE"/>
        </w:rPr>
        <w:t>"start"</w:t>
      </w:r>
      <w:r w:rsidRPr="00D47222">
        <w:rPr>
          <w:sz w:val="20"/>
          <w:szCs w:val="18"/>
          <w:lang w:val="en-US" w:eastAsia="de-DE"/>
        </w:rPr>
        <w:t>]</w:t>
      </w:r>
    </w:p>
    <w:p w14:paraId="164F6DC8" w14:textId="77777777" w:rsidR="00BB1A5E" w:rsidRPr="00D47222" w:rsidRDefault="00BB1A5E" w:rsidP="00BB1A5E">
      <w:pPr>
        <w:rPr>
          <w:lang w:val="en-US"/>
        </w:rPr>
      </w:pPr>
    </w:p>
    <w:p w14:paraId="6D7D82D0" w14:textId="66CB42CA" w:rsidR="008A457C" w:rsidRPr="00E86FA4" w:rsidRDefault="007A632A" w:rsidP="00673663">
      <w:r>
        <w:t xml:space="preserve">Mit FROM wird die Version des Containers gewählt, </w:t>
      </w:r>
      <w:r w:rsidR="00E9277D">
        <w:t>welcher erstellt wird.</w:t>
      </w:r>
      <w:r w:rsidR="00497CFF">
        <w:t xml:space="preserve"> In diesem Fall</w:t>
      </w:r>
      <w:r w:rsidR="00F346A5">
        <w:t xml:space="preserve"> </w:t>
      </w:r>
      <w:r w:rsidR="000315C3">
        <w:t>ist die Wahl auf</w:t>
      </w:r>
      <w:r w:rsidR="00F346A5">
        <w:t xml:space="preserve"> </w:t>
      </w:r>
      <w:r w:rsidR="00497CFF">
        <w:t>Alpine</w:t>
      </w:r>
      <w:r w:rsidR="00703E6C">
        <w:t xml:space="preserve"> </w:t>
      </w:r>
      <w:r w:rsidR="00497CFF">
        <w:t>(Linux</w:t>
      </w:r>
      <w:r w:rsidR="00C91DF6">
        <w:t>-</w:t>
      </w:r>
      <w:r w:rsidR="00497CFF">
        <w:t>Distribution)</w:t>
      </w:r>
      <w:r w:rsidR="00C91DF6">
        <w:t xml:space="preserve"> </w:t>
      </w:r>
      <w:r w:rsidR="006D1D42">
        <w:t xml:space="preserve">mit der vorinstallierten </w:t>
      </w:r>
      <w:r w:rsidR="00D05E4A">
        <w:t>Node.js</w:t>
      </w:r>
      <w:r>
        <w:t xml:space="preserve"> Version 14.17.0</w:t>
      </w:r>
      <w:r w:rsidR="000315C3">
        <w:t xml:space="preserve"> gefallen</w:t>
      </w:r>
      <w:r w:rsidR="005C73EB">
        <w:t xml:space="preserve">, da Alpine besonders leichtgewichtig ist und </w:t>
      </w:r>
      <w:r w:rsidR="005B2818">
        <w:t>Node.js</w:t>
      </w:r>
      <w:r w:rsidR="003854D0">
        <w:t xml:space="preserve"> für die Implementierung benötigt wird.</w:t>
      </w:r>
      <w:r w:rsidR="000A314A">
        <w:t xml:space="preserve"> Danach wird die </w:t>
      </w:r>
      <w:r w:rsidR="002A32A9">
        <w:t>„</w:t>
      </w:r>
      <w:proofErr w:type="spellStart"/>
      <w:r w:rsidR="000A314A">
        <w:t>package.json</w:t>
      </w:r>
      <w:proofErr w:type="spellEnd"/>
      <w:r w:rsidR="002A32A9">
        <w:t>“</w:t>
      </w:r>
      <w:r w:rsidR="00270358">
        <w:t xml:space="preserve"> in den Container kopiert und der Befehl „</w:t>
      </w:r>
      <w:proofErr w:type="spellStart"/>
      <w:r w:rsidR="00270358">
        <w:t>npm</w:t>
      </w:r>
      <w:proofErr w:type="spellEnd"/>
      <w:r w:rsidR="00270358">
        <w:t xml:space="preserve"> install“ ausgeführt, wodurch Abhängi</w:t>
      </w:r>
      <w:r w:rsidR="00FE08F0">
        <w:t>gkeiten für die Weboberfläche installiert werden.</w:t>
      </w:r>
      <w:r w:rsidR="0059229B">
        <w:t xml:space="preserve"> </w:t>
      </w:r>
      <w:r w:rsidR="00C50A6C">
        <w:t xml:space="preserve">Anschließend </w:t>
      </w:r>
      <w:r w:rsidR="00013558">
        <w:t>muss</w:t>
      </w:r>
      <w:r w:rsidR="00C50A6C">
        <w:t xml:space="preserve"> </w:t>
      </w:r>
      <w:r w:rsidR="00C90F5E">
        <w:t xml:space="preserve">der Inhalt des </w:t>
      </w:r>
      <w:r w:rsidR="0038754B">
        <w:t xml:space="preserve">aktuellen </w:t>
      </w:r>
      <w:r w:rsidR="00C90F5E">
        <w:t xml:space="preserve">Verzeichnisses </w:t>
      </w:r>
      <w:r w:rsidR="004E66AD">
        <w:t>„website</w:t>
      </w:r>
      <w:r w:rsidR="009C7B9B">
        <w:t>-</w:t>
      </w:r>
      <w:proofErr w:type="spellStart"/>
      <w:r w:rsidR="009C7B9B">
        <w:t>control</w:t>
      </w:r>
      <w:proofErr w:type="spellEnd"/>
      <w:r w:rsidR="009C7B9B">
        <w:t xml:space="preserve">~“ </w:t>
      </w:r>
      <w:r w:rsidR="00DE6B78">
        <w:t>in den Container kopiert</w:t>
      </w:r>
      <w:r w:rsidR="00013558">
        <w:t xml:space="preserve"> werden</w:t>
      </w:r>
      <w:r w:rsidR="00DE6B78">
        <w:t>, wobei der</w:t>
      </w:r>
      <w:r w:rsidR="00AC679E">
        <w:t xml:space="preserve"> Ordner „</w:t>
      </w:r>
      <w:proofErr w:type="spellStart"/>
      <w:r w:rsidR="00AC679E">
        <w:t>node_modules</w:t>
      </w:r>
      <w:proofErr w:type="spellEnd"/>
      <w:r w:rsidR="00AC679E">
        <w:t>“</w:t>
      </w:r>
      <w:r w:rsidR="00083164">
        <w:t xml:space="preserve"> </w:t>
      </w:r>
      <w:r w:rsidR="003A68F4">
        <w:t xml:space="preserve">ausgeschlossen muss, da es sonst Fehler hervorruft. </w:t>
      </w:r>
      <w:r w:rsidR="00980A59">
        <w:t>Daher wird eine „.</w:t>
      </w:r>
      <w:proofErr w:type="spellStart"/>
      <w:r w:rsidR="00980A59">
        <w:t>dockerignore</w:t>
      </w:r>
      <w:proofErr w:type="spellEnd"/>
      <w:r w:rsidR="00980A59">
        <w:t>“ Datei benötigt</w:t>
      </w:r>
      <w:r w:rsidR="00A43F85">
        <w:t xml:space="preserve">, </w:t>
      </w:r>
      <w:r w:rsidR="00D05E4A">
        <w:t>welche</w:t>
      </w:r>
      <w:r w:rsidR="00276A51">
        <w:t xml:space="preserve"> „/</w:t>
      </w:r>
      <w:proofErr w:type="spellStart"/>
      <w:r w:rsidR="00276A51">
        <w:t>node_modules</w:t>
      </w:r>
      <w:proofErr w:type="spellEnd"/>
      <w:r w:rsidR="00276A51">
        <w:t>“</w:t>
      </w:r>
      <w:r w:rsidR="00D05E4A">
        <w:t xml:space="preserve"> beinhaltet.</w:t>
      </w:r>
      <w:r w:rsidR="002B530C">
        <w:t xml:space="preserve"> Dadurch wird</w:t>
      </w:r>
      <w:r w:rsidR="00772514">
        <w:t xml:space="preserve"> dieser </w:t>
      </w:r>
      <w:r w:rsidR="002B530C">
        <w:t xml:space="preserve">Ordner </w:t>
      </w:r>
      <w:r w:rsidR="00772514">
        <w:t xml:space="preserve">beim Kopiervorgang nicht betrachtet. „EXPOSE 3000“ dient als Platzhalter und ist ein Best </w:t>
      </w:r>
      <w:proofErr w:type="spellStart"/>
      <w:r w:rsidR="00772514">
        <w:t>Practise</w:t>
      </w:r>
      <w:proofErr w:type="spellEnd"/>
      <w:r w:rsidR="00772514">
        <w:t xml:space="preserve"> um </w:t>
      </w:r>
      <w:r w:rsidR="001F0098">
        <w:t>darzustellen, dass</w:t>
      </w:r>
      <w:r w:rsidR="008A457C">
        <w:t xml:space="preserve"> der Port 3000 im Container verwendet wird.</w:t>
      </w:r>
      <w:r w:rsidR="00276A51">
        <w:t xml:space="preserve"> </w:t>
      </w:r>
      <w:r w:rsidR="00D566C6">
        <w:t>D</w:t>
      </w:r>
      <w:r w:rsidR="00393F05">
        <w:t xml:space="preserve">ieser Port wurde schon vorher bei der Weboberfläche angewendet und wurde übernommen. </w:t>
      </w:r>
      <w:r w:rsidR="00597639">
        <w:t xml:space="preserve">Zuletzt wird </w:t>
      </w:r>
      <w:r w:rsidR="00C563B6">
        <w:t>„</w:t>
      </w:r>
      <w:proofErr w:type="spellStart"/>
      <w:r w:rsidR="00C563B6">
        <w:t>npm</w:t>
      </w:r>
      <w:proofErr w:type="spellEnd"/>
      <w:r w:rsidR="00C563B6">
        <w:t xml:space="preserve"> </w:t>
      </w:r>
      <w:proofErr w:type="spellStart"/>
      <w:r w:rsidR="00C563B6">
        <w:t>start</w:t>
      </w:r>
      <w:proofErr w:type="spellEnd"/>
      <w:r w:rsidR="00C563B6">
        <w:t>“ ausgeführt</w:t>
      </w:r>
      <w:r w:rsidR="00230E8E">
        <w:t>, wobei der Unterschied zwischen RUN und CMD ist, dass RUN bei der Erstellung des Images ausgeführt wird und CMD beim Start des Containers.</w:t>
      </w:r>
    </w:p>
    <w:p w14:paraId="2C272C94" w14:textId="3C03BDF8" w:rsidR="00673663" w:rsidRPr="004260C8" w:rsidRDefault="004260C8" w:rsidP="00673663">
      <w:r w:rsidRPr="004260C8">
        <w:t xml:space="preserve">Um den </w:t>
      </w:r>
      <w:r>
        <w:t>Container zu starten</w:t>
      </w:r>
      <w:r w:rsidR="00E86FA4">
        <w:t>, muss mittels der Konsole zuerst ein Image gebaut werden.</w:t>
      </w:r>
      <w:r w:rsidR="00A23A42">
        <w:t xml:space="preserve"> Mit Befehl 1 (siehe </w:t>
      </w:r>
      <w:r w:rsidR="0059380A">
        <w:t xml:space="preserve">Anhang </w:t>
      </w:r>
      <w:r w:rsidR="00A23A42">
        <w:t>Tabelle 1, S.</w:t>
      </w:r>
      <w:r w:rsidR="00B65F27">
        <w:t>15</w:t>
      </w:r>
      <w:r w:rsidR="00A23A42">
        <w:t>)</w:t>
      </w:r>
      <w:r w:rsidR="006D2E0C">
        <w:t xml:space="preserve"> wird dies </w:t>
      </w:r>
      <w:r w:rsidR="00A45C93">
        <w:t xml:space="preserve">umgesetzt und mit Befehl </w:t>
      </w:r>
      <w:r w:rsidR="001B4382">
        <w:t xml:space="preserve">2 </w:t>
      </w:r>
      <w:r w:rsidR="00A45C93">
        <w:t>wird</w:t>
      </w:r>
      <w:r w:rsidR="006D2E0C">
        <w:t xml:space="preserve"> mittels Port</w:t>
      </w:r>
      <w:r w:rsidR="00740D69">
        <w:t xml:space="preserve">weiterleitung </w:t>
      </w:r>
      <w:r w:rsidR="00A45C93">
        <w:t>der Port 3000</w:t>
      </w:r>
      <w:r w:rsidR="001B4382">
        <w:t xml:space="preserve"> auf dem Host mit dem Container verbunden. </w:t>
      </w:r>
      <w:r w:rsidR="00896532">
        <w:t xml:space="preserve">Über „localhost:3000“ kann die </w:t>
      </w:r>
      <w:r w:rsidR="00BB2C32">
        <w:t>Weboberfläche genutzt werden.</w:t>
      </w:r>
      <w:r w:rsidR="0059380A">
        <w:t xml:space="preserve"> </w:t>
      </w:r>
    </w:p>
    <w:p w14:paraId="0681A5D1" w14:textId="77777777" w:rsidR="004260C8" w:rsidRDefault="004260C8" w:rsidP="00673663"/>
    <w:p w14:paraId="3D5995CE" w14:textId="77777777" w:rsidR="00C315F3" w:rsidRDefault="00C315F3" w:rsidP="00673663"/>
    <w:p w14:paraId="06B3D100" w14:textId="77777777" w:rsidR="00C315F3" w:rsidRPr="004260C8" w:rsidRDefault="00C315F3" w:rsidP="00673663"/>
    <w:p w14:paraId="28D3CF2A" w14:textId="37D18EAA" w:rsidR="00145C54" w:rsidRDefault="00673663" w:rsidP="00145C54">
      <w:pPr>
        <w:pStyle w:val="berschrift2"/>
        <w:rPr>
          <w:lang w:val="en-US"/>
        </w:rPr>
      </w:pPr>
      <w:bookmarkStart w:id="19" w:name="_Toc92372390"/>
      <w:r w:rsidRPr="00673663">
        <w:rPr>
          <w:lang w:val="en-US"/>
        </w:rPr>
        <w:lastRenderedPageBreak/>
        <w:t>Learning M</w:t>
      </w:r>
      <w:r>
        <w:rPr>
          <w:lang w:val="en-US"/>
        </w:rPr>
        <w:t>anagement System</w:t>
      </w:r>
      <w:bookmarkEnd w:id="19"/>
    </w:p>
    <w:p w14:paraId="667E9779" w14:textId="77777777" w:rsidR="00145C54" w:rsidRDefault="00145C54" w:rsidP="00145C54">
      <w:pPr>
        <w:rPr>
          <w:lang w:val="en-US"/>
        </w:rPr>
      </w:pPr>
    </w:p>
    <w:p w14:paraId="1AFB7DEB" w14:textId="12248528" w:rsidR="00476442" w:rsidRDefault="005E30DA" w:rsidP="00145C54">
      <w:r w:rsidRPr="00A03440">
        <w:t xml:space="preserve">Wie in 3.2 </w:t>
      </w:r>
      <w:r w:rsidR="00A03440" w:rsidRPr="00A03440">
        <w:t>erwähnt besteht d</w:t>
      </w:r>
      <w:r w:rsidR="00A03440">
        <w:t>as Learning Management System aus drei Komponenten, w</w:t>
      </w:r>
      <w:r w:rsidR="00FA63DD">
        <w:t xml:space="preserve">elche nach Best </w:t>
      </w:r>
      <w:proofErr w:type="spellStart"/>
      <w:r w:rsidR="00FA63DD">
        <w:t>Practise</w:t>
      </w:r>
      <w:proofErr w:type="spellEnd"/>
      <w:r w:rsidR="00FA63DD">
        <w:t xml:space="preserve"> </w:t>
      </w:r>
      <w:r w:rsidR="00AC6DE3">
        <w:t>in einzelnen Containern</w:t>
      </w:r>
      <w:r w:rsidR="004E05F1">
        <w:t xml:space="preserve"> ausgeführt werden sollte</w:t>
      </w:r>
      <w:r w:rsidR="00AC6DE3">
        <w:t>n</w:t>
      </w:r>
      <w:r w:rsidR="004E05F1">
        <w:t>.</w:t>
      </w:r>
    </w:p>
    <w:p w14:paraId="308704E6" w14:textId="1EA75789" w:rsidR="009730A7" w:rsidRDefault="00AE0C68" w:rsidP="00145C54">
      <w:r>
        <w:t xml:space="preserve">Zuerst muss mit Befehl 3 ein Netzwerk erstellt werden, </w:t>
      </w:r>
      <w:r w:rsidR="00265B46">
        <w:t>welche für die netzwerkinterne Namensauflösung relevant ist (siehe 2.2.4).</w:t>
      </w:r>
    </w:p>
    <w:p w14:paraId="41B0C292" w14:textId="6C936EAD" w:rsidR="00476442" w:rsidRDefault="00693DC3" w:rsidP="00145C54">
      <w:r>
        <w:t xml:space="preserve">Über den Befehl </w:t>
      </w:r>
      <w:r w:rsidR="000528B4">
        <w:t>4</w:t>
      </w:r>
      <w:r w:rsidR="005C0FEA">
        <w:t xml:space="preserve"> (siehe Anhang</w:t>
      </w:r>
      <w:r w:rsidR="00047207">
        <w:t xml:space="preserve"> Tabelle 1</w:t>
      </w:r>
      <w:r w:rsidR="005C0FEA">
        <w:t>, S.</w:t>
      </w:r>
      <w:r w:rsidR="005349A4">
        <w:t>15</w:t>
      </w:r>
      <w:r w:rsidR="005C0FEA">
        <w:t xml:space="preserve">) </w:t>
      </w:r>
      <w:r>
        <w:t xml:space="preserve">kann </w:t>
      </w:r>
      <w:r w:rsidR="005B0D96">
        <w:t>ein</w:t>
      </w:r>
      <w:r w:rsidR="005C0FEA">
        <w:t xml:space="preserve"> </w:t>
      </w:r>
      <w:r w:rsidR="00B76860">
        <w:t xml:space="preserve">MongoDB </w:t>
      </w:r>
      <w:r w:rsidR="005C0FEA">
        <w:t>Container mit dem Port 270</w:t>
      </w:r>
      <w:r w:rsidR="00560AB2">
        <w:t>17</w:t>
      </w:r>
      <w:r w:rsidR="005B0D96">
        <w:t xml:space="preserve"> gestartet werden</w:t>
      </w:r>
      <w:r w:rsidR="00560AB2">
        <w:t>.</w:t>
      </w:r>
      <w:r w:rsidR="000C594A">
        <w:t xml:space="preserve"> </w:t>
      </w:r>
      <w:r w:rsidR="007D3011">
        <w:t xml:space="preserve">Gespeicherte Daten in dem Container </w:t>
      </w:r>
      <w:r w:rsidR="00474A8E">
        <w:t xml:space="preserve">sind nach stoppen </w:t>
      </w:r>
      <w:r w:rsidR="00331369">
        <w:t xml:space="preserve">von </w:t>
      </w:r>
      <w:r w:rsidR="00CD30C4">
        <w:t>Container</w:t>
      </w:r>
      <w:r w:rsidR="00331369">
        <w:t>n</w:t>
      </w:r>
      <w:r w:rsidR="007D3011">
        <w:t xml:space="preserve"> </w:t>
      </w:r>
      <w:r w:rsidR="00474A8E">
        <w:t>nicht mehr verfügbar</w:t>
      </w:r>
      <w:r w:rsidR="00CD30C4">
        <w:t>. M</w:t>
      </w:r>
      <w:r w:rsidR="005C3EB4">
        <w:t xml:space="preserve">ittels des Volume-Flags </w:t>
      </w:r>
      <w:r w:rsidR="00F91301">
        <w:t xml:space="preserve">des Befehls </w:t>
      </w:r>
      <w:r w:rsidR="000528B4">
        <w:t>4</w:t>
      </w:r>
      <w:r w:rsidR="00970B2C">
        <w:t xml:space="preserve"> werden</w:t>
      </w:r>
      <w:r w:rsidR="00CD30C4">
        <w:t xml:space="preserve"> Daten an einen Datenträger des Hostsystems kopiert</w:t>
      </w:r>
      <w:r w:rsidR="00B71CA6">
        <w:t>.</w:t>
      </w:r>
      <w:r w:rsidR="00AA7293">
        <w:t xml:space="preserve"> </w:t>
      </w:r>
      <w:r w:rsidR="003E2D6B">
        <w:t xml:space="preserve">Mit Befehl </w:t>
      </w:r>
      <w:r w:rsidR="000528B4">
        <w:t>5</w:t>
      </w:r>
      <w:r w:rsidR="003E2D6B">
        <w:t xml:space="preserve"> kann manuell mit der Datenbank interagiert</w:t>
      </w:r>
      <w:r w:rsidR="00BE0273">
        <w:t xml:space="preserve"> und auch getestet</w:t>
      </w:r>
      <w:r w:rsidR="003E2D6B">
        <w:t xml:space="preserve"> werden</w:t>
      </w:r>
      <w:r w:rsidR="00955946">
        <w:t>.</w:t>
      </w:r>
      <w:r w:rsidR="00662D50">
        <w:t xml:space="preserve"> Der Befehl 6 lädt aus dem Docker Hub den </w:t>
      </w:r>
      <w:proofErr w:type="spellStart"/>
      <w:r w:rsidR="00662D50">
        <w:t>xAPI</w:t>
      </w:r>
      <w:proofErr w:type="spellEnd"/>
      <w:r w:rsidR="00662D50">
        <w:t>-Service herunter</w:t>
      </w:r>
      <w:r w:rsidR="00AF4BD3">
        <w:t xml:space="preserve"> und startet ihn </w:t>
      </w:r>
      <w:r w:rsidR="00B002ED">
        <w:t>über Port 8081. Zudem wird eine Umgebungsvariable überschrieben</w:t>
      </w:r>
      <w:r w:rsidR="004D72F4">
        <w:t>, welche durch die Namensauflösung die IP-Adresse von der MongoDB</w:t>
      </w:r>
      <w:r w:rsidR="00C51B31">
        <w:t xml:space="preserve"> zuweist und somit eine Verbindung zwischen beiden Services aufgebaut wird.</w:t>
      </w:r>
    </w:p>
    <w:p w14:paraId="09E7402D" w14:textId="75DD7337" w:rsidR="00F30667" w:rsidRPr="0051749F" w:rsidRDefault="00EE20C6" w:rsidP="00145C54">
      <w:r>
        <w:t>Falls es bei größeren Aufgaben zu einer erhöhten Anzahl v</w:t>
      </w:r>
      <w:r w:rsidR="00096423">
        <w:t>on Umgebungsvariablen kommt wird empfohlen</w:t>
      </w:r>
      <w:r w:rsidR="00450ADD">
        <w:t xml:space="preserve"> es in eine</w:t>
      </w:r>
      <w:r w:rsidR="000528B4">
        <w:t xml:space="preserve"> „.</w:t>
      </w:r>
      <w:proofErr w:type="spellStart"/>
      <w:r w:rsidR="000528B4">
        <w:t>env</w:t>
      </w:r>
      <w:proofErr w:type="spellEnd"/>
      <w:r w:rsidR="000528B4">
        <w:t>“ Datei auszulagern.</w:t>
      </w:r>
      <w:r w:rsidR="0051749F">
        <w:rPr>
          <w:rStyle w:val="Funotenzeichen"/>
        </w:rPr>
        <w:footnoteReference w:id="17"/>
      </w:r>
      <w:r w:rsidR="0073489A">
        <w:t xml:space="preserve"> </w:t>
      </w:r>
      <w:r w:rsidR="00A06170">
        <w:t xml:space="preserve">Die </w:t>
      </w:r>
      <w:r w:rsidR="00263884">
        <w:t>Startreihenfolge</w:t>
      </w:r>
      <w:r w:rsidR="0073489A">
        <w:t xml:space="preserve"> der Services</w:t>
      </w:r>
      <w:r w:rsidR="00263884">
        <w:t xml:space="preserve"> spielt</w:t>
      </w:r>
      <w:r w:rsidR="003E27DE">
        <w:t xml:space="preserve"> </w:t>
      </w:r>
      <w:r w:rsidR="00263884">
        <w:t xml:space="preserve">auch eine Rolle, da </w:t>
      </w:r>
      <w:r w:rsidR="003E27DE">
        <w:t xml:space="preserve">der MongoDB Container länger </w:t>
      </w:r>
      <w:r w:rsidR="006422B0">
        <w:t>braucht,</w:t>
      </w:r>
      <w:r w:rsidR="003E27DE">
        <w:t xml:space="preserve"> </w:t>
      </w:r>
      <w:r w:rsidR="008B5C2E">
        <w:t xml:space="preserve">um </w:t>
      </w:r>
      <w:r w:rsidR="0073489A">
        <w:t xml:space="preserve">fertig </w:t>
      </w:r>
      <w:r w:rsidR="00044448">
        <w:t xml:space="preserve">erstellt </w:t>
      </w:r>
      <w:r w:rsidR="0073489A">
        <w:t>zu werden</w:t>
      </w:r>
      <w:r w:rsidR="008B5C2E">
        <w:t xml:space="preserve">. Dies </w:t>
      </w:r>
      <w:r w:rsidR="00D92C16">
        <w:t>können</w:t>
      </w:r>
      <w:r w:rsidR="008B5C2E">
        <w:t xml:space="preserve"> </w:t>
      </w:r>
      <w:r w:rsidR="006422B0">
        <w:t xml:space="preserve">je nach Hardware </w:t>
      </w:r>
      <w:r w:rsidR="003A6F17">
        <w:t>ein paar</w:t>
      </w:r>
      <w:r w:rsidR="006422B0">
        <w:t xml:space="preserve"> Sekunden dauern</w:t>
      </w:r>
      <w:r w:rsidR="009B1471">
        <w:t xml:space="preserve">, weswegen empfohlen wird </w:t>
      </w:r>
      <w:r w:rsidR="00BC7D18">
        <w:t xml:space="preserve">zuerst </w:t>
      </w:r>
      <w:r w:rsidR="00057B8C">
        <w:t>d</w:t>
      </w:r>
      <w:r w:rsidR="0001546D">
        <w:t xml:space="preserve">en MongoDB Container </w:t>
      </w:r>
      <w:r w:rsidR="009B1471">
        <w:t xml:space="preserve">und nach einigen Sekunden den </w:t>
      </w:r>
      <w:proofErr w:type="spellStart"/>
      <w:r w:rsidR="009B1471">
        <w:t>xAPI</w:t>
      </w:r>
      <w:proofErr w:type="spellEnd"/>
      <w:r w:rsidR="009B1471">
        <w:t>-Service Container</w:t>
      </w:r>
      <w:r w:rsidR="0001546D">
        <w:t xml:space="preserve"> zu starten</w:t>
      </w:r>
      <w:r w:rsidR="009B1471">
        <w:t>.</w:t>
      </w:r>
    </w:p>
    <w:p w14:paraId="35F2B213" w14:textId="3FE695AE" w:rsidR="006422B0" w:rsidRDefault="006422B0" w:rsidP="00145C54">
      <w:r>
        <w:t xml:space="preserve">Die Implementierung des </w:t>
      </w:r>
      <w:r w:rsidR="008B3C5E" w:rsidRPr="008B3C5E">
        <w:t xml:space="preserve">Learning Locker </w:t>
      </w:r>
      <w:r w:rsidR="00ED6FB6">
        <w:t>hat nach vielen verschiedenen Ansätzen und Versuchen nicht funktioniert.</w:t>
      </w:r>
      <w:r>
        <w:t xml:space="preserve"> </w:t>
      </w:r>
      <w:r w:rsidR="009B6582">
        <w:t>Da eine „</w:t>
      </w:r>
      <w:proofErr w:type="spellStart"/>
      <w:r w:rsidR="009B6582">
        <w:t>package.json</w:t>
      </w:r>
      <w:proofErr w:type="spellEnd"/>
      <w:r w:rsidR="009B6582">
        <w:t>“</w:t>
      </w:r>
      <w:r w:rsidR="00A024D7">
        <w:t xml:space="preserve"> im Repository</w:t>
      </w:r>
      <w:r w:rsidR="00A024D7">
        <w:rPr>
          <w:rStyle w:val="Funotenzeichen"/>
        </w:rPr>
        <w:footnoteReference w:id="18"/>
      </w:r>
      <w:r w:rsidR="009B6582">
        <w:t xml:space="preserve"> vorliegt, wurde </w:t>
      </w:r>
      <w:r w:rsidR="006B6926">
        <w:t xml:space="preserve">eine ähnliche </w:t>
      </w:r>
      <w:r w:rsidR="002B038D">
        <w:t>Implementierung</w:t>
      </w:r>
      <w:r w:rsidR="006B6926">
        <w:t xml:space="preserve">, wie bei </w:t>
      </w:r>
      <w:r w:rsidR="00D92C16">
        <w:t xml:space="preserve">der </w:t>
      </w:r>
      <w:proofErr w:type="spellStart"/>
      <w:r w:rsidR="00D92C16">
        <w:t>React</w:t>
      </w:r>
      <w:proofErr w:type="spellEnd"/>
      <w:r w:rsidR="006B6926">
        <w:t xml:space="preserve"> Web-App</w:t>
      </w:r>
      <w:r w:rsidR="00A024D7">
        <w:t xml:space="preserve"> versucht, welche jedoch</w:t>
      </w:r>
      <w:r w:rsidR="005A64E5">
        <w:t xml:space="preserve"> Fehler aufgeworfen</w:t>
      </w:r>
      <w:r w:rsidR="00A024D7">
        <w:t xml:space="preserve"> hat</w:t>
      </w:r>
      <w:r w:rsidR="005A64E5">
        <w:t>.</w:t>
      </w:r>
      <w:r w:rsidR="000C77A3">
        <w:t xml:space="preserve"> </w:t>
      </w:r>
      <w:r w:rsidR="005F74FB">
        <w:t>Die Dokumentation</w:t>
      </w:r>
      <w:r w:rsidR="00FF76A4">
        <w:rPr>
          <w:rStyle w:val="Funotenzeichen"/>
        </w:rPr>
        <w:footnoteReference w:id="19"/>
      </w:r>
      <w:r w:rsidR="005F74FB">
        <w:t xml:space="preserve"> für die Installation</w:t>
      </w:r>
      <w:r w:rsidR="00D22243">
        <w:t xml:space="preserve"> und einer Custom Installation</w:t>
      </w:r>
      <w:r w:rsidR="00D22243">
        <w:rPr>
          <w:rStyle w:val="Funotenzeichen"/>
        </w:rPr>
        <w:footnoteReference w:id="20"/>
      </w:r>
      <w:r w:rsidR="00571918">
        <w:t xml:space="preserve"> wurde anhand eines Ubuntu Containers ausprobiert, welche auch Fehler aufgeworfen hat.</w:t>
      </w:r>
      <w:r w:rsidR="005F74FB">
        <w:t xml:space="preserve"> </w:t>
      </w:r>
      <w:r w:rsidR="00D22243">
        <w:t xml:space="preserve">Im Rahmen der </w:t>
      </w:r>
      <w:r w:rsidR="003846B1">
        <w:t>Recherche sind einige Custom Installationen</w:t>
      </w:r>
      <w:r w:rsidR="00DA4120">
        <w:t xml:space="preserve"> bzw. Docker Implementierungen von externen Entwicklern</w:t>
      </w:r>
      <w:r w:rsidR="003846B1">
        <w:t xml:space="preserve"> ausprobiert</w:t>
      </w:r>
      <w:r w:rsidR="00D22243">
        <w:t xml:space="preserve"> worden. E</w:t>
      </w:r>
      <w:r w:rsidR="003846B1">
        <w:t xml:space="preserve">inige </w:t>
      </w:r>
      <w:r w:rsidR="00E80FF7">
        <w:t xml:space="preserve">Umsetzungen haben </w:t>
      </w:r>
      <w:r w:rsidR="003846B1">
        <w:t xml:space="preserve">funktioniert, </w:t>
      </w:r>
      <w:r w:rsidR="00E80FF7">
        <w:t xml:space="preserve">stellten jedoch eine andere Version dar </w:t>
      </w:r>
      <w:r w:rsidR="003846B1">
        <w:t>und wiederrum</w:t>
      </w:r>
      <w:r w:rsidR="00DA4120">
        <w:t xml:space="preserve"> </w:t>
      </w:r>
      <w:r w:rsidR="009D2237">
        <w:t>andere waren</w:t>
      </w:r>
      <w:r w:rsidR="00DA4120">
        <w:t xml:space="preserve"> </w:t>
      </w:r>
      <w:r w:rsidR="003A6F17">
        <w:t>fehlerhaft</w:t>
      </w:r>
      <w:r w:rsidR="00DA4120">
        <w:t xml:space="preserve">. </w:t>
      </w:r>
      <w:r w:rsidR="002D1679">
        <w:t>Da d</w:t>
      </w:r>
      <w:r w:rsidR="00DA4120">
        <w:t>ie</w:t>
      </w:r>
      <w:r w:rsidR="002D1679">
        <w:t>se</w:t>
      </w:r>
      <w:r w:rsidR="00ED5270">
        <w:t xml:space="preserve"> Durchführungen nicht</w:t>
      </w:r>
      <w:r w:rsidR="00DA4120">
        <w:t xml:space="preserve"> offiziell sind, wird auch kein Support und Sicherheit garantiert</w:t>
      </w:r>
      <w:r w:rsidR="00ED5270">
        <w:t>, weshalb sie nicht genutzt werden</w:t>
      </w:r>
      <w:r w:rsidR="00DA4120">
        <w:t>.</w:t>
      </w:r>
      <w:r w:rsidR="003846B1">
        <w:rPr>
          <w:rStyle w:val="Funotenzeichen"/>
        </w:rPr>
        <w:footnoteReference w:id="21"/>
      </w:r>
    </w:p>
    <w:p w14:paraId="09BC15DE" w14:textId="77777777" w:rsidR="00145C54" w:rsidRPr="008B3C5E" w:rsidRDefault="00145C54" w:rsidP="00145C54"/>
    <w:p w14:paraId="7444AD91" w14:textId="6F898080" w:rsidR="00F863AA" w:rsidRPr="00673663" w:rsidRDefault="00145C54" w:rsidP="00F863AA">
      <w:pPr>
        <w:pStyle w:val="berschrift2"/>
        <w:rPr>
          <w:lang w:val="en-US"/>
        </w:rPr>
      </w:pPr>
      <w:bookmarkStart w:id="20" w:name="_Toc92372391"/>
      <w:r>
        <w:rPr>
          <w:lang w:val="en-US"/>
        </w:rPr>
        <w:t>docker compose</w:t>
      </w:r>
      <w:bookmarkEnd w:id="20"/>
    </w:p>
    <w:p w14:paraId="420FF412" w14:textId="77777777" w:rsidR="00AB1C48" w:rsidRDefault="00AB1C48" w:rsidP="00AB1C48">
      <w:pPr>
        <w:rPr>
          <w:lang w:val="en-US"/>
        </w:rPr>
      </w:pPr>
    </w:p>
    <w:p w14:paraId="0CE8F66A" w14:textId="33D44FD7" w:rsidR="009D4AEC" w:rsidRDefault="008F69F7" w:rsidP="00AB1C48">
      <w:r w:rsidRPr="008F69F7">
        <w:t xml:space="preserve">Die </w:t>
      </w:r>
      <w:proofErr w:type="spellStart"/>
      <w:r w:rsidRPr="008F69F7">
        <w:t>docker-compose.yml</w:t>
      </w:r>
      <w:proofErr w:type="spellEnd"/>
      <w:r w:rsidRPr="008F69F7">
        <w:t xml:space="preserve"> Datei </w:t>
      </w:r>
      <w:r>
        <w:t xml:space="preserve">versucht </w:t>
      </w:r>
      <w:r w:rsidR="00E43F4B">
        <w:t>das Starten der Anwendungen</w:t>
      </w:r>
      <w:r>
        <w:t xml:space="preserve"> zu </w:t>
      </w:r>
      <w:r w:rsidR="003F7909">
        <w:t xml:space="preserve">mittels eines Befehls zu </w:t>
      </w:r>
      <w:r>
        <w:t xml:space="preserve">vereinfachen </w:t>
      </w:r>
      <w:r w:rsidR="00592EE2">
        <w:t>und kombiniert sinnbildlich alle vorher</w:t>
      </w:r>
      <w:r w:rsidR="009D4AEC">
        <w:t>igen Schritte.</w:t>
      </w:r>
    </w:p>
    <w:p w14:paraId="28C8F2C4" w14:textId="60DAB3E2" w:rsidR="009D4AEC" w:rsidRPr="009D4AEC" w:rsidRDefault="009D4AEC" w:rsidP="009D4AEC">
      <w:pPr>
        <w:spacing w:after="160" w:line="259" w:lineRule="auto"/>
        <w:jc w:val="left"/>
      </w:pPr>
      <w:r>
        <w:br w:type="page"/>
      </w:r>
    </w:p>
    <w:p w14:paraId="5AA24594" w14:textId="496ADA23" w:rsidR="009D4AEC" w:rsidRDefault="009D4AEC" w:rsidP="009D4AEC">
      <w:pPr>
        <w:rPr>
          <w:color w:val="CE9178"/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lastRenderedPageBreak/>
        <w:t>version: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color w:val="CE9178"/>
          <w:sz w:val="20"/>
          <w:szCs w:val="18"/>
          <w:lang w:val="en-US" w:eastAsia="de-DE"/>
        </w:rPr>
        <w:t>'3'</w:t>
      </w:r>
    </w:p>
    <w:p w14:paraId="7FBDD507" w14:textId="77777777" w:rsidR="00FA1481" w:rsidRPr="009D4AEC" w:rsidRDefault="00FA1481" w:rsidP="009D4AEC">
      <w:pPr>
        <w:rPr>
          <w:color w:val="D4D4D4"/>
          <w:sz w:val="20"/>
          <w:szCs w:val="18"/>
          <w:lang w:val="en-US" w:eastAsia="de-DE"/>
        </w:rPr>
      </w:pPr>
    </w:p>
    <w:p w14:paraId="1E54268B" w14:textId="77777777" w:rsidR="009D4AEC" w:rsidRPr="00D962C2" w:rsidRDefault="009D4AEC" w:rsidP="009D4AEC">
      <w:pPr>
        <w:rPr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>services:</w:t>
      </w:r>
    </w:p>
    <w:p w14:paraId="1D576BEE" w14:textId="77777777" w:rsidR="009D4AEC" w:rsidRPr="00D962C2" w:rsidRDefault="009D4AEC" w:rsidP="009D4AEC">
      <w:pPr>
        <w:rPr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>  react:</w:t>
      </w:r>
    </w:p>
    <w:p w14:paraId="3DD43D3D" w14:textId="77777777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 xml:space="preserve">    </w:t>
      </w:r>
      <w:proofErr w:type="spellStart"/>
      <w:r w:rsidRPr="00D962C2">
        <w:rPr>
          <w:sz w:val="20"/>
          <w:szCs w:val="18"/>
          <w:lang w:val="en-US" w:eastAsia="de-DE"/>
        </w:rPr>
        <w:t>container_name</w:t>
      </w:r>
      <w:proofErr w:type="spellEnd"/>
      <w:r w:rsidRPr="00D962C2">
        <w:rPr>
          <w:sz w:val="20"/>
          <w:szCs w:val="18"/>
          <w:lang w:val="en-US" w:eastAsia="de-DE"/>
        </w:rPr>
        <w:t xml:space="preserve">: </w:t>
      </w:r>
      <w:proofErr w:type="spellStart"/>
      <w:r w:rsidRPr="009D4AEC">
        <w:rPr>
          <w:color w:val="CE9178"/>
          <w:sz w:val="20"/>
          <w:szCs w:val="18"/>
          <w:lang w:val="en-US" w:eastAsia="de-DE"/>
        </w:rPr>
        <w:t>reactcontainer</w:t>
      </w:r>
      <w:proofErr w:type="spellEnd"/>
    </w:p>
    <w:p w14:paraId="123E1458" w14:textId="77777777" w:rsidR="009D4AEC" w:rsidRPr="00D962C2" w:rsidRDefault="009D4AEC" w:rsidP="009D4AEC">
      <w:pPr>
        <w:rPr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>    build: .</w:t>
      </w:r>
    </w:p>
    <w:p w14:paraId="729F3CDF" w14:textId="77777777" w:rsidR="009D4AEC" w:rsidRPr="00D962C2" w:rsidRDefault="009D4AEC" w:rsidP="009D4AEC">
      <w:pPr>
        <w:rPr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>    ports:</w:t>
      </w:r>
    </w:p>
    <w:p w14:paraId="7451AAD1" w14:textId="3A5DBE56" w:rsidR="009D4AEC" w:rsidRPr="009D4AEC" w:rsidRDefault="009D4AEC" w:rsidP="00933067">
      <w:pPr>
        <w:rPr>
          <w:color w:val="D4D4D4"/>
          <w:sz w:val="20"/>
          <w:szCs w:val="18"/>
          <w:lang w:val="en-US" w:eastAsia="de-DE"/>
        </w:rPr>
      </w:pPr>
      <w:r w:rsidRPr="009D4AEC">
        <w:rPr>
          <w:color w:val="D4D4D4"/>
          <w:sz w:val="20"/>
          <w:szCs w:val="18"/>
          <w:lang w:val="en-US" w:eastAsia="de-DE"/>
        </w:rPr>
        <w:t>     </w:t>
      </w:r>
      <w:r w:rsidRPr="00D962C2">
        <w:rPr>
          <w:sz w:val="20"/>
          <w:szCs w:val="18"/>
          <w:lang w:val="en-US" w:eastAsia="de-DE"/>
        </w:rPr>
        <w:t xml:space="preserve"> - </w:t>
      </w:r>
      <w:r w:rsidRPr="009D4AEC">
        <w:rPr>
          <w:color w:val="CE9178"/>
          <w:sz w:val="20"/>
          <w:szCs w:val="18"/>
          <w:lang w:val="en-US" w:eastAsia="de-DE"/>
        </w:rPr>
        <w:t>3000:3000</w:t>
      </w:r>
    </w:p>
    <w:p w14:paraId="7C12FC4C" w14:textId="77777777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9D4AEC">
        <w:rPr>
          <w:color w:val="D4D4D4"/>
          <w:sz w:val="20"/>
          <w:szCs w:val="18"/>
          <w:lang w:val="en-US" w:eastAsia="de-DE"/>
        </w:rPr>
        <w:t xml:space="preserve">  </w:t>
      </w:r>
      <w:r w:rsidRPr="009D4AEC">
        <w:rPr>
          <w:sz w:val="20"/>
          <w:szCs w:val="18"/>
          <w:lang w:val="en-US" w:eastAsia="de-DE"/>
        </w:rPr>
        <w:t>mongo</w:t>
      </w:r>
      <w:r w:rsidRPr="00D962C2">
        <w:rPr>
          <w:sz w:val="20"/>
          <w:szCs w:val="18"/>
          <w:lang w:val="en-US" w:eastAsia="de-DE"/>
        </w:rPr>
        <w:t>:</w:t>
      </w:r>
    </w:p>
    <w:p w14:paraId="7F65F0DB" w14:textId="77777777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 xml:space="preserve">    </w:t>
      </w:r>
      <w:proofErr w:type="spellStart"/>
      <w:r w:rsidRPr="00D962C2">
        <w:rPr>
          <w:sz w:val="20"/>
          <w:szCs w:val="18"/>
          <w:lang w:val="en-US" w:eastAsia="de-DE"/>
        </w:rPr>
        <w:t>container_name</w:t>
      </w:r>
      <w:proofErr w:type="spellEnd"/>
      <w:r w:rsidRPr="00D962C2">
        <w:rPr>
          <w:sz w:val="20"/>
          <w:szCs w:val="18"/>
          <w:lang w:val="en-US" w:eastAsia="de-DE"/>
        </w:rPr>
        <w:t xml:space="preserve">: </w:t>
      </w:r>
      <w:proofErr w:type="spellStart"/>
      <w:r w:rsidRPr="009D4AEC">
        <w:rPr>
          <w:color w:val="CE9178"/>
          <w:sz w:val="20"/>
          <w:szCs w:val="18"/>
          <w:lang w:val="en-US" w:eastAsia="de-DE"/>
        </w:rPr>
        <w:t>mongocontainer</w:t>
      </w:r>
      <w:proofErr w:type="spellEnd"/>
    </w:p>
    <w:p w14:paraId="04D60E81" w14:textId="182B09CC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 xml:space="preserve">    image: </w:t>
      </w:r>
      <w:r w:rsidRPr="009D4AEC">
        <w:rPr>
          <w:color w:val="CE9178"/>
          <w:sz w:val="20"/>
          <w:szCs w:val="18"/>
          <w:lang w:val="en-US" w:eastAsia="de-DE"/>
        </w:rPr>
        <w:t>mongo:</w:t>
      </w:r>
      <w:r w:rsidR="005D31D4">
        <w:rPr>
          <w:color w:val="CE9178"/>
          <w:sz w:val="20"/>
          <w:szCs w:val="18"/>
          <w:lang w:val="en-US" w:eastAsia="de-DE"/>
        </w:rPr>
        <w:t>4.4.11</w:t>
      </w:r>
    </w:p>
    <w:p w14:paraId="22F7119A" w14:textId="77777777" w:rsidR="009D4AEC" w:rsidRPr="00D962C2" w:rsidRDefault="009D4AEC" w:rsidP="009D4AEC">
      <w:pPr>
        <w:rPr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>    ports:</w:t>
      </w:r>
    </w:p>
    <w:p w14:paraId="7B6B1742" w14:textId="77777777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>      -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color w:val="CE9178"/>
          <w:sz w:val="20"/>
          <w:szCs w:val="18"/>
          <w:lang w:val="en-US" w:eastAsia="de-DE"/>
        </w:rPr>
        <w:t>27017:27017</w:t>
      </w:r>
    </w:p>
    <w:p w14:paraId="566848C5" w14:textId="77777777" w:rsidR="009D4AEC" w:rsidRPr="00D962C2" w:rsidRDefault="009D4AEC" w:rsidP="009D4AEC">
      <w:pPr>
        <w:rPr>
          <w:sz w:val="20"/>
          <w:szCs w:val="18"/>
          <w:lang w:val="en-US" w:eastAsia="de-DE"/>
        </w:rPr>
      </w:pPr>
      <w:r w:rsidRPr="009D4AEC">
        <w:rPr>
          <w:color w:val="D4D4D4"/>
          <w:sz w:val="20"/>
          <w:szCs w:val="18"/>
          <w:lang w:val="en-US" w:eastAsia="de-DE"/>
        </w:rPr>
        <w:t xml:space="preserve">    </w:t>
      </w:r>
      <w:r w:rsidRPr="00D962C2">
        <w:rPr>
          <w:sz w:val="20"/>
          <w:szCs w:val="18"/>
          <w:lang w:val="en-US" w:eastAsia="de-DE"/>
        </w:rPr>
        <w:t>volumes:</w:t>
      </w:r>
    </w:p>
    <w:p w14:paraId="50DCEFDE" w14:textId="77777777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9D4AEC">
        <w:rPr>
          <w:color w:val="D4D4D4"/>
          <w:sz w:val="20"/>
          <w:szCs w:val="18"/>
          <w:lang w:val="en-US" w:eastAsia="de-DE"/>
        </w:rPr>
        <w:t xml:space="preserve">    </w:t>
      </w:r>
      <w:r w:rsidRPr="009D4AEC">
        <w:rPr>
          <w:sz w:val="20"/>
          <w:szCs w:val="18"/>
          <w:lang w:val="en-US" w:eastAsia="de-DE"/>
        </w:rPr>
        <w:t>-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color w:val="CE9178"/>
          <w:sz w:val="20"/>
          <w:szCs w:val="18"/>
          <w:lang w:val="en-US" w:eastAsia="de-DE"/>
        </w:rPr>
        <w:t>./mongo-data:/data/</w:t>
      </w:r>
      <w:proofErr w:type="spellStart"/>
      <w:r w:rsidRPr="009D4AEC">
        <w:rPr>
          <w:color w:val="CE9178"/>
          <w:sz w:val="20"/>
          <w:szCs w:val="18"/>
          <w:lang w:val="en-US" w:eastAsia="de-DE"/>
        </w:rPr>
        <w:t>db:rw</w:t>
      </w:r>
      <w:proofErr w:type="spellEnd"/>
    </w:p>
    <w:p w14:paraId="46EAEB7E" w14:textId="77777777" w:rsidR="009D4AEC" w:rsidRPr="00D962C2" w:rsidRDefault="009D4AEC" w:rsidP="009D4AEC">
      <w:pPr>
        <w:rPr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 xml:space="preserve">  </w:t>
      </w:r>
      <w:proofErr w:type="spellStart"/>
      <w:r w:rsidRPr="00D962C2">
        <w:rPr>
          <w:sz w:val="20"/>
          <w:szCs w:val="18"/>
          <w:lang w:val="en-US" w:eastAsia="de-DE"/>
        </w:rPr>
        <w:t>xapi</w:t>
      </w:r>
      <w:proofErr w:type="spellEnd"/>
      <w:r w:rsidRPr="00D962C2">
        <w:rPr>
          <w:sz w:val="20"/>
          <w:szCs w:val="18"/>
          <w:lang w:val="en-US" w:eastAsia="de-DE"/>
        </w:rPr>
        <w:t>:</w:t>
      </w:r>
    </w:p>
    <w:p w14:paraId="3D59246E" w14:textId="77777777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 xml:space="preserve">    </w:t>
      </w:r>
      <w:proofErr w:type="spellStart"/>
      <w:r w:rsidRPr="00D962C2">
        <w:rPr>
          <w:sz w:val="20"/>
          <w:szCs w:val="18"/>
          <w:lang w:val="en-US" w:eastAsia="de-DE"/>
        </w:rPr>
        <w:t>container_name</w:t>
      </w:r>
      <w:proofErr w:type="spellEnd"/>
      <w:r w:rsidRPr="00D962C2">
        <w:rPr>
          <w:sz w:val="20"/>
          <w:szCs w:val="18"/>
          <w:lang w:val="en-US" w:eastAsia="de-DE"/>
        </w:rPr>
        <w:t xml:space="preserve">: </w:t>
      </w:r>
      <w:proofErr w:type="spellStart"/>
      <w:r w:rsidRPr="009D4AEC">
        <w:rPr>
          <w:color w:val="CE9178"/>
          <w:sz w:val="20"/>
          <w:szCs w:val="18"/>
          <w:lang w:val="en-US" w:eastAsia="de-DE"/>
        </w:rPr>
        <w:t>xapicontainer</w:t>
      </w:r>
      <w:proofErr w:type="spellEnd"/>
    </w:p>
    <w:p w14:paraId="1FD759C5" w14:textId="2FCAEC4B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 xml:space="preserve">    image: </w:t>
      </w:r>
      <w:proofErr w:type="spellStart"/>
      <w:r w:rsidRPr="009D4AEC">
        <w:rPr>
          <w:color w:val="CE9178"/>
          <w:sz w:val="20"/>
          <w:szCs w:val="18"/>
          <w:lang w:val="en-US" w:eastAsia="de-DE"/>
        </w:rPr>
        <w:t>learninglocker</w:t>
      </w:r>
      <w:proofErr w:type="spellEnd"/>
      <w:r w:rsidRPr="009D4AEC">
        <w:rPr>
          <w:color w:val="CE9178"/>
          <w:sz w:val="20"/>
          <w:szCs w:val="18"/>
          <w:lang w:val="en-US" w:eastAsia="de-DE"/>
        </w:rPr>
        <w:t>/xapi-service:</w:t>
      </w:r>
      <w:r w:rsidR="005D31D4">
        <w:rPr>
          <w:color w:val="CE9178"/>
          <w:sz w:val="20"/>
          <w:szCs w:val="18"/>
          <w:lang w:val="en-US" w:eastAsia="de-DE"/>
        </w:rPr>
        <w:t>4.1.2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</w:p>
    <w:p w14:paraId="239B8AD3" w14:textId="77777777" w:rsidR="009D4AEC" w:rsidRPr="00D962C2" w:rsidRDefault="009D4AEC" w:rsidP="009D4AEC">
      <w:pPr>
        <w:rPr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 xml:space="preserve">    </w:t>
      </w:r>
      <w:proofErr w:type="spellStart"/>
      <w:r w:rsidRPr="00D962C2">
        <w:rPr>
          <w:sz w:val="20"/>
          <w:szCs w:val="18"/>
          <w:lang w:val="en-US" w:eastAsia="de-DE"/>
        </w:rPr>
        <w:t>depends_on</w:t>
      </w:r>
      <w:proofErr w:type="spellEnd"/>
      <w:r w:rsidRPr="00D962C2">
        <w:rPr>
          <w:sz w:val="20"/>
          <w:szCs w:val="18"/>
          <w:lang w:val="en-US" w:eastAsia="de-DE"/>
        </w:rPr>
        <w:t>:</w:t>
      </w:r>
    </w:p>
    <w:p w14:paraId="2129733B" w14:textId="77777777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>      -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color w:val="CE9178"/>
          <w:sz w:val="20"/>
          <w:szCs w:val="18"/>
          <w:lang w:val="en-US" w:eastAsia="de-DE"/>
        </w:rPr>
        <w:t>mongo</w:t>
      </w:r>
    </w:p>
    <w:p w14:paraId="4E366936" w14:textId="77777777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9D4AEC">
        <w:rPr>
          <w:color w:val="D4D4D4"/>
          <w:sz w:val="20"/>
          <w:szCs w:val="18"/>
          <w:lang w:val="en-US" w:eastAsia="de-DE"/>
        </w:rPr>
        <w:t xml:space="preserve">    </w:t>
      </w:r>
      <w:r w:rsidRPr="009D4AEC">
        <w:rPr>
          <w:sz w:val="20"/>
          <w:szCs w:val="18"/>
          <w:lang w:val="en-US" w:eastAsia="de-DE"/>
        </w:rPr>
        <w:t>ports</w:t>
      </w:r>
      <w:r w:rsidRPr="009D4AEC">
        <w:rPr>
          <w:color w:val="D4D4D4"/>
          <w:sz w:val="20"/>
          <w:szCs w:val="18"/>
          <w:lang w:val="en-US" w:eastAsia="de-DE"/>
        </w:rPr>
        <w:t>:</w:t>
      </w:r>
    </w:p>
    <w:p w14:paraId="186F2119" w14:textId="77777777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 xml:space="preserve">      - </w:t>
      </w:r>
      <w:r w:rsidRPr="009D4AEC">
        <w:rPr>
          <w:color w:val="CE9178"/>
          <w:sz w:val="20"/>
          <w:szCs w:val="18"/>
          <w:lang w:val="en-US" w:eastAsia="de-DE"/>
        </w:rPr>
        <w:t>8081:8081</w:t>
      </w:r>
    </w:p>
    <w:p w14:paraId="7A5585CF" w14:textId="77777777" w:rsidR="009D4AEC" w:rsidRPr="009D4AEC" w:rsidRDefault="009D4AEC" w:rsidP="009D4AEC">
      <w:pPr>
        <w:rPr>
          <w:color w:val="D4D4D4"/>
          <w:sz w:val="20"/>
          <w:szCs w:val="18"/>
          <w:lang w:val="en-US" w:eastAsia="de-DE"/>
        </w:rPr>
      </w:pPr>
      <w:r w:rsidRPr="009D4AEC">
        <w:rPr>
          <w:color w:val="D4D4D4"/>
          <w:sz w:val="20"/>
          <w:szCs w:val="18"/>
          <w:lang w:val="en-US" w:eastAsia="de-DE"/>
        </w:rPr>
        <w:t xml:space="preserve">    </w:t>
      </w:r>
      <w:r w:rsidRPr="009D4AEC">
        <w:rPr>
          <w:sz w:val="20"/>
          <w:szCs w:val="18"/>
          <w:lang w:val="en-US" w:eastAsia="de-DE"/>
        </w:rPr>
        <w:t>environment</w:t>
      </w:r>
      <w:r w:rsidRPr="009D4AEC">
        <w:rPr>
          <w:color w:val="D4D4D4"/>
          <w:sz w:val="20"/>
          <w:szCs w:val="18"/>
          <w:lang w:val="en-US" w:eastAsia="de-DE"/>
        </w:rPr>
        <w:t>:</w:t>
      </w:r>
    </w:p>
    <w:p w14:paraId="3C40406F" w14:textId="3F20023D" w:rsidR="00FA1481" w:rsidRPr="00FA1481" w:rsidRDefault="009D4AEC" w:rsidP="009D4AEC">
      <w:pPr>
        <w:rPr>
          <w:color w:val="CE9178"/>
          <w:sz w:val="20"/>
          <w:szCs w:val="18"/>
          <w:lang w:val="en-US" w:eastAsia="de-DE"/>
        </w:rPr>
      </w:pPr>
      <w:r w:rsidRPr="00D962C2">
        <w:rPr>
          <w:sz w:val="20"/>
          <w:szCs w:val="18"/>
          <w:lang w:val="en-US" w:eastAsia="de-DE"/>
        </w:rPr>
        <w:t>      -</w:t>
      </w:r>
      <w:r w:rsidRPr="009D4AEC">
        <w:rPr>
          <w:color w:val="D4D4D4"/>
          <w:sz w:val="20"/>
          <w:szCs w:val="18"/>
          <w:lang w:val="en-US" w:eastAsia="de-DE"/>
        </w:rPr>
        <w:t xml:space="preserve"> </w:t>
      </w:r>
      <w:r w:rsidRPr="009D4AEC">
        <w:rPr>
          <w:color w:val="CE9178"/>
          <w:sz w:val="20"/>
          <w:szCs w:val="18"/>
          <w:lang w:val="en-US" w:eastAsia="de-DE"/>
        </w:rPr>
        <w:t>MONGO_URL=mongodb://mongocontainer</w:t>
      </w:r>
    </w:p>
    <w:p w14:paraId="20373214" w14:textId="0240DF34" w:rsidR="009D4AEC" w:rsidRPr="009D4AEC" w:rsidRDefault="009D4AEC" w:rsidP="009D4AEC">
      <w:pPr>
        <w:rPr>
          <w:color w:val="D4D4D4"/>
          <w:sz w:val="20"/>
          <w:szCs w:val="18"/>
          <w:lang w:eastAsia="de-DE"/>
        </w:rPr>
      </w:pPr>
      <w:proofErr w:type="spellStart"/>
      <w:r w:rsidRPr="009D4AEC">
        <w:rPr>
          <w:sz w:val="20"/>
          <w:szCs w:val="18"/>
          <w:lang w:eastAsia="de-DE"/>
        </w:rPr>
        <w:t>volumes</w:t>
      </w:r>
      <w:proofErr w:type="spellEnd"/>
      <w:r w:rsidRPr="0090631B">
        <w:rPr>
          <w:sz w:val="20"/>
          <w:szCs w:val="18"/>
          <w:lang w:eastAsia="de-DE"/>
        </w:rPr>
        <w:t xml:space="preserve">: </w:t>
      </w:r>
    </w:p>
    <w:p w14:paraId="7BF516CF" w14:textId="13B624A0" w:rsidR="00592EE2" w:rsidRDefault="009D4AEC" w:rsidP="00AB1C48">
      <w:pPr>
        <w:rPr>
          <w:color w:val="D4D4D4"/>
          <w:sz w:val="20"/>
          <w:szCs w:val="18"/>
          <w:lang w:eastAsia="de-DE"/>
        </w:rPr>
      </w:pPr>
      <w:r w:rsidRPr="009D4AEC">
        <w:rPr>
          <w:color w:val="D4D4D4"/>
          <w:sz w:val="20"/>
          <w:szCs w:val="18"/>
          <w:lang w:eastAsia="de-DE"/>
        </w:rPr>
        <w:t xml:space="preserve">  </w:t>
      </w:r>
      <w:r w:rsidRPr="009D4AEC">
        <w:rPr>
          <w:sz w:val="20"/>
          <w:szCs w:val="18"/>
          <w:lang w:eastAsia="de-DE"/>
        </w:rPr>
        <w:t>mongo-</w:t>
      </w:r>
      <w:proofErr w:type="spellStart"/>
      <w:r w:rsidRPr="009D4AEC">
        <w:rPr>
          <w:sz w:val="20"/>
          <w:szCs w:val="18"/>
          <w:lang w:eastAsia="de-DE"/>
        </w:rPr>
        <w:t>data</w:t>
      </w:r>
      <w:proofErr w:type="spellEnd"/>
      <w:r w:rsidRPr="009D4AEC">
        <w:rPr>
          <w:color w:val="D4D4D4"/>
          <w:sz w:val="20"/>
          <w:szCs w:val="18"/>
          <w:lang w:eastAsia="de-DE"/>
        </w:rPr>
        <w:t>: {}</w:t>
      </w:r>
    </w:p>
    <w:p w14:paraId="401A0967" w14:textId="77777777" w:rsidR="00FA1481" w:rsidRPr="00F05E09" w:rsidRDefault="00FA1481" w:rsidP="00AB1C48">
      <w:pPr>
        <w:rPr>
          <w:color w:val="D4D4D4"/>
          <w:sz w:val="20"/>
          <w:szCs w:val="18"/>
          <w:lang w:eastAsia="de-DE"/>
        </w:rPr>
      </w:pPr>
    </w:p>
    <w:p w14:paraId="5660975C" w14:textId="2E262190" w:rsidR="000D69B7" w:rsidRDefault="00592EE2" w:rsidP="00AB1C48">
      <w:r>
        <w:t xml:space="preserve">Wie </w:t>
      </w:r>
      <w:r w:rsidR="009D4AEC">
        <w:t xml:space="preserve">in 2.2.3 erwähnt wird eine </w:t>
      </w:r>
      <w:proofErr w:type="spellStart"/>
      <w:r w:rsidR="009D4AEC">
        <w:t>docker-compose</w:t>
      </w:r>
      <w:proofErr w:type="spellEnd"/>
      <w:r w:rsidR="00FE1911">
        <w:t xml:space="preserve"> Datei in der YAML Syntax</w:t>
      </w:r>
      <w:r w:rsidR="00F77DA9">
        <w:t xml:space="preserve"> (</w:t>
      </w:r>
      <w:r w:rsidR="001D0318">
        <w:t>Einrückung wichtig)</w:t>
      </w:r>
      <w:r w:rsidR="00FE1911">
        <w:t xml:space="preserve"> geschrieben.</w:t>
      </w:r>
      <w:r w:rsidR="00D962C2">
        <w:t xml:space="preserve"> Es beginnt mit der Deklarierung einer Version für </w:t>
      </w:r>
      <w:r w:rsidR="006D7E77">
        <w:t xml:space="preserve">die </w:t>
      </w:r>
      <w:proofErr w:type="spellStart"/>
      <w:r w:rsidR="006D7E77">
        <w:t>docker</w:t>
      </w:r>
      <w:r w:rsidR="00132427">
        <w:t>-</w:t>
      </w:r>
      <w:r w:rsidR="006D7E77">
        <w:t>compose</w:t>
      </w:r>
      <w:r w:rsidR="00E06950">
        <w:t>.yml</w:t>
      </w:r>
      <w:proofErr w:type="spellEnd"/>
      <w:r w:rsidR="00E06950">
        <w:t xml:space="preserve"> </w:t>
      </w:r>
      <w:r w:rsidR="006D7E77">
        <w:t xml:space="preserve">Datei. Darauffolgend </w:t>
      </w:r>
      <w:r w:rsidR="00F77DA9">
        <w:t xml:space="preserve">werden die verschiedenen Services gelistet. </w:t>
      </w:r>
      <w:r w:rsidR="001D0318">
        <w:t xml:space="preserve">Für die </w:t>
      </w:r>
      <w:proofErr w:type="spellStart"/>
      <w:r w:rsidR="002028A6">
        <w:t>React</w:t>
      </w:r>
      <w:proofErr w:type="spellEnd"/>
      <w:r w:rsidR="002028A6">
        <w:t xml:space="preserve"> Web-App wird ein Name für den Container</w:t>
      </w:r>
      <w:r w:rsidR="00933067">
        <w:t xml:space="preserve"> und</w:t>
      </w:r>
      <w:r w:rsidR="002028A6">
        <w:t xml:space="preserve"> </w:t>
      </w:r>
      <w:r w:rsidR="00D47222">
        <w:t xml:space="preserve">die </w:t>
      </w:r>
      <w:r w:rsidR="002028A6">
        <w:t>Ports ausgewählt</w:t>
      </w:r>
      <w:r w:rsidR="00933067">
        <w:t xml:space="preserve">. </w:t>
      </w:r>
      <w:r w:rsidR="00D47222">
        <w:t>„</w:t>
      </w:r>
      <w:proofErr w:type="spellStart"/>
      <w:r w:rsidR="00D47222">
        <w:t>b</w:t>
      </w:r>
      <w:r w:rsidR="00E86B67">
        <w:t>uild</w:t>
      </w:r>
      <w:proofErr w:type="spellEnd"/>
      <w:r w:rsidR="00D47222">
        <w:t>: .“</w:t>
      </w:r>
      <w:r w:rsidR="00E86B67">
        <w:t xml:space="preserve"> weist auf</w:t>
      </w:r>
      <w:r w:rsidR="0038754B">
        <w:t xml:space="preserve"> die </w:t>
      </w:r>
      <w:proofErr w:type="spellStart"/>
      <w:r w:rsidR="0038754B">
        <w:t>Dockerfile</w:t>
      </w:r>
      <w:proofErr w:type="spellEnd"/>
      <w:r w:rsidR="0038754B">
        <w:t xml:space="preserve"> im aktuellen Verzeichnis hin</w:t>
      </w:r>
      <w:r w:rsidR="00D47222">
        <w:t>.</w:t>
      </w:r>
      <w:r w:rsidR="00F05E09">
        <w:t xml:space="preserve"> Die</w:t>
      </w:r>
      <w:r w:rsidR="00267706">
        <w:t xml:space="preserve"> vorher genannte</w:t>
      </w:r>
      <w:r w:rsidR="00F05E09">
        <w:t xml:space="preserve"> „.</w:t>
      </w:r>
      <w:proofErr w:type="spellStart"/>
      <w:r w:rsidR="00F05E09">
        <w:t>dockerignore</w:t>
      </w:r>
      <w:proofErr w:type="spellEnd"/>
      <w:r w:rsidR="00F05E09">
        <w:t>“ Datei ist</w:t>
      </w:r>
      <w:r w:rsidR="005F009B">
        <w:t xml:space="preserve"> immer noch nötig.</w:t>
      </w:r>
      <w:r w:rsidR="00B14949">
        <w:t xml:space="preserve"> Beim Mongo Service wird statt</w:t>
      </w:r>
      <w:r w:rsidR="00642FF8">
        <w:t xml:space="preserve"> dem </w:t>
      </w:r>
      <w:proofErr w:type="spellStart"/>
      <w:r w:rsidR="00642FF8">
        <w:t>Dockerfile</w:t>
      </w:r>
      <w:proofErr w:type="spellEnd"/>
      <w:r w:rsidR="00642FF8">
        <w:t xml:space="preserve"> ein Image aus Docker</w:t>
      </w:r>
      <w:r w:rsidR="00C51054">
        <w:t xml:space="preserve"> H</w:t>
      </w:r>
      <w:r w:rsidR="00642FF8">
        <w:t xml:space="preserve">ub genommen und ein </w:t>
      </w:r>
      <w:r w:rsidR="00AD7107">
        <w:t>Datenträger (Volume) erstellt</w:t>
      </w:r>
      <w:r w:rsidR="00026BF1">
        <w:t>.</w:t>
      </w:r>
      <w:r w:rsidR="00A34524">
        <w:t xml:space="preserve"> Da MongoDB länger </w:t>
      </w:r>
      <w:r w:rsidR="003F7909">
        <w:t xml:space="preserve">als der </w:t>
      </w:r>
      <w:proofErr w:type="spellStart"/>
      <w:r w:rsidR="003F7909">
        <w:t>xAPI</w:t>
      </w:r>
      <w:proofErr w:type="spellEnd"/>
      <w:r w:rsidR="007E7908">
        <w:t>-</w:t>
      </w:r>
      <w:r w:rsidR="003F7909">
        <w:t xml:space="preserve">Service </w:t>
      </w:r>
      <w:r w:rsidR="00A34524">
        <w:t xml:space="preserve">zum Starten </w:t>
      </w:r>
      <w:r w:rsidR="003F7909">
        <w:t xml:space="preserve">braucht </w:t>
      </w:r>
      <w:r w:rsidR="00A34524">
        <w:t>wird die „</w:t>
      </w:r>
      <w:proofErr w:type="spellStart"/>
      <w:r w:rsidR="00A34524">
        <w:t>depends_on</w:t>
      </w:r>
      <w:proofErr w:type="spellEnd"/>
      <w:r w:rsidR="00A34524">
        <w:t>“ Funktion</w:t>
      </w:r>
      <w:r w:rsidR="000618CC">
        <w:t xml:space="preserve"> genutzt, damit </w:t>
      </w:r>
      <w:r w:rsidR="007E7908">
        <w:t xml:space="preserve">der </w:t>
      </w:r>
      <w:proofErr w:type="spellStart"/>
      <w:r w:rsidR="007E7908">
        <w:t>xAPI</w:t>
      </w:r>
      <w:proofErr w:type="spellEnd"/>
      <w:r w:rsidR="007E7908">
        <w:t xml:space="preserve">-Service </w:t>
      </w:r>
      <w:r w:rsidR="000618CC">
        <w:t xml:space="preserve">erst startet, wenn </w:t>
      </w:r>
      <w:r w:rsidR="007E7908">
        <w:t xml:space="preserve">der Mongo Container </w:t>
      </w:r>
      <w:r w:rsidR="00C27776">
        <w:t>schon gestartet wurde. Das kann</w:t>
      </w:r>
      <w:r w:rsidR="00917385">
        <w:t xml:space="preserve"> bei erste</w:t>
      </w:r>
      <w:r w:rsidR="00976A1D">
        <w:t>r Ausführung</w:t>
      </w:r>
      <w:r w:rsidR="00044448">
        <w:t xml:space="preserve"> (Erstellung </w:t>
      </w:r>
      <w:r w:rsidR="007E7908">
        <w:t xml:space="preserve">der </w:t>
      </w:r>
      <w:r w:rsidR="00044448">
        <w:t xml:space="preserve">Container) </w:t>
      </w:r>
      <w:r w:rsidR="00C32C71">
        <w:t>oder je nach Hardware auch nicht ausreichen</w:t>
      </w:r>
      <w:r w:rsidR="00FC04BA">
        <w:t xml:space="preserve">, wodurch empfohlen wird zuerst mit Befehl </w:t>
      </w:r>
      <w:r w:rsidR="000528B4">
        <w:t>7</w:t>
      </w:r>
      <w:r w:rsidR="00FC04BA">
        <w:t xml:space="preserve"> die MongoDB separat und </w:t>
      </w:r>
      <w:r w:rsidR="00BB5EA5">
        <w:t xml:space="preserve">mit Befehl </w:t>
      </w:r>
      <w:r w:rsidR="000528B4">
        <w:t>8</w:t>
      </w:r>
      <w:r w:rsidR="00FC04BA">
        <w:t xml:space="preserve"> die anderen Services</w:t>
      </w:r>
      <w:r w:rsidR="00044448">
        <w:t xml:space="preserve"> zu starten</w:t>
      </w:r>
      <w:r w:rsidR="00FC04BA">
        <w:t>.</w:t>
      </w:r>
      <w:r w:rsidR="00F05E09">
        <w:t xml:space="preserve"> </w:t>
      </w:r>
      <w:r w:rsidR="007E7908">
        <w:t>Die</w:t>
      </w:r>
      <w:r w:rsidR="00F05E09">
        <w:t xml:space="preserve"> Container </w:t>
      </w:r>
      <w:r w:rsidR="007E7908">
        <w:t xml:space="preserve">werden </w:t>
      </w:r>
      <w:r w:rsidR="00106F1E">
        <w:t xml:space="preserve">dann </w:t>
      </w:r>
      <w:r w:rsidR="00F05E09">
        <w:t>in einem eigenen Netzwerk erstellt</w:t>
      </w:r>
      <w:r w:rsidR="00B179BE">
        <w:t>. (siehe Abbildung 4</w:t>
      </w:r>
      <w:r w:rsidR="00FA1481">
        <w:t>, S.11)</w:t>
      </w:r>
    </w:p>
    <w:p w14:paraId="0A45EBFF" w14:textId="77777777" w:rsidR="008F69F7" w:rsidRPr="008F69F7" w:rsidRDefault="008F69F7" w:rsidP="00AB1C48"/>
    <w:p w14:paraId="6342639F" w14:textId="77777777" w:rsidR="00F05E09" w:rsidRDefault="00E105A4" w:rsidP="00F05E09">
      <w:pPr>
        <w:keepNext/>
      </w:pPr>
      <w:r>
        <w:rPr>
          <w:noProof/>
          <w:lang w:val="en-US"/>
        </w:rPr>
        <w:drawing>
          <wp:inline distT="0" distB="0" distL="0" distR="0" wp14:anchorId="35058B69" wp14:editId="03C8D4FA">
            <wp:extent cx="2017980" cy="1362319"/>
            <wp:effectExtent l="0" t="0" r="1905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2" b="8677"/>
                    <a:stretch/>
                  </pic:blipFill>
                  <pic:spPr bwMode="auto">
                    <a:xfrm>
                      <a:off x="0" y="0"/>
                      <a:ext cx="2021616" cy="1364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76448" w14:textId="13ED83CD" w:rsidR="00C2607A" w:rsidRPr="00903955" w:rsidRDefault="00F05E09" w:rsidP="00903955">
      <w:pPr>
        <w:pStyle w:val="Beschriftung"/>
      </w:pPr>
      <w:bookmarkStart w:id="21" w:name="_Toc92372365"/>
      <w:r>
        <w:t xml:space="preserve">Abbildung </w:t>
      </w:r>
      <w:fldSimple w:instr=" SEQ Abbildung \* ARABIC ">
        <w:r>
          <w:rPr>
            <w:noProof/>
          </w:rPr>
          <w:t>4</w:t>
        </w:r>
      </w:fldSimple>
      <w:r>
        <w:t>: Docker Services nach ausführen der Befehle</w:t>
      </w:r>
      <w:bookmarkEnd w:id="21"/>
    </w:p>
    <w:p w14:paraId="35DEDD8C" w14:textId="39590CD3" w:rsidR="00F749F0" w:rsidRDefault="00BB152F" w:rsidP="00BB152F">
      <w:pPr>
        <w:pStyle w:val="berschrift1"/>
      </w:pPr>
      <w:bookmarkStart w:id="22" w:name="_Toc92372392"/>
      <w:r>
        <w:lastRenderedPageBreak/>
        <w:t>Fazit und Ausblick</w:t>
      </w:r>
      <w:bookmarkEnd w:id="22"/>
    </w:p>
    <w:p w14:paraId="58CEF193" w14:textId="77777777" w:rsidR="00A8280E" w:rsidRDefault="00A8280E" w:rsidP="00A8280E"/>
    <w:p w14:paraId="65830C73" w14:textId="634507A5" w:rsidR="00A8280E" w:rsidRDefault="00A8280E" w:rsidP="00A8280E">
      <w:r>
        <w:t>Die Containervirtualisierung spielt in</w:t>
      </w:r>
      <w:r w:rsidR="002B333E">
        <w:t xml:space="preserve"> der heutigen Welt der Entwickler eine wichtige Rolle</w:t>
      </w:r>
      <w:r w:rsidR="00825462">
        <w:t xml:space="preserve"> und löst in bestimmten Bereichen die Hardware-Virtualisierung ab.</w:t>
      </w:r>
    </w:p>
    <w:p w14:paraId="646CD703" w14:textId="1B5BA9EF" w:rsidR="00903955" w:rsidRDefault="00825462" w:rsidP="00AB1C48">
      <w:r>
        <w:t xml:space="preserve">Dieser Praxistransferbericht hat </w:t>
      </w:r>
      <w:r w:rsidR="00EB7E9E">
        <w:t>das Thema nur grob angeschnitten</w:t>
      </w:r>
      <w:r w:rsidR="00B27BA6">
        <w:t>, wobei eine Vielzahl von Funktionen und Features möglich sind</w:t>
      </w:r>
      <w:r w:rsidR="00EB7E9E">
        <w:t>.</w:t>
      </w:r>
      <w:r w:rsidR="00CD50C7">
        <w:t xml:space="preserve"> </w:t>
      </w:r>
      <w:r w:rsidR="00236C6B">
        <w:t>Die Implementierung konnte nicht vollständig umgesetzt werden</w:t>
      </w:r>
      <w:r w:rsidR="00CD50C7">
        <w:t>, wobei die meisten</w:t>
      </w:r>
      <w:r w:rsidR="00AA29B8">
        <w:t xml:space="preserve"> Anwendungen</w:t>
      </w:r>
      <w:r w:rsidR="00C01C22">
        <w:t xml:space="preserve"> jedoch</w:t>
      </w:r>
      <w:r w:rsidR="00AA29B8">
        <w:t xml:space="preserve"> einsatzfähig sind</w:t>
      </w:r>
      <w:r w:rsidR="00236C6B">
        <w:t xml:space="preserve">. </w:t>
      </w:r>
      <w:r w:rsidR="007C4AD7">
        <w:t xml:space="preserve">Die </w:t>
      </w:r>
      <w:proofErr w:type="spellStart"/>
      <w:r w:rsidR="007C4AD7">
        <w:t>React</w:t>
      </w:r>
      <w:proofErr w:type="spellEnd"/>
      <w:r w:rsidR="007C4AD7">
        <w:t xml:space="preserve"> Web-App kann daher als Container in den laufen</w:t>
      </w:r>
      <w:r w:rsidR="00914AA6">
        <w:t>den Betrieb genommen werden, was die Performanz</w:t>
      </w:r>
      <w:r w:rsidR="002D2201">
        <w:t xml:space="preserve"> und Nutzbarkeit </w:t>
      </w:r>
      <w:r w:rsidR="002D50EB">
        <w:t>steigern</w:t>
      </w:r>
      <w:r w:rsidR="002D2201">
        <w:t>.</w:t>
      </w:r>
    </w:p>
    <w:p w14:paraId="07FD9BD6" w14:textId="1D9146EB" w:rsidR="00C44F21" w:rsidRDefault="00B27BA6" w:rsidP="00AB1C48">
      <w:r>
        <w:t xml:space="preserve">Entsprechend </w:t>
      </w:r>
      <w:r w:rsidR="00AA29B8">
        <w:t xml:space="preserve">wurden auch </w:t>
      </w:r>
      <w:r w:rsidR="00903955">
        <w:t>nicht alle Anforderungen der Implementierung erfüllt.</w:t>
      </w:r>
      <w:r w:rsidR="00C44F21">
        <w:t xml:space="preserve"> </w:t>
      </w:r>
      <w:r w:rsidR="00DE5903">
        <w:br/>
        <w:t xml:space="preserve">Zukünftig </w:t>
      </w:r>
      <w:r w:rsidR="00C44F21">
        <w:t xml:space="preserve">wäre es möglich die </w:t>
      </w:r>
      <w:proofErr w:type="spellStart"/>
      <w:r w:rsidR="00C44F21">
        <w:t>React</w:t>
      </w:r>
      <w:proofErr w:type="spellEnd"/>
      <w:r w:rsidR="00C44F21">
        <w:t xml:space="preserve"> Web-App von d</w:t>
      </w:r>
      <w:r w:rsidR="0007256C">
        <w:t>em Learning Management System netzwerktechnisch zu trennen, wodurch eine höhere Sicherheit gegeben wäre.</w:t>
      </w:r>
      <w:r w:rsidR="007E2742">
        <w:t xml:space="preserve"> </w:t>
      </w:r>
      <w:r w:rsidR="004E48BE">
        <w:t>Des Weiteren gibt es e</w:t>
      </w:r>
      <w:r w:rsidR="007E2742">
        <w:t>in</w:t>
      </w:r>
      <w:r w:rsidR="004E48BE">
        <w:t>ige</w:t>
      </w:r>
      <w:r w:rsidR="007E2742">
        <w:t xml:space="preserve"> </w:t>
      </w:r>
      <w:r w:rsidR="00F9742B">
        <w:t>Möglichkeiten,</w:t>
      </w:r>
      <w:r w:rsidR="007E2742">
        <w:t xml:space="preserve"> </w:t>
      </w:r>
      <w:r w:rsidR="005B526A">
        <w:t xml:space="preserve">um die Verbindung zwischen </w:t>
      </w:r>
      <w:proofErr w:type="spellStart"/>
      <w:r w:rsidR="005B526A">
        <w:t>xAPI</w:t>
      </w:r>
      <w:proofErr w:type="spellEnd"/>
      <w:r w:rsidR="005B526A">
        <w:t xml:space="preserve"> und </w:t>
      </w:r>
      <w:r w:rsidR="004E48BE">
        <w:t>MongoDB stabiler</w:t>
      </w:r>
      <w:r w:rsidR="00F9742B">
        <w:t xml:space="preserve"> und einfacher auszuführen. Im </w:t>
      </w:r>
      <w:proofErr w:type="spellStart"/>
      <w:r w:rsidR="00F9742B">
        <w:t>xAPI</w:t>
      </w:r>
      <w:proofErr w:type="spellEnd"/>
      <w:r w:rsidR="00F9742B">
        <w:t>-Service könnte die</w:t>
      </w:r>
      <w:r w:rsidR="00E55058">
        <w:t xml:space="preserve"> Anzahl der</w:t>
      </w:r>
      <w:r w:rsidR="00F9742B">
        <w:t xml:space="preserve"> Versuche bzw. die Zeit angepasst werden, </w:t>
      </w:r>
      <w:r w:rsidR="00E55058">
        <w:t xml:space="preserve">die gebraucht </w:t>
      </w:r>
      <w:r w:rsidR="0017371D">
        <w:t>wird,</w:t>
      </w:r>
      <w:r w:rsidR="00E55058">
        <w:t xml:space="preserve"> um </w:t>
      </w:r>
      <w:r w:rsidR="0017371D">
        <w:t xml:space="preserve">eine Verbindung </w:t>
      </w:r>
      <w:r w:rsidR="00B05F70">
        <w:t xml:space="preserve">mit der MongoDB </w:t>
      </w:r>
      <w:r w:rsidR="0017371D">
        <w:t>zu suchen. Eine andere Möglich</w:t>
      </w:r>
      <w:r w:rsidR="00A56267">
        <w:t xml:space="preserve">keit wäre es das Starten des </w:t>
      </w:r>
      <w:proofErr w:type="spellStart"/>
      <w:r w:rsidR="00A56267">
        <w:t>xAPI</w:t>
      </w:r>
      <w:proofErr w:type="spellEnd"/>
      <w:r w:rsidR="00A56267">
        <w:t>-Service Container einige Sekunden warten zu lassen, was aber eine „unsaubere“ Lösung darstellt und nicht konsistent ist.</w:t>
      </w:r>
    </w:p>
    <w:p w14:paraId="18CDA8C2" w14:textId="415E6332" w:rsidR="00EA771A" w:rsidRPr="00AB1C48" w:rsidRDefault="00FF46E5" w:rsidP="00AB1C48">
      <w:r>
        <w:t>Die Versionen der Images können für einige Zeit genutzt werden, wobei sie periodisch</w:t>
      </w:r>
      <w:r w:rsidR="00BE12B0">
        <w:t xml:space="preserve"> aktualisiert und getestet werden sollten,</w:t>
      </w:r>
      <w:r w:rsidR="00A56354">
        <w:t xml:space="preserve"> damit bestimmte Sicherheitslücken ausgeschlossen werden können. </w:t>
      </w:r>
      <w:r w:rsidR="00062658">
        <w:t xml:space="preserve">Ein passendes und aktuelles Beispiel </w:t>
      </w:r>
      <w:r w:rsidR="00FB7BF4">
        <w:t xml:space="preserve">dabei ist </w:t>
      </w:r>
      <w:r w:rsidR="00062658">
        <w:t>die Log4J bzw. Log4Shell Sicherheitslücke.</w:t>
      </w:r>
      <w:r w:rsidR="00A56354">
        <w:t xml:space="preserve"> </w:t>
      </w:r>
    </w:p>
    <w:p w14:paraId="440D04B5" w14:textId="5686404A" w:rsidR="00A3105E" w:rsidRPr="009C57DB" w:rsidRDefault="00CD0A3A">
      <w:pPr>
        <w:rPr>
          <w:color w:val="FF0000"/>
        </w:rPr>
      </w:pPr>
      <w:r w:rsidRPr="009C57DB">
        <w:rPr>
          <w:color w:val="FF0000"/>
        </w:rPr>
        <w:t xml:space="preserve">Das VR-Klassenzimmer entwickelt </w:t>
      </w:r>
      <w:r w:rsidR="00C44F21" w:rsidRPr="009C57DB">
        <w:rPr>
          <w:color w:val="FF0000"/>
        </w:rPr>
        <w:t xml:space="preserve">sich stetig weiter und </w:t>
      </w:r>
      <w:r w:rsidR="00724241" w:rsidRPr="009C57DB">
        <w:rPr>
          <w:color w:val="FF0000"/>
        </w:rPr>
        <w:t xml:space="preserve">ein weiteres Entwicklerteam versucht </w:t>
      </w:r>
      <w:r w:rsidR="007C4AD7" w:rsidRPr="009C57DB">
        <w:rPr>
          <w:color w:val="FF0000"/>
        </w:rPr>
        <w:t>die Learning Locker Anwendung in Docker umzusetzen.</w:t>
      </w:r>
    </w:p>
    <w:p w14:paraId="322583B0" w14:textId="23DBD87D" w:rsidR="00F749F0" w:rsidRDefault="00F749F0">
      <w:pPr>
        <w:rPr>
          <w:rFonts w:eastAsiaTheme="majorEastAsia" w:cstheme="majorBidi"/>
          <w:b/>
          <w:sz w:val="28"/>
          <w:szCs w:val="32"/>
          <w:u w:val="single"/>
        </w:rPr>
      </w:pPr>
      <w:r>
        <w:br w:type="page"/>
      </w:r>
    </w:p>
    <w:p w14:paraId="6439B401" w14:textId="77777777" w:rsidR="00BB152F" w:rsidRDefault="00BB152F" w:rsidP="00BB152F">
      <w:pPr>
        <w:pStyle w:val="berschrift1"/>
      </w:pPr>
      <w:bookmarkStart w:id="23" w:name="_Toc92372393"/>
      <w:r>
        <w:lastRenderedPageBreak/>
        <w:t>Literaturverzeichnis</w:t>
      </w:r>
      <w:bookmarkEnd w:id="23"/>
    </w:p>
    <w:p w14:paraId="19263C8C" w14:textId="77777777" w:rsidR="009C57DB" w:rsidRDefault="00802995" w:rsidP="009C57DB">
      <w:pPr>
        <w:pStyle w:val="Literaturverzeichnis"/>
        <w:rPr>
          <w:noProof/>
          <w:vanish/>
          <w:szCs w:val="24"/>
        </w:rPr>
      </w:pPr>
      <w:r>
        <w:fldChar w:fldCharType="begin"/>
      </w:r>
      <w:r w:rsidRPr="00802995">
        <w:instrText xml:space="preserve"> BIBLIOGRAPHY  \l 1031 </w:instrText>
      </w:r>
      <w:r>
        <w:fldChar w:fldCharType="separate"/>
      </w:r>
      <w:r w:rsidR="009C57DB">
        <w:rPr>
          <w:noProof/>
          <w:vanish/>
        </w:rPr>
        <w:t>x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8182"/>
      </w:tblGrid>
      <w:tr w:rsidR="009C57DB" w14:paraId="1F91C96D" w14:textId="77777777" w:rsidTr="009C57DB">
        <w:trPr>
          <w:tblCellSpacing w:w="15" w:type="dxa"/>
        </w:trPr>
        <w:tc>
          <w:tcPr>
            <w:tcW w:w="0" w:type="auto"/>
            <w:hideMark/>
          </w:tcPr>
          <w:p w14:paraId="6AED79BC" w14:textId="77777777" w:rsidR="009C57DB" w:rsidRDefault="009C57DB">
            <w:pPr>
              <w:pStyle w:val="Literaturverzeichnis"/>
              <w:jc w:val="right"/>
              <w:rPr>
                <w:noProof/>
              </w:rPr>
            </w:pPr>
            <w:bookmarkStart w:id="24" w:name="Chr20"/>
            <w:r>
              <w:rPr>
                <w:noProof/>
              </w:rPr>
              <w:t>[Chr20]</w:t>
            </w:r>
            <w:bookmarkEnd w:id="24"/>
          </w:p>
        </w:tc>
        <w:tc>
          <w:tcPr>
            <w:tcW w:w="0" w:type="auto"/>
            <w:hideMark/>
          </w:tcPr>
          <w:p w14:paraId="336407F3" w14:textId="77777777" w:rsidR="009C57DB" w:rsidRDefault="009C57DB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Christian Baun: </w:t>
            </w:r>
            <w:r>
              <w:rPr>
                <w:i/>
                <w:iCs/>
                <w:noProof/>
              </w:rPr>
              <w:t>Betriebssysteme kompakt</w:t>
            </w:r>
            <w:r>
              <w:rPr>
                <w:noProof/>
              </w:rPr>
              <w:t>. Berlin, Heidelberg: Springer Vieweg, 2020.</w:t>
            </w:r>
          </w:p>
        </w:tc>
      </w:tr>
      <w:tr w:rsidR="009C57DB" w14:paraId="00E7E7C8" w14:textId="77777777" w:rsidTr="009C57DB">
        <w:trPr>
          <w:tblCellSpacing w:w="15" w:type="dxa"/>
        </w:trPr>
        <w:tc>
          <w:tcPr>
            <w:tcW w:w="0" w:type="auto"/>
            <w:hideMark/>
          </w:tcPr>
          <w:p w14:paraId="36E90D66" w14:textId="77777777" w:rsidR="009C57DB" w:rsidRDefault="009C57DB">
            <w:pPr>
              <w:pStyle w:val="Literaturverzeichnis"/>
              <w:jc w:val="right"/>
              <w:rPr>
                <w:noProof/>
              </w:rPr>
            </w:pPr>
            <w:r>
              <w:rPr>
                <w:noProof/>
              </w:rPr>
              <w:t>[Kof21]</w:t>
            </w:r>
          </w:p>
        </w:tc>
        <w:tc>
          <w:tcPr>
            <w:tcW w:w="0" w:type="auto"/>
            <w:hideMark/>
          </w:tcPr>
          <w:p w14:paraId="25B3E1BD" w14:textId="77777777" w:rsidR="009C57DB" w:rsidRDefault="009C57DB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Michael Kofler und Bernd Öggl: </w:t>
            </w:r>
            <w:r>
              <w:rPr>
                <w:i/>
                <w:iCs/>
                <w:noProof/>
              </w:rPr>
              <w:t>Docker - Das Praxisbuch für Entwickler und DevOps-Teams</w:t>
            </w:r>
            <w:r>
              <w:rPr>
                <w:noProof/>
              </w:rPr>
              <w:t>. Bonn: Rheinwerk Computing, 2021.</w:t>
            </w:r>
          </w:p>
        </w:tc>
      </w:tr>
      <w:tr w:rsidR="009C57DB" w14:paraId="31C5A1E7" w14:textId="77777777" w:rsidTr="009C57DB">
        <w:trPr>
          <w:tblCellSpacing w:w="15" w:type="dxa"/>
        </w:trPr>
        <w:tc>
          <w:tcPr>
            <w:tcW w:w="0" w:type="auto"/>
            <w:hideMark/>
          </w:tcPr>
          <w:p w14:paraId="5BB38825" w14:textId="77777777" w:rsidR="009C57DB" w:rsidRDefault="009C57DB">
            <w:pPr>
              <w:pStyle w:val="Literaturverzeichnis"/>
              <w:jc w:val="right"/>
              <w:rPr>
                <w:noProof/>
              </w:rPr>
            </w:pPr>
            <w:bookmarkStart w:id="25" w:name="Kou06"/>
            <w:r>
              <w:rPr>
                <w:noProof/>
              </w:rPr>
              <w:t>[Kou06]</w:t>
            </w:r>
            <w:bookmarkEnd w:id="25"/>
          </w:p>
        </w:tc>
        <w:tc>
          <w:tcPr>
            <w:tcW w:w="0" w:type="auto"/>
            <w:hideMark/>
          </w:tcPr>
          <w:p w14:paraId="117ADEE5" w14:textId="77777777" w:rsidR="009C57DB" w:rsidRDefault="009C57DB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Jacob S. Kounin: </w:t>
            </w:r>
            <w:r>
              <w:rPr>
                <w:i/>
                <w:iCs/>
                <w:noProof/>
              </w:rPr>
              <w:t>Techniken der Klassenführung. Standardwerke aus Psychologie und Pädagogik. Reprints.</w:t>
            </w:r>
            <w:r>
              <w:rPr>
                <w:noProof/>
              </w:rPr>
              <w:t>. Münster: Waxmann, 2006.</w:t>
            </w:r>
          </w:p>
        </w:tc>
      </w:tr>
      <w:tr w:rsidR="009C57DB" w14:paraId="696F8137" w14:textId="77777777" w:rsidTr="009C57DB">
        <w:trPr>
          <w:tblCellSpacing w:w="15" w:type="dxa"/>
        </w:trPr>
        <w:tc>
          <w:tcPr>
            <w:tcW w:w="0" w:type="auto"/>
            <w:hideMark/>
          </w:tcPr>
          <w:p w14:paraId="05E0E2EE" w14:textId="77777777" w:rsidR="009C57DB" w:rsidRDefault="009C57DB">
            <w:pPr>
              <w:pStyle w:val="Literaturverzeichnis"/>
              <w:jc w:val="right"/>
              <w:rPr>
                <w:noProof/>
              </w:rPr>
            </w:pPr>
            <w:bookmarkStart w:id="26" w:name="Lac20"/>
            <w:r>
              <w:rPr>
                <w:noProof/>
              </w:rPr>
              <w:t>[Lac20]</w:t>
            </w:r>
            <w:bookmarkEnd w:id="26"/>
          </w:p>
        </w:tc>
        <w:tc>
          <w:tcPr>
            <w:tcW w:w="0" w:type="auto"/>
            <w:hideMark/>
          </w:tcPr>
          <w:p w14:paraId="1F6E66EE" w14:textId="77777777" w:rsidR="009C57DB" w:rsidRDefault="009C57DB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Maximilian Lackner und Horst Orsolits: </w:t>
            </w:r>
            <w:r>
              <w:rPr>
                <w:i/>
                <w:iCs/>
                <w:noProof/>
              </w:rPr>
              <w:t>Virtual Reality und Augmented Reality in der Digitalen Produktion</w:t>
            </w:r>
            <w:r>
              <w:rPr>
                <w:noProof/>
              </w:rPr>
              <w:t>. Wiesbaden: Springer Gabler, 2020.</w:t>
            </w:r>
          </w:p>
        </w:tc>
      </w:tr>
      <w:tr w:rsidR="009C57DB" w14:paraId="5126D0F3" w14:textId="77777777" w:rsidTr="009C57DB">
        <w:trPr>
          <w:tblCellSpacing w:w="15" w:type="dxa"/>
        </w:trPr>
        <w:tc>
          <w:tcPr>
            <w:tcW w:w="0" w:type="auto"/>
            <w:hideMark/>
          </w:tcPr>
          <w:p w14:paraId="75BD0321" w14:textId="77777777" w:rsidR="009C57DB" w:rsidRDefault="009C57DB">
            <w:pPr>
              <w:pStyle w:val="Literaturverzeichnis"/>
              <w:jc w:val="right"/>
              <w:rPr>
                <w:noProof/>
              </w:rPr>
            </w:pPr>
            <w:bookmarkStart w:id="27" w:name="Wie19"/>
            <w:r>
              <w:rPr>
                <w:noProof/>
              </w:rPr>
              <w:t>[Wie19]</w:t>
            </w:r>
            <w:bookmarkEnd w:id="27"/>
          </w:p>
        </w:tc>
        <w:tc>
          <w:tcPr>
            <w:tcW w:w="0" w:type="auto"/>
            <w:hideMark/>
          </w:tcPr>
          <w:p w14:paraId="6F2DF542" w14:textId="0B0D53FD" w:rsidR="009C57DB" w:rsidRDefault="009C57DB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Axel Wiepke, Eric und Dirk Richter und Raphael Zender: </w:t>
            </w:r>
            <w:r>
              <w:rPr>
                <w:i/>
                <w:iCs/>
                <w:noProof/>
              </w:rPr>
              <w:t>Einsatz von Virtual Reality zum Aufbau von Klassenmanagement-Kompetenzen im Lehramtsstudium</w:t>
            </w:r>
            <w:r>
              <w:rPr>
                <w:noProof/>
              </w:rPr>
              <w:t>. N. Pinkwart und J. Konert (Hrsg.). DELFI 2019. Bonn: Gesellschaft für Informatik e.V.: 2019, S. 133-144. Abgerufen 12. Jan. 2021. [online] </w:t>
            </w:r>
            <w:hyperlink r:id="rId22" w:history="1">
              <w:r>
                <w:rPr>
                  <w:rStyle w:val="Hyperlink"/>
                  <w:noProof/>
                </w:rPr>
                <w:t>https://dl.gi.de/handle/20.500.12116/24390</w:t>
              </w:r>
            </w:hyperlink>
          </w:p>
        </w:tc>
      </w:tr>
    </w:tbl>
    <w:p w14:paraId="592ACA60" w14:textId="77777777" w:rsidR="009C57DB" w:rsidRDefault="009C57DB" w:rsidP="009C57DB">
      <w:pPr>
        <w:pStyle w:val="Literaturverzeichnis"/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14:paraId="0CBA4E3B" w14:textId="5E28E485" w:rsidR="00802995" w:rsidRPr="00802995" w:rsidRDefault="00802995" w:rsidP="009C57DB">
      <w:r>
        <w:fldChar w:fldCharType="end"/>
      </w:r>
    </w:p>
    <w:p w14:paraId="14BB65A1" w14:textId="77777777" w:rsidR="00680717" w:rsidRDefault="00680717" w:rsidP="00680717"/>
    <w:p w14:paraId="74368E1A" w14:textId="77777777" w:rsidR="00AB1C48" w:rsidRDefault="00AB1C48" w:rsidP="007B0959"/>
    <w:p w14:paraId="6BF6799F" w14:textId="0B1F3F93" w:rsidR="00370B6E" w:rsidRPr="005E2FA0" w:rsidRDefault="00370B6E" w:rsidP="003C3CF6">
      <w:pPr>
        <w:pStyle w:val="berschrift1"/>
        <w:numPr>
          <w:ilvl w:val="0"/>
          <w:numId w:val="0"/>
        </w:numPr>
        <w:ind w:left="432"/>
      </w:pPr>
      <w:r>
        <w:br w:type="page"/>
      </w:r>
      <w:bookmarkStart w:id="28" w:name="_Toc65865205"/>
      <w:bookmarkStart w:id="29" w:name="_Toc92372394"/>
      <w:r>
        <w:lastRenderedPageBreak/>
        <w:t>Eidesstaatliche Erklärung</w:t>
      </w:r>
      <w:bookmarkEnd w:id="28"/>
      <w:bookmarkEnd w:id="29"/>
    </w:p>
    <w:p w14:paraId="69A4C477" w14:textId="77777777" w:rsidR="00370B6E" w:rsidRDefault="00370B6E" w:rsidP="00370B6E">
      <w:pPr>
        <w:jc w:val="left"/>
      </w:pPr>
    </w:p>
    <w:p w14:paraId="7112053C" w14:textId="77777777" w:rsidR="00370B6E" w:rsidRDefault="00370B6E" w:rsidP="00370B6E">
      <w:pPr>
        <w:jc w:val="left"/>
      </w:pPr>
      <w:r>
        <w:t>Ich erkläre ehrenwörtlich:</w:t>
      </w:r>
    </w:p>
    <w:p w14:paraId="5B5FC03D" w14:textId="77777777" w:rsidR="00370B6E" w:rsidRDefault="00370B6E" w:rsidP="00370B6E">
      <w:pPr>
        <w:pStyle w:val="Listenabsatz"/>
        <w:numPr>
          <w:ilvl w:val="0"/>
          <w:numId w:val="2"/>
        </w:numPr>
        <w:spacing w:after="160" w:line="259" w:lineRule="auto"/>
        <w:jc w:val="left"/>
      </w:pPr>
      <w:r>
        <w:t>dass ich meinen Praxistransferbericht selbständig verfasst habe,</w:t>
      </w:r>
    </w:p>
    <w:p w14:paraId="035EBE4E" w14:textId="77777777" w:rsidR="00370B6E" w:rsidRDefault="00370B6E" w:rsidP="00370B6E">
      <w:pPr>
        <w:pStyle w:val="Listenabsatz"/>
        <w:spacing w:after="160" w:line="259" w:lineRule="auto"/>
        <w:ind w:left="779"/>
        <w:jc w:val="left"/>
      </w:pPr>
    </w:p>
    <w:p w14:paraId="64B75727" w14:textId="77777777" w:rsidR="00370B6E" w:rsidRDefault="00370B6E" w:rsidP="00370B6E">
      <w:pPr>
        <w:pStyle w:val="Listenabsatz"/>
        <w:numPr>
          <w:ilvl w:val="0"/>
          <w:numId w:val="2"/>
        </w:numPr>
        <w:spacing w:after="160" w:line="259" w:lineRule="auto"/>
        <w:jc w:val="left"/>
      </w:pPr>
      <w:r>
        <w:t>dass ich die Übernahme wörtlicher Zitate aus der Literatur sowie die Verwendung der Gedanken anderer Autoren an den entsprechenden Stellen innerhalb der Arbeit gekennzeichnet habe,</w:t>
      </w:r>
    </w:p>
    <w:p w14:paraId="6897626F" w14:textId="77777777" w:rsidR="00370B6E" w:rsidRDefault="00370B6E" w:rsidP="00370B6E">
      <w:pPr>
        <w:pStyle w:val="Listenabsatz"/>
        <w:spacing w:after="160" w:line="259" w:lineRule="auto"/>
        <w:ind w:left="779"/>
        <w:jc w:val="left"/>
      </w:pPr>
    </w:p>
    <w:p w14:paraId="12A8326A" w14:textId="77777777" w:rsidR="00370B6E" w:rsidRDefault="00370B6E" w:rsidP="00370B6E">
      <w:pPr>
        <w:pStyle w:val="Listenabsatz"/>
        <w:numPr>
          <w:ilvl w:val="0"/>
          <w:numId w:val="2"/>
        </w:numPr>
        <w:spacing w:after="160" w:line="259" w:lineRule="auto"/>
        <w:jc w:val="left"/>
      </w:pPr>
      <w:r>
        <w:t>dass ich meinen Praxistransferbericht bei keiner anderen Prüfung vorgelegt habe.</w:t>
      </w:r>
    </w:p>
    <w:p w14:paraId="59A2CA2C" w14:textId="77777777" w:rsidR="00370B6E" w:rsidRDefault="00370B6E" w:rsidP="00370B6E">
      <w:pPr>
        <w:jc w:val="left"/>
      </w:pPr>
      <w:r>
        <w:t>Ich bin mir bewusst, dass eine falsche Erklärung rechtliche Folgen haben wird.</w:t>
      </w:r>
    </w:p>
    <w:p w14:paraId="5532E6A1" w14:textId="77777777" w:rsidR="00370B6E" w:rsidRDefault="00370B6E" w:rsidP="00370B6E">
      <w:pPr>
        <w:jc w:val="left"/>
      </w:pPr>
    </w:p>
    <w:p w14:paraId="1CC696DE" w14:textId="77777777" w:rsidR="00370B6E" w:rsidRDefault="00370B6E" w:rsidP="00370B6E">
      <w:pPr>
        <w:jc w:val="left"/>
      </w:pPr>
    </w:p>
    <w:p w14:paraId="0996771A" w14:textId="77777777" w:rsidR="00370B6E" w:rsidRDefault="00370B6E" w:rsidP="00370B6E">
      <w:pPr>
        <w:jc w:val="left"/>
      </w:pPr>
    </w:p>
    <w:p w14:paraId="6C63D99D" w14:textId="77777777" w:rsidR="00370B6E" w:rsidRDefault="00370B6E" w:rsidP="00370B6E">
      <w:pPr>
        <w:jc w:val="left"/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1980"/>
        <w:gridCol w:w="3481"/>
      </w:tblGrid>
      <w:tr w:rsidR="00370B6E" w14:paraId="2FE50A32" w14:textId="77777777" w:rsidTr="00F16BA2">
        <w:tc>
          <w:tcPr>
            <w:tcW w:w="3600" w:type="dxa"/>
            <w:tcBorders>
              <w:top w:val="single" w:sz="4" w:space="0" w:color="auto"/>
            </w:tcBorders>
          </w:tcPr>
          <w:p w14:paraId="4DA04C94" w14:textId="77777777" w:rsidR="00370B6E" w:rsidRDefault="00370B6E" w:rsidP="00F16BA2">
            <w:pPr>
              <w:spacing w:after="160" w:line="259" w:lineRule="auto"/>
              <w:jc w:val="left"/>
            </w:pPr>
            <w:r>
              <w:t>Ort, Datum</w:t>
            </w:r>
          </w:p>
        </w:tc>
        <w:tc>
          <w:tcPr>
            <w:tcW w:w="1980" w:type="dxa"/>
          </w:tcPr>
          <w:p w14:paraId="19A69D03" w14:textId="77777777" w:rsidR="00370B6E" w:rsidRDefault="00370B6E" w:rsidP="00F16BA2">
            <w:pPr>
              <w:spacing w:after="160" w:line="259" w:lineRule="auto"/>
              <w:jc w:val="left"/>
            </w:pPr>
          </w:p>
        </w:tc>
        <w:tc>
          <w:tcPr>
            <w:tcW w:w="3481" w:type="dxa"/>
            <w:tcBorders>
              <w:top w:val="single" w:sz="4" w:space="0" w:color="auto"/>
            </w:tcBorders>
          </w:tcPr>
          <w:p w14:paraId="27E24E5D" w14:textId="77777777" w:rsidR="00370B6E" w:rsidRDefault="00370B6E" w:rsidP="00F16BA2">
            <w:pPr>
              <w:spacing w:after="160" w:line="259" w:lineRule="auto"/>
              <w:jc w:val="left"/>
            </w:pPr>
            <w:r>
              <w:t>Yüxi Zhang</w:t>
            </w:r>
          </w:p>
        </w:tc>
      </w:tr>
    </w:tbl>
    <w:p w14:paraId="00C4F3CA" w14:textId="77777777" w:rsidR="00370B6E" w:rsidRDefault="00370B6E" w:rsidP="00370B6E">
      <w:pPr>
        <w:jc w:val="left"/>
      </w:pPr>
    </w:p>
    <w:p w14:paraId="1EC934C6" w14:textId="77777777" w:rsidR="00370B6E" w:rsidRDefault="00370B6E" w:rsidP="00370B6E">
      <w:pPr>
        <w:ind w:left="419"/>
        <w:jc w:val="left"/>
      </w:pPr>
      <w:r>
        <w:br w:type="page"/>
      </w:r>
    </w:p>
    <w:p w14:paraId="27FA3FBD" w14:textId="77777777" w:rsidR="00680717" w:rsidRDefault="00680717" w:rsidP="00370B6E">
      <w:pPr>
        <w:pStyle w:val="berschrift1"/>
      </w:pPr>
      <w:bookmarkStart w:id="30" w:name="_Toc92372395"/>
      <w:r>
        <w:lastRenderedPageBreak/>
        <w:t>Anhang</w:t>
      </w:r>
      <w:bookmarkEnd w:id="30"/>
    </w:p>
    <w:p w14:paraId="313A56AD" w14:textId="77777777" w:rsidR="00BB28F3" w:rsidRDefault="00BB28F3" w:rsidP="00BB28F3"/>
    <w:p w14:paraId="05E5C2DA" w14:textId="77777777" w:rsidR="00183AAE" w:rsidRDefault="00183AAE" w:rsidP="0081768F">
      <w:pPr>
        <w:pStyle w:val="Beschriftung"/>
        <w:framePr w:hSpace="141" w:wrap="around" w:vAnchor="page" w:hAnchor="page" w:x="1736" w:y="10878"/>
      </w:pPr>
      <w:bookmarkStart w:id="31" w:name="_Toc92372366"/>
      <w:r>
        <w:t xml:space="preserve">Tabelle </w:t>
      </w:r>
      <w:fldSimple w:instr=" SEQ Tabelle \* ARABIC ">
        <w:r>
          <w:rPr>
            <w:noProof/>
          </w:rPr>
          <w:t>1</w:t>
        </w:r>
      </w:fldSimple>
      <w:r>
        <w:t>: Übersicht über Befehle der Docker Implementierung</w:t>
      </w:r>
      <w:bookmarkEnd w:id="31"/>
    </w:p>
    <w:p w14:paraId="2E668F0B" w14:textId="77777777" w:rsidR="001C060D" w:rsidRDefault="001C060D" w:rsidP="00BB28F3"/>
    <w:tbl>
      <w:tblPr>
        <w:tblStyle w:val="Tabellenraster"/>
        <w:tblpPr w:leftFromText="141" w:rightFromText="141" w:vertAnchor="page" w:horzAnchor="margin" w:tblpY="2907"/>
        <w:tblW w:w="9369" w:type="dxa"/>
        <w:tblLook w:val="04A0" w:firstRow="1" w:lastRow="0" w:firstColumn="1" w:lastColumn="0" w:noHBand="0" w:noVBand="1"/>
      </w:tblPr>
      <w:tblGrid>
        <w:gridCol w:w="561"/>
        <w:gridCol w:w="4525"/>
        <w:gridCol w:w="4283"/>
      </w:tblGrid>
      <w:tr w:rsidR="00D046F4" w14:paraId="576A8748" w14:textId="77777777" w:rsidTr="004A6997">
        <w:trPr>
          <w:trHeight w:val="259"/>
        </w:trPr>
        <w:tc>
          <w:tcPr>
            <w:tcW w:w="562" w:type="dxa"/>
          </w:tcPr>
          <w:p w14:paraId="6B843F16" w14:textId="77777777" w:rsidR="00D046F4" w:rsidRPr="009E6640" w:rsidRDefault="00D046F4" w:rsidP="00D046F4">
            <w:pPr>
              <w:jc w:val="center"/>
              <w:rPr>
                <w:b/>
              </w:rPr>
            </w:pPr>
            <w:r>
              <w:rPr>
                <w:b/>
              </w:rPr>
              <w:t>Nr.</w:t>
            </w:r>
          </w:p>
        </w:tc>
        <w:tc>
          <w:tcPr>
            <w:tcW w:w="3828" w:type="dxa"/>
          </w:tcPr>
          <w:p w14:paraId="4B75163E" w14:textId="77777777" w:rsidR="00D046F4" w:rsidRPr="009E6640" w:rsidRDefault="00D046F4" w:rsidP="00D046F4">
            <w:pPr>
              <w:rPr>
                <w:b/>
              </w:rPr>
            </w:pPr>
            <w:r w:rsidRPr="009E6640">
              <w:rPr>
                <w:b/>
              </w:rPr>
              <w:t>Befehl</w:t>
            </w:r>
          </w:p>
        </w:tc>
        <w:tc>
          <w:tcPr>
            <w:tcW w:w="4979" w:type="dxa"/>
          </w:tcPr>
          <w:p w14:paraId="65E32E0D" w14:textId="77777777" w:rsidR="00D046F4" w:rsidRPr="009E6640" w:rsidRDefault="00D046F4" w:rsidP="00D046F4">
            <w:pPr>
              <w:rPr>
                <w:b/>
              </w:rPr>
            </w:pPr>
            <w:r w:rsidRPr="009E6640">
              <w:rPr>
                <w:b/>
              </w:rPr>
              <w:t>Erklärung</w:t>
            </w:r>
          </w:p>
        </w:tc>
      </w:tr>
      <w:tr w:rsidR="00D046F4" w14:paraId="1465D696" w14:textId="77777777" w:rsidTr="004A6997">
        <w:trPr>
          <w:trHeight w:val="246"/>
        </w:trPr>
        <w:tc>
          <w:tcPr>
            <w:tcW w:w="562" w:type="dxa"/>
          </w:tcPr>
          <w:p w14:paraId="2CD4B7D7" w14:textId="77777777" w:rsidR="00D046F4" w:rsidRDefault="00D046F4" w:rsidP="00D046F4">
            <w:pPr>
              <w:jc w:val="center"/>
            </w:pPr>
            <w:r>
              <w:t>1</w:t>
            </w:r>
          </w:p>
        </w:tc>
        <w:tc>
          <w:tcPr>
            <w:tcW w:w="3828" w:type="dxa"/>
          </w:tcPr>
          <w:p w14:paraId="779D6F0C" w14:textId="77777777" w:rsidR="00D046F4" w:rsidRDefault="00D046F4" w:rsidP="005449D0">
            <w:pPr>
              <w:jc w:val="left"/>
            </w:pPr>
            <w:r w:rsidRPr="00635350">
              <w:rPr>
                <w:lang w:val="en-US"/>
              </w:rPr>
              <w:t xml:space="preserve">docker build . -t </w:t>
            </w:r>
            <w:proofErr w:type="spellStart"/>
            <w:r w:rsidRPr="00635350">
              <w:rPr>
                <w:lang w:val="en-US"/>
              </w:rPr>
              <w:t>react</w:t>
            </w:r>
            <w:r>
              <w:rPr>
                <w:lang w:val="en-US"/>
              </w:rPr>
              <w:t>i</w:t>
            </w:r>
            <w:r w:rsidRPr="00635350">
              <w:rPr>
                <w:lang w:val="en-US"/>
              </w:rPr>
              <w:t>mage</w:t>
            </w:r>
            <w:proofErr w:type="spellEnd"/>
          </w:p>
        </w:tc>
        <w:tc>
          <w:tcPr>
            <w:tcW w:w="4979" w:type="dxa"/>
          </w:tcPr>
          <w:p w14:paraId="6DBA052F" w14:textId="77777777" w:rsidR="00D046F4" w:rsidRDefault="00D046F4" w:rsidP="00D046F4">
            <w:r>
              <w:t xml:space="preserve">Bauen eines Images aus einem </w:t>
            </w:r>
            <w:proofErr w:type="spellStart"/>
            <w:r>
              <w:t>Dockerfile</w:t>
            </w:r>
            <w:proofErr w:type="spellEnd"/>
            <w:r>
              <w:t xml:space="preserve"> aus dem aktuellen Verzeichnis, Name: „</w:t>
            </w:r>
            <w:proofErr w:type="spellStart"/>
            <w:r>
              <w:t>reactimage</w:t>
            </w:r>
            <w:proofErr w:type="spellEnd"/>
            <w:r>
              <w:t>“</w:t>
            </w:r>
          </w:p>
        </w:tc>
      </w:tr>
      <w:tr w:rsidR="00D046F4" w:rsidRPr="00AA0213" w14:paraId="230A15D3" w14:textId="77777777" w:rsidTr="004A6997">
        <w:trPr>
          <w:trHeight w:val="259"/>
        </w:trPr>
        <w:tc>
          <w:tcPr>
            <w:tcW w:w="562" w:type="dxa"/>
          </w:tcPr>
          <w:p w14:paraId="21E5EB5F" w14:textId="77777777" w:rsidR="00D046F4" w:rsidRDefault="00D046F4" w:rsidP="00D046F4">
            <w:pPr>
              <w:jc w:val="center"/>
            </w:pPr>
            <w:r>
              <w:t>2</w:t>
            </w:r>
          </w:p>
        </w:tc>
        <w:tc>
          <w:tcPr>
            <w:tcW w:w="3828" w:type="dxa"/>
          </w:tcPr>
          <w:p w14:paraId="0C835BCE" w14:textId="294C7202" w:rsidR="00D046F4" w:rsidRPr="00020163" w:rsidRDefault="00D046F4" w:rsidP="00AF4BD3">
            <w:pPr>
              <w:jc w:val="left"/>
              <w:rPr>
                <w:lang w:val="en-US"/>
              </w:rPr>
            </w:pPr>
            <w:r w:rsidRPr="00635350">
              <w:rPr>
                <w:lang w:val="en-US"/>
              </w:rPr>
              <w:t xml:space="preserve">docker run -d -p 3000:3000 --name </w:t>
            </w:r>
            <w:proofErr w:type="spellStart"/>
            <w:r w:rsidRPr="00635350">
              <w:rPr>
                <w:lang w:val="en-US"/>
              </w:rPr>
              <w:t>react</w:t>
            </w:r>
            <w:r w:rsidR="004A6997">
              <w:rPr>
                <w:lang w:val="en-US"/>
              </w:rPr>
              <w:t>container</w:t>
            </w:r>
            <w:proofErr w:type="spellEnd"/>
            <w:r w:rsidRPr="00635350">
              <w:rPr>
                <w:lang w:val="en-US"/>
              </w:rPr>
              <w:t xml:space="preserve"> </w:t>
            </w:r>
            <w:proofErr w:type="spellStart"/>
            <w:r w:rsidRPr="00635350">
              <w:rPr>
                <w:lang w:val="en-US"/>
              </w:rPr>
              <w:t>react</w:t>
            </w:r>
            <w:r>
              <w:rPr>
                <w:lang w:val="en-US"/>
              </w:rPr>
              <w:t>i</w:t>
            </w:r>
            <w:r w:rsidRPr="00635350">
              <w:rPr>
                <w:lang w:val="en-US"/>
              </w:rPr>
              <w:t>mage</w:t>
            </w:r>
            <w:proofErr w:type="spellEnd"/>
          </w:p>
        </w:tc>
        <w:tc>
          <w:tcPr>
            <w:tcW w:w="4979" w:type="dxa"/>
          </w:tcPr>
          <w:p w14:paraId="26659B78" w14:textId="717C7852" w:rsidR="00D046F4" w:rsidRPr="00AA0213" w:rsidRDefault="00D046F4" w:rsidP="00D046F4">
            <w:r w:rsidRPr="00AA0213">
              <w:t xml:space="preserve">Starten eines Containers </w:t>
            </w:r>
            <w:r w:rsidR="00404A4B">
              <w:t xml:space="preserve">mit dem Namen </w:t>
            </w:r>
            <w:r w:rsidR="003129BB">
              <w:t>„</w:t>
            </w:r>
            <w:proofErr w:type="spellStart"/>
            <w:r w:rsidR="00404A4B">
              <w:t>react</w:t>
            </w:r>
            <w:proofErr w:type="spellEnd"/>
            <w:r w:rsidR="003129BB">
              <w:t>“</w:t>
            </w:r>
            <w:r w:rsidR="00404A4B">
              <w:t xml:space="preserve"> </w:t>
            </w:r>
            <w:r w:rsidRPr="00AA0213">
              <w:t>aus d</w:t>
            </w:r>
            <w:r>
              <w:t xml:space="preserve">em Image </w:t>
            </w:r>
            <w:proofErr w:type="spellStart"/>
            <w:r w:rsidR="00404A4B">
              <w:t>reactimage</w:t>
            </w:r>
            <w:proofErr w:type="spellEnd"/>
            <w:r w:rsidR="00404A4B">
              <w:t xml:space="preserve">, </w:t>
            </w:r>
            <w:r w:rsidR="0059380A">
              <w:t>ohne</w:t>
            </w:r>
            <w:r w:rsidR="00F965B7">
              <w:t xml:space="preserve"> </w:t>
            </w:r>
            <w:proofErr w:type="spellStart"/>
            <w:r w:rsidR="00F965B7">
              <w:t>Flag</w:t>
            </w:r>
            <w:proofErr w:type="spellEnd"/>
            <w:r w:rsidR="0059380A">
              <w:t xml:space="preserve"> </w:t>
            </w:r>
            <w:r w:rsidR="00471106">
              <w:t>-d (</w:t>
            </w:r>
            <w:proofErr w:type="spellStart"/>
            <w:r w:rsidR="00471106">
              <w:t>detached</w:t>
            </w:r>
            <w:proofErr w:type="spellEnd"/>
            <w:r w:rsidR="00471106">
              <w:t>)</w:t>
            </w:r>
            <w:r w:rsidR="0059380A">
              <w:t xml:space="preserve"> würde Prozess in Konsole angezeigt werden</w:t>
            </w:r>
            <w:r w:rsidR="000B4BAE">
              <w:t xml:space="preserve"> (nicht unbedingt notwendig)</w:t>
            </w:r>
          </w:p>
        </w:tc>
      </w:tr>
      <w:tr w:rsidR="00AD70AB" w:rsidRPr="00AA0213" w14:paraId="61845DA6" w14:textId="77777777" w:rsidTr="004A6997">
        <w:trPr>
          <w:trHeight w:val="259"/>
        </w:trPr>
        <w:tc>
          <w:tcPr>
            <w:tcW w:w="562" w:type="dxa"/>
          </w:tcPr>
          <w:p w14:paraId="11EABB97" w14:textId="77400D90" w:rsidR="00AD70AB" w:rsidRDefault="00AD70AB" w:rsidP="00D046F4">
            <w:pPr>
              <w:jc w:val="center"/>
            </w:pPr>
            <w:r>
              <w:t>3</w:t>
            </w:r>
          </w:p>
        </w:tc>
        <w:tc>
          <w:tcPr>
            <w:tcW w:w="3828" w:type="dxa"/>
          </w:tcPr>
          <w:p w14:paraId="752B5948" w14:textId="461521E9" w:rsidR="00AD70AB" w:rsidRPr="00635350" w:rsidRDefault="00695156" w:rsidP="00AF4BD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docker network create </w:t>
            </w:r>
            <w:proofErr w:type="spellStart"/>
            <w:r>
              <w:rPr>
                <w:lang w:val="en-US"/>
              </w:rPr>
              <w:t>lrs</w:t>
            </w:r>
            <w:proofErr w:type="spellEnd"/>
          </w:p>
        </w:tc>
        <w:tc>
          <w:tcPr>
            <w:tcW w:w="4979" w:type="dxa"/>
          </w:tcPr>
          <w:p w14:paraId="1B0D1FA9" w14:textId="75AB0383" w:rsidR="00AD70AB" w:rsidRPr="00AA0213" w:rsidRDefault="00695156" w:rsidP="00D046F4">
            <w:r>
              <w:t xml:space="preserve">Erstellung des Netzwerk </w:t>
            </w:r>
            <w:proofErr w:type="spellStart"/>
            <w:r>
              <w:t>lrs</w:t>
            </w:r>
            <w:proofErr w:type="spellEnd"/>
            <w:r>
              <w:t xml:space="preserve"> für Netzwerkinterne Namensauflösung, keine Angabe von </w:t>
            </w:r>
            <w:r w:rsidR="003129BB">
              <w:t>IP-Adressen</w:t>
            </w:r>
            <w:r>
              <w:t xml:space="preserve"> nötig</w:t>
            </w:r>
          </w:p>
        </w:tc>
      </w:tr>
      <w:tr w:rsidR="00D046F4" w:rsidRPr="000E6927" w14:paraId="7120A95D" w14:textId="77777777" w:rsidTr="004A6997">
        <w:trPr>
          <w:trHeight w:val="259"/>
        </w:trPr>
        <w:tc>
          <w:tcPr>
            <w:tcW w:w="562" w:type="dxa"/>
          </w:tcPr>
          <w:p w14:paraId="54F40137" w14:textId="107B76CA" w:rsidR="00D046F4" w:rsidRDefault="00AD70AB" w:rsidP="00D046F4">
            <w:pPr>
              <w:jc w:val="center"/>
            </w:pPr>
            <w:r>
              <w:t>4</w:t>
            </w:r>
          </w:p>
        </w:tc>
        <w:tc>
          <w:tcPr>
            <w:tcW w:w="3828" w:type="dxa"/>
          </w:tcPr>
          <w:p w14:paraId="2FDF7259" w14:textId="1D9254EE" w:rsidR="00D046F4" w:rsidRPr="00B81115" w:rsidRDefault="00B81115" w:rsidP="00AF4BD3">
            <w:pPr>
              <w:jc w:val="left"/>
              <w:rPr>
                <w:lang w:val="en-US"/>
              </w:rPr>
            </w:pPr>
            <w:r w:rsidRPr="00B81115">
              <w:rPr>
                <w:lang w:val="en-US"/>
              </w:rPr>
              <w:t>docker run -d -p 27017:27017</w:t>
            </w:r>
            <w:r w:rsidR="00C627C4">
              <w:rPr>
                <w:lang w:val="en-US"/>
              </w:rPr>
              <w:t xml:space="preserve"> </w:t>
            </w:r>
            <w:r w:rsidR="005349A4">
              <w:rPr>
                <w:lang w:val="en-US"/>
              </w:rPr>
              <w:br/>
            </w:r>
            <w:r w:rsidR="00AD70AB">
              <w:rPr>
                <w:lang w:val="en-US"/>
              </w:rPr>
              <w:t>--</w:t>
            </w:r>
            <w:r w:rsidR="00C627C4">
              <w:rPr>
                <w:lang w:val="en-US"/>
              </w:rPr>
              <w:t xml:space="preserve">network </w:t>
            </w:r>
            <w:proofErr w:type="spellStart"/>
            <w:r w:rsidR="00C627C4">
              <w:rPr>
                <w:lang w:val="en-US"/>
              </w:rPr>
              <w:t>lrs</w:t>
            </w:r>
            <w:proofErr w:type="spellEnd"/>
            <w:r>
              <w:rPr>
                <w:lang w:val="en-US"/>
              </w:rPr>
              <w:t xml:space="preserve"> </w:t>
            </w:r>
            <w:r w:rsidRPr="00B81115">
              <w:rPr>
                <w:lang w:val="en-US"/>
              </w:rPr>
              <w:t>-v C:\</w:t>
            </w:r>
            <w:r>
              <w:rPr>
                <w:lang w:val="en-US"/>
              </w:rPr>
              <w:t>Pfad</w:t>
            </w:r>
            <w:r w:rsidRPr="00B81115">
              <w:rPr>
                <w:lang w:val="en-US"/>
              </w:rPr>
              <w:t>\</w:t>
            </w:r>
            <w:r>
              <w:rPr>
                <w:lang w:val="en-US"/>
              </w:rPr>
              <w:t>Ordner\</w:t>
            </w:r>
            <w:r w:rsidRPr="00B81115">
              <w:rPr>
                <w:lang w:val="en-US"/>
              </w:rPr>
              <w:t>MongoDB:/data/db</w:t>
            </w:r>
            <w:r w:rsidR="009D279C">
              <w:rPr>
                <w:lang w:val="en-US"/>
              </w:rPr>
              <w:t>:rw</w:t>
            </w:r>
            <w:r w:rsidRPr="00B81115">
              <w:rPr>
                <w:lang w:val="en-US"/>
              </w:rPr>
              <w:t xml:space="preserve"> --name </w:t>
            </w:r>
            <w:proofErr w:type="spellStart"/>
            <w:r w:rsidRPr="00B81115">
              <w:rPr>
                <w:lang w:val="en-US"/>
              </w:rPr>
              <w:t>mongo</w:t>
            </w:r>
            <w:r w:rsidR="004A6997">
              <w:rPr>
                <w:lang w:val="en-US"/>
              </w:rPr>
              <w:t>container</w:t>
            </w:r>
            <w:proofErr w:type="spellEnd"/>
            <w:r w:rsidRPr="00B81115">
              <w:rPr>
                <w:lang w:val="en-US"/>
              </w:rPr>
              <w:t xml:space="preserve"> mongo:</w:t>
            </w:r>
            <w:r w:rsidR="001C060D" w:rsidRPr="00754B8E">
              <w:rPr>
                <w:lang w:val="en-US"/>
              </w:rPr>
              <w:t>4.4.</w:t>
            </w:r>
            <w:r w:rsidR="001C060D">
              <w:rPr>
                <w:lang w:val="en-US"/>
              </w:rPr>
              <w:t>11</w:t>
            </w:r>
          </w:p>
        </w:tc>
        <w:tc>
          <w:tcPr>
            <w:tcW w:w="4979" w:type="dxa"/>
          </w:tcPr>
          <w:p w14:paraId="2A32923B" w14:textId="5667F883" w:rsidR="00D046F4" w:rsidRPr="000E6927" w:rsidRDefault="00B81115" w:rsidP="00D046F4">
            <w:r w:rsidRPr="000E6927">
              <w:t>Starten eines MongoDB Containers</w:t>
            </w:r>
            <w:r w:rsidR="000E6927" w:rsidRPr="000E6927">
              <w:t xml:space="preserve"> mi</w:t>
            </w:r>
            <w:r w:rsidR="000E6927">
              <w:t>t der Portweiterleitung 27017</w:t>
            </w:r>
            <w:r w:rsidR="00F965B7">
              <w:t xml:space="preserve">, </w:t>
            </w:r>
            <w:proofErr w:type="spellStart"/>
            <w:r w:rsidR="00F965B7">
              <w:t>Flag</w:t>
            </w:r>
            <w:proofErr w:type="spellEnd"/>
            <w:r w:rsidR="00F965B7">
              <w:t xml:space="preserve"> -v (</w:t>
            </w:r>
            <w:proofErr w:type="spellStart"/>
            <w:r w:rsidR="003B30AC">
              <w:t>volume</w:t>
            </w:r>
            <w:proofErr w:type="spellEnd"/>
            <w:r w:rsidR="00833C63">
              <w:t xml:space="preserve">, </w:t>
            </w:r>
            <w:proofErr w:type="spellStart"/>
            <w:r w:rsidR="00833C63">
              <w:t>Host-Pfad:Container-Pfad:Rechte</w:t>
            </w:r>
            <w:proofErr w:type="spellEnd"/>
            <w:r w:rsidR="003B30AC">
              <w:t>) um Daten zu persistieren</w:t>
            </w:r>
          </w:p>
        </w:tc>
      </w:tr>
      <w:tr w:rsidR="00D046F4" w:rsidRPr="00AA7293" w14:paraId="0143B5B3" w14:textId="77777777" w:rsidTr="004A6997">
        <w:trPr>
          <w:trHeight w:val="246"/>
        </w:trPr>
        <w:tc>
          <w:tcPr>
            <w:tcW w:w="562" w:type="dxa"/>
          </w:tcPr>
          <w:p w14:paraId="0D0E3D04" w14:textId="3536B4EC" w:rsidR="00D046F4" w:rsidRDefault="00AD70AB" w:rsidP="00D046F4">
            <w:pPr>
              <w:jc w:val="center"/>
            </w:pPr>
            <w:r>
              <w:t>5</w:t>
            </w:r>
          </w:p>
        </w:tc>
        <w:tc>
          <w:tcPr>
            <w:tcW w:w="3828" w:type="dxa"/>
          </w:tcPr>
          <w:p w14:paraId="7647690A" w14:textId="14901FA4" w:rsidR="00D046F4" w:rsidRPr="00AA7293" w:rsidRDefault="00AA7293" w:rsidP="00AF4BD3">
            <w:pPr>
              <w:jc w:val="left"/>
              <w:rPr>
                <w:lang w:val="en-US"/>
              </w:rPr>
            </w:pPr>
            <w:r w:rsidRPr="00AA7293">
              <w:rPr>
                <w:lang w:val="en-US"/>
              </w:rPr>
              <w:t xml:space="preserve">docker exec -it </w:t>
            </w:r>
            <w:proofErr w:type="spellStart"/>
            <w:r w:rsidRPr="00AA7293">
              <w:rPr>
                <w:lang w:val="en-US"/>
              </w:rPr>
              <w:t>mongo</w:t>
            </w:r>
            <w:r w:rsidR="004A6997">
              <w:rPr>
                <w:lang w:val="en-US"/>
              </w:rPr>
              <w:t>container</w:t>
            </w:r>
            <w:proofErr w:type="spellEnd"/>
            <w:r w:rsidRPr="00AA7293">
              <w:rPr>
                <w:lang w:val="en-US"/>
              </w:rPr>
              <w:t xml:space="preserve"> bash</w:t>
            </w:r>
          </w:p>
        </w:tc>
        <w:tc>
          <w:tcPr>
            <w:tcW w:w="4979" w:type="dxa"/>
          </w:tcPr>
          <w:p w14:paraId="2C959361" w14:textId="5458A400" w:rsidR="00D046F4" w:rsidRPr="00AA7293" w:rsidRDefault="00AA7293" w:rsidP="00D046F4">
            <w:r w:rsidRPr="00AA7293">
              <w:t>Interagieren mit der MongoDB ü</w:t>
            </w:r>
            <w:r>
              <w:t>ber eine Kommandozeile</w:t>
            </w:r>
            <w:r w:rsidR="003269E4">
              <w:t xml:space="preserve">, </w:t>
            </w:r>
            <w:r w:rsidR="00955946">
              <w:t>zum Testen „mongo“ eingeben</w:t>
            </w:r>
          </w:p>
        </w:tc>
      </w:tr>
      <w:tr w:rsidR="00D046F4" w:rsidRPr="003C4DC2" w14:paraId="124EBCC6" w14:textId="77777777" w:rsidTr="004A6997">
        <w:trPr>
          <w:trHeight w:val="259"/>
        </w:trPr>
        <w:tc>
          <w:tcPr>
            <w:tcW w:w="562" w:type="dxa"/>
          </w:tcPr>
          <w:p w14:paraId="1D9E561E" w14:textId="13FAEB2F" w:rsidR="00D046F4" w:rsidRDefault="00AD70AB" w:rsidP="00D046F4">
            <w:pPr>
              <w:jc w:val="center"/>
            </w:pPr>
            <w:r>
              <w:t>6</w:t>
            </w:r>
          </w:p>
        </w:tc>
        <w:tc>
          <w:tcPr>
            <w:tcW w:w="3828" w:type="dxa"/>
          </w:tcPr>
          <w:p w14:paraId="5E5A7851" w14:textId="40855CB8" w:rsidR="00D046F4" w:rsidRPr="005449D0" w:rsidRDefault="00183AAE" w:rsidP="00183AAE">
            <w:pPr>
              <w:rPr>
                <w:lang w:val="en-US"/>
              </w:rPr>
            </w:pPr>
            <w:r w:rsidRPr="00711E33">
              <w:rPr>
                <w:lang w:val="en-US"/>
              </w:rPr>
              <w:t>docker run -d -p 8081:80</w:t>
            </w:r>
            <w:r>
              <w:rPr>
                <w:lang w:val="en-US"/>
              </w:rPr>
              <w:t>81</w:t>
            </w:r>
            <w:r w:rsidRPr="00711E33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--network </w:t>
            </w:r>
            <w:proofErr w:type="spellStart"/>
            <w:r>
              <w:rPr>
                <w:lang w:val="en-US"/>
              </w:rPr>
              <w:t>lrs</w:t>
            </w:r>
            <w:proofErr w:type="spellEnd"/>
            <w:r>
              <w:rPr>
                <w:lang w:val="en-US"/>
              </w:rPr>
              <w:t xml:space="preserve"> -e MONGO_URL=mongodb://mongocontainer </w:t>
            </w:r>
            <w:r w:rsidRPr="00711E33">
              <w:rPr>
                <w:lang w:val="en-US"/>
              </w:rPr>
              <w:t xml:space="preserve">--name </w:t>
            </w:r>
            <w:proofErr w:type="spellStart"/>
            <w:r w:rsidRPr="00711E33">
              <w:rPr>
                <w:lang w:val="en-US"/>
              </w:rPr>
              <w:t>xapi</w:t>
            </w:r>
            <w:r>
              <w:rPr>
                <w:lang w:val="en-US"/>
              </w:rPr>
              <w:t>container</w:t>
            </w:r>
            <w:proofErr w:type="spellEnd"/>
            <w:r w:rsidRPr="00711E33">
              <w:rPr>
                <w:lang w:val="en-US"/>
              </w:rPr>
              <w:t xml:space="preserve"> </w:t>
            </w:r>
            <w:proofErr w:type="spellStart"/>
            <w:r w:rsidRPr="00711E33">
              <w:rPr>
                <w:lang w:val="en-US"/>
              </w:rPr>
              <w:t>learninglocker</w:t>
            </w:r>
            <w:proofErr w:type="spellEnd"/>
            <w:r w:rsidRPr="00711E33">
              <w:rPr>
                <w:lang w:val="en-US"/>
              </w:rPr>
              <w:t>/xapi-service:</w:t>
            </w:r>
            <w:r>
              <w:rPr>
                <w:lang w:val="en-US"/>
              </w:rPr>
              <w:t>4.1.2</w:t>
            </w:r>
          </w:p>
        </w:tc>
        <w:tc>
          <w:tcPr>
            <w:tcW w:w="4979" w:type="dxa"/>
          </w:tcPr>
          <w:p w14:paraId="4FC6A257" w14:textId="50D71692" w:rsidR="00D046F4" w:rsidRPr="003C4DC2" w:rsidRDefault="0081768F" w:rsidP="00D046F4">
            <w:r>
              <w:t xml:space="preserve">Starten des </w:t>
            </w:r>
            <w:proofErr w:type="spellStart"/>
            <w:r w:rsidR="00742B25">
              <w:t>xAPI</w:t>
            </w:r>
            <w:proofErr w:type="spellEnd"/>
            <w:r w:rsidR="00742B25">
              <w:t xml:space="preserve">-Service </w:t>
            </w:r>
            <w:r>
              <w:t xml:space="preserve">mit Portweiterleitung 8081, </w:t>
            </w:r>
            <w:proofErr w:type="spellStart"/>
            <w:r>
              <w:t>xAPI</w:t>
            </w:r>
            <w:proofErr w:type="spellEnd"/>
            <w:r>
              <w:t xml:space="preserve"> </w:t>
            </w:r>
            <w:r w:rsidR="00742B25">
              <w:t>braucht eine Verbindung mit MongoDB</w:t>
            </w:r>
            <w:r>
              <w:t>, Verbindung mittels überschreiben einer Umgebungsvariable</w:t>
            </w:r>
          </w:p>
        </w:tc>
      </w:tr>
      <w:tr w:rsidR="00D046F4" w:rsidRPr="00E653E9" w14:paraId="1C6E4473" w14:textId="77777777" w:rsidTr="004A6997">
        <w:trPr>
          <w:trHeight w:val="259"/>
        </w:trPr>
        <w:tc>
          <w:tcPr>
            <w:tcW w:w="562" w:type="dxa"/>
          </w:tcPr>
          <w:p w14:paraId="71ACB13F" w14:textId="11ADE2EE" w:rsidR="00D046F4" w:rsidRPr="003C4DC2" w:rsidRDefault="00AD70AB" w:rsidP="00FE1911">
            <w:pPr>
              <w:jc w:val="center"/>
            </w:pPr>
            <w:r>
              <w:t>7</w:t>
            </w:r>
          </w:p>
        </w:tc>
        <w:tc>
          <w:tcPr>
            <w:tcW w:w="3828" w:type="dxa"/>
          </w:tcPr>
          <w:p w14:paraId="0918BC5F" w14:textId="12B34F3B" w:rsidR="00D046F4" w:rsidRPr="00FE1911" w:rsidRDefault="00FE1911" w:rsidP="00AF4BD3">
            <w:pPr>
              <w:jc w:val="left"/>
              <w:rPr>
                <w:lang w:val="en-US"/>
              </w:rPr>
            </w:pPr>
            <w:r w:rsidRPr="00FE1911">
              <w:rPr>
                <w:lang w:val="en-US"/>
              </w:rPr>
              <w:t>docker-compose up -d m</w:t>
            </w:r>
            <w:r>
              <w:rPr>
                <w:lang w:val="en-US"/>
              </w:rPr>
              <w:t>ongo</w:t>
            </w:r>
          </w:p>
        </w:tc>
        <w:tc>
          <w:tcPr>
            <w:tcW w:w="4979" w:type="dxa"/>
          </w:tcPr>
          <w:p w14:paraId="14FF2D01" w14:textId="0494335D" w:rsidR="00D046F4" w:rsidRPr="00E653E9" w:rsidRDefault="00E653E9" w:rsidP="00D046F4">
            <w:r w:rsidRPr="00E653E9">
              <w:t>Starten des Mongo Services aus der</w:t>
            </w:r>
            <w:r>
              <w:t xml:space="preserve"> </w:t>
            </w:r>
            <w:proofErr w:type="spellStart"/>
            <w:r>
              <w:t>docker-compose.yml</w:t>
            </w:r>
            <w:proofErr w:type="spellEnd"/>
            <w:r>
              <w:t xml:space="preserve"> Datei</w:t>
            </w:r>
          </w:p>
        </w:tc>
      </w:tr>
      <w:tr w:rsidR="00D046F4" w:rsidRPr="00FE1911" w14:paraId="30C604F1" w14:textId="77777777" w:rsidTr="004A6997">
        <w:trPr>
          <w:trHeight w:val="246"/>
        </w:trPr>
        <w:tc>
          <w:tcPr>
            <w:tcW w:w="562" w:type="dxa"/>
          </w:tcPr>
          <w:p w14:paraId="4D44B563" w14:textId="0BECEF35" w:rsidR="00D046F4" w:rsidRPr="00FE1911" w:rsidRDefault="00AD70AB" w:rsidP="00FE19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828" w:type="dxa"/>
          </w:tcPr>
          <w:p w14:paraId="5FEF66FD" w14:textId="47AC6F69" w:rsidR="00D046F4" w:rsidRPr="00FE1911" w:rsidRDefault="00FE1911" w:rsidP="00AF4BD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docker-compose up -d</w:t>
            </w:r>
          </w:p>
        </w:tc>
        <w:tc>
          <w:tcPr>
            <w:tcW w:w="4979" w:type="dxa"/>
          </w:tcPr>
          <w:p w14:paraId="7E4ED172" w14:textId="5E3C0E0E" w:rsidR="00D046F4" w:rsidRPr="00E653E9" w:rsidRDefault="00E653E9" w:rsidP="007766FD">
            <w:pPr>
              <w:keepNext/>
            </w:pPr>
            <w:r w:rsidRPr="00E653E9">
              <w:t>Starten aller konfigurierten Services d</w:t>
            </w:r>
            <w:r>
              <w:t xml:space="preserve">er </w:t>
            </w:r>
            <w:proofErr w:type="spellStart"/>
            <w:r>
              <w:t>docker-compose.yml</w:t>
            </w:r>
            <w:proofErr w:type="spellEnd"/>
            <w:r>
              <w:t xml:space="preserve"> Datei</w:t>
            </w:r>
          </w:p>
        </w:tc>
      </w:tr>
    </w:tbl>
    <w:p w14:paraId="55C332C1" w14:textId="69D00EB8" w:rsidR="00BB28F3" w:rsidRPr="00E653E9" w:rsidRDefault="00BB28F3" w:rsidP="00BB28F3"/>
    <w:sectPr w:rsidR="00BB28F3" w:rsidRPr="00E653E9" w:rsidSect="003972DD">
      <w:headerReference w:type="default" r:id="rId23"/>
      <w:footerReference w:type="default" r:id="rId24"/>
      <w:headerReference w:type="first" r:id="rId25"/>
      <w:pgSz w:w="11906" w:h="16838"/>
      <w:pgMar w:top="2268" w:right="1134" w:bottom="1134" w:left="1701" w:header="850" w:footer="170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2A8E3" w14:textId="77777777" w:rsidR="007013D3" w:rsidRDefault="007013D3" w:rsidP="00BB152F">
      <w:r>
        <w:separator/>
      </w:r>
    </w:p>
  </w:endnote>
  <w:endnote w:type="continuationSeparator" w:id="0">
    <w:p w14:paraId="1A361935" w14:textId="77777777" w:rsidR="007013D3" w:rsidRDefault="007013D3" w:rsidP="00BB1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2B535" w14:textId="77777777" w:rsidR="00F16BA2" w:rsidRDefault="00F16BA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814"/>
      <w:docPartObj>
        <w:docPartGallery w:val="Page Numbers (Bottom of Page)"/>
        <w:docPartUnique/>
      </w:docPartObj>
    </w:sdtPr>
    <w:sdtEndPr/>
    <w:sdtContent>
      <w:p w14:paraId="6E0EFF9A" w14:textId="77777777" w:rsidR="00F16BA2" w:rsidRDefault="00F16BA2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70B1C1" w14:textId="77777777" w:rsidR="00F16BA2" w:rsidRDefault="00F16BA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4962179"/>
      <w:docPartObj>
        <w:docPartGallery w:val="Page Numbers (Bottom of Page)"/>
        <w:docPartUnique/>
      </w:docPartObj>
    </w:sdtPr>
    <w:sdtEndPr/>
    <w:sdtContent>
      <w:p w14:paraId="692669A9" w14:textId="77777777" w:rsidR="00F16BA2" w:rsidRDefault="00F16BA2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B0566F" w14:textId="77777777" w:rsidR="00F16BA2" w:rsidRDefault="00F16BA2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414645"/>
      <w:docPartObj>
        <w:docPartGallery w:val="Page Numbers (Bottom of Page)"/>
        <w:docPartUnique/>
      </w:docPartObj>
    </w:sdtPr>
    <w:sdtEndPr/>
    <w:sdtContent>
      <w:p w14:paraId="2BFE3316" w14:textId="77777777" w:rsidR="00F16BA2" w:rsidRDefault="00F16BA2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FA9AD9" w14:textId="77777777" w:rsidR="00F16BA2" w:rsidRDefault="00F16BA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77B45" w14:textId="77777777" w:rsidR="007013D3" w:rsidRDefault="007013D3" w:rsidP="00BB152F">
      <w:r>
        <w:separator/>
      </w:r>
    </w:p>
  </w:footnote>
  <w:footnote w:type="continuationSeparator" w:id="0">
    <w:p w14:paraId="4977E498" w14:textId="77777777" w:rsidR="007013D3" w:rsidRDefault="007013D3" w:rsidP="00BB152F">
      <w:r>
        <w:continuationSeparator/>
      </w:r>
    </w:p>
  </w:footnote>
  <w:footnote w:id="1">
    <w:p w14:paraId="236C9B42" w14:textId="23AF9DBB" w:rsidR="002A75CF" w:rsidRDefault="002A75CF" w:rsidP="002A75CF">
      <w:pPr>
        <w:pStyle w:val="Funotentext"/>
      </w:pPr>
      <w:r>
        <w:rPr>
          <w:rStyle w:val="Funotenzeichen"/>
        </w:rPr>
        <w:footnoteRef/>
      </w:r>
      <w:r w:rsidRPr="00316172">
        <w:t>https://insights.stackoverflow.com/survey/2020#technology-platforms-all-respondents5</w:t>
      </w:r>
      <w:r>
        <w:t xml:space="preserve"> </w:t>
      </w:r>
      <w:r>
        <w:br/>
        <w:t>Abrufdatum: 03.01.2022</w:t>
      </w:r>
    </w:p>
  </w:footnote>
  <w:footnote w:id="2">
    <w:p w14:paraId="576FFBAE" w14:textId="29E01447" w:rsidR="009975E7" w:rsidRPr="0098693D" w:rsidRDefault="009975E7">
      <w:pPr>
        <w:pStyle w:val="Funotentext"/>
      </w:pPr>
      <w:r>
        <w:rPr>
          <w:rStyle w:val="Funotenzeichen"/>
        </w:rPr>
        <w:footnoteRef/>
      </w:r>
      <w:hyperlink r:id="rId1" w:history="1">
        <w:r w:rsidR="00A642B2" w:rsidRPr="00353A67">
          <w:rPr>
            <w:rStyle w:val="Hyperlink"/>
          </w:rPr>
          <w:t>https://www.docker.com/resources/what-container</w:t>
        </w:r>
      </w:hyperlink>
      <w:r w:rsidR="00FA0856">
        <w:t xml:space="preserve"> </w:t>
      </w:r>
      <w:r w:rsidR="0098693D" w:rsidRPr="0098693D">
        <w:t>Ab</w:t>
      </w:r>
      <w:r w:rsidR="0098693D">
        <w:t>rufdatum: 0</w:t>
      </w:r>
      <w:r w:rsidR="00FA0856">
        <w:t>3</w:t>
      </w:r>
      <w:r w:rsidR="0098693D">
        <w:t>.01.2022</w:t>
      </w:r>
    </w:p>
  </w:footnote>
  <w:footnote w:id="3">
    <w:p w14:paraId="5141585A" w14:textId="0CBC747E" w:rsidR="00A642B2" w:rsidRDefault="00A642B2">
      <w:pPr>
        <w:pStyle w:val="Funotentext"/>
      </w:pPr>
      <w:r>
        <w:rPr>
          <w:rStyle w:val="Funotenzeichen"/>
        </w:rPr>
        <w:footnoteRef/>
      </w:r>
      <w:hyperlink r:id="rId2" w:history="1">
        <w:r w:rsidRPr="00353A67">
          <w:rPr>
            <w:rStyle w:val="Hyperlink"/>
          </w:rPr>
          <w:t>https://www.docker.com/products/container-runtime</w:t>
        </w:r>
      </w:hyperlink>
      <w:r>
        <w:t xml:space="preserve"> Abrufdatum: 03.01.2022</w:t>
      </w:r>
    </w:p>
  </w:footnote>
  <w:footnote w:id="4">
    <w:p w14:paraId="16D791D1" w14:textId="77777777" w:rsidR="006234AA" w:rsidRDefault="006234AA" w:rsidP="006234AA">
      <w:pPr>
        <w:pStyle w:val="Funotentext"/>
      </w:pPr>
      <w:r>
        <w:rPr>
          <w:rStyle w:val="Funotenzeichen"/>
        </w:rPr>
        <w:footnoteRef/>
      </w:r>
      <w:hyperlink r:id="rId3" w:history="1">
        <w:r w:rsidRPr="00353A67">
          <w:rPr>
            <w:rStyle w:val="Hyperlink"/>
          </w:rPr>
          <w:t>https://hub.docker.com/</w:t>
        </w:r>
      </w:hyperlink>
      <w:r>
        <w:t xml:space="preserve"> Abrufdatum: 03.01.2022</w:t>
      </w:r>
    </w:p>
  </w:footnote>
  <w:footnote w:id="5">
    <w:p w14:paraId="4F5B5CBE" w14:textId="6446BDF9" w:rsidR="003D6B7B" w:rsidRDefault="003D6B7B">
      <w:pPr>
        <w:pStyle w:val="Funotentext"/>
      </w:pPr>
      <w:r>
        <w:rPr>
          <w:rStyle w:val="Funotenzeichen"/>
        </w:rPr>
        <w:footnoteRef/>
      </w:r>
      <w:hyperlink r:id="rId4" w:history="1">
        <w:r w:rsidRPr="00353A67">
          <w:rPr>
            <w:rStyle w:val="Hyperlink"/>
          </w:rPr>
          <w:t>https://docs.docker.com/engine/reference/builder/</w:t>
        </w:r>
      </w:hyperlink>
      <w:r>
        <w:t xml:space="preserve"> Abrufdatum: 03.01.2022</w:t>
      </w:r>
    </w:p>
  </w:footnote>
  <w:footnote w:id="6">
    <w:p w14:paraId="713B2476" w14:textId="3EA999C6" w:rsidR="00666D60" w:rsidRPr="00666D60" w:rsidRDefault="00666D60">
      <w:pPr>
        <w:pStyle w:val="Funotentext"/>
      </w:pPr>
      <w:r>
        <w:rPr>
          <w:rStyle w:val="Funotenzeichen"/>
        </w:rPr>
        <w:footnoteRef/>
      </w:r>
      <w:hyperlink r:id="rId5" w:history="1">
        <w:r w:rsidRPr="00666D60">
          <w:rPr>
            <w:rStyle w:val="Hyperlink"/>
          </w:rPr>
          <w:t>https://docs.docker.com/config/containers/container-networking/</w:t>
        </w:r>
      </w:hyperlink>
      <w:r w:rsidRPr="00666D60">
        <w:t xml:space="preserve"> Ab</w:t>
      </w:r>
      <w:r>
        <w:t>rufdatum</w:t>
      </w:r>
      <w:r w:rsidR="006A0046">
        <w:t>:</w:t>
      </w:r>
      <w:r>
        <w:t xml:space="preserve"> 04.01.2022</w:t>
      </w:r>
    </w:p>
  </w:footnote>
  <w:footnote w:id="7">
    <w:p w14:paraId="6807381C" w14:textId="60E7369A" w:rsidR="00F16BA2" w:rsidRPr="00B374D6" w:rsidRDefault="00F16BA2" w:rsidP="00566DA6">
      <w:pPr>
        <w:pStyle w:val="Funotentext"/>
      </w:pPr>
      <w:r>
        <w:rPr>
          <w:rStyle w:val="Funotenzeichen"/>
        </w:rPr>
        <w:footnoteRef/>
      </w:r>
      <w:r w:rsidRPr="004D4B81">
        <w:t>https://unity3d.com/de</w:t>
      </w:r>
      <w:r w:rsidRPr="00B374D6">
        <w:t xml:space="preserve"> Abrufdatum: </w:t>
      </w:r>
      <w:r w:rsidR="003D38A5">
        <w:t>03</w:t>
      </w:r>
      <w:r>
        <w:t>.</w:t>
      </w:r>
      <w:r w:rsidR="003D38A5">
        <w:t>01</w:t>
      </w:r>
      <w:r>
        <w:t>.202</w:t>
      </w:r>
      <w:r w:rsidR="003D38A5">
        <w:t>2</w:t>
      </w:r>
    </w:p>
  </w:footnote>
  <w:footnote w:id="8">
    <w:p w14:paraId="780069ED" w14:textId="106447FF" w:rsidR="00F16BA2" w:rsidRPr="00B374D6" w:rsidRDefault="00F16BA2" w:rsidP="00566DA6">
      <w:pPr>
        <w:pStyle w:val="Funotentext"/>
      </w:pPr>
      <w:r>
        <w:rPr>
          <w:rStyle w:val="Funotenzeichen"/>
        </w:rPr>
        <w:footnoteRef/>
      </w:r>
      <w:r w:rsidRPr="00B374D6">
        <w:t xml:space="preserve">https://gitup.uni-potsdam.de/mm_vr/vr-klassenzimmer/wikis/Kernteam Abrufdatum: </w:t>
      </w:r>
      <w:r w:rsidR="005E14D9">
        <w:t>04</w:t>
      </w:r>
      <w:r w:rsidRPr="00B374D6">
        <w:t>.0</w:t>
      </w:r>
      <w:r w:rsidR="005E14D9">
        <w:t>1</w:t>
      </w:r>
      <w:r w:rsidRPr="00B374D6">
        <w:t>.2021</w:t>
      </w:r>
    </w:p>
  </w:footnote>
  <w:footnote w:id="9">
    <w:p w14:paraId="5BD6C105" w14:textId="77777777" w:rsidR="00185CC7" w:rsidRDefault="00185CC7" w:rsidP="00185CC7">
      <w:pPr>
        <w:pStyle w:val="Funotentext"/>
      </w:pPr>
      <w:r>
        <w:rPr>
          <w:rStyle w:val="Funotenzeichen"/>
        </w:rPr>
        <w:footnoteRef/>
      </w:r>
      <w:hyperlink r:id="rId6" w:history="1">
        <w:r w:rsidRPr="00984038">
          <w:rPr>
            <w:rStyle w:val="Hyperlink"/>
          </w:rPr>
          <w:t>https://reactjs.org/</w:t>
        </w:r>
      </w:hyperlink>
      <w:r>
        <w:t xml:space="preserve"> Abrufdatum: 04.01.2022</w:t>
      </w:r>
    </w:p>
  </w:footnote>
  <w:footnote w:id="10">
    <w:p w14:paraId="58B7D573" w14:textId="687CFF3B" w:rsidR="00185CC7" w:rsidRDefault="00185CC7" w:rsidP="00185CC7">
      <w:pPr>
        <w:pStyle w:val="Funotentext"/>
      </w:pPr>
      <w:r>
        <w:rPr>
          <w:rStyle w:val="Funotenzeichen"/>
        </w:rPr>
        <w:footnoteRef/>
      </w:r>
      <w:hyperlink r:id="rId7" w:history="1">
        <w:r w:rsidRPr="00984038">
          <w:rPr>
            <w:rStyle w:val="Hyperlink"/>
          </w:rPr>
          <w:t>https://www.npmjs.com/</w:t>
        </w:r>
      </w:hyperlink>
      <w:r>
        <w:t xml:space="preserve"> Abrufdatum</w:t>
      </w:r>
      <w:r w:rsidR="00C75DA3">
        <w:t>:</w:t>
      </w:r>
      <w:r>
        <w:t xml:space="preserve"> 04.01.2022</w:t>
      </w:r>
    </w:p>
  </w:footnote>
  <w:footnote w:id="11">
    <w:p w14:paraId="7AC70A8A" w14:textId="0A010855" w:rsidR="00054A55" w:rsidRPr="00054A55" w:rsidRDefault="00054A55">
      <w:pPr>
        <w:pStyle w:val="Funotentext"/>
      </w:pPr>
      <w:r>
        <w:rPr>
          <w:rStyle w:val="Funotenzeichen"/>
        </w:rPr>
        <w:footnoteRef/>
      </w:r>
      <w:hyperlink r:id="rId8" w:history="1">
        <w:r w:rsidRPr="00054A55">
          <w:rPr>
            <w:rStyle w:val="Hyperlink"/>
          </w:rPr>
          <w:t>https://ieeexplore.ieee.org/abstract/document/5492522</w:t>
        </w:r>
      </w:hyperlink>
      <w:r w:rsidRPr="00054A55">
        <w:t xml:space="preserve"> Ab</w:t>
      </w:r>
      <w:r>
        <w:t>rufdatum</w:t>
      </w:r>
      <w:r w:rsidR="006A0046">
        <w:t>:</w:t>
      </w:r>
      <w:r>
        <w:t xml:space="preserve"> 04.01.2022</w:t>
      </w:r>
    </w:p>
  </w:footnote>
  <w:footnote w:id="12">
    <w:p w14:paraId="6A2043ED" w14:textId="77777777" w:rsidR="005F09AF" w:rsidRPr="006A0046" w:rsidRDefault="005F09AF" w:rsidP="005F09AF">
      <w:pPr>
        <w:pStyle w:val="Funotentext"/>
      </w:pPr>
      <w:r>
        <w:rPr>
          <w:rStyle w:val="Funotenzeichen"/>
        </w:rPr>
        <w:footnoteRef/>
      </w:r>
      <w:hyperlink r:id="rId9" w:history="1">
        <w:r w:rsidRPr="006A0046">
          <w:rPr>
            <w:rStyle w:val="Hyperlink"/>
          </w:rPr>
          <w:t>https://lrs.soft.cs.uni-potsdam.de/login</w:t>
        </w:r>
      </w:hyperlink>
      <w:r w:rsidRPr="006A0046">
        <w:t xml:space="preserve"> Ab</w:t>
      </w:r>
      <w:r>
        <w:t>rufdatum: 04.01.2022</w:t>
      </w:r>
    </w:p>
  </w:footnote>
  <w:footnote w:id="13">
    <w:p w14:paraId="4BED56A5" w14:textId="77777777" w:rsidR="001C4902" w:rsidRDefault="001C4902" w:rsidP="001C4902">
      <w:pPr>
        <w:pStyle w:val="Funotentext"/>
      </w:pPr>
      <w:r>
        <w:rPr>
          <w:rStyle w:val="Funotenzeichen"/>
        </w:rPr>
        <w:footnoteRef/>
      </w:r>
      <w:hyperlink r:id="rId10" w:history="1">
        <w:r w:rsidRPr="005425BE">
          <w:rPr>
            <w:rStyle w:val="Hyperlink"/>
          </w:rPr>
          <w:t>https://docs.learninglocker.net/welcome/</w:t>
        </w:r>
      </w:hyperlink>
      <w:r>
        <w:t xml:space="preserve"> </w:t>
      </w:r>
      <w:r w:rsidRPr="006A0046">
        <w:t>Ab</w:t>
      </w:r>
      <w:r>
        <w:t>rufdatum: 04.01.2022</w:t>
      </w:r>
    </w:p>
  </w:footnote>
  <w:footnote w:id="14">
    <w:p w14:paraId="1EA6E1A8" w14:textId="615C8FCD" w:rsidR="004268A6" w:rsidRPr="004268A6" w:rsidRDefault="004268A6">
      <w:pPr>
        <w:pStyle w:val="Funotentext"/>
      </w:pPr>
      <w:r>
        <w:rPr>
          <w:rStyle w:val="Funotenzeichen"/>
        </w:rPr>
        <w:footnoteRef/>
      </w:r>
      <w:hyperlink r:id="rId11" w:history="1">
        <w:r w:rsidRPr="004268A6">
          <w:rPr>
            <w:rStyle w:val="Hyperlink"/>
          </w:rPr>
          <w:t>https://xapi.com/learning-record-store/</w:t>
        </w:r>
      </w:hyperlink>
      <w:r w:rsidRPr="004268A6">
        <w:t xml:space="preserve"> Ab</w:t>
      </w:r>
      <w:r>
        <w:t>rufdatum 06.01.2022</w:t>
      </w:r>
    </w:p>
  </w:footnote>
  <w:footnote w:id="15">
    <w:p w14:paraId="43A1ADEA" w14:textId="749B331D" w:rsidR="00910289" w:rsidRDefault="00910289">
      <w:pPr>
        <w:pStyle w:val="Funotentext"/>
      </w:pPr>
      <w:r>
        <w:rPr>
          <w:rStyle w:val="Funotenzeichen"/>
        </w:rPr>
        <w:footnoteRef/>
      </w:r>
      <w:hyperlink r:id="rId12" w:history="1">
        <w:r w:rsidRPr="005425BE">
          <w:rPr>
            <w:rStyle w:val="Hyperlink"/>
          </w:rPr>
          <w:t>https://xapi.com/overview/</w:t>
        </w:r>
      </w:hyperlink>
      <w:r>
        <w:t xml:space="preserve"> Abrufdatum: 04.01.2022</w:t>
      </w:r>
    </w:p>
  </w:footnote>
  <w:footnote w:id="16">
    <w:p w14:paraId="1A8AC89C" w14:textId="2BEB804A" w:rsidR="00D17C89" w:rsidRPr="00D17C89" w:rsidRDefault="00D17C89">
      <w:pPr>
        <w:pStyle w:val="Funotentext"/>
      </w:pPr>
      <w:r>
        <w:rPr>
          <w:rStyle w:val="Funotenzeichen"/>
        </w:rPr>
        <w:footnoteRef/>
      </w:r>
      <w:hyperlink r:id="rId13" w:history="1">
        <w:r w:rsidRPr="00D17C89">
          <w:rPr>
            <w:rStyle w:val="Hyperlink"/>
          </w:rPr>
          <w:t>https://docs.learninglocker.net/overview-architecture/</w:t>
        </w:r>
      </w:hyperlink>
      <w:r w:rsidRPr="00D17C89">
        <w:t xml:space="preserve"> Ab</w:t>
      </w:r>
      <w:r>
        <w:t>rufdatum: 05.01.2022</w:t>
      </w:r>
    </w:p>
  </w:footnote>
  <w:footnote w:id="17">
    <w:p w14:paraId="67BB0C53" w14:textId="29668ACD" w:rsidR="0051749F" w:rsidRPr="008B3C5E" w:rsidRDefault="0051749F">
      <w:pPr>
        <w:pStyle w:val="Funotentext"/>
      </w:pPr>
      <w:r>
        <w:rPr>
          <w:rStyle w:val="Funotenzeichen"/>
        </w:rPr>
        <w:footnoteRef/>
      </w:r>
      <w:hyperlink r:id="rId14" w:history="1">
        <w:r w:rsidR="008B3C5E" w:rsidRPr="008B3C5E">
          <w:rPr>
            <w:rStyle w:val="Hyperlink"/>
          </w:rPr>
          <w:t>https://github.com/LearningLocker/xapi-service</w:t>
        </w:r>
      </w:hyperlink>
      <w:r w:rsidR="008B3C5E" w:rsidRPr="008B3C5E">
        <w:t xml:space="preserve"> Ab</w:t>
      </w:r>
      <w:r w:rsidR="008B3C5E">
        <w:t>rufdatum: 05.01.2022</w:t>
      </w:r>
    </w:p>
  </w:footnote>
  <w:footnote w:id="18">
    <w:p w14:paraId="6182EEF6" w14:textId="77777777" w:rsidR="00A024D7" w:rsidRPr="00083E63" w:rsidRDefault="00A024D7" w:rsidP="00A024D7">
      <w:pPr>
        <w:pStyle w:val="Funotentext"/>
      </w:pPr>
      <w:r>
        <w:rPr>
          <w:rStyle w:val="Funotenzeichen"/>
        </w:rPr>
        <w:footnoteRef/>
      </w:r>
      <w:hyperlink r:id="rId15" w:history="1">
        <w:r w:rsidRPr="00083E63">
          <w:rPr>
            <w:rStyle w:val="Hyperlink"/>
          </w:rPr>
          <w:t>https://github.com/LearningLocker/learninglocker</w:t>
        </w:r>
      </w:hyperlink>
      <w:r w:rsidRPr="00083E63">
        <w:t xml:space="preserve"> Ab</w:t>
      </w:r>
      <w:r>
        <w:t>rufdatum: 05.01.2022</w:t>
      </w:r>
    </w:p>
  </w:footnote>
  <w:footnote w:id="19">
    <w:p w14:paraId="2160A498" w14:textId="6D1877D7" w:rsidR="00FF76A4" w:rsidRPr="00FF76A4" w:rsidRDefault="00FF76A4">
      <w:pPr>
        <w:pStyle w:val="Funotentext"/>
      </w:pPr>
      <w:r>
        <w:rPr>
          <w:rStyle w:val="Funotenzeichen"/>
        </w:rPr>
        <w:footnoteRef/>
      </w:r>
      <w:hyperlink r:id="rId16" w:history="1">
        <w:r w:rsidRPr="00FF76A4">
          <w:rPr>
            <w:rStyle w:val="Hyperlink"/>
          </w:rPr>
          <w:t>http://docs.learninglocker.net/guides-installing/</w:t>
        </w:r>
      </w:hyperlink>
      <w:r w:rsidRPr="00FF76A4">
        <w:t xml:space="preserve"> Ab</w:t>
      </w:r>
      <w:r>
        <w:t>rufdatum: 05.01.2022</w:t>
      </w:r>
    </w:p>
  </w:footnote>
  <w:footnote w:id="20">
    <w:p w14:paraId="388CB8ED" w14:textId="77777777" w:rsidR="00D22243" w:rsidRDefault="00D22243" w:rsidP="00D22243">
      <w:pPr>
        <w:pStyle w:val="Funotentext"/>
      </w:pPr>
      <w:r>
        <w:rPr>
          <w:rStyle w:val="Funotenzeichen"/>
        </w:rPr>
        <w:footnoteRef/>
      </w:r>
      <w:hyperlink r:id="rId17" w:history="1">
        <w:r w:rsidRPr="00543151">
          <w:rPr>
            <w:rStyle w:val="Hyperlink"/>
          </w:rPr>
          <w:t>https://docs.learninglocker.net/guides-custom-installation/</w:t>
        </w:r>
      </w:hyperlink>
      <w:r>
        <w:t xml:space="preserve"> Abrufdatum 06.01.2022</w:t>
      </w:r>
    </w:p>
  </w:footnote>
  <w:footnote w:id="21">
    <w:p w14:paraId="69909763" w14:textId="2BB9EFD5" w:rsidR="003846B1" w:rsidRPr="003846B1" w:rsidRDefault="003846B1">
      <w:pPr>
        <w:pStyle w:val="Funotentext"/>
      </w:pPr>
      <w:r>
        <w:rPr>
          <w:rStyle w:val="Funotenzeichen"/>
        </w:rPr>
        <w:footnoteRef/>
      </w:r>
      <w:hyperlink r:id="rId18" w:history="1">
        <w:r w:rsidRPr="003846B1">
          <w:rPr>
            <w:rStyle w:val="Hyperlink"/>
          </w:rPr>
          <w:t>http://docs.learninglocker.net/guides-custom-installation/</w:t>
        </w:r>
      </w:hyperlink>
      <w:r w:rsidRPr="003846B1">
        <w:t xml:space="preserve"> Ab</w:t>
      </w:r>
      <w:r>
        <w:t>rufdatum: 05.01.2022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6450D" w14:textId="77777777" w:rsidR="00F16BA2" w:rsidRPr="007B34ED" w:rsidRDefault="00F16BA2" w:rsidP="007B34ED">
    <w:pPr>
      <w:pStyle w:val="Kopfzeile"/>
    </w:pPr>
    <w:r>
      <w:rPr>
        <w:noProof/>
      </w:rPr>
      <w:drawing>
        <wp:inline distT="0" distB="0" distL="0" distR="0" wp14:anchorId="087ABEE8" wp14:editId="67FA7E94">
          <wp:extent cx="771525" cy="814956"/>
          <wp:effectExtent l="0" t="0" r="0" b="4445"/>
          <wp:docPr id="27" name="Grafik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921" cy="8396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Pr="00C00BD6">
      <w:rPr>
        <w:b/>
        <w:noProof/>
        <w:sz w:val="28"/>
        <w:szCs w:val="28"/>
      </w:rPr>
      <w:drawing>
        <wp:inline distT="0" distB="0" distL="0" distR="0" wp14:anchorId="0FD6EBBB" wp14:editId="431E10FE">
          <wp:extent cx="2457450" cy="657225"/>
          <wp:effectExtent l="0" t="0" r="0" b="9525"/>
          <wp:docPr id="30" name="Grafik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7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36461" w14:textId="77777777" w:rsidR="00F16BA2" w:rsidRDefault="00F16BA2" w:rsidP="00DC4665">
    <w:pPr>
      <w:pStyle w:val="Kopfzeil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71552" behindDoc="0" locked="0" layoutInCell="1" allowOverlap="1" wp14:anchorId="737EB29E" wp14:editId="5E974923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31" name="Grafik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672576" behindDoc="0" locked="0" layoutInCell="1" allowOverlap="1" wp14:anchorId="6CDDB9B9" wp14:editId="112AF1A2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32" name="Grafik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Titel der Arbeit</w:t>
    </w:r>
  </w:p>
  <w:p w14:paraId="0FDEBDF9" w14:textId="77777777" w:rsidR="00F16BA2" w:rsidRPr="000A6C24" w:rsidRDefault="00F16BA2" w:rsidP="00DC4665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2294"/>
      </w:tabs>
      <w:rPr>
        <w:sz w:val="20"/>
        <w:szCs w:val="18"/>
      </w:rPr>
    </w:pPr>
    <w:r>
      <w:rPr>
        <w:sz w:val="20"/>
        <w:szCs w:val="18"/>
      </w:rPr>
      <w:t>Untertitel</w:t>
    </w:r>
    <w:r>
      <w:rPr>
        <w:sz w:val="20"/>
        <w:szCs w:val="18"/>
      </w:rPr>
      <w:tab/>
    </w:r>
  </w:p>
  <w:p w14:paraId="6F2AC009" w14:textId="77777777" w:rsidR="00F16BA2" w:rsidRDefault="00F16BA2" w:rsidP="00DC4665">
    <w:pPr>
      <w:pStyle w:val="Kopfzeile"/>
      <w:pBdr>
        <w:bottom w:val="single" w:sz="4" w:space="1" w:color="auto"/>
      </w:pBdr>
    </w:pPr>
  </w:p>
  <w:p w14:paraId="56161D84" w14:textId="77777777" w:rsidR="00F16BA2" w:rsidRPr="00A15558" w:rsidRDefault="00F16BA2" w:rsidP="00DC4665">
    <w:pPr>
      <w:pStyle w:val="Kopfzeile"/>
      <w:pBdr>
        <w:bottom w:val="single" w:sz="4" w:space="1" w:color="auto"/>
      </w:pBdr>
      <w:rPr>
        <w:i/>
        <w:iCs/>
      </w:rPr>
    </w:pPr>
    <w:r>
      <w:rPr>
        <w:i/>
        <w:iCs/>
        <w:sz w:val="20"/>
        <w:szCs w:val="18"/>
      </w:rPr>
      <w:t>Kurzzusammenfassung (Abstract)</w:t>
    </w:r>
    <w:r w:rsidRPr="00A15558">
      <w:rPr>
        <w:i/>
        <w:iCs/>
      </w:rPr>
      <w:tab/>
    </w:r>
    <w:r w:rsidRPr="00A15558">
      <w:rPr>
        <w:i/>
        <w:i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17D8" w14:textId="100B0C56" w:rsidR="00F16BA2" w:rsidRDefault="00F16BA2" w:rsidP="007B34ED">
    <w:pPr>
      <w:pStyle w:val="Kopfzeil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80768" behindDoc="0" locked="0" layoutInCell="1" allowOverlap="1" wp14:anchorId="37849E68" wp14:editId="75BDCB5A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11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681792" behindDoc="0" locked="0" layoutInCell="1" allowOverlap="1" wp14:anchorId="0D2F3828" wp14:editId="6789FEC4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14" name="Grafik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5D61">
      <w:t>Containervirtualisierung der Webinfrastruktur</w:t>
    </w:r>
  </w:p>
  <w:p w14:paraId="139C97CE" w14:textId="39F25465" w:rsidR="00F16BA2" w:rsidRPr="000A6C24" w:rsidRDefault="00765D61" w:rsidP="007B34ED">
    <w:pPr>
      <w:pStyle w:val="Kopfzeile"/>
      <w:pBdr>
        <w:bottom w:val="single" w:sz="4" w:space="1" w:color="auto"/>
      </w:pBdr>
      <w:rPr>
        <w:sz w:val="20"/>
        <w:szCs w:val="18"/>
      </w:rPr>
    </w:pPr>
    <w:r>
      <w:rPr>
        <w:sz w:val="20"/>
        <w:szCs w:val="18"/>
      </w:rPr>
      <w:t>für das VR-Klassenzimmer</w:t>
    </w:r>
  </w:p>
  <w:p w14:paraId="7978879C" w14:textId="77777777" w:rsidR="00F16BA2" w:rsidRDefault="00F16BA2" w:rsidP="007B34ED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1425"/>
      </w:tabs>
    </w:pPr>
    <w:r>
      <w:tab/>
    </w:r>
  </w:p>
  <w:p w14:paraId="1FF75A58" w14:textId="77777777" w:rsidR="00F16BA2" w:rsidRPr="00A15558" w:rsidRDefault="00F16BA2" w:rsidP="007B34ED">
    <w:pPr>
      <w:pStyle w:val="Kopfzeile"/>
      <w:pBdr>
        <w:bottom w:val="single" w:sz="4" w:space="1" w:color="auto"/>
      </w:pBdr>
      <w:rPr>
        <w:i/>
        <w:iCs/>
      </w:rPr>
    </w:pPr>
    <w:r>
      <w:rPr>
        <w:i/>
        <w:iCs/>
        <w:sz w:val="20"/>
        <w:szCs w:val="18"/>
      </w:rPr>
      <w:t>Kurzzusammenfassung (Abstract)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8C77E" w14:textId="77777777" w:rsidR="00765D61" w:rsidRDefault="00765D61" w:rsidP="00765D61">
    <w:pPr>
      <w:pStyle w:val="Kopfzeil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96128" behindDoc="0" locked="0" layoutInCell="1" allowOverlap="1" wp14:anchorId="29BA5F48" wp14:editId="6DE60FEA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697152" behindDoc="0" locked="0" layoutInCell="1" allowOverlap="1" wp14:anchorId="2DFD7E24" wp14:editId="70DD07E9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3" name="Grafik 3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Containervirtualisierung der Webinfrastruktur</w:t>
    </w:r>
  </w:p>
  <w:p w14:paraId="6DF9F860" w14:textId="77777777" w:rsidR="00765D61" w:rsidRPr="000A6C24" w:rsidRDefault="00765D61" w:rsidP="00765D61">
    <w:pPr>
      <w:pStyle w:val="Kopfzeile"/>
      <w:pBdr>
        <w:bottom w:val="single" w:sz="4" w:space="1" w:color="auto"/>
      </w:pBdr>
      <w:rPr>
        <w:sz w:val="20"/>
        <w:szCs w:val="18"/>
      </w:rPr>
    </w:pPr>
    <w:r>
      <w:rPr>
        <w:sz w:val="20"/>
        <w:szCs w:val="18"/>
      </w:rPr>
      <w:t>für das VR-Klassenzimmer</w:t>
    </w:r>
  </w:p>
  <w:p w14:paraId="25712FE3" w14:textId="77777777" w:rsidR="00F16BA2" w:rsidRDefault="00F16BA2" w:rsidP="007B34ED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1425"/>
      </w:tabs>
    </w:pPr>
    <w:r>
      <w:tab/>
    </w:r>
  </w:p>
  <w:p w14:paraId="0246D6EF" w14:textId="77777777" w:rsidR="00F16BA2" w:rsidRPr="00A15558" w:rsidRDefault="00F16BA2" w:rsidP="007B34ED">
    <w:pPr>
      <w:pStyle w:val="Kopfzeile"/>
      <w:pBdr>
        <w:bottom w:val="single" w:sz="4" w:space="1" w:color="auto"/>
      </w:pBdr>
      <w:rPr>
        <w:i/>
        <w:iCs/>
      </w:rPr>
    </w:pPr>
    <w:r>
      <w:rPr>
        <w:i/>
        <w:iCs/>
        <w:sz w:val="20"/>
        <w:szCs w:val="18"/>
      </w:rPr>
      <w:t>Inhaltsverzeichnis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A7F75" w14:textId="77777777" w:rsidR="00F16BA2" w:rsidRDefault="00F16BA2" w:rsidP="00D32644">
    <w:pPr>
      <w:pStyle w:val="Kopfzeil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7AF73CA1" wp14:editId="79DDDF0D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12" name="Grafik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4FC2EB96" wp14:editId="03D4A8B2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13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Titel der Arbeit</w:t>
    </w:r>
  </w:p>
  <w:p w14:paraId="34985AA3" w14:textId="77777777" w:rsidR="00F16BA2" w:rsidRPr="000A6C24" w:rsidRDefault="00F16BA2" w:rsidP="00DC4665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2294"/>
      </w:tabs>
      <w:rPr>
        <w:sz w:val="20"/>
        <w:szCs w:val="18"/>
      </w:rPr>
    </w:pPr>
    <w:r>
      <w:rPr>
        <w:sz w:val="20"/>
        <w:szCs w:val="18"/>
      </w:rPr>
      <w:t>Untertitel</w:t>
    </w:r>
    <w:r>
      <w:rPr>
        <w:sz w:val="20"/>
        <w:szCs w:val="18"/>
      </w:rPr>
      <w:tab/>
    </w:r>
  </w:p>
  <w:p w14:paraId="53D9DC5B" w14:textId="77777777" w:rsidR="00F16BA2" w:rsidRDefault="00F16BA2" w:rsidP="00D32644">
    <w:pPr>
      <w:pStyle w:val="Kopfzeile"/>
      <w:pBdr>
        <w:bottom w:val="single" w:sz="4" w:space="1" w:color="auto"/>
      </w:pBdr>
    </w:pPr>
  </w:p>
  <w:p w14:paraId="67E7714A" w14:textId="77777777" w:rsidR="00F16BA2" w:rsidRPr="00A15558" w:rsidRDefault="00F16BA2" w:rsidP="00D32644">
    <w:pPr>
      <w:pStyle w:val="Kopfzeile"/>
      <w:pBdr>
        <w:bottom w:val="single" w:sz="4" w:space="1" w:color="auto"/>
      </w:pBdr>
      <w:rPr>
        <w:i/>
        <w:iCs/>
      </w:rPr>
    </w:pPr>
    <w:r>
      <w:rPr>
        <w:i/>
        <w:iCs/>
        <w:sz w:val="20"/>
        <w:szCs w:val="18"/>
      </w:rPr>
      <w:t>Inhaltsverzeichnis</w:t>
    </w:r>
    <w:r w:rsidRPr="00A15558">
      <w:rPr>
        <w:i/>
        <w:iCs/>
      </w:rPr>
      <w:tab/>
    </w:r>
    <w:r w:rsidRPr="00A15558">
      <w:rPr>
        <w:i/>
        <w:iCs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FED50" w14:textId="77777777" w:rsidR="00765D61" w:rsidRDefault="00765D61" w:rsidP="00765D61">
    <w:pPr>
      <w:pStyle w:val="Kopfzeil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99200" behindDoc="0" locked="0" layoutInCell="1" allowOverlap="1" wp14:anchorId="7A833C96" wp14:editId="17B839BC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15" name="Grafik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700224" behindDoc="0" locked="0" layoutInCell="1" allowOverlap="1" wp14:anchorId="118BA2DD" wp14:editId="34F3A94A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16" name="Grafik 16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Containervirtualisierung der Webinfrastruktur</w:t>
    </w:r>
  </w:p>
  <w:p w14:paraId="4FD00601" w14:textId="77777777" w:rsidR="00765D61" w:rsidRPr="000A6C24" w:rsidRDefault="00765D61" w:rsidP="00765D61">
    <w:pPr>
      <w:pStyle w:val="Kopfzeile"/>
      <w:pBdr>
        <w:bottom w:val="single" w:sz="4" w:space="1" w:color="auto"/>
      </w:pBdr>
      <w:rPr>
        <w:sz w:val="20"/>
        <w:szCs w:val="18"/>
      </w:rPr>
    </w:pPr>
    <w:r>
      <w:rPr>
        <w:sz w:val="20"/>
        <w:szCs w:val="18"/>
      </w:rPr>
      <w:t>für das VR-Klassenzimmer</w:t>
    </w:r>
  </w:p>
  <w:p w14:paraId="1593B5CD" w14:textId="77777777" w:rsidR="00F16BA2" w:rsidRDefault="00F16BA2" w:rsidP="007B34ED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1425"/>
      </w:tabs>
    </w:pPr>
    <w:r>
      <w:tab/>
    </w:r>
  </w:p>
  <w:p w14:paraId="5EB23F74" w14:textId="77777777" w:rsidR="00F16BA2" w:rsidRPr="00A15558" w:rsidRDefault="00F16BA2" w:rsidP="007B34ED">
    <w:pPr>
      <w:pStyle w:val="Kopfzeile"/>
      <w:pBdr>
        <w:bottom w:val="single" w:sz="4" w:space="1" w:color="auto"/>
      </w:pBdr>
      <w:rPr>
        <w:i/>
        <w:iCs/>
      </w:rPr>
    </w:pPr>
    <w:r>
      <w:rPr>
        <w:i/>
        <w:iCs/>
        <w:sz w:val="20"/>
        <w:szCs w:val="18"/>
      </w:rPr>
      <w:t>Abbildungs- und Abkürzungsverzeichnis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693DC" w14:textId="77777777" w:rsidR="00F16BA2" w:rsidRDefault="00F16BA2" w:rsidP="00D32644">
    <w:pPr>
      <w:pStyle w:val="Kopfzeil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65408" behindDoc="0" locked="0" layoutInCell="1" allowOverlap="1" wp14:anchorId="6D0549FB" wp14:editId="7EF4059C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666432" behindDoc="0" locked="0" layoutInCell="1" allowOverlap="1" wp14:anchorId="7288335F" wp14:editId="6E27AD88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18" name="Grafik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Titel der Arbeit</w:t>
    </w:r>
  </w:p>
  <w:p w14:paraId="6F035921" w14:textId="77777777" w:rsidR="00F16BA2" w:rsidRPr="000A6C24" w:rsidRDefault="00F16BA2" w:rsidP="00D32644">
    <w:pPr>
      <w:pStyle w:val="Kopfzeile"/>
      <w:pBdr>
        <w:bottom w:val="single" w:sz="4" w:space="1" w:color="auto"/>
      </w:pBdr>
      <w:rPr>
        <w:sz w:val="20"/>
        <w:szCs w:val="18"/>
      </w:rPr>
    </w:pPr>
    <w:r>
      <w:rPr>
        <w:sz w:val="20"/>
        <w:szCs w:val="18"/>
      </w:rPr>
      <w:t>Untertitel</w:t>
    </w:r>
  </w:p>
  <w:p w14:paraId="6E7F2AB7" w14:textId="77777777" w:rsidR="00F16BA2" w:rsidRDefault="00F16BA2" w:rsidP="00D32644">
    <w:pPr>
      <w:pStyle w:val="Kopfzeile"/>
      <w:pBdr>
        <w:bottom w:val="single" w:sz="4" w:space="1" w:color="auto"/>
      </w:pBdr>
    </w:pPr>
  </w:p>
  <w:p w14:paraId="1F96A5B2" w14:textId="77777777" w:rsidR="00F16BA2" w:rsidRPr="00A15558" w:rsidRDefault="00F16BA2" w:rsidP="00D32644">
    <w:pPr>
      <w:pStyle w:val="Kopfzeile"/>
      <w:pBdr>
        <w:bottom w:val="single" w:sz="4" w:space="1" w:color="auto"/>
      </w:pBdr>
      <w:rPr>
        <w:i/>
        <w:iCs/>
      </w:rPr>
    </w:pPr>
    <w:r w:rsidRPr="00A15558">
      <w:rPr>
        <w:i/>
        <w:iCs/>
        <w:sz w:val="20"/>
        <w:szCs w:val="18"/>
      </w:rPr>
      <w:fldChar w:fldCharType="begin"/>
    </w:r>
    <w:r w:rsidRPr="00A15558">
      <w:rPr>
        <w:i/>
        <w:iCs/>
        <w:sz w:val="20"/>
        <w:szCs w:val="18"/>
      </w:rPr>
      <w:instrText xml:space="preserve"> STYLEREF  "Überschrift 1" \n  \* MERGEFORMAT </w:instrText>
    </w:r>
    <w:r w:rsidRPr="00A15558">
      <w:rPr>
        <w:i/>
        <w:iCs/>
        <w:sz w:val="20"/>
        <w:szCs w:val="18"/>
      </w:rPr>
      <w:fldChar w:fldCharType="separate"/>
    </w:r>
    <w:r>
      <w:rPr>
        <w:i/>
        <w:iCs/>
        <w:noProof/>
        <w:sz w:val="20"/>
        <w:szCs w:val="18"/>
      </w:rPr>
      <w:t>1</w:t>
    </w:r>
    <w:r w:rsidRPr="00A15558">
      <w:rPr>
        <w:i/>
        <w:iCs/>
        <w:sz w:val="20"/>
        <w:szCs w:val="18"/>
      </w:rPr>
      <w:fldChar w:fldCharType="end"/>
    </w:r>
    <w:r>
      <w:rPr>
        <w:i/>
        <w:iCs/>
        <w:sz w:val="20"/>
        <w:szCs w:val="18"/>
      </w:rPr>
      <w:t xml:space="preserve"> </w:t>
    </w:r>
    <w:r w:rsidRPr="00A15558">
      <w:rPr>
        <w:i/>
        <w:iCs/>
        <w:sz w:val="20"/>
        <w:szCs w:val="18"/>
      </w:rPr>
      <w:t xml:space="preserve"> </w:t>
    </w:r>
    <w:r w:rsidRPr="00A15558">
      <w:rPr>
        <w:i/>
        <w:iCs/>
        <w:sz w:val="20"/>
        <w:szCs w:val="18"/>
      </w:rPr>
      <w:fldChar w:fldCharType="begin"/>
    </w:r>
    <w:r w:rsidRPr="00A15558">
      <w:rPr>
        <w:i/>
        <w:iCs/>
        <w:sz w:val="20"/>
        <w:szCs w:val="18"/>
      </w:rPr>
      <w:instrText xml:space="preserve"> STYLEREF  "Überschrift 1"  \* MERGEFORMAT </w:instrText>
    </w:r>
    <w:r w:rsidRPr="00A15558">
      <w:rPr>
        <w:i/>
        <w:iCs/>
        <w:sz w:val="20"/>
        <w:szCs w:val="18"/>
      </w:rPr>
      <w:fldChar w:fldCharType="separate"/>
    </w:r>
    <w:r>
      <w:rPr>
        <w:i/>
        <w:iCs/>
        <w:noProof/>
        <w:sz w:val="20"/>
        <w:szCs w:val="18"/>
      </w:rPr>
      <w:t>Einleitung</w:t>
    </w:r>
    <w:r w:rsidRPr="00A15558">
      <w:rPr>
        <w:i/>
        <w:iCs/>
        <w:sz w:val="20"/>
        <w:szCs w:val="18"/>
      </w:rPr>
      <w:fldChar w:fldCharType="end"/>
    </w:r>
    <w:r w:rsidRPr="00A15558">
      <w:rPr>
        <w:i/>
        <w:iCs/>
      </w:rPr>
      <w:tab/>
    </w:r>
    <w:r w:rsidRPr="00A15558">
      <w:rPr>
        <w:i/>
        <w:iCs/>
      </w:rP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0FEF4" w14:textId="77777777" w:rsidR="00765D61" w:rsidRDefault="00765D61" w:rsidP="00765D61">
    <w:pPr>
      <w:pStyle w:val="Kopfzeil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702272" behindDoc="0" locked="0" layoutInCell="1" allowOverlap="1" wp14:anchorId="71E1D964" wp14:editId="005DB7FC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703296" behindDoc="0" locked="0" layoutInCell="1" allowOverlap="1" wp14:anchorId="2667EC54" wp14:editId="7BE22BAE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7" name="Grafik 7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7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Containervirtualisierung der Webinfrastruktur</w:t>
    </w:r>
  </w:p>
  <w:p w14:paraId="4241D053" w14:textId="77777777" w:rsidR="00765D61" w:rsidRPr="000A6C24" w:rsidRDefault="00765D61" w:rsidP="00765D61">
    <w:pPr>
      <w:pStyle w:val="Kopfzeile"/>
      <w:pBdr>
        <w:bottom w:val="single" w:sz="4" w:space="1" w:color="auto"/>
      </w:pBdr>
      <w:rPr>
        <w:sz w:val="20"/>
        <w:szCs w:val="18"/>
      </w:rPr>
    </w:pPr>
    <w:r>
      <w:rPr>
        <w:sz w:val="20"/>
        <w:szCs w:val="18"/>
      </w:rPr>
      <w:t>für das VR-Klassenzimmer</w:t>
    </w:r>
  </w:p>
  <w:p w14:paraId="07EE7050" w14:textId="77777777" w:rsidR="00F16BA2" w:rsidRDefault="00F16BA2" w:rsidP="007B34ED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1425"/>
      </w:tabs>
    </w:pPr>
    <w:r>
      <w:tab/>
    </w:r>
  </w:p>
  <w:p w14:paraId="61575F43" w14:textId="37E59D62" w:rsidR="00F16BA2" w:rsidRPr="00A15558" w:rsidRDefault="00F16BA2" w:rsidP="00370B6E">
    <w:pPr>
      <w:pStyle w:val="Kopfzeile"/>
      <w:pBdr>
        <w:bottom w:val="single" w:sz="4" w:space="1" w:color="auto"/>
      </w:pBdr>
      <w:rPr>
        <w:i/>
        <w:iCs/>
      </w:rPr>
    </w:pPr>
    <w:r>
      <w:rPr>
        <w:i/>
        <w:iCs/>
        <w:sz w:val="20"/>
        <w:szCs w:val="18"/>
      </w:rPr>
      <w:fldChar w:fldCharType="begin"/>
    </w:r>
    <w:r>
      <w:rPr>
        <w:i/>
        <w:iCs/>
        <w:sz w:val="20"/>
        <w:szCs w:val="18"/>
      </w:rPr>
      <w:instrText xml:space="preserve"> STYLEREF  "Überschrift 1" \n  \* MERGEFORMAT </w:instrText>
    </w:r>
    <w:r>
      <w:rPr>
        <w:i/>
        <w:iCs/>
        <w:sz w:val="20"/>
        <w:szCs w:val="18"/>
      </w:rPr>
      <w:fldChar w:fldCharType="separate"/>
    </w:r>
    <w:r w:rsidR="009C57DB">
      <w:rPr>
        <w:i/>
        <w:iCs/>
        <w:noProof/>
        <w:sz w:val="20"/>
        <w:szCs w:val="18"/>
      </w:rPr>
      <w:t>9</w:t>
    </w:r>
    <w:r>
      <w:rPr>
        <w:i/>
        <w:iCs/>
        <w:sz w:val="20"/>
        <w:szCs w:val="18"/>
      </w:rPr>
      <w:fldChar w:fldCharType="end"/>
    </w:r>
    <w:r>
      <w:rPr>
        <w:i/>
        <w:iCs/>
        <w:sz w:val="20"/>
        <w:szCs w:val="18"/>
      </w:rPr>
      <w:t xml:space="preserve"> </w:t>
    </w:r>
    <w:r>
      <w:rPr>
        <w:i/>
        <w:iCs/>
        <w:sz w:val="20"/>
        <w:szCs w:val="18"/>
      </w:rPr>
      <w:fldChar w:fldCharType="begin"/>
    </w:r>
    <w:r>
      <w:rPr>
        <w:i/>
        <w:iCs/>
        <w:sz w:val="20"/>
        <w:szCs w:val="18"/>
      </w:rPr>
      <w:instrText xml:space="preserve"> STYLEREF  "Überschrift 1"  \* MERGEFORMAT </w:instrText>
    </w:r>
    <w:r>
      <w:rPr>
        <w:i/>
        <w:iCs/>
        <w:sz w:val="20"/>
        <w:szCs w:val="18"/>
      </w:rPr>
      <w:fldChar w:fldCharType="separate"/>
    </w:r>
    <w:r w:rsidR="009C57DB">
      <w:rPr>
        <w:i/>
        <w:iCs/>
        <w:noProof/>
        <w:sz w:val="20"/>
        <w:szCs w:val="18"/>
      </w:rPr>
      <w:t>Anhang</w:t>
    </w:r>
    <w:r>
      <w:rPr>
        <w:i/>
        <w:iCs/>
        <w:sz w:val="20"/>
        <w:szCs w:val="18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73B59" w14:textId="77777777" w:rsidR="00F16BA2" w:rsidRDefault="00F16BA2" w:rsidP="00D32644">
    <w:pPr>
      <w:pStyle w:val="Kopfzeil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77696" behindDoc="0" locked="0" layoutInCell="1" allowOverlap="1" wp14:anchorId="606ACCFC" wp14:editId="7C46BE1A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82" name="Grafik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678720" behindDoc="0" locked="0" layoutInCell="1" allowOverlap="1" wp14:anchorId="40F7F47D" wp14:editId="036B41CC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83" name="Grafik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Titel der Arbeit</w:t>
    </w:r>
  </w:p>
  <w:p w14:paraId="1F1CD319" w14:textId="77777777" w:rsidR="00F16BA2" w:rsidRPr="000A6C24" w:rsidRDefault="00F16BA2" w:rsidP="00D32644">
    <w:pPr>
      <w:pStyle w:val="Kopfzeile"/>
      <w:pBdr>
        <w:bottom w:val="single" w:sz="4" w:space="1" w:color="auto"/>
      </w:pBdr>
      <w:rPr>
        <w:sz w:val="20"/>
        <w:szCs w:val="18"/>
      </w:rPr>
    </w:pPr>
    <w:r>
      <w:rPr>
        <w:sz w:val="20"/>
        <w:szCs w:val="18"/>
      </w:rPr>
      <w:t>Untertitel</w:t>
    </w:r>
  </w:p>
  <w:p w14:paraId="2FDB3309" w14:textId="77777777" w:rsidR="00F16BA2" w:rsidRDefault="00F16BA2" w:rsidP="00D32644">
    <w:pPr>
      <w:pStyle w:val="Kopfzeile"/>
      <w:pBdr>
        <w:bottom w:val="single" w:sz="4" w:space="1" w:color="auto"/>
      </w:pBdr>
    </w:pPr>
  </w:p>
  <w:p w14:paraId="0741A8A7" w14:textId="77777777" w:rsidR="00F16BA2" w:rsidRPr="00A15558" w:rsidRDefault="00F16BA2" w:rsidP="00D32644">
    <w:pPr>
      <w:pStyle w:val="Kopfzeile"/>
      <w:pBdr>
        <w:bottom w:val="single" w:sz="4" w:space="1" w:color="auto"/>
      </w:pBdr>
      <w:rPr>
        <w:i/>
        <w:iCs/>
      </w:rPr>
    </w:pPr>
    <w:r>
      <w:rPr>
        <w:i/>
        <w:iCs/>
        <w:sz w:val="20"/>
        <w:szCs w:val="18"/>
      </w:rPr>
      <w:t>Anhang</w:t>
    </w:r>
    <w:r w:rsidRPr="00A15558">
      <w:rPr>
        <w:i/>
        <w:iCs/>
      </w:rPr>
      <w:tab/>
    </w:r>
    <w:r w:rsidRPr="00A15558">
      <w:rPr>
        <w:i/>
        <w:i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6191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D271BD9"/>
    <w:multiLevelType w:val="hybridMultilevel"/>
    <w:tmpl w:val="2C203FE8"/>
    <w:lvl w:ilvl="0" w:tplc="0407000F">
      <w:start w:val="1"/>
      <w:numFmt w:val="decimal"/>
      <w:lvlText w:val="%1."/>
      <w:lvlJc w:val="left"/>
      <w:pPr>
        <w:ind w:left="779" w:hanging="360"/>
      </w:pPr>
    </w:lvl>
    <w:lvl w:ilvl="1" w:tplc="04070019" w:tentative="1">
      <w:start w:val="1"/>
      <w:numFmt w:val="lowerLetter"/>
      <w:lvlText w:val="%2."/>
      <w:lvlJc w:val="left"/>
      <w:pPr>
        <w:ind w:left="1499" w:hanging="360"/>
      </w:pPr>
    </w:lvl>
    <w:lvl w:ilvl="2" w:tplc="0407001B" w:tentative="1">
      <w:start w:val="1"/>
      <w:numFmt w:val="lowerRoman"/>
      <w:lvlText w:val="%3."/>
      <w:lvlJc w:val="right"/>
      <w:pPr>
        <w:ind w:left="2219" w:hanging="180"/>
      </w:pPr>
    </w:lvl>
    <w:lvl w:ilvl="3" w:tplc="0407000F" w:tentative="1">
      <w:start w:val="1"/>
      <w:numFmt w:val="decimal"/>
      <w:lvlText w:val="%4."/>
      <w:lvlJc w:val="left"/>
      <w:pPr>
        <w:ind w:left="2939" w:hanging="360"/>
      </w:pPr>
    </w:lvl>
    <w:lvl w:ilvl="4" w:tplc="04070019" w:tentative="1">
      <w:start w:val="1"/>
      <w:numFmt w:val="lowerLetter"/>
      <w:lvlText w:val="%5."/>
      <w:lvlJc w:val="left"/>
      <w:pPr>
        <w:ind w:left="3659" w:hanging="360"/>
      </w:pPr>
    </w:lvl>
    <w:lvl w:ilvl="5" w:tplc="0407001B" w:tentative="1">
      <w:start w:val="1"/>
      <w:numFmt w:val="lowerRoman"/>
      <w:lvlText w:val="%6."/>
      <w:lvlJc w:val="right"/>
      <w:pPr>
        <w:ind w:left="4379" w:hanging="180"/>
      </w:pPr>
    </w:lvl>
    <w:lvl w:ilvl="6" w:tplc="0407000F" w:tentative="1">
      <w:start w:val="1"/>
      <w:numFmt w:val="decimal"/>
      <w:lvlText w:val="%7."/>
      <w:lvlJc w:val="left"/>
      <w:pPr>
        <w:ind w:left="5099" w:hanging="360"/>
      </w:pPr>
    </w:lvl>
    <w:lvl w:ilvl="7" w:tplc="04070019" w:tentative="1">
      <w:start w:val="1"/>
      <w:numFmt w:val="lowerLetter"/>
      <w:lvlText w:val="%8."/>
      <w:lvlJc w:val="left"/>
      <w:pPr>
        <w:ind w:left="5819" w:hanging="360"/>
      </w:pPr>
    </w:lvl>
    <w:lvl w:ilvl="8" w:tplc="0407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2" w15:restartNumberingAfterBreak="0">
    <w:nsid w:val="7FDF6719"/>
    <w:multiLevelType w:val="hybridMultilevel"/>
    <w:tmpl w:val="F5B48294"/>
    <w:lvl w:ilvl="0" w:tplc="51BCF404">
      <w:start w:val="3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23"/>
    <w:rsid w:val="00005A91"/>
    <w:rsid w:val="00007D46"/>
    <w:rsid w:val="00013558"/>
    <w:rsid w:val="00013BE3"/>
    <w:rsid w:val="00013E35"/>
    <w:rsid w:val="0001546D"/>
    <w:rsid w:val="00016C19"/>
    <w:rsid w:val="00020163"/>
    <w:rsid w:val="0002477D"/>
    <w:rsid w:val="00026BF1"/>
    <w:rsid w:val="00027AAE"/>
    <w:rsid w:val="00030EA5"/>
    <w:rsid w:val="000315C3"/>
    <w:rsid w:val="00031C51"/>
    <w:rsid w:val="000333DC"/>
    <w:rsid w:val="00035629"/>
    <w:rsid w:val="00041D39"/>
    <w:rsid w:val="00044448"/>
    <w:rsid w:val="000446AF"/>
    <w:rsid w:val="000468E9"/>
    <w:rsid w:val="00047207"/>
    <w:rsid w:val="000528B4"/>
    <w:rsid w:val="00054514"/>
    <w:rsid w:val="00054A55"/>
    <w:rsid w:val="00054D8B"/>
    <w:rsid w:val="0005572A"/>
    <w:rsid w:val="00057B8C"/>
    <w:rsid w:val="0006033A"/>
    <w:rsid w:val="000605EE"/>
    <w:rsid w:val="000618CC"/>
    <w:rsid w:val="00062658"/>
    <w:rsid w:val="00067807"/>
    <w:rsid w:val="000705D2"/>
    <w:rsid w:val="0007157F"/>
    <w:rsid w:val="00071D91"/>
    <w:rsid w:val="0007256C"/>
    <w:rsid w:val="00072816"/>
    <w:rsid w:val="000738BE"/>
    <w:rsid w:val="00073FB5"/>
    <w:rsid w:val="00083164"/>
    <w:rsid w:val="00083E63"/>
    <w:rsid w:val="00085CB3"/>
    <w:rsid w:val="000866CE"/>
    <w:rsid w:val="00092973"/>
    <w:rsid w:val="00092BC3"/>
    <w:rsid w:val="00095D1E"/>
    <w:rsid w:val="00096423"/>
    <w:rsid w:val="000A314A"/>
    <w:rsid w:val="000A3BE4"/>
    <w:rsid w:val="000A55D5"/>
    <w:rsid w:val="000A6D0F"/>
    <w:rsid w:val="000B044A"/>
    <w:rsid w:val="000B4BAE"/>
    <w:rsid w:val="000C0F62"/>
    <w:rsid w:val="000C21C6"/>
    <w:rsid w:val="000C2936"/>
    <w:rsid w:val="000C594A"/>
    <w:rsid w:val="000C6049"/>
    <w:rsid w:val="000C77A3"/>
    <w:rsid w:val="000D2B06"/>
    <w:rsid w:val="000D34C4"/>
    <w:rsid w:val="000D69B7"/>
    <w:rsid w:val="000D69E0"/>
    <w:rsid w:val="000E4F85"/>
    <w:rsid w:val="000E596C"/>
    <w:rsid w:val="000E6927"/>
    <w:rsid w:val="000E6CB6"/>
    <w:rsid w:val="00100A1C"/>
    <w:rsid w:val="00101A99"/>
    <w:rsid w:val="00102890"/>
    <w:rsid w:val="00104C79"/>
    <w:rsid w:val="00105514"/>
    <w:rsid w:val="00106F1E"/>
    <w:rsid w:val="00123C68"/>
    <w:rsid w:val="0012476C"/>
    <w:rsid w:val="0012510D"/>
    <w:rsid w:val="001303FC"/>
    <w:rsid w:val="0013050A"/>
    <w:rsid w:val="00130C3F"/>
    <w:rsid w:val="00131701"/>
    <w:rsid w:val="00132427"/>
    <w:rsid w:val="00133690"/>
    <w:rsid w:val="0013386B"/>
    <w:rsid w:val="00134D0B"/>
    <w:rsid w:val="001357B0"/>
    <w:rsid w:val="00137187"/>
    <w:rsid w:val="00141317"/>
    <w:rsid w:val="00141321"/>
    <w:rsid w:val="001424C6"/>
    <w:rsid w:val="001427D2"/>
    <w:rsid w:val="00145C54"/>
    <w:rsid w:val="0015147C"/>
    <w:rsid w:val="00153232"/>
    <w:rsid w:val="001552A0"/>
    <w:rsid w:val="001618AD"/>
    <w:rsid w:val="0016483C"/>
    <w:rsid w:val="00171167"/>
    <w:rsid w:val="0017371D"/>
    <w:rsid w:val="00173CBB"/>
    <w:rsid w:val="0017405F"/>
    <w:rsid w:val="00183AAE"/>
    <w:rsid w:val="00183BFA"/>
    <w:rsid w:val="00184250"/>
    <w:rsid w:val="00184D66"/>
    <w:rsid w:val="00185CC7"/>
    <w:rsid w:val="00192FEA"/>
    <w:rsid w:val="001955EE"/>
    <w:rsid w:val="001A25C7"/>
    <w:rsid w:val="001A30FD"/>
    <w:rsid w:val="001A4808"/>
    <w:rsid w:val="001A62ED"/>
    <w:rsid w:val="001A692C"/>
    <w:rsid w:val="001B0ADB"/>
    <w:rsid w:val="001B0D0C"/>
    <w:rsid w:val="001B1A4F"/>
    <w:rsid w:val="001B34AE"/>
    <w:rsid w:val="001B4382"/>
    <w:rsid w:val="001C060D"/>
    <w:rsid w:val="001C0894"/>
    <w:rsid w:val="001C2F16"/>
    <w:rsid w:val="001C31F3"/>
    <w:rsid w:val="001C3BB8"/>
    <w:rsid w:val="001C4271"/>
    <w:rsid w:val="001C4902"/>
    <w:rsid w:val="001C4BCC"/>
    <w:rsid w:val="001C69FE"/>
    <w:rsid w:val="001C7743"/>
    <w:rsid w:val="001D0318"/>
    <w:rsid w:val="001D05EC"/>
    <w:rsid w:val="001D1D9D"/>
    <w:rsid w:val="001D366F"/>
    <w:rsid w:val="001D7167"/>
    <w:rsid w:val="001E6AA4"/>
    <w:rsid w:val="001F0098"/>
    <w:rsid w:val="001F2068"/>
    <w:rsid w:val="001F3CB5"/>
    <w:rsid w:val="001F4811"/>
    <w:rsid w:val="002023E6"/>
    <w:rsid w:val="00202837"/>
    <w:rsid w:val="002028A6"/>
    <w:rsid w:val="00202F6B"/>
    <w:rsid w:val="0020438C"/>
    <w:rsid w:val="002048E7"/>
    <w:rsid w:val="00204976"/>
    <w:rsid w:val="00211EF0"/>
    <w:rsid w:val="00225000"/>
    <w:rsid w:val="00227A7E"/>
    <w:rsid w:val="00230E8E"/>
    <w:rsid w:val="00234E0B"/>
    <w:rsid w:val="00236C6B"/>
    <w:rsid w:val="00237678"/>
    <w:rsid w:val="002454F4"/>
    <w:rsid w:val="00251B63"/>
    <w:rsid w:val="002526B3"/>
    <w:rsid w:val="00252851"/>
    <w:rsid w:val="00254CC2"/>
    <w:rsid w:val="002555E5"/>
    <w:rsid w:val="00256091"/>
    <w:rsid w:val="002572FD"/>
    <w:rsid w:val="0026196B"/>
    <w:rsid w:val="00263884"/>
    <w:rsid w:val="00265B46"/>
    <w:rsid w:val="00267706"/>
    <w:rsid w:val="00270358"/>
    <w:rsid w:val="00271640"/>
    <w:rsid w:val="00273344"/>
    <w:rsid w:val="00276A51"/>
    <w:rsid w:val="0028041B"/>
    <w:rsid w:val="002843D3"/>
    <w:rsid w:val="00285AD4"/>
    <w:rsid w:val="00286695"/>
    <w:rsid w:val="002901C4"/>
    <w:rsid w:val="00290508"/>
    <w:rsid w:val="00293A4F"/>
    <w:rsid w:val="002975D6"/>
    <w:rsid w:val="002A0D4E"/>
    <w:rsid w:val="002A32A9"/>
    <w:rsid w:val="002A49DA"/>
    <w:rsid w:val="002A580D"/>
    <w:rsid w:val="002A5B9D"/>
    <w:rsid w:val="002A75CF"/>
    <w:rsid w:val="002A764E"/>
    <w:rsid w:val="002B038D"/>
    <w:rsid w:val="002B19AD"/>
    <w:rsid w:val="002B333E"/>
    <w:rsid w:val="002B530C"/>
    <w:rsid w:val="002C062D"/>
    <w:rsid w:val="002C42E8"/>
    <w:rsid w:val="002C4B35"/>
    <w:rsid w:val="002D1679"/>
    <w:rsid w:val="002D2201"/>
    <w:rsid w:val="002D26A1"/>
    <w:rsid w:val="002D2CD9"/>
    <w:rsid w:val="002D50EB"/>
    <w:rsid w:val="002D79B9"/>
    <w:rsid w:val="002E19BB"/>
    <w:rsid w:val="002E7B15"/>
    <w:rsid w:val="002F2991"/>
    <w:rsid w:val="002F3BF7"/>
    <w:rsid w:val="002F4504"/>
    <w:rsid w:val="002F573F"/>
    <w:rsid w:val="002F78F1"/>
    <w:rsid w:val="00301171"/>
    <w:rsid w:val="00304C38"/>
    <w:rsid w:val="00305019"/>
    <w:rsid w:val="00305B35"/>
    <w:rsid w:val="00306D67"/>
    <w:rsid w:val="003115C2"/>
    <w:rsid w:val="0031168A"/>
    <w:rsid w:val="003129BB"/>
    <w:rsid w:val="00316172"/>
    <w:rsid w:val="00317365"/>
    <w:rsid w:val="00317C19"/>
    <w:rsid w:val="00321C52"/>
    <w:rsid w:val="003261A9"/>
    <w:rsid w:val="003269E4"/>
    <w:rsid w:val="00331369"/>
    <w:rsid w:val="003324BD"/>
    <w:rsid w:val="00334705"/>
    <w:rsid w:val="00344B5B"/>
    <w:rsid w:val="0034678D"/>
    <w:rsid w:val="00346A11"/>
    <w:rsid w:val="00346AD0"/>
    <w:rsid w:val="0035000E"/>
    <w:rsid w:val="00354E91"/>
    <w:rsid w:val="003670A8"/>
    <w:rsid w:val="0037011E"/>
    <w:rsid w:val="00370B6E"/>
    <w:rsid w:val="00373D43"/>
    <w:rsid w:val="003744F1"/>
    <w:rsid w:val="003769EC"/>
    <w:rsid w:val="00377E52"/>
    <w:rsid w:val="003846B1"/>
    <w:rsid w:val="003854D0"/>
    <w:rsid w:val="0038754B"/>
    <w:rsid w:val="00387E4A"/>
    <w:rsid w:val="00390512"/>
    <w:rsid w:val="00390958"/>
    <w:rsid w:val="003921C3"/>
    <w:rsid w:val="003936CC"/>
    <w:rsid w:val="00393F05"/>
    <w:rsid w:val="003972DD"/>
    <w:rsid w:val="00397BE9"/>
    <w:rsid w:val="00397E0D"/>
    <w:rsid w:val="003A0E18"/>
    <w:rsid w:val="003A175E"/>
    <w:rsid w:val="003A33A1"/>
    <w:rsid w:val="003A364D"/>
    <w:rsid w:val="003A3D99"/>
    <w:rsid w:val="003A3E76"/>
    <w:rsid w:val="003A68F4"/>
    <w:rsid w:val="003A6F17"/>
    <w:rsid w:val="003B10DD"/>
    <w:rsid w:val="003B30AC"/>
    <w:rsid w:val="003B6585"/>
    <w:rsid w:val="003C0D46"/>
    <w:rsid w:val="003C2708"/>
    <w:rsid w:val="003C3CF6"/>
    <w:rsid w:val="003C4867"/>
    <w:rsid w:val="003C4DC2"/>
    <w:rsid w:val="003C5E33"/>
    <w:rsid w:val="003C62A8"/>
    <w:rsid w:val="003C6ECC"/>
    <w:rsid w:val="003C7DF4"/>
    <w:rsid w:val="003D21C3"/>
    <w:rsid w:val="003D35A3"/>
    <w:rsid w:val="003D38A5"/>
    <w:rsid w:val="003D460C"/>
    <w:rsid w:val="003D52B8"/>
    <w:rsid w:val="003D6943"/>
    <w:rsid w:val="003D6B7B"/>
    <w:rsid w:val="003E05AE"/>
    <w:rsid w:val="003E27DE"/>
    <w:rsid w:val="003E2D6B"/>
    <w:rsid w:val="003E32CA"/>
    <w:rsid w:val="003E6124"/>
    <w:rsid w:val="003F03CA"/>
    <w:rsid w:val="003F44C7"/>
    <w:rsid w:val="003F7909"/>
    <w:rsid w:val="00401493"/>
    <w:rsid w:val="0040171B"/>
    <w:rsid w:val="00403204"/>
    <w:rsid w:val="00404A4B"/>
    <w:rsid w:val="00404BEE"/>
    <w:rsid w:val="0040668C"/>
    <w:rsid w:val="004070BD"/>
    <w:rsid w:val="00407587"/>
    <w:rsid w:val="00412922"/>
    <w:rsid w:val="0042169D"/>
    <w:rsid w:val="004260C8"/>
    <w:rsid w:val="004268A6"/>
    <w:rsid w:val="00426EAA"/>
    <w:rsid w:val="00427C4B"/>
    <w:rsid w:val="00433C56"/>
    <w:rsid w:val="00435C6E"/>
    <w:rsid w:val="004362C5"/>
    <w:rsid w:val="004366E9"/>
    <w:rsid w:val="0043764B"/>
    <w:rsid w:val="0044161D"/>
    <w:rsid w:val="00450ADD"/>
    <w:rsid w:val="00453319"/>
    <w:rsid w:val="00456058"/>
    <w:rsid w:val="00461EAF"/>
    <w:rsid w:val="00463779"/>
    <w:rsid w:val="00464073"/>
    <w:rsid w:val="00465A0E"/>
    <w:rsid w:val="0046725D"/>
    <w:rsid w:val="00471106"/>
    <w:rsid w:val="00474A8E"/>
    <w:rsid w:val="00475A14"/>
    <w:rsid w:val="00475A2E"/>
    <w:rsid w:val="00475A42"/>
    <w:rsid w:val="00476442"/>
    <w:rsid w:val="0048021D"/>
    <w:rsid w:val="00480FB5"/>
    <w:rsid w:val="00481BB4"/>
    <w:rsid w:val="00484C8D"/>
    <w:rsid w:val="0049040D"/>
    <w:rsid w:val="004912CE"/>
    <w:rsid w:val="0049239F"/>
    <w:rsid w:val="004929F4"/>
    <w:rsid w:val="00497401"/>
    <w:rsid w:val="00497CFF"/>
    <w:rsid w:val="004A1CD3"/>
    <w:rsid w:val="004A2B2E"/>
    <w:rsid w:val="004A3351"/>
    <w:rsid w:val="004A48CA"/>
    <w:rsid w:val="004A5595"/>
    <w:rsid w:val="004A6997"/>
    <w:rsid w:val="004B54B5"/>
    <w:rsid w:val="004C4514"/>
    <w:rsid w:val="004C4E4A"/>
    <w:rsid w:val="004C507F"/>
    <w:rsid w:val="004C7546"/>
    <w:rsid w:val="004D72F4"/>
    <w:rsid w:val="004E05F1"/>
    <w:rsid w:val="004E2943"/>
    <w:rsid w:val="004E3706"/>
    <w:rsid w:val="004E402F"/>
    <w:rsid w:val="004E48BE"/>
    <w:rsid w:val="004E66AD"/>
    <w:rsid w:val="004E74D1"/>
    <w:rsid w:val="004F2D69"/>
    <w:rsid w:val="004F5471"/>
    <w:rsid w:val="005043F3"/>
    <w:rsid w:val="005068CB"/>
    <w:rsid w:val="00510F05"/>
    <w:rsid w:val="0051749F"/>
    <w:rsid w:val="0052019E"/>
    <w:rsid w:val="00530238"/>
    <w:rsid w:val="005349A4"/>
    <w:rsid w:val="00540AAC"/>
    <w:rsid w:val="005449D0"/>
    <w:rsid w:val="005520A0"/>
    <w:rsid w:val="005561ED"/>
    <w:rsid w:val="00560AB2"/>
    <w:rsid w:val="00563553"/>
    <w:rsid w:val="00565A69"/>
    <w:rsid w:val="00566DA6"/>
    <w:rsid w:val="00571918"/>
    <w:rsid w:val="00571BEC"/>
    <w:rsid w:val="005720EC"/>
    <w:rsid w:val="00580D97"/>
    <w:rsid w:val="0058237B"/>
    <w:rsid w:val="0058277B"/>
    <w:rsid w:val="0058372C"/>
    <w:rsid w:val="00586B16"/>
    <w:rsid w:val="0059179A"/>
    <w:rsid w:val="00591CF7"/>
    <w:rsid w:val="0059229B"/>
    <w:rsid w:val="00592EE2"/>
    <w:rsid w:val="0059380A"/>
    <w:rsid w:val="00596CE1"/>
    <w:rsid w:val="005972C8"/>
    <w:rsid w:val="00597639"/>
    <w:rsid w:val="005A04B8"/>
    <w:rsid w:val="005A0815"/>
    <w:rsid w:val="005A19AA"/>
    <w:rsid w:val="005A29F9"/>
    <w:rsid w:val="005A4BBF"/>
    <w:rsid w:val="005A5793"/>
    <w:rsid w:val="005A64E5"/>
    <w:rsid w:val="005A715F"/>
    <w:rsid w:val="005B0D96"/>
    <w:rsid w:val="005B2479"/>
    <w:rsid w:val="005B2818"/>
    <w:rsid w:val="005B526A"/>
    <w:rsid w:val="005B781F"/>
    <w:rsid w:val="005C0A71"/>
    <w:rsid w:val="005C0FEA"/>
    <w:rsid w:val="005C3346"/>
    <w:rsid w:val="005C3EB4"/>
    <w:rsid w:val="005C469E"/>
    <w:rsid w:val="005C53B1"/>
    <w:rsid w:val="005C73EB"/>
    <w:rsid w:val="005D0B61"/>
    <w:rsid w:val="005D105F"/>
    <w:rsid w:val="005D2C2C"/>
    <w:rsid w:val="005D31D4"/>
    <w:rsid w:val="005E14D9"/>
    <w:rsid w:val="005E1CE0"/>
    <w:rsid w:val="005E23E5"/>
    <w:rsid w:val="005E2F47"/>
    <w:rsid w:val="005E30DA"/>
    <w:rsid w:val="005E4B77"/>
    <w:rsid w:val="005E5A83"/>
    <w:rsid w:val="005E6F43"/>
    <w:rsid w:val="005F009B"/>
    <w:rsid w:val="005F09AF"/>
    <w:rsid w:val="005F1179"/>
    <w:rsid w:val="005F13CD"/>
    <w:rsid w:val="005F1A4A"/>
    <w:rsid w:val="005F2772"/>
    <w:rsid w:val="005F42EA"/>
    <w:rsid w:val="005F42F7"/>
    <w:rsid w:val="005F74FB"/>
    <w:rsid w:val="00601468"/>
    <w:rsid w:val="00605216"/>
    <w:rsid w:val="00606DB7"/>
    <w:rsid w:val="0061047E"/>
    <w:rsid w:val="006104B7"/>
    <w:rsid w:val="00622696"/>
    <w:rsid w:val="00622DFF"/>
    <w:rsid w:val="006234AA"/>
    <w:rsid w:val="00625C70"/>
    <w:rsid w:val="006302B1"/>
    <w:rsid w:val="00631FF9"/>
    <w:rsid w:val="006347E9"/>
    <w:rsid w:val="00640BB9"/>
    <w:rsid w:val="006422B0"/>
    <w:rsid w:val="00642FF8"/>
    <w:rsid w:val="00643666"/>
    <w:rsid w:val="00643ED0"/>
    <w:rsid w:val="006524A7"/>
    <w:rsid w:val="00656B75"/>
    <w:rsid w:val="0066019F"/>
    <w:rsid w:val="00660A7B"/>
    <w:rsid w:val="00662D50"/>
    <w:rsid w:val="00663047"/>
    <w:rsid w:val="00666D60"/>
    <w:rsid w:val="00670338"/>
    <w:rsid w:val="006718D8"/>
    <w:rsid w:val="0067310F"/>
    <w:rsid w:val="00673218"/>
    <w:rsid w:val="00673663"/>
    <w:rsid w:val="00673C2B"/>
    <w:rsid w:val="006777BA"/>
    <w:rsid w:val="00680717"/>
    <w:rsid w:val="006825AA"/>
    <w:rsid w:val="00691357"/>
    <w:rsid w:val="00693DC3"/>
    <w:rsid w:val="006950E0"/>
    <w:rsid w:val="00695156"/>
    <w:rsid w:val="00696BC7"/>
    <w:rsid w:val="006A0046"/>
    <w:rsid w:val="006A0E40"/>
    <w:rsid w:val="006A32AB"/>
    <w:rsid w:val="006A4B3C"/>
    <w:rsid w:val="006A7E25"/>
    <w:rsid w:val="006B2E46"/>
    <w:rsid w:val="006B310E"/>
    <w:rsid w:val="006B6926"/>
    <w:rsid w:val="006C0174"/>
    <w:rsid w:val="006C0DAB"/>
    <w:rsid w:val="006C2469"/>
    <w:rsid w:val="006C27E2"/>
    <w:rsid w:val="006D074A"/>
    <w:rsid w:val="006D0A00"/>
    <w:rsid w:val="006D1D42"/>
    <w:rsid w:val="006D2E0C"/>
    <w:rsid w:val="006D7E77"/>
    <w:rsid w:val="006D7F75"/>
    <w:rsid w:val="006E0D27"/>
    <w:rsid w:val="006E3B68"/>
    <w:rsid w:val="006E4C91"/>
    <w:rsid w:val="006E54DE"/>
    <w:rsid w:val="006E6AD3"/>
    <w:rsid w:val="006F08CB"/>
    <w:rsid w:val="006F1650"/>
    <w:rsid w:val="006F534A"/>
    <w:rsid w:val="006F5621"/>
    <w:rsid w:val="007013D3"/>
    <w:rsid w:val="00703E1C"/>
    <w:rsid w:val="00703E6C"/>
    <w:rsid w:val="00706F4C"/>
    <w:rsid w:val="007104C8"/>
    <w:rsid w:val="00715283"/>
    <w:rsid w:val="00716EAD"/>
    <w:rsid w:val="00724241"/>
    <w:rsid w:val="00724DB1"/>
    <w:rsid w:val="00731744"/>
    <w:rsid w:val="00731F9D"/>
    <w:rsid w:val="0073409F"/>
    <w:rsid w:val="0073489A"/>
    <w:rsid w:val="00740D69"/>
    <w:rsid w:val="00742B25"/>
    <w:rsid w:val="0074412E"/>
    <w:rsid w:val="00747BF3"/>
    <w:rsid w:val="00752AD6"/>
    <w:rsid w:val="00753535"/>
    <w:rsid w:val="00754B8E"/>
    <w:rsid w:val="0076187D"/>
    <w:rsid w:val="00761EA8"/>
    <w:rsid w:val="00762F97"/>
    <w:rsid w:val="007634FA"/>
    <w:rsid w:val="00765D61"/>
    <w:rsid w:val="00772514"/>
    <w:rsid w:val="007752EE"/>
    <w:rsid w:val="007766FD"/>
    <w:rsid w:val="0077787D"/>
    <w:rsid w:val="00777F10"/>
    <w:rsid w:val="00790585"/>
    <w:rsid w:val="00790DD3"/>
    <w:rsid w:val="007917BE"/>
    <w:rsid w:val="00791C78"/>
    <w:rsid w:val="00792F3B"/>
    <w:rsid w:val="007956A3"/>
    <w:rsid w:val="00795E91"/>
    <w:rsid w:val="007A61A4"/>
    <w:rsid w:val="007A632A"/>
    <w:rsid w:val="007B041A"/>
    <w:rsid w:val="007B0959"/>
    <w:rsid w:val="007B283E"/>
    <w:rsid w:val="007B28AA"/>
    <w:rsid w:val="007B2B67"/>
    <w:rsid w:val="007B3010"/>
    <w:rsid w:val="007B34ED"/>
    <w:rsid w:val="007B3967"/>
    <w:rsid w:val="007B751C"/>
    <w:rsid w:val="007C1C5D"/>
    <w:rsid w:val="007C4AD7"/>
    <w:rsid w:val="007D1DBF"/>
    <w:rsid w:val="007D3011"/>
    <w:rsid w:val="007D558E"/>
    <w:rsid w:val="007D7020"/>
    <w:rsid w:val="007D7C16"/>
    <w:rsid w:val="007D7F2C"/>
    <w:rsid w:val="007E1E39"/>
    <w:rsid w:val="007E2742"/>
    <w:rsid w:val="007E3EE4"/>
    <w:rsid w:val="007E691D"/>
    <w:rsid w:val="007E7908"/>
    <w:rsid w:val="007E7E37"/>
    <w:rsid w:val="007F0300"/>
    <w:rsid w:val="007F165B"/>
    <w:rsid w:val="007F1D8B"/>
    <w:rsid w:val="007F3A7E"/>
    <w:rsid w:val="007F3BA4"/>
    <w:rsid w:val="007F4086"/>
    <w:rsid w:val="00802545"/>
    <w:rsid w:val="00802995"/>
    <w:rsid w:val="008039D1"/>
    <w:rsid w:val="008069BB"/>
    <w:rsid w:val="0080712C"/>
    <w:rsid w:val="00807598"/>
    <w:rsid w:val="00813C33"/>
    <w:rsid w:val="00814BAE"/>
    <w:rsid w:val="0081768F"/>
    <w:rsid w:val="00817911"/>
    <w:rsid w:val="00824AF6"/>
    <w:rsid w:val="00825462"/>
    <w:rsid w:val="00827AB6"/>
    <w:rsid w:val="00831DA2"/>
    <w:rsid w:val="0083293A"/>
    <w:rsid w:val="00832FA6"/>
    <w:rsid w:val="00833066"/>
    <w:rsid w:val="00833C63"/>
    <w:rsid w:val="00840769"/>
    <w:rsid w:val="00841066"/>
    <w:rsid w:val="00851434"/>
    <w:rsid w:val="00853837"/>
    <w:rsid w:val="0085477B"/>
    <w:rsid w:val="00855DEB"/>
    <w:rsid w:val="0085733A"/>
    <w:rsid w:val="00860274"/>
    <w:rsid w:val="00862C89"/>
    <w:rsid w:val="008635C9"/>
    <w:rsid w:val="00870951"/>
    <w:rsid w:val="008720DE"/>
    <w:rsid w:val="00872D7E"/>
    <w:rsid w:val="008740B6"/>
    <w:rsid w:val="00874A6A"/>
    <w:rsid w:val="0087554B"/>
    <w:rsid w:val="00876091"/>
    <w:rsid w:val="00884DBF"/>
    <w:rsid w:val="0089039C"/>
    <w:rsid w:val="0089608B"/>
    <w:rsid w:val="00896532"/>
    <w:rsid w:val="008A07D3"/>
    <w:rsid w:val="008A27D5"/>
    <w:rsid w:val="008A457C"/>
    <w:rsid w:val="008A5ADA"/>
    <w:rsid w:val="008B304C"/>
    <w:rsid w:val="008B3C5E"/>
    <w:rsid w:val="008B534B"/>
    <w:rsid w:val="008B5C2E"/>
    <w:rsid w:val="008B6570"/>
    <w:rsid w:val="008B7683"/>
    <w:rsid w:val="008D0538"/>
    <w:rsid w:val="008D1531"/>
    <w:rsid w:val="008D53E5"/>
    <w:rsid w:val="008E1C6B"/>
    <w:rsid w:val="008E3FB5"/>
    <w:rsid w:val="008E4333"/>
    <w:rsid w:val="008F69F7"/>
    <w:rsid w:val="00901ACB"/>
    <w:rsid w:val="00903955"/>
    <w:rsid w:val="00904D7D"/>
    <w:rsid w:val="0090631B"/>
    <w:rsid w:val="00910289"/>
    <w:rsid w:val="00914AA6"/>
    <w:rsid w:val="0091555E"/>
    <w:rsid w:val="00917385"/>
    <w:rsid w:val="00920DEA"/>
    <w:rsid w:val="00923592"/>
    <w:rsid w:val="00924A86"/>
    <w:rsid w:val="00924BD2"/>
    <w:rsid w:val="00924C08"/>
    <w:rsid w:val="0093000D"/>
    <w:rsid w:val="00931A59"/>
    <w:rsid w:val="00933067"/>
    <w:rsid w:val="00937FF9"/>
    <w:rsid w:val="00943377"/>
    <w:rsid w:val="00944F72"/>
    <w:rsid w:val="00950416"/>
    <w:rsid w:val="0095248F"/>
    <w:rsid w:val="009542BB"/>
    <w:rsid w:val="00955946"/>
    <w:rsid w:val="00955CF8"/>
    <w:rsid w:val="00955F28"/>
    <w:rsid w:val="009564DC"/>
    <w:rsid w:val="00961602"/>
    <w:rsid w:val="00962EA4"/>
    <w:rsid w:val="00963874"/>
    <w:rsid w:val="00970B2C"/>
    <w:rsid w:val="00972012"/>
    <w:rsid w:val="00972CE0"/>
    <w:rsid w:val="009730A7"/>
    <w:rsid w:val="00976083"/>
    <w:rsid w:val="00976A1D"/>
    <w:rsid w:val="00977285"/>
    <w:rsid w:val="00977E8D"/>
    <w:rsid w:val="009801EA"/>
    <w:rsid w:val="00980A59"/>
    <w:rsid w:val="009817A0"/>
    <w:rsid w:val="00981F08"/>
    <w:rsid w:val="009827D6"/>
    <w:rsid w:val="0098693D"/>
    <w:rsid w:val="009937B3"/>
    <w:rsid w:val="009975E7"/>
    <w:rsid w:val="009977A6"/>
    <w:rsid w:val="009A13AD"/>
    <w:rsid w:val="009A6374"/>
    <w:rsid w:val="009B06C3"/>
    <w:rsid w:val="009B12BC"/>
    <w:rsid w:val="009B1471"/>
    <w:rsid w:val="009B6582"/>
    <w:rsid w:val="009C208A"/>
    <w:rsid w:val="009C286C"/>
    <w:rsid w:val="009C34A3"/>
    <w:rsid w:val="009C5628"/>
    <w:rsid w:val="009C57DB"/>
    <w:rsid w:val="009C6E70"/>
    <w:rsid w:val="009C7B9B"/>
    <w:rsid w:val="009D0000"/>
    <w:rsid w:val="009D2237"/>
    <w:rsid w:val="009D279C"/>
    <w:rsid w:val="009D3B5D"/>
    <w:rsid w:val="009D3FFF"/>
    <w:rsid w:val="009D4779"/>
    <w:rsid w:val="009D4A3F"/>
    <w:rsid w:val="009D4AEC"/>
    <w:rsid w:val="009D55E4"/>
    <w:rsid w:val="009D5F33"/>
    <w:rsid w:val="009E00EC"/>
    <w:rsid w:val="009E1D9C"/>
    <w:rsid w:val="009E6640"/>
    <w:rsid w:val="009F1667"/>
    <w:rsid w:val="009F3953"/>
    <w:rsid w:val="009F3BA6"/>
    <w:rsid w:val="009F4751"/>
    <w:rsid w:val="00A01940"/>
    <w:rsid w:val="00A024D7"/>
    <w:rsid w:val="00A02C37"/>
    <w:rsid w:val="00A03440"/>
    <w:rsid w:val="00A0414D"/>
    <w:rsid w:val="00A06170"/>
    <w:rsid w:val="00A06A5C"/>
    <w:rsid w:val="00A125D8"/>
    <w:rsid w:val="00A1279C"/>
    <w:rsid w:val="00A1668D"/>
    <w:rsid w:val="00A23A42"/>
    <w:rsid w:val="00A2418D"/>
    <w:rsid w:val="00A3055E"/>
    <w:rsid w:val="00A30E62"/>
    <w:rsid w:val="00A3105E"/>
    <w:rsid w:val="00A32B37"/>
    <w:rsid w:val="00A32B51"/>
    <w:rsid w:val="00A34524"/>
    <w:rsid w:val="00A351BB"/>
    <w:rsid w:val="00A4240B"/>
    <w:rsid w:val="00A42815"/>
    <w:rsid w:val="00A42F9B"/>
    <w:rsid w:val="00A43961"/>
    <w:rsid w:val="00A43F85"/>
    <w:rsid w:val="00A44BA1"/>
    <w:rsid w:val="00A4581A"/>
    <w:rsid w:val="00A45C93"/>
    <w:rsid w:val="00A532D5"/>
    <w:rsid w:val="00A541F4"/>
    <w:rsid w:val="00A55129"/>
    <w:rsid w:val="00A56267"/>
    <w:rsid w:val="00A56354"/>
    <w:rsid w:val="00A56EB8"/>
    <w:rsid w:val="00A6117D"/>
    <w:rsid w:val="00A61F03"/>
    <w:rsid w:val="00A642B2"/>
    <w:rsid w:val="00A73618"/>
    <w:rsid w:val="00A739E5"/>
    <w:rsid w:val="00A73E9B"/>
    <w:rsid w:val="00A76E30"/>
    <w:rsid w:val="00A8048F"/>
    <w:rsid w:val="00A815EE"/>
    <w:rsid w:val="00A816B4"/>
    <w:rsid w:val="00A8280E"/>
    <w:rsid w:val="00A83598"/>
    <w:rsid w:val="00A91158"/>
    <w:rsid w:val="00A95628"/>
    <w:rsid w:val="00A968C5"/>
    <w:rsid w:val="00A96AF0"/>
    <w:rsid w:val="00AA0213"/>
    <w:rsid w:val="00AA2539"/>
    <w:rsid w:val="00AA29B8"/>
    <w:rsid w:val="00AA2D51"/>
    <w:rsid w:val="00AA31FA"/>
    <w:rsid w:val="00AA4F97"/>
    <w:rsid w:val="00AA7179"/>
    <w:rsid w:val="00AA7293"/>
    <w:rsid w:val="00AB1C48"/>
    <w:rsid w:val="00AB1DD4"/>
    <w:rsid w:val="00AB2C6D"/>
    <w:rsid w:val="00AB2EB3"/>
    <w:rsid w:val="00AB3324"/>
    <w:rsid w:val="00AB5BDE"/>
    <w:rsid w:val="00AC14DE"/>
    <w:rsid w:val="00AC3348"/>
    <w:rsid w:val="00AC56C4"/>
    <w:rsid w:val="00AC5CEF"/>
    <w:rsid w:val="00AC679E"/>
    <w:rsid w:val="00AC6DE3"/>
    <w:rsid w:val="00AC7AF6"/>
    <w:rsid w:val="00AC7BFE"/>
    <w:rsid w:val="00AD4B6D"/>
    <w:rsid w:val="00AD55BE"/>
    <w:rsid w:val="00AD5DAD"/>
    <w:rsid w:val="00AD70AB"/>
    <w:rsid w:val="00AD7107"/>
    <w:rsid w:val="00AE0C68"/>
    <w:rsid w:val="00AE12E6"/>
    <w:rsid w:val="00AE1809"/>
    <w:rsid w:val="00AF4BD3"/>
    <w:rsid w:val="00AF52DD"/>
    <w:rsid w:val="00AF5714"/>
    <w:rsid w:val="00AF5CB1"/>
    <w:rsid w:val="00B002ED"/>
    <w:rsid w:val="00B005B4"/>
    <w:rsid w:val="00B0362C"/>
    <w:rsid w:val="00B03E79"/>
    <w:rsid w:val="00B05F70"/>
    <w:rsid w:val="00B06AB1"/>
    <w:rsid w:val="00B14949"/>
    <w:rsid w:val="00B16972"/>
    <w:rsid w:val="00B179BE"/>
    <w:rsid w:val="00B20ABD"/>
    <w:rsid w:val="00B22926"/>
    <w:rsid w:val="00B22F49"/>
    <w:rsid w:val="00B26AF4"/>
    <w:rsid w:val="00B26FAC"/>
    <w:rsid w:val="00B27BA6"/>
    <w:rsid w:val="00B305EA"/>
    <w:rsid w:val="00B342E1"/>
    <w:rsid w:val="00B36C88"/>
    <w:rsid w:val="00B47B3B"/>
    <w:rsid w:val="00B47F39"/>
    <w:rsid w:val="00B50011"/>
    <w:rsid w:val="00B52F14"/>
    <w:rsid w:val="00B534FF"/>
    <w:rsid w:val="00B537D9"/>
    <w:rsid w:val="00B53959"/>
    <w:rsid w:val="00B55292"/>
    <w:rsid w:val="00B564E4"/>
    <w:rsid w:val="00B5659E"/>
    <w:rsid w:val="00B5795F"/>
    <w:rsid w:val="00B632EC"/>
    <w:rsid w:val="00B64593"/>
    <w:rsid w:val="00B64847"/>
    <w:rsid w:val="00B65F27"/>
    <w:rsid w:val="00B66217"/>
    <w:rsid w:val="00B66837"/>
    <w:rsid w:val="00B66A08"/>
    <w:rsid w:val="00B67B35"/>
    <w:rsid w:val="00B71CA6"/>
    <w:rsid w:val="00B73A57"/>
    <w:rsid w:val="00B745DD"/>
    <w:rsid w:val="00B76860"/>
    <w:rsid w:val="00B81115"/>
    <w:rsid w:val="00B86790"/>
    <w:rsid w:val="00B93545"/>
    <w:rsid w:val="00B94A26"/>
    <w:rsid w:val="00B94B95"/>
    <w:rsid w:val="00BA3775"/>
    <w:rsid w:val="00BB152F"/>
    <w:rsid w:val="00BB1A5E"/>
    <w:rsid w:val="00BB28F3"/>
    <w:rsid w:val="00BB2C32"/>
    <w:rsid w:val="00BB58C1"/>
    <w:rsid w:val="00BB58DF"/>
    <w:rsid w:val="00BB5EA5"/>
    <w:rsid w:val="00BB7494"/>
    <w:rsid w:val="00BC152A"/>
    <w:rsid w:val="00BC3B11"/>
    <w:rsid w:val="00BC4332"/>
    <w:rsid w:val="00BC7D18"/>
    <w:rsid w:val="00BD5465"/>
    <w:rsid w:val="00BD57B1"/>
    <w:rsid w:val="00BD5A0F"/>
    <w:rsid w:val="00BE0273"/>
    <w:rsid w:val="00BE12B0"/>
    <w:rsid w:val="00BF1A0E"/>
    <w:rsid w:val="00BF2861"/>
    <w:rsid w:val="00BF6690"/>
    <w:rsid w:val="00C01C22"/>
    <w:rsid w:val="00C0341B"/>
    <w:rsid w:val="00C065FD"/>
    <w:rsid w:val="00C06A36"/>
    <w:rsid w:val="00C07607"/>
    <w:rsid w:val="00C133FC"/>
    <w:rsid w:val="00C25A58"/>
    <w:rsid w:val="00C2607A"/>
    <w:rsid w:val="00C26723"/>
    <w:rsid w:val="00C27606"/>
    <w:rsid w:val="00C27776"/>
    <w:rsid w:val="00C315F3"/>
    <w:rsid w:val="00C321EA"/>
    <w:rsid w:val="00C32C71"/>
    <w:rsid w:val="00C348CA"/>
    <w:rsid w:val="00C34C83"/>
    <w:rsid w:val="00C3736F"/>
    <w:rsid w:val="00C4047C"/>
    <w:rsid w:val="00C44F21"/>
    <w:rsid w:val="00C46490"/>
    <w:rsid w:val="00C47898"/>
    <w:rsid w:val="00C50A6C"/>
    <w:rsid w:val="00C51054"/>
    <w:rsid w:val="00C51B31"/>
    <w:rsid w:val="00C55963"/>
    <w:rsid w:val="00C5611D"/>
    <w:rsid w:val="00C563B6"/>
    <w:rsid w:val="00C57321"/>
    <w:rsid w:val="00C61239"/>
    <w:rsid w:val="00C627C4"/>
    <w:rsid w:val="00C65113"/>
    <w:rsid w:val="00C65CDA"/>
    <w:rsid w:val="00C7461D"/>
    <w:rsid w:val="00C74ABB"/>
    <w:rsid w:val="00C75947"/>
    <w:rsid w:val="00C75DA3"/>
    <w:rsid w:val="00C80FA9"/>
    <w:rsid w:val="00C90F5E"/>
    <w:rsid w:val="00C91DF6"/>
    <w:rsid w:val="00C92C20"/>
    <w:rsid w:val="00C95952"/>
    <w:rsid w:val="00CA20EA"/>
    <w:rsid w:val="00CA413F"/>
    <w:rsid w:val="00CB6133"/>
    <w:rsid w:val="00CC450E"/>
    <w:rsid w:val="00CD0A3A"/>
    <w:rsid w:val="00CD30C4"/>
    <w:rsid w:val="00CD50C7"/>
    <w:rsid w:val="00CD6109"/>
    <w:rsid w:val="00CD700A"/>
    <w:rsid w:val="00CE0D45"/>
    <w:rsid w:val="00CE13F6"/>
    <w:rsid w:val="00CE201F"/>
    <w:rsid w:val="00CE44DB"/>
    <w:rsid w:val="00CE5864"/>
    <w:rsid w:val="00CE6534"/>
    <w:rsid w:val="00CE73D2"/>
    <w:rsid w:val="00CF0F9A"/>
    <w:rsid w:val="00CF1DBF"/>
    <w:rsid w:val="00D03F5F"/>
    <w:rsid w:val="00D046F4"/>
    <w:rsid w:val="00D05E4A"/>
    <w:rsid w:val="00D10424"/>
    <w:rsid w:val="00D10CD9"/>
    <w:rsid w:val="00D112B5"/>
    <w:rsid w:val="00D17C89"/>
    <w:rsid w:val="00D22243"/>
    <w:rsid w:val="00D306A4"/>
    <w:rsid w:val="00D30872"/>
    <w:rsid w:val="00D30EC6"/>
    <w:rsid w:val="00D32644"/>
    <w:rsid w:val="00D3475E"/>
    <w:rsid w:val="00D35C30"/>
    <w:rsid w:val="00D37571"/>
    <w:rsid w:val="00D37EB4"/>
    <w:rsid w:val="00D422E3"/>
    <w:rsid w:val="00D423F0"/>
    <w:rsid w:val="00D429F5"/>
    <w:rsid w:val="00D43B9D"/>
    <w:rsid w:val="00D44A18"/>
    <w:rsid w:val="00D44CB0"/>
    <w:rsid w:val="00D47222"/>
    <w:rsid w:val="00D534EB"/>
    <w:rsid w:val="00D566C6"/>
    <w:rsid w:val="00D618AC"/>
    <w:rsid w:val="00D64F9F"/>
    <w:rsid w:val="00D67855"/>
    <w:rsid w:val="00D71243"/>
    <w:rsid w:val="00D721D2"/>
    <w:rsid w:val="00D72A47"/>
    <w:rsid w:val="00D750EC"/>
    <w:rsid w:val="00D802A0"/>
    <w:rsid w:val="00D80459"/>
    <w:rsid w:val="00D83474"/>
    <w:rsid w:val="00D83CA5"/>
    <w:rsid w:val="00D841F6"/>
    <w:rsid w:val="00D843EF"/>
    <w:rsid w:val="00D85846"/>
    <w:rsid w:val="00D86905"/>
    <w:rsid w:val="00D92C16"/>
    <w:rsid w:val="00D95B5D"/>
    <w:rsid w:val="00D962C2"/>
    <w:rsid w:val="00DA00D6"/>
    <w:rsid w:val="00DA4120"/>
    <w:rsid w:val="00DA570B"/>
    <w:rsid w:val="00DC1783"/>
    <w:rsid w:val="00DC239A"/>
    <w:rsid w:val="00DC4665"/>
    <w:rsid w:val="00DC560E"/>
    <w:rsid w:val="00DC732D"/>
    <w:rsid w:val="00DC74A5"/>
    <w:rsid w:val="00DD12D7"/>
    <w:rsid w:val="00DD166E"/>
    <w:rsid w:val="00DD6978"/>
    <w:rsid w:val="00DE25AE"/>
    <w:rsid w:val="00DE5903"/>
    <w:rsid w:val="00DE633B"/>
    <w:rsid w:val="00DE6B78"/>
    <w:rsid w:val="00DF0BB1"/>
    <w:rsid w:val="00DF4302"/>
    <w:rsid w:val="00E028F0"/>
    <w:rsid w:val="00E06950"/>
    <w:rsid w:val="00E103F5"/>
    <w:rsid w:val="00E105A4"/>
    <w:rsid w:val="00E109BA"/>
    <w:rsid w:val="00E13180"/>
    <w:rsid w:val="00E13191"/>
    <w:rsid w:val="00E14F60"/>
    <w:rsid w:val="00E15C4C"/>
    <w:rsid w:val="00E21BCF"/>
    <w:rsid w:val="00E238C0"/>
    <w:rsid w:val="00E257CF"/>
    <w:rsid w:val="00E3007C"/>
    <w:rsid w:val="00E32B35"/>
    <w:rsid w:val="00E3416C"/>
    <w:rsid w:val="00E35BB2"/>
    <w:rsid w:val="00E431E9"/>
    <w:rsid w:val="00E43F4B"/>
    <w:rsid w:val="00E52CEB"/>
    <w:rsid w:val="00E55058"/>
    <w:rsid w:val="00E55C2A"/>
    <w:rsid w:val="00E574AE"/>
    <w:rsid w:val="00E618E6"/>
    <w:rsid w:val="00E61B1F"/>
    <w:rsid w:val="00E653E9"/>
    <w:rsid w:val="00E6561F"/>
    <w:rsid w:val="00E67479"/>
    <w:rsid w:val="00E710A2"/>
    <w:rsid w:val="00E72726"/>
    <w:rsid w:val="00E74233"/>
    <w:rsid w:val="00E8026C"/>
    <w:rsid w:val="00E80FF7"/>
    <w:rsid w:val="00E86B67"/>
    <w:rsid w:val="00E86FA4"/>
    <w:rsid w:val="00E91D74"/>
    <w:rsid w:val="00E91E2C"/>
    <w:rsid w:val="00E923EF"/>
    <w:rsid w:val="00E9277D"/>
    <w:rsid w:val="00E93758"/>
    <w:rsid w:val="00E952CB"/>
    <w:rsid w:val="00E97686"/>
    <w:rsid w:val="00E977EE"/>
    <w:rsid w:val="00EA1B22"/>
    <w:rsid w:val="00EA6539"/>
    <w:rsid w:val="00EA771A"/>
    <w:rsid w:val="00EB0DCD"/>
    <w:rsid w:val="00EB23A0"/>
    <w:rsid w:val="00EB3A0E"/>
    <w:rsid w:val="00EB4E48"/>
    <w:rsid w:val="00EB6A17"/>
    <w:rsid w:val="00EB6FB8"/>
    <w:rsid w:val="00EB7E9E"/>
    <w:rsid w:val="00EC001D"/>
    <w:rsid w:val="00EC0473"/>
    <w:rsid w:val="00ED28E3"/>
    <w:rsid w:val="00ED5270"/>
    <w:rsid w:val="00ED561E"/>
    <w:rsid w:val="00ED5E77"/>
    <w:rsid w:val="00ED6D07"/>
    <w:rsid w:val="00ED6FB6"/>
    <w:rsid w:val="00ED7E08"/>
    <w:rsid w:val="00EE20C6"/>
    <w:rsid w:val="00EE69E0"/>
    <w:rsid w:val="00EE7712"/>
    <w:rsid w:val="00EF0C16"/>
    <w:rsid w:val="00EF0E88"/>
    <w:rsid w:val="00EF1EBC"/>
    <w:rsid w:val="00EF3EF0"/>
    <w:rsid w:val="00F00B63"/>
    <w:rsid w:val="00F033D3"/>
    <w:rsid w:val="00F04FED"/>
    <w:rsid w:val="00F05E09"/>
    <w:rsid w:val="00F120BB"/>
    <w:rsid w:val="00F141A9"/>
    <w:rsid w:val="00F16074"/>
    <w:rsid w:val="00F16BA2"/>
    <w:rsid w:val="00F17DD5"/>
    <w:rsid w:val="00F205AD"/>
    <w:rsid w:val="00F25414"/>
    <w:rsid w:val="00F27123"/>
    <w:rsid w:val="00F2719A"/>
    <w:rsid w:val="00F27E4E"/>
    <w:rsid w:val="00F30667"/>
    <w:rsid w:val="00F32229"/>
    <w:rsid w:val="00F32AEE"/>
    <w:rsid w:val="00F346A5"/>
    <w:rsid w:val="00F34962"/>
    <w:rsid w:val="00F35DBB"/>
    <w:rsid w:val="00F42DB0"/>
    <w:rsid w:val="00F44AEB"/>
    <w:rsid w:val="00F5055C"/>
    <w:rsid w:val="00F54EEE"/>
    <w:rsid w:val="00F6044E"/>
    <w:rsid w:val="00F63E16"/>
    <w:rsid w:val="00F64190"/>
    <w:rsid w:val="00F641F4"/>
    <w:rsid w:val="00F6458A"/>
    <w:rsid w:val="00F65D69"/>
    <w:rsid w:val="00F663DF"/>
    <w:rsid w:val="00F73660"/>
    <w:rsid w:val="00F749F0"/>
    <w:rsid w:val="00F76073"/>
    <w:rsid w:val="00F7715C"/>
    <w:rsid w:val="00F77689"/>
    <w:rsid w:val="00F77DA9"/>
    <w:rsid w:val="00F863AA"/>
    <w:rsid w:val="00F91301"/>
    <w:rsid w:val="00F94781"/>
    <w:rsid w:val="00F965B7"/>
    <w:rsid w:val="00F96E08"/>
    <w:rsid w:val="00F9742B"/>
    <w:rsid w:val="00FA0856"/>
    <w:rsid w:val="00FA1481"/>
    <w:rsid w:val="00FA444A"/>
    <w:rsid w:val="00FA633D"/>
    <w:rsid w:val="00FA63DD"/>
    <w:rsid w:val="00FB4C56"/>
    <w:rsid w:val="00FB4F3B"/>
    <w:rsid w:val="00FB7BF4"/>
    <w:rsid w:val="00FC04BA"/>
    <w:rsid w:val="00FC253A"/>
    <w:rsid w:val="00FC4B51"/>
    <w:rsid w:val="00FC6A74"/>
    <w:rsid w:val="00FD0FC2"/>
    <w:rsid w:val="00FD1316"/>
    <w:rsid w:val="00FD1E30"/>
    <w:rsid w:val="00FE023E"/>
    <w:rsid w:val="00FE08F0"/>
    <w:rsid w:val="00FE1049"/>
    <w:rsid w:val="00FE1911"/>
    <w:rsid w:val="00FE2B44"/>
    <w:rsid w:val="00FF15CE"/>
    <w:rsid w:val="00FF2FB5"/>
    <w:rsid w:val="00FF3F0B"/>
    <w:rsid w:val="00FF46E5"/>
    <w:rsid w:val="00FF7035"/>
    <w:rsid w:val="00FF7271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63E7A9"/>
  <w15:chartTrackingRefBased/>
  <w15:docId w15:val="{CE7120A0-C050-4769-A7BC-6FF7E0A0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E1809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B152F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sz w:val="28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BB152F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BB152F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szCs w:val="24"/>
      <w:u w:val="single"/>
    </w:rPr>
  </w:style>
  <w:style w:type="paragraph" w:styleId="berschrift4">
    <w:name w:val="heading 4"/>
    <w:basedOn w:val="Standard"/>
    <w:next w:val="Standard"/>
    <w:link w:val="berschrift4Zchn"/>
    <w:autoRedefine/>
    <w:uiPriority w:val="9"/>
    <w:semiHidden/>
    <w:unhideWhenUsed/>
    <w:qFormat/>
    <w:rsid w:val="00BB152F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iCs/>
      <w:u w:val="singl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152F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152F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152F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152F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152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autoRedefine/>
    <w:uiPriority w:val="10"/>
    <w:qFormat/>
    <w:rsid w:val="00A55129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BB152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B152F"/>
  </w:style>
  <w:style w:type="paragraph" w:styleId="Fuzeile">
    <w:name w:val="footer"/>
    <w:basedOn w:val="Standard"/>
    <w:link w:val="FuzeileZchn"/>
    <w:uiPriority w:val="99"/>
    <w:unhideWhenUsed/>
    <w:rsid w:val="00BB152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B152F"/>
  </w:style>
  <w:style w:type="character" w:customStyle="1" w:styleId="berschrift1Zchn">
    <w:name w:val="Überschrift 1 Zchn"/>
    <w:basedOn w:val="Absatz-Standardschriftart"/>
    <w:link w:val="berschrift1"/>
    <w:uiPriority w:val="9"/>
    <w:rsid w:val="00BB152F"/>
    <w:rPr>
      <w:rFonts w:ascii="Times New Roman" w:eastAsiaTheme="majorEastAsia" w:hAnsi="Times New Roman" w:cstheme="majorBidi"/>
      <w:b/>
      <w:sz w:val="28"/>
      <w:szCs w:val="32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B152F"/>
    <w:rPr>
      <w:rFonts w:ascii="Times New Roman" w:eastAsiaTheme="majorEastAsia" w:hAnsi="Times New Roman" w:cstheme="majorBidi"/>
      <w:b/>
      <w:sz w:val="24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B152F"/>
    <w:rPr>
      <w:rFonts w:ascii="Times New Roman" w:eastAsiaTheme="majorEastAsia" w:hAnsi="Times New Roman" w:cstheme="majorBidi"/>
      <w:sz w:val="24"/>
      <w:szCs w:val="24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152F"/>
    <w:rPr>
      <w:rFonts w:ascii="Times New Roman" w:eastAsiaTheme="majorEastAsia" w:hAnsi="Times New Roman" w:cstheme="majorBidi"/>
      <w:iCs/>
      <w:sz w:val="24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152F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152F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152F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15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15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B152F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370B6E"/>
    <w:pPr>
      <w:spacing w:before="120" w:after="120"/>
    </w:pPr>
    <w:rPr>
      <w:rFonts w:cstheme="minorHAnsi"/>
      <w:b/>
      <w:bCs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370B6E"/>
    <w:pPr>
      <w:ind w:left="240"/>
    </w:pPr>
    <w:rPr>
      <w:rFonts w:cstheme="minorHAnsi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370B6E"/>
    <w:pPr>
      <w:ind w:left="480"/>
    </w:pPr>
    <w:rPr>
      <w:rFonts w:cstheme="minorHAnsi"/>
      <w:i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BB152F"/>
    <w:rPr>
      <w:color w:val="0563C1" w:themeColor="hyperlink"/>
      <w:u w:val="single"/>
    </w:rPr>
  </w:style>
  <w:style w:type="paragraph" w:styleId="Verzeichnis4">
    <w:name w:val="toc 4"/>
    <w:basedOn w:val="Standard"/>
    <w:next w:val="Standard"/>
    <w:autoRedefine/>
    <w:uiPriority w:val="39"/>
    <w:unhideWhenUsed/>
    <w:rsid w:val="00370B6E"/>
    <w:pPr>
      <w:ind w:left="720"/>
    </w:pPr>
    <w:rPr>
      <w:rFonts w:asciiTheme="minorHAnsi" w:hAnsiTheme="minorHAnsi" w:cstheme="minorHAnsi"/>
      <w:sz w:val="20"/>
      <w:szCs w:val="18"/>
    </w:rPr>
  </w:style>
  <w:style w:type="paragraph" w:styleId="Verzeichnis5">
    <w:name w:val="toc 5"/>
    <w:basedOn w:val="Standard"/>
    <w:next w:val="Standard"/>
    <w:autoRedefine/>
    <w:uiPriority w:val="39"/>
    <w:unhideWhenUsed/>
    <w:rsid w:val="00BB152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Verzeichnis6">
    <w:name w:val="toc 6"/>
    <w:basedOn w:val="Standard"/>
    <w:next w:val="Standard"/>
    <w:autoRedefine/>
    <w:uiPriority w:val="39"/>
    <w:unhideWhenUsed/>
    <w:rsid w:val="00BB152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Verzeichnis7">
    <w:name w:val="toc 7"/>
    <w:basedOn w:val="Standard"/>
    <w:next w:val="Standard"/>
    <w:autoRedefine/>
    <w:uiPriority w:val="39"/>
    <w:unhideWhenUsed/>
    <w:rsid w:val="00BB152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Verzeichnis8">
    <w:name w:val="toc 8"/>
    <w:basedOn w:val="Standard"/>
    <w:next w:val="Standard"/>
    <w:autoRedefine/>
    <w:uiPriority w:val="39"/>
    <w:unhideWhenUsed/>
    <w:rsid w:val="00BB152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Verzeichnis9">
    <w:name w:val="toc 9"/>
    <w:basedOn w:val="Standard"/>
    <w:next w:val="Standard"/>
    <w:autoRedefine/>
    <w:uiPriority w:val="39"/>
    <w:unhideWhenUsed/>
    <w:rsid w:val="00BB152F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unhideWhenUsed/>
    <w:rsid w:val="00795E91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795E91"/>
    <w:rPr>
      <w:rFonts w:ascii="Times New Roman" w:hAnsi="Times New Roman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95E91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795E91"/>
    <w:pPr>
      <w:spacing w:after="200"/>
    </w:pPr>
    <w:rPr>
      <w:i/>
      <w:iCs/>
      <w:color w:val="44546A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95E91"/>
  </w:style>
  <w:style w:type="paragraph" w:styleId="Index1">
    <w:name w:val="index 1"/>
    <w:basedOn w:val="Standard"/>
    <w:next w:val="Standard"/>
    <w:autoRedefine/>
    <w:uiPriority w:val="99"/>
    <w:unhideWhenUsed/>
    <w:rsid w:val="00F749F0"/>
    <w:pPr>
      <w:ind w:left="240" w:hanging="240"/>
    </w:pPr>
  </w:style>
  <w:style w:type="paragraph" w:styleId="Literaturverzeichnis">
    <w:name w:val="Bibliography"/>
    <w:basedOn w:val="Standard"/>
    <w:next w:val="Standard"/>
    <w:uiPriority w:val="37"/>
    <w:unhideWhenUsed/>
    <w:rsid w:val="007B0959"/>
  </w:style>
  <w:style w:type="paragraph" w:styleId="Untertitel">
    <w:name w:val="Subtitle"/>
    <w:basedOn w:val="Standard"/>
    <w:next w:val="Standard"/>
    <w:link w:val="UntertitelZchn"/>
    <w:uiPriority w:val="11"/>
    <w:qFormat/>
    <w:rsid w:val="00FC253A"/>
    <w:pPr>
      <w:numPr>
        <w:ilvl w:val="1"/>
      </w:numPr>
      <w:jc w:val="center"/>
    </w:pPr>
    <w:rPr>
      <w:rFonts w:asciiTheme="majorHAnsi" w:eastAsiaTheme="minorEastAsia" w:hAnsiTheme="majorHAns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253A"/>
    <w:rPr>
      <w:rFonts w:asciiTheme="majorHAnsi" w:eastAsiaTheme="minorEastAsia" w:hAnsiTheme="majorHAnsi"/>
      <w:color w:val="5A5A5A" w:themeColor="text1" w:themeTint="A5"/>
      <w:spacing w:val="15"/>
      <w:sz w:val="24"/>
    </w:rPr>
  </w:style>
  <w:style w:type="table" w:styleId="Tabellenraster">
    <w:name w:val="Table Grid"/>
    <w:basedOn w:val="NormaleTabelle"/>
    <w:uiPriority w:val="39"/>
    <w:rsid w:val="00370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70B6E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BD546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94B95"/>
    <w:rPr>
      <w:color w:val="954F72" w:themeColor="followedHyperlink"/>
      <w:u w:val="single"/>
    </w:rPr>
  </w:style>
  <w:style w:type="character" w:customStyle="1" w:styleId="hgkelc">
    <w:name w:val="hgkelc"/>
    <w:basedOn w:val="Absatz-Standardschriftart"/>
    <w:rsid w:val="00151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image" Target="media/image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5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header" Target="header8.xml"/><Relationship Id="rId10" Type="http://schemas.openxmlformats.org/officeDocument/2006/relationships/header" Target="header3.xml"/><Relationship Id="rId19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hyperlink" Target="https://dl.gi.de/handle/20.500.12116/24390" TargetMode="External"/><Relationship Id="rId27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abstract/document/5492522" TargetMode="External"/><Relationship Id="rId13" Type="http://schemas.openxmlformats.org/officeDocument/2006/relationships/hyperlink" Target="https://docs.learninglocker.net/overview-architecture/" TargetMode="External"/><Relationship Id="rId18" Type="http://schemas.openxmlformats.org/officeDocument/2006/relationships/hyperlink" Target="http://docs.learninglocker.net/guides-custom-installation/" TargetMode="External"/><Relationship Id="rId3" Type="http://schemas.openxmlformats.org/officeDocument/2006/relationships/hyperlink" Target="https://hub.docker.com/" TargetMode="External"/><Relationship Id="rId7" Type="http://schemas.openxmlformats.org/officeDocument/2006/relationships/hyperlink" Target="https://www.npmjs.com/" TargetMode="External"/><Relationship Id="rId12" Type="http://schemas.openxmlformats.org/officeDocument/2006/relationships/hyperlink" Target="https://xapi.com/overview/" TargetMode="External"/><Relationship Id="rId17" Type="http://schemas.openxmlformats.org/officeDocument/2006/relationships/hyperlink" Target="https://docs.learninglocker.net/guides-custom-installation/" TargetMode="External"/><Relationship Id="rId2" Type="http://schemas.openxmlformats.org/officeDocument/2006/relationships/hyperlink" Target="https://www.docker.com/products/container-runtime" TargetMode="External"/><Relationship Id="rId16" Type="http://schemas.openxmlformats.org/officeDocument/2006/relationships/hyperlink" Target="http://docs.learninglocker.net/guides-installing/" TargetMode="External"/><Relationship Id="rId1" Type="http://schemas.openxmlformats.org/officeDocument/2006/relationships/hyperlink" Target="https://www.docker.com/resources/what-container" TargetMode="External"/><Relationship Id="rId6" Type="http://schemas.openxmlformats.org/officeDocument/2006/relationships/hyperlink" Target="https://reactjs.org/" TargetMode="External"/><Relationship Id="rId11" Type="http://schemas.openxmlformats.org/officeDocument/2006/relationships/hyperlink" Target="https://xapi.com/learning-record-store/" TargetMode="External"/><Relationship Id="rId5" Type="http://schemas.openxmlformats.org/officeDocument/2006/relationships/hyperlink" Target="https://docs.docker.com/config/containers/container-networking/" TargetMode="External"/><Relationship Id="rId15" Type="http://schemas.openxmlformats.org/officeDocument/2006/relationships/hyperlink" Target="https://github.com/LearningLocker/learninglocker" TargetMode="External"/><Relationship Id="rId10" Type="http://schemas.openxmlformats.org/officeDocument/2006/relationships/hyperlink" Target="https://docs.learninglocker.net/welcome/" TargetMode="External"/><Relationship Id="rId4" Type="http://schemas.openxmlformats.org/officeDocument/2006/relationships/hyperlink" Target="https://docs.docker.com/engine/reference/builder/" TargetMode="External"/><Relationship Id="rId9" Type="http://schemas.openxmlformats.org/officeDocument/2006/relationships/hyperlink" Target="https://lrs.soft.cs.uni-potsdam.de/login" TargetMode="External"/><Relationship Id="rId14" Type="http://schemas.openxmlformats.org/officeDocument/2006/relationships/hyperlink" Target="https://github.com/LearningLocker/xapi-servic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xiz\OneDrive\Uni%20Potsdam%20&amp;%20HWR\Praxistransferberichte\HWR%20Wissenschaftliche%20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LiteraturverzeichnisStyle.XSL" StyleName="Mein Literaturverzeichnis" Version="1">
  <b:Source>
    <b:Tag>Lac20</b:Tag>
    <b:SourceType>Book</b:SourceType>
    <b:Guid>{75C616DF-E222-4036-AFF1-6A65D00D68F7}</b:Guid>
    <b:Title>Virtual Reality und Augmented Reality in der Digitalen Produktion</b:Title>
    <b:Year>2020</b:Year>
    <b:City>Wiesbaden</b:City>
    <b:Publisher>Springer Gabler</b:Publisher>
    <b:Author>
      <b:Author>
        <b:NameList>
          <b:Person>
            <b:Last>Lackner</b:Last>
            <b:First>Maximilian</b:First>
          </b:Person>
          <b:Person>
            <b:Last>Orsolits</b:Last>
            <b:First>Horst</b:First>
          </b:Person>
        </b:NameList>
      </b:Author>
    </b:Author>
    <b:RefOrder>3</b:RefOrder>
  </b:Source>
  <b:Source>
    <b:Tag>Wie19</b:Tag>
    <b:SourceType>Misc</b:SourceType>
    <b:Guid>{21E8482D-B623-4E49-BC8E-F8340A26AC87}</b:Guid>
    <b:Author>
      <b:Author>
        <b:NameList>
          <b:Person>
            <b:Last>Wiepke</b:Last>
            <b:First>Axel</b:First>
          </b:Person>
          <b:Person>
            <b:Last>Richter</b:Last>
            <b:First>Eric und Dirk</b:First>
          </b:Person>
          <b:Person>
            <b:Last>Zender</b:Last>
            <b:First>Raphael</b:First>
          </b:Person>
        </b:NameList>
      </b:Author>
      <b:Editor>
        <b:NameList>
          <b:Person>
            <b:Last>Pinkwart</b:Last>
            <b:First>N.</b:First>
          </b:Person>
          <b:Person>
            <b:Last>Konert</b:Last>
            <b:First>J.</b:First>
          </b:Person>
        </b:NameList>
      </b:Editor>
    </b:Author>
    <b:Title>Einsatz von Virtual Reality zum Aufbau von Klassenmanagement-Kompetenzen im Lehramtsstudium</b:Title>
    <b:Year>2019</b:Year>
    <b:YearAccessed>2021</b:YearAccessed>
    <b:MonthAccessed>01</b:MonthAccessed>
    <b:DayAccessed>12</b:DayAccessed>
    <b:URL>https://dl.gi.de/handle/20.500.12116/24390</b:URL>
    <b:City>DELFI 2019. Bonn: Gesellschaft für Informatik e.V.</b:City>
    <b:Pages>133-144</b:Pages>
    <b:RefOrder>4</b:RefOrder>
  </b:Source>
  <b:Source>
    <b:Tag>Kou06</b:Tag>
    <b:SourceType>Book</b:SourceType>
    <b:Guid>{64487C04-505C-46E5-A5EB-669D65B0AF28}</b:Guid>
    <b:Author>
      <b:Author>
        <b:NameList>
          <b:Person>
            <b:Last>Kounin</b:Last>
            <b:Middle>S.</b:Middle>
            <b:First>Jacob</b:First>
          </b:Person>
        </b:NameList>
      </b:Author>
    </b:Author>
    <b:Title>Techniken der Klassenführung. Standardwerke aus Psychologie und Pädagogik. Reprints.</b:Title>
    <b:Year>2006</b:Year>
    <b:City>Münster</b:City>
    <b:Publisher>Waxmann</b:Publisher>
    <b:RefOrder>5</b:RefOrder>
  </b:Source>
  <b:Source>
    <b:Tag>Chr20</b:Tag>
    <b:SourceType>Book</b:SourceType>
    <b:Guid>{E355C9A5-2D28-40AD-9D20-08E66F431D46}</b:Guid>
    <b:Author>
      <b:Author>
        <b:NameList>
          <b:Person>
            <b:Last>Baun</b:Last>
            <b:First>Christian</b:First>
          </b:Person>
        </b:NameList>
      </b:Author>
    </b:Author>
    <b:Title>Betriebssysteme kompakt</b:Title>
    <b:Year>2020</b:Year>
    <b:City>Berlin, Heidelberg</b:City>
    <b:Publisher>Springer Vieweg</b:Publisher>
    <b:RefOrder>2</b:RefOrder>
  </b:Source>
  <b:Source>
    <b:Tag>Kof21</b:Tag>
    <b:SourceType>Book</b:SourceType>
    <b:Guid>{787034C9-7E5F-434A-BDD1-5EE918854217}</b:Guid>
    <b:Title>Docker - Das Praxisbuch für Entwickler und DevOps-Teams</b:Title>
    <b:Year>2021</b:Year>
    <b:City>Bonn</b:City>
    <b:Publisher>Rheinwerk Computing</b:Publisher>
    <b:Author>
      <b:Author>
        <b:NameList>
          <b:Person>
            <b:Last>Kofler</b:Last>
            <b:First>Michael</b:First>
          </b:Person>
          <b:Person>
            <b:Last>Öggl</b:Last>
            <b:First>Bernd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DCC54C02-A7F6-447F-8DC4-DC578DA3F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HWR Wissenschaftliche Arbeit.dotx</Template>
  <TotalTime>0</TotalTime>
  <Pages>19</Pages>
  <Words>3800</Words>
  <Characters>23940</Characters>
  <Application>Microsoft Office Word</Application>
  <DocSecurity>0</DocSecurity>
  <Lines>199</Lines>
  <Paragraphs>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Yüxi Zhang</dc:creator>
  <cp:keywords/>
  <dc:description/>
  <cp:lastModifiedBy>Yüxi Zhang</cp:lastModifiedBy>
  <cp:revision>1024</cp:revision>
  <dcterms:created xsi:type="dcterms:W3CDTF">2021-11-16T21:14:00Z</dcterms:created>
  <dcterms:modified xsi:type="dcterms:W3CDTF">2022-01-06T13:45:00Z</dcterms:modified>
</cp:coreProperties>
</file>